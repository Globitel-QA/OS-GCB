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horzAnchor="margin" w:tblpY="-745"/>
        <w:tblW w:w="4806" w:type="pct"/>
        <w:tblLook w:val="04A0" w:firstRow="1" w:lastRow="0" w:firstColumn="1" w:lastColumn="0" w:noHBand="0" w:noVBand="1"/>
      </w:tblPr>
      <w:tblGrid>
        <w:gridCol w:w="9259"/>
      </w:tblGrid>
      <w:tr w:rsidR="00F612D1" w:rsidRPr="00592C02" w14:paraId="32D29798" w14:textId="77777777" w:rsidTr="00FC4BA4">
        <w:trPr>
          <w:trHeight w:val="1963"/>
        </w:trPr>
        <w:tc>
          <w:tcPr>
            <w:tcW w:w="5000" w:type="pct"/>
            <w:tcBorders>
              <w:bottom w:val="single" w:sz="8" w:space="0" w:color="auto"/>
            </w:tcBorders>
          </w:tcPr>
          <w:p w14:paraId="395D3D15" w14:textId="04EE4682" w:rsidR="00F612D1" w:rsidRPr="00592C02" w:rsidRDefault="00621575" w:rsidP="00734CA7">
            <w:pPr>
              <w:pStyle w:val="NoSpacing"/>
              <w:spacing w:line="360" w:lineRule="auto"/>
              <w:jc w:val="center"/>
              <w:rPr>
                <w:rFonts w:ascii="Arial" w:hAnsi="Arial"/>
                <w:caps/>
              </w:rPr>
            </w:pPr>
            <w:r>
              <w:rPr>
                <w:rFonts w:ascii="Arial" w:hAnsi="Arial"/>
                <w:caps/>
              </w:rPr>
              <w:t xml:space="preserve"> </w:t>
            </w:r>
            <w:r w:rsidR="00F612D1" w:rsidRPr="00592C02">
              <w:rPr>
                <w:noProof/>
              </w:rPr>
              <w:drawing>
                <wp:inline distT="0" distB="0" distL="0" distR="0" wp14:anchorId="34A924ED" wp14:editId="57FA5D08">
                  <wp:extent cx="5667375" cy="1174875"/>
                  <wp:effectExtent l="0" t="0" r="0" b="6350"/>
                  <wp:docPr id="20" name="Picture 20" descr="D:\Globitel\Logos\Globitel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lobitel\Logos\Globitel 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67375" cy="1174875"/>
                          </a:xfrm>
                          <a:prstGeom prst="rect">
                            <a:avLst/>
                          </a:prstGeom>
                          <a:noFill/>
                          <a:ln>
                            <a:noFill/>
                          </a:ln>
                        </pic:spPr>
                      </pic:pic>
                    </a:graphicData>
                  </a:graphic>
                </wp:inline>
              </w:drawing>
            </w:r>
          </w:p>
          <w:p w14:paraId="48FD271E" w14:textId="77777777" w:rsidR="00F612D1" w:rsidRPr="00592C02" w:rsidRDefault="00F612D1" w:rsidP="00734CA7">
            <w:pPr>
              <w:pStyle w:val="NoSpacing"/>
              <w:spacing w:line="360" w:lineRule="auto"/>
              <w:rPr>
                <w:rFonts w:ascii="Arial" w:hAnsi="Arial"/>
                <w:caps/>
              </w:rPr>
            </w:pPr>
          </w:p>
        </w:tc>
      </w:tr>
      <w:tr w:rsidR="00DC2602" w:rsidRPr="00592C02" w14:paraId="7F5221F3" w14:textId="77777777" w:rsidTr="00FC4BA4">
        <w:trPr>
          <w:trHeight w:val="1440"/>
        </w:trPr>
        <w:tc>
          <w:tcPr>
            <w:tcW w:w="5000" w:type="pct"/>
            <w:tcBorders>
              <w:top w:val="single" w:sz="8" w:space="0" w:color="auto"/>
            </w:tcBorders>
            <w:vAlign w:val="center"/>
          </w:tcPr>
          <w:p w14:paraId="7CEF8A4D" w14:textId="441397D5" w:rsidR="00DC2602" w:rsidRPr="00592C02" w:rsidRDefault="001E2C4F" w:rsidP="00DC2602">
            <w:pPr>
              <w:pStyle w:val="NoSpacing"/>
              <w:jc w:val="center"/>
              <w:rPr>
                <w:rFonts w:ascii="Effra Heavy" w:hAnsi="Effra Heavy"/>
                <w:sz w:val="80"/>
                <w:szCs w:val="80"/>
              </w:rPr>
            </w:pPr>
            <w:r w:rsidRPr="00592C02">
              <w:rPr>
                <w:rFonts w:ascii="Arsenal" w:hAnsi="Arsenal" w:cstheme="minorBidi"/>
                <w:b/>
                <w:bCs/>
                <w:noProof/>
              </w:rPr>
              <w:drawing>
                <wp:anchor distT="0" distB="0" distL="114300" distR="114300" simplePos="0" relativeHeight="251804672" behindDoc="0" locked="0" layoutInCell="1" allowOverlap="1" wp14:anchorId="3ACFD9F1" wp14:editId="43C7D304">
                  <wp:simplePos x="0" y="0"/>
                  <wp:positionH relativeFrom="margin">
                    <wp:posOffset>2112010</wp:posOffset>
                  </wp:positionH>
                  <wp:positionV relativeFrom="paragraph">
                    <wp:posOffset>143510</wp:posOffset>
                  </wp:positionV>
                  <wp:extent cx="1685925" cy="333375"/>
                  <wp:effectExtent l="0" t="0" r="9525" b="9525"/>
                  <wp:wrapSquare wrapText="bothSides"/>
                  <wp:docPr id="21" name="Picture 3" descr="Globitel_Logo(100px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lobitel_Logo(100pxl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5925" cy="3333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21575">
              <w:rPr>
                <w:rFonts w:ascii="Effra Heavy" w:hAnsi="Effra Heavy"/>
                <w:sz w:val="80"/>
                <w:szCs w:val="80"/>
              </w:rPr>
              <w:t xml:space="preserve"> </w:t>
            </w:r>
          </w:p>
          <w:p w14:paraId="0C99B219" w14:textId="77777777" w:rsidR="00DC2602" w:rsidRPr="00592C02" w:rsidRDefault="00DC2602" w:rsidP="00DC2602">
            <w:pPr>
              <w:pStyle w:val="NoSpacing"/>
              <w:jc w:val="center"/>
              <w:rPr>
                <w:rFonts w:ascii="Effra Heavy" w:hAnsi="Effra Heavy"/>
                <w:sz w:val="80"/>
                <w:szCs w:val="80"/>
              </w:rPr>
            </w:pPr>
          </w:p>
        </w:tc>
      </w:tr>
      <w:tr w:rsidR="00DC2602" w:rsidRPr="00592C02" w14:paraId="2470D0BC" w14:textId="77777777" w:rsidTr="00FC4BA4">
        <w:trPr>
          <w:trHeight w:val="360"/>
        </w:trPr>
        <w:tc>
          <w:tcPr>
            <w:tcW w:w="5000" w:type="pct"/>
            <w:vAlign w:val="center"/>
          </w:tcPr>
          <w:p w14:paraId="0CED6250" w14:textId="77777777" w:rsidR="00DC2602" w:rsidRPr="00592C02" w:rsidRDefault="00DC2602" w:rsidP="00DC2602">
            <w:pPr>
              <w:pStyle w:val="NoSpacing"/>
              <w:rPr>
                <w:rFonts w:ascii="Effra Heavy" w:hAnsi="Effra Heavy"/>
              </w:rPr>
            </w:pPr>
          </w:p>
          <w:p w14:paraId="09E1546F" w14:textId="77777777" w:rsidR="00DC2602" w:rsidRPr="00592C02" w:rsidRDefault="00DC2602" w:rsidP="00DC2602">
            <w:pPr>
              <w:pStyle w:val="NoSpacing"/>
              <w:rPr>
                <w:rFonts w:ascii="Effra Heavy" w:hAnsi="Effra Heavy"/>
              </w:rPr>
            </w:pPr>
          </w:p>
        </w:tc>
      </w:tr>
      <w:tr w:rsidR="00DC2602" w:rsidRPr="00592C02" w14:paraId="24E6DB10" w14:textId="77777777" w:rsidTr="00FC4BA4">
        <w:trPr>
          <w:trHeight w:val="360"/>
        </w:trPr>
        <w:tc>
          <w:tcPr>
            <w:tcW w:w="5000" w:type="pct"/>
            <w:vAlign w:val="center"/>
          </w:tcPr>
          <w:p w14:paraId="17048ECC" w14:textId="77777777" w:rsidR="00DC2602" w:rsidRPr="00592C02" w:rsidRDefault="00DC2602" w:rsidP="00DC2602">
            <w:pPr>
              <w:pStyle w:val="NoSpacing"/>
              <w:jc w:val="center"/>
              <w:rPr>
                <w:rFonts w:ascii="Effra Heavy" w:hAnsi="Effra Heavy"/>
                <w:sz w:val="20"/>
                <w:szCs w:val="20"/>
              </w:rPr>
            </w:pPr>
          </w:p>
        </w:tc>
      </w:tr>
      <w:tr w:rsidR="00DC2602" w:rsidRPr="00592C02" w14:paraId="7E31CE69" w14:textId="77777777" w:rsidTr="00FC4BA4">
        <w:trPr>
          <w:trHeight w:val="87"/>
        </w:trPr>
        <w:tc>
          <w:tcPr>
            <w:tcW w:w="5000" w:type="pct"/>
            <w:vAlign w:val="center"/>
          </w:tcPr>
          <w:p w14:paraId="476EBC12" w14:textId="77777777" w:rsidR="00DC2602" w:rsidRPr="00592C02" w:rsidRDefault="00DC2602" w:rsidP="00DC2602">
            <w:pPr>
              <w:pStyle w:val="NoSpacing"/>
              <w:jc w:val="center"/>
              <w:rPr>
                <w:rFonts w:ascii="Effra Heavy" w:hAnsi="Effra Heavy"/>
                <w:sz w:val="20"/>
                <w:szCs w:val="20"/>
              </w:rPr>
            </w:pPr>
          </w:p>
        </w:tc>
      </w:tr>
    </w:tbl>
    <w:p w14:paraId="6C669D0A" w14:textId="77777777" w:rsidR="005C5FB2" w:rsidRPr="00592C02" w:rsidRDefault="005C5FB2" w:rsidP="00F612D1">
      <w:pPr>
        <w:spacing w:line="360" w:lineRule="auto"/>
        <w:rPr>
          <w:rFonts w:ascii="Arial" w:hAnsi="Arial"/>
        </w:rPr>
      </w:pPr>
    </w:p>
    <w:p w14:paraId="57C8841C" w14:textId="04450033" w:rsidR="00F612D1" w:rsidRDefault="00F612D1" w:rsidP="00F612D1">
      <w:pPr>
        <w:spacing w:line="360" w:lineRule="auto"/>
        <w:rPr>
          <w:rFonts w:ascii="Arial" w:hAnsi="Arial"/>
        </w:rPr>
      </w:pPr>
    </w:p>
    <w:p w14:paraId="66255BBF" w14:textId="423DA992" w:rsidR="00E77332" w:rsidRDefault="00E77332" w:rsidP="00F612D1">
      <w:pPr>
        <w:spacing w:line="360" w:lineRule="auto"/>
        <w:rPr>
          <w:rFonts w:ascii="Arial" w:hAnsi="Arial"/>
        </w:rPr>
      </w:pPr>
    </w:p>
    <w:p w14:paraId="529F1131" w14:textId="31A4CF52" w:rsidR="00E77332" w:rsidRPr="00E77332" w:rsidRDefault="00E77332" w:rsidP="00E77332">
      <w:pPr>
        <w:spacing w:line="360" w:lineRule="auto"/>
        <w:jc w:val="center"/>
        <w:rPr>
          <w:rFonts w:ascii="Arial" w:hAnsi="Arial"/>
          <w:b/>
          <w:bCs/>
          <w:color w:val="E36C0A" w:themeColor="accent6" w:themeShade="BF"/>
          <w:sz w:val="24"/>
          <w:szCs w:val="24"/>
        </w:rPr>
      </w:pPr>
      <w:r w:rsidRPr="00E77332">
        <w:rPr>
          <w:rFonts w:ascii="Arial" w:hAnsi="Arial"/>
          <w:b/>
          <w:bCs/>
          <w:color w:val="E36C0A" w:themeColor="accent6" w:themeShade="BF"/>
          <w:sz w:val="24"/>
          <w:szCs w:val="24"/>
        </w:rPr>
        <w:t>Prepared by Suhair Fuqaha.</w:t>
      </w:r>
    </w:p>
    <w:tbl>
      <w:tblPr>
        <w:tblpPr w:leftFromText="187" w:rightFromText="187" w:horzAnchor="margin" w:tblpXSpec="center" w:tblpYSpec="bottom"/>
        <w:tblW w:w="5000" w:type="pct"/>
        <w:tblLook w:val="04A0" w:firstRow="1" w:lastRow="0" w:firstColumn="1" w:lastColumn="0" w:noHBand="0" w:noVBand="1"/>
      </w:tblPr>
      <w:tblGrid>
        <w:gridCol w:w="9633"/>
      </w:tblGrid>
      <w:tr w:rsidR="00F612D1" w:rsidRPr="00592C02" w14:paraId="6B827265" w14:textId="77777777" w:rsidTr="00734CA7">
        <w:tc>
          <w:tcPr>
            <w:tcW w:w="5000" w:type="pct"/>
          </w:tcPr>
          <w:p w14:paraId="42810AA7" w14:textId="77777777" w:rsidR="00F612D1" w:rsidRPr="00592C02" w:rsidRDefault="00F612D1" w:rsidP="00734CA7">
            <w:pPr>
              <w:pStyle w:val="NoSpacing"/>
              <w:spacing w:line="360" w:lineRule="auto"/>
              <w:jc w:val="both"/>
              <w:rPr>
                <w:rFonts w:ascii="Arial" w:hAnsi="Arial"/>
              </w:rPr>
            </w:pPr>
          </w:p>
        </w:tc>
      </w:tr>
    </w:tbl>
    <w:p w14:paraId="066B82B5" w14:textId="77777777" w:rsidR="00305A8C" w:rsidRPr="00592C02" w:rsidRDefault="00305A8C" w:rsidP="00305A8C">
      <w:pPr>
        <w:keepNext/>
        <w:keepLines/>
        <w:spacing w:before="480" w:after="0" w:line="360" w:lineRule="auto"/>
        <w:jc w:val="left"/>
        <w:rPr>
          <w:rFonts w:ascii="Arsenal" w:eastAsia="Century Schoolbook" w:hAnsi="Arsenal" w:cs="Times New Roman"/>
          <w:b/>
          <w:bCs/>
          <w:color w:val="365F91"/>
          <w:sz w:val="28"/>
          <w:szCs w:val="28"/>
          <w:lang w:eastAsia="ja-JP"/>
        </w:rPr>
      </w:pPr>
      <w:r w:rsidRPr="00592C02">
        <w:rPr>
          <w:rFonts w:ascii="Arsenal" w:eastAsia="Century Schoolbook" w:hAnsi="Arsenal" w:cs="Times New Roman"/>
          <w:b/>
          <w:bCs/>
          <w:color w:val="365F91"/>
          <w:sz w:val="28"/>
          <w:szCs w:val="28"/>
          <w:lang w:eastAsia="ja-JP"/>
        </w:rPr>
        <w:t>Technical Guide</w:t>
      </w:r>
    </w:p>
    <w:p w14:paraId="65821086" w14:textId="77777777" w:rsidR="00305A8C" w:rsidRPr="00592C02" w:rsidRDefault="00305A8C" w:rsidP="00305A8C">
      <w:pPr>
        <w:spacing w:after="200" w:line="360" w:lineRule="auto"/>
        <w:rPr>
          <w:rFonts w:ascii="Arsenal" w:eastAsia="Calibri" w:hAnsi="Arsenal" w:cs="Arial"/>
        </w:rPr>
      </w:pPr>
      <w:r w:rsidRPr="00592C02">
        <w:rPr>
          <w:rFonts w:ascii="Arsenal" w:eastAsia="Calibri" w:hAnsi="Arsenal" w:cs="Arial"/>
        </w:rPr>
        <w:t>The software described in this document is furnished under a license agreement and may be used only in accordance with the terms of the agreement.</w:t>
      </w:r>
    </w:p>
    <w:p w14:paraId="49C0DC6A" w14:textId="77777777" w:rsidR="00F612D1" w:rsidRPr="00592C02" w:rsidRDefault="00F612D1" w:rsidP="00F612D1">
      <w:pPr>
        <w:keepNext/>
        <w:keepLines/>
        <w:spacing w:before="480" w:after="0" w:line="360" w:lineRule="auto"/>
        <w:jc w:val="left"/>
        <w:rPr>
          <w:rFonts w:ascii="Arsenal" w:eastAsia="Century Schoolbook" w:hAnsi="Arsenal" w:cs="Times New Roman"/>
          <w:b/>
          <w:bCs/>
          <w:color w:val="365F91"/>
          <w:sz w:val="28"/>
          <w:szCs w:val="28"/>
          <w:lang w:eastAsia="ja-JP"/>
        </w:rPr>
      </w:pPr>
      <w:r w:rsidRPr="00592C02">
        <w:rPr>
          <w:rFonts w:ascii="Arsenal" w:eastAsia="Century Schoolbook" w:hAnsi="Arsenal" w:cs="Times New Roman"/>
          <w:b/>
          <w:bCs/>
          <w:color w:val="365F91"/>
          <w:sz w:val="28"/>
          <w:szCs w:val="28"/>
          <w:lang w:eastAsia="ja-JP"/>
        </w:rPr>
        <w:t>Copyright Notice</w:t>
      </w:r>
      <w:r w:rsidRPr="00592C02">
        <w:rPr>
          <w:rFonts w:ascii="Arsenal" w:eastAsia="Century Schoolbook" w:hAnsi="Arsenal" w:cs="Times New Roman"/>
          <w:b/>
          <w:bCs/>
          <w:color w:val="365F91"/>
          <w:sz w:val="28"/>
          <w:szCs w:val="28"/>
          <w:lang w:eastAsia="ja-JP"/>
        </w:rPr>
        <w:tab/>
      </w:r>
    </w:p>
    <w:p w14:paraId="06D4B264" w14:textId="1EFFD269" w:rsidR="00F612D1" w:rsidRPr="00592C02" w:rsidRDefault="00D85F06" w:rsidP="00EE1ACD">
      <w:pPr>
        <w:spacing w:after="200" w:line="360" w:lineRule="auto"/>
        <w:rPr>
          <w:rFonts w:ascii="Arsenal" w:eastAsia="Calibri" w:hAnsi="Arsenal" w:cs="Arial"/>
        </w:rPr>
      </w:pPr>
      <w:r w:rsidRPr="00592C02">
        <w:rPr>
          <w:rFonts w:ascii="Arsenal" w:eastAsia="Calibri" w:hAnsi="Arsenal" w:cs="Arial"/>
        </w:rPr>
        <w:t>Copyright ©</w:t>
      </w:r>
      <w:r w:rsidR="00EE1ACD" w:rsidRPr="00592C02">
        <w:rPr>
          <w:rFonts w:ascii="Arsenal" w:eastAsia="Calibri" w:hAnsi="Arsenal" w:cs="Arial"/>
        </w:rPr>
        <w:t>2020</w:t>
      </w:r>
      <w:r w:rsidR="00F612D1" w:rsidRPr="00592C02">
        <w:rPr>
          <w:rFonts w:ascii="Arsenal" w:eastAsia="Calibri" w:hAnsi="Arsenal" w:cs="Arial"/>
        </w:rPr>
        <w:t xml:space="preserve"> Globitel. All rights reserved.</w:t>
      </w:r>
    </w:p>
    <w:p w14:paraId="28CC5EAD" w14:textId="77777777" w:rsidR="00F612D1" w:rsidRPr="00592C02" w:rsidRDefault="00F612D1" w:rsidP="00F612D1">
      <w:pPr>
        <w:spacing w:after="200" w:line="360" w:lineRule="auto"/>
        <w:rPr>
          <w:rFonts w:ascii="Arsenal" w:eastAsia="Calibri" w:hAnsi="Arsenal" w:cs="Arial"/>
          <w:sz w:val="22"/>
          <w:szCs w:val="22"/>
        </w:rPr>
      </w:pPr>
      <w:r w:rsidRPr="00592C02">
        <w:rPr>
          <w:rFonts w:ascii="Arsenal" w:eastAsia="Calibri" w:hAnsi="Arsenal" w:cs="Arial"/>
        </w:rPr>
        <w:t>No part of this publication may be reproduced, transmitted, transcribed, stored in a retrieval system, or translated into any language or computer language, in any form or by any means, electronic mechanical, magnetic, optical, chemical, manual, or otherwise, without the prior written permission of Globitel</w:t>
      </w:r>
      <w:r w:rsidRPr="00592C02">
        <w:rPr>
          <w:rFonts w:ascii="Arsenal" w:eastAsia="Calibri" w:hAnsi="Arsenal" w:cs="Arial"/>
          <w:sz w:val="22"/>
          <w:szCs w:val="22"/>
        </w:rPr>
        <w:t>.</w:t>
      </w:r>
    </w:p>
    <w:p w14:paraId="4358DD1A" w14:textId="77777777" w:rsidR="00F612D1" w:rsidRPr="00592C02" w:rsidRDefault="00F612D1" w:rsidP="00F612D1">
      <w:pPr>
        <w:keepNext/>
        <w:keepLines/>
        <w:spacing w:before="480" w:after="0" w:line="360" w:lineRule="auto"/>
        <w:jc w:val="left"/>
        <w:rPr>
          <w:rFonts w:ascii="Arsenal" w:eastAsia="Century Schoolbook" w:hAnsi="Arsenal" w:cs="Times New Roman"/>
          <w:b/>
          <w:bCs/>
          <w:color w:val="365F91"/>
          <w:sz w:val="28"/>
          <w:szCs w:val="28"/>
          <w:lang w:eastAsia="ja-JP"/>
        </w:rPr>
      </w:pPr>
      <w:r w:rsidRPr="00592C02">
        <w:rPr>
          <w:rFonts w:ascii="Arsenal" w:eastAsia="Century Schoolbook" w:hAnsi="Arsenal" w:cs="Times New Roman"/>
          <w:b/>
          <w:bCs/>
          <w:color w:val="365F91"/>
          <w:sz w:val="28"/>
          <w:szCs w:val="28"/>
          <w:lang w:eastAsia="ja-JP"/>
        </w:rPr>
        <w:t>Legal Disclaimer</w:t>
      </w:r>
    </w:p>
    <w:p w14:paraId="43270882" w14:textId="77777777" w:rsidR="00F612D1" w:rsidRPr="00592C02" w:rsidRDefault="00F612D1" w:rsidP="00F612D1">
      <w:pPr>
        <w:spacing w:after="200" w:line="360" w:lineRule="auto"/>
        <w:rPr>
          <w:rFonts w:ascii="Arsenal" w:eastAsia="Calibri" w:hAnsi="Arsenal" w:cs="Arial"/>
        </w:rPr>
      </w:pPr>
      <w:r w:rsidRPr="00592C02">
        <w:rPr>
          <w:rFonts w:ascii="Arsenal" w:eastAsia="Calibri" w:hAnsi="Arsenal" w:cs="Arial"/>
        </w:rPr>
        <w:t>No part of this publication may be reproduced, adapted, or translated in any form or by any means without prior written authorization of Globitel.</w:t>
      </w:r>
    </w:p>
    <w:p w14:paraId="4B7E49CE" w14:textId="77777777" w:rsidR="00F612D1" w:rsidRPr="00592C02" w:rsidRDefault="00F612D1" w:rsidP="00F612D1">
      <w:pPr>
        <w:spacing w:after="200" w:line="360" w:lineRule="auto"/>
        <w:rPr>
          <w:rFonts w:ascii="Arsenal" w:eastAsia="Calibri" w:hAnsi="Arsenal" w:cs="Arial"/>
        </w:rPr>
      </w:pPr>
      <w:r w:rsidRPr="00592C02">
        <w:rPr>
          <w:rFonts w:ascii="Arsenal" w:eastAsia="Calibri" w:hAnsi="Arsenal" w:cs="Arial"/>
        </w:rPr>
        <w:t>Information published here is current or planned as of the date of publication of this document. Because we are improving and adding features to our products continuously, the information in this publication is subject to change without notice.</w:t>
      </w:r>
    </w:p>
    <w:p w14:paraId="46E230DD" w14:textId="77777777" w:rsidR="00F612D1" w:rsidRPr="00592C02" w:rsidRDefault="00F612D1" w:rsidP="00F612D1">
      <w:pPr>
        <w:keepNext/>
        <w:keepLines/>
        <w:spacing w:before="480" w:after="0" w:line="360" w:lineRule="auto"/>
        <w:jc w:val="left"/>
        <w:rPr>
          <w:rFonts w:ascii="Arsenal" w:eastAsia="Century Schoolbook" w:hAnsi="Arsenal" w:cs="Times New Roman"/>
          <w:b/>
          <w:bCs/>
          <w:color w:val="365F91"/>
          <w:sz w:val="28"/>
          <w:szCs w:val="28"/>
          <w:lang w:eastAsia="ja-JP"/>
        </w:rPr>
      </w:pPr>
      <w:r w:rsidRPr="00592C02">
        <w:rPr>
          <w:rFonts w:ascii="Arsenal" w:eastAsia="Century Schoolbook" w:hAnsi="Arsenal" w:cs="Times New Roman"/>
          <w:b/>
          <w:bCs/>
          <w:color w:val="365F91"/>
          <w:sz w:val="28"/>
          <w:szCs w:val="28"/>
          <w:lang w:eastAsia="ja-JP"/>
        </w:rPr>
        <w:t>Technical Support</w:t>
      </w:r>
    </w:p>
    <w:p w14:paraId="6E795DA2" w14:textId="77777777" w:rsidR="00F612D1" w:rsidRPr="00592C02" w:rsidRDefault="00F612D1" w:rsidP="00DF5552">
      <w:pPr>
        <w:spacing w:line="360" w:lineRule="auto"/>
        <w:rPr>
          <w:rFonts w:ascii="Arsenal" w:hAnsi="Arsenal"/>
          <w:color w:val="0000FF"/>
          <w:szCs w:val="28"/>
          <w:u w:val="single"/>
        </w:rPr>
      </w:pPr>
      <w:r w:rsidRPr="00592C02">
        <w:rPr>
          <w:rFonts w:ascii="Arsenal" w:hAnsi="Arsenal"/>
          <w:szCs w:val="28"/>
        </w:rPr>
        <w:t xml:space="preserve">For technical support, call 962 6 </w:t>
      </w:r>
      <w:r w:rsidR="00DF5552" w:rsidRPr="00592C02">
        <w:rPr>
          <w:rFonts w:ascii="Arsenal" w:hAnsi="Arsenal"/>
          <w:szCs w:val="28"/>
        </w:rPr>
        <w:t xml:space="preserve">500130 </w:t>
      </w:r>
      <w:r w:rsidRPr="00592C02">
        <w:rPr>
          <w:rFonts w:ascii="Arsenal" w:hAnsi="Arsenal"/>
          <w:szCs w:val="28"/>
        </w:rPr>
        <w:t xml:space="preserve">or email us @: </w:t>
      </w:r>
      <w:r w:rsidR="00DF5552" w:rsidRPr="00592C02">
        <w:rPr>
          <w:rFonts w:ascii="Arsenal" w:hAnsi="Arsenal"/>
          <w:color w:val="0000FF"/>
          <w:szCs w:val="28"/>
          <w:u w:val="single"/>
        </w:rPr>
        <w:t>os.</w:t>
      </w:r>
      <w:hyperlink r:id="rId10" w:history="1">
        <w:r w:rsidRPr="00592C02">
          <w:rPr>
            <w:rFonts w:ascii="Arsenal" w:hAnsi="Arsenal"/>
            <w:color w:val="0000FF"/>
            <w:szCs w:val="28"/>
            <w:u w:val="single"/>
          </w:rPr>
          <w:t>support@globitel.com</w:t>
        </w:r>
      </w:hyperlink>
    </w:p>
    <w:p w14:paraId="4109F767" w14:textId="77777777" w:rsidR="00F612D1" w:rsidRPr="00592C02" w:rsidRDefault="00F612D1">
      <w:pPr>
        <w:spacing w:after="0"/>
        <w:jc w:val="left"/>
        <w:rPr>
          <w:rFonts w:ascii="Arsenal" w:hAnsi="Arsenal"/>
          <w:color w:val="0000FF"/>
          <w:szCs w:val="28"/>
          <w:u w:val="single"/>
        </w:rPr>
      </w:pPr>
      <w:r w:rsidRPr="00592C02">
        <w:rPr>
          <w:rFonts w:ascii="Arsenal" w:hAnsi="Arsenal"/>
          <w:color w:val="0000FF"/>
          <w:szCs w:val="28"/>
          <w:u w:val="single"/>
        </w:rPr>
        <w:br w:type="page"/>
      </w:r>
    </w:p>
    <w:p w14:paraId="36650575" w14:textId="77777777" w:rsidR="00F612D1" w:rsidRPr="00592C02" w:rsidRDefault="00F612D1" w:rsidP="00F612D1">
      <w:pPr>
        <w:spacing w:line="360" w:lineRule="auto"/>
        <w:jc w:val="center"/>
        <w:rPr>
          <w:rFonts w:ascii="Arsenal" w:hAnsi="Arsenal"/>
          <w:b/>
          <w:bCs/>
          <w:caps/>
          <w:color w:val="808080"/>
          <w:sz w:val="72"/>
          <w:szCs w:val="72"/>
        </w:rPr>
      </w:pPr>
      <w:r w:rsidRPr="00592C02">
        <w:rPr>
          <w:rFonts w:ascii="Arsenal" w:hAnsi="Arsenal"/>
          <w:b/>
          <w:bCs/>
          <w:caps/>
          <w:color w:val="808080"/>
          <w:sz w:val="72"/>
          <w:szCs w:val="72"/>
        </w:rPr>
        <w:lastRenderedPageBreak/>
        <w:t>TABLE OF CONTENTS</w:t>
      </w:r>
    </w:p>
    <w:sdt>
      <w:sdtPr>
        <w:id w:val="-532337109"/>
        <w:docPartObj>
          <w:docPartGallery w:val="Table of Contents"/>
          <w:docPartUnique/>
        </w:docPartObj>
      </w:sdtPr>
      <w:sdtEndPr>
        <w:rPr>
          <w:b/>
          <w:bCs/>
          <w:noProof/>
        </w:rPr>
      </w:sdtEndPr>
      <w:sdtContent>
        <w:p w14:paraId="5C8F2794" w14:textId="77777777" w:rsidR="00276B9A" w:rsidRPr="00592C02" w:rsidRDefault="00276B9A" w:rsidP="00F612D1">
          <w:pPr>
            <w:jc w:val="center"/>
          </w:pPr>
        </w:p>
        <w:p w14:paraId="7E73CF73" w14:textId="3807B47D" w:rsidR="002E2FD2" w:rsidRDefault="00276B9A">
          <w:pPr>
            <w:pStyle w:val="TOC1"/>
            <w:rPr>
              <w:rFonts w:asciiTheme="minorHAnsi" w:eastAsiaTheme="minorEastAsia" w:hAnsiTheme="minorHAnsi" w:cstheme="minorBidi"/>
              <w:b w:val="0"/>
              <w:bCs w:val="0"/>
              <w:caps w:val="0"/>
              <w:szCs w:val="22"/>
              <w:u w:val="none"/>
            </w:rPr>
          </w:pPr>
          <w:r w:rsidRPr="00592C02">
            <w:fldChar w:fldCharType="begin"/>
          </w:r>
          <w:r w:rsidRPr="00592C02">
            <w:instrText xml:space="preserve"> TOC \o "1-3" \h \z \u </w:instrText>
          </w:r>
          <w:r w:rsidRPr="00592C02">
            <w:fldChar w:fldCharType="separate"/>
          </w:r>
          <w:hyperlink w:anchor="_Toc86665639" w:history="1">
            <w:r w:rsidR="002E2FD2" w:rsidRPr="002575FA">
              <w:rPr>
                <w:rStyle w:val="Hyperlink"/>
              </w:rPr>
              <w:t>1</w:t>
            </w:r>
            <w:r w:rsidR="002E2FD2">
              <w:rPr>
                <w:rFonts w:asciiTheme="minorHAnsi" w:eastAsiaTheme="minorEastAsia" w:hAnsiTheme="minorHAnsi" w:cstheme="minorBidi"/>
                <w:b w:val="0"/>
                <w:bCs w:val="0"/>
                <w:caps w:val="0"/>
                <w:szCs w:val="22"/>
                <w:u w:val="none"/>
              </w:rPr>
              <w:tab/>
            </w:r>
            <w:r w:rsidR="002E2FD2" w:rsidRPr="002575FA">
              <w:rPr>
                <w:rStyle w:val="Hyperlink"/>
              </w:rPr>
              <w:t>Introduction</w:t>
            </w:r>
            <w:r w:rsidR="002E2FD2">
              <w:rPr>
                <w:webHidden/>
              </w:rPr>
              <w:tab/>
            </w:r>
            <w:r w:rsidR="002E2FD2">
              <w:rPr>
                <w:rStyle w:val="Hyperlink"/>
                <w:rtl/>
              </w:rPr>
              <w:fldChar w:fldCharType="begin"/>
            </w:r>
            <w:r w:rsidR="002E2FD2">
              <w:rPr>
                <w:webHidden/>
              </w:rPr>
              <w:instrText xml:space="preserve"> PAGEREF _Toc86665639 \h </w:instrText>
            </w:r>
            <w:r w:rsidR="002E2FD2">
              <w:rPr>
                <w:rStyle w:val="Hyperlink"/>
                <w:rtl/>
              </w:rPr>
            </w:r>
            <w:r w:rsidR="002E2FD2">
              <w:rPr>
                <w:rStyle w:val="Hyperlink"/>
                <w:rtl/>
              </w:rPr>
              <w:fldChar w:fldCharType="separate"/>
            </w:r>
            <w:r w:rsidR="002E2FD2">
              <w:rPr>
                <w:webHidden/>
              </w:rPr>
              <w:t>5</w:t>
            </w:r>
            <w:r w:rsidR="002E2FD2">
              <w:rPr>
                <w:rStyle w:val="Hyperlink"/>
                <w:rtl/>
              </w:rPr>
              <w:fldChar w:fldCharType="end"/>
            </w:r>
          </w:hyperlink>
        </w:p>
        <w:p w14:paraId="3BEA5BCC" w14:textId="7CA81A86" w:rsidR="002E2FD2" w:rsidRDefault="008A2F7C">
          <w:pPr>
            <w:pStyle w:val="TOC1"/>
            <w:rPr>
              <w:rFonts w:asciiTheme="minorHAnsi" w:eastAsiaTheme="minorEastAsia" w:hAnsiTheme="minorHAnsi" w:cstheme="minorBidi"/>
              <w:b w:val="0"/>
              <w:bCs w:val="0"/>
              <w:caps w:val="0"/>
              <w:szCs w:val="22"/>
              <w:u w:val="none"/>
            </w:rPr>
          </w:pPr>
          <w:hyperlink w:anchor="_Toc86665640" w:history="1">
            <w:r w:rsidR="002E2FD2" w:rsidRPr="002575FA">
              <w:rPr>
                <w:rStyle w:val="Hyperlink"/>
              </w:rPr>
              <w:t>2</w:t>
            </w:r>
            <w:r w:rsidR="002E2FD2">
              <w:rPr>
                <w:rFonts w:asciiTheme="minorHAnsi" w:eastAsiaTheme="minorEastAsia" w:hAnsiTheme="minorHAnsi" w:cstheme="minorBidi"/>
                <w:b w:val="0"/>
                <w:bCs w:val="0"/>
                <w:caps w:val="0"/>
                <w:szCs w:val="22"/>
                <w:u w:val="none"/>
              </w:rPr>
              <w:tab/>
            </w:r>
            <w:r w:rsidR="002E2FD2" w:rsidRPr="002575FA">
              <w:rPr>
                <w:rStyle w:val="Hyperlink"/>
              </w:rPr>
              <w:t>General Declarations</w:t>
            </w:r>
            <w:r w:rsidR="002E2FD2">
              <w:rPr>
                <w:webHidden/>
              </w:rPr>
              <w:tab/>
            </w:r>
            <w:r w:rsidR="002E2FD2">
              <w:rPr>
                <w:rStyle w:val="Hyperlink"/>
                <w:rtl/>
              </w:rPr>
              <w:fldChar w:fldCharType="begin"/>
            </w:r>
            <w:r w:rsidR="002E2FD2">
              <w:rPr>
                <w:webHidden/>
              </w:rPr>
              <w:instrText xml:space="preserve"> PAGEREF _Toc86665640 \h </w:instrText>
            </w:r>
            <w:r w:rsidR="002E2FD2">
              <w:rPr>
                <w:rStyle w:val="Hyperlink"/>
                <w:rtl/>
              </w:rPr>
            </w:r>
            <w:r w:rsidR="002E2FD2">
              <w:rPr>
                <w:rStyle w:val="Hyperlink"/>
                <w:rtl/>
              </w:rPr>
              <w:fldChar w:fldCharType="separate"/>
            </w:r>
            <w:r w:rsidR="002E2FD2">
              <w:rPr>
                <w:webHidden/>
              </w:rPr>
              <w:t>6</w:t>
            </w:r>
            <w:r w:rsidR="002E2FD2">
              <w:rPr>
                <w:rStyle w:val="Hyperlink"/>
                <w:rtl/>
              </w:rPr>
              <w:fldChar w:fldCharType="end"/>
            </w:r>
          </w:hyperlink>
        </w:p>
        <w:p w14:paraId="28D0860A" w14:textId="345B0864" w:rsidR="002E2FD2" w:rsidRDefault="008A2F7C">
          <w:pPr>
            <w:pStyle w:val="TOC1"/>
            <w:rPr>
              <w:rFonts w:asciiTheme="minorHAnsi" w:eastAsiaTheme="minorEastAsia" w:hAnsiTheme="minorHAnsi" w:cstheme="minorBidi"/>
              <w:b w:val="0"/>
              <w:bCs w:val="0"/>
              <w:caps w:val="0"/>
              <w:szCs w:val="22"/>
              <w:u w:val="none"/>
            </w:rPr>
          </w:pPr>
          <w:hyperlink w:anchor="_Toc86665641" w:history="1">
            <w:r w:rsidR="002E2FD2" w:rsidRPr="002575FA">
              <w:rPr>
                <w:rStyle w:val="Hyperlink"/>
              </w:rPr>
              <w:t>3</w:t>
            </w:r>
            <w:r w:rsidR="002E2FD2">
              <w:rPr>
                <w:rFonts w:asciiTheme="minorHAnsi" w:eastAsiaTheme="minorEastAsia" w:hAnsiTheme="minorHAnsi" w:cstheme="minorBidi"/>
                <w:b w:val="0"/>
                <w:bCs w:val="0"/>
                <w:caps w:val="0"/>
                <w:szCs w:val="22"/>
                <w:u w:val="none"/>
              </w:rPr>
              <w:tab/>
            </w:r>
            <w:r w:rsidR="002E2FD2" w:rsidRPr="002575FA">
              <w:rPr>
                <w:rStyle w:val="Hyperlink"/>
              </w:rPr>
              <w:t>General Notes</w:t>
            </w:r>
            <w:r w:rsidR="002E2FD2">
              <w:rPr>
                <w:webHidden/>
              </w:rPr>
              <w:tab/>
            </w:r>
            <w:r w:rsidR="002E2FD2">
              <w:rPr>
                <w:rStyle w:val="Hyperlink"/>
                <w:rtl/>
              </w:rPr>
              <w:fldChar w:fldCharType="begin"/>
            </w:r>
            <w:r w:rsidR="002E2FD2">
              <w:rPr>
                <w:webHidden/>
              </w:rPr>
              <w:instrText xml:space="preserve"> PAGEREF _Toc86665641 \h </w:instrText>
            </w:r>
            <w:r w:rsidR="002E2FD2">
              <w:rPr>
                <w:rStyle w:val="Hyperlink"/>
                <w:rtl/>
              </w:rPr>
            </w:r>
            <w:r w:rsidR="002E2FD2">
              <w:rPr>
                <w:rStyle w:val="Hyperlink"/>
                <w:rtl/>
              </w:rPr>
              <w:fldChar w:fldCharType="separate"/>
            </w:r>
            <w:r w:rsidR="002E2FD2">
              <w:rPr>
                <w:webHidden/>
              </w:rPr>
              <w:t>7</w:t>
            </w:r>
            <w:r w:rsidR="002E2FD2">
              <w:rPr>
                <w:rStyle w:val="Hyperlink"/>
                <w:rtl/>
              </w:rPr>
              <w:fldChar w:fldCharType="end"/>
            </w:r>
          </w:hyperlink>
        </w:p>
        <w:p w14:paraId="62B2FACF" w14:textId="161FD4D4" w:rsidR="002E2FD2" w:rsidRDefault="008A2F7C">
          <w:pPr>
            <w:pStyle w:val="TOC1"/>
            <w:rPr>
              <w:rFonts w:asciiTheme="minorHAnsi" w:eastAsiaTheme="minorEastAsia" w:hAnsiTheme="minorHAnsi" w:cstheme="minorBidi"/>
              <w:b w:val="0"/>
              <w:bCs w:val="0"/>
              <w:caps w:val="0"/>
              <w:szCs w:val="22"/>
              <w:u w:val="none"/>
            </w:rPr>
          </w:pPr>
          <w:hyperlink w:anchor="_Toc86665642" w:history="1">
            <w:r w:rsidR="002E2FD2" w:rsidRPr="002575FA">
              <w:rPr>
                <w:rStyle w:val="Hyperlink"/>
              </w:rPr>
              <w:t>4</w:t>
            </w:r>
            <w:r w:rsidR="002E2FD2">
              <w:rPr>
                <w:rFonts w:asciiTheme="minorHAnsi" w:eastAsiaTheme="minorEastAsia" w:hAnsiTheme="minorHAnsi" w:cstheme="minorBidi"/>
                <w:b w:val="0"/>
                <w:bCs w:val="0"/>
                <w:caps w:val="0"/>
                <w:szCs w:val="22"/>
                <w:u w:val="none"/>
              </w:rPr>
              <w:tab/>
            </w:r>
            <w:r w:rsidR="002E2FD2" w:rsidRPr="002575FA">
              <w:rPr>
                <w:rStyle w:val="Hyperlink"/>
              </w:rPr>
              <w:t>System Management</w:t>
            </w:r>
            <w:r w:rsidR="002E2FD2">
              <w:rPr>
                <w:webHidden/>
              </w:rPr>
              <w:tab/>
            </w:r>
            <w:r w:rsidR="002E2FD2">
              <w:rPr>
                <w:rStyle w:val="Hyperlink"/>
                <w:rtl/>
              </w:rPr>
              <w:fldChar w:fldCharType="begin"/>
            </w:r>
            <w:r w:rsidR="002E2FD2">
              <w:rPr>
                <w:webHidden/>
              </w:rPr>
              <w:instrText xml:space="preserve"> PAGEREF _Toc86665642 \h </w:instrText>
            </w:r>
            <w:r w:rsidR="002E2FD2">
              <w:rPr>
                <w:rStyle w:val="Hyperlink"/>
                <w:rtl/>
              </w:rPr>
            </w:r>
            <w:r w:rsidR="002E2FD2">
              <w:rPr>
                <w:rStyle w:val="Hyperlink"/>
                <w:rtl/>
              </w:rPr>
              <w:fldChar w:fldCharType="separate"/>
            </w:r>
            <w:r w:rsidR="002E2FD2">
              <w:rPr>
                <w:webHidden/>
              </w:rPr>
              <w:t>8</w:t>
            </w:r>
            <w:r w:rsidR="002E2FD2">
              <w:rPr>
                <w:rStyle w:val="Hyperlink"/>
                <w:rtl/>
              </w:rPr>
              <w:fldChar w:fldCharType="end"/>
            </w:r>
          </w:hyperlink>
        </w:p>
        <w:p w14:paraId="074CB47D" w14:textId="420B3FFD" w:rsidR="002E2FD2" w:rsidRDefault="008A2F7C">
          <w:pPr>
            <w:pStyle w:val="TOC2"/>
            <w:tabs>
              <w:tab w:val="left" w:pos="502"/>
              <w:tab w:val="right" w:leader="dot" w:pos="9623"/>
            </w:tabs>
            <w:rPr>
              <w:rFonts w:asciiTheme="minorHAnsi" w:eastAsiaTheme="minorEastAsia" w:hAnsiTheme="minorHAnsi" w:cstheme="minorBidi"/>
              <w:b w:val="0"/>
              <w:bCs w:val="0"/>
              <w:smallCaps w:val="0"/>
              <w:noProof/>
              <w:szCs w:val="22"/>
            </w:rPr>
          </w:pPr>
          <w:hyperlink w:anchor="_Toc86665643" w:history="1">
            <w:r w:rsidR="002E2FD2" w:rsidRPr="002575FA">
              <w:rPr>
                <w:rStyle w:val="Hyperlink"/>
                <w:noProof/>
              </w:rPr>
              <w:t>4.1</w:t>
            </w:r>
            <w:r w:rsidR="002E2FD2">
              <w:rPr>
                <w:rFonts w:asciiTheme="minorHAnsi" w:eastAsiaTheme="minorEastAsia" w:hAnsiTheme="minorHAnsi" w:cstheme="minorBidi"/>
                <w:b w:val="0"/>
                <w:bCs w:val="0"/>
                <w:smallCaps w:val="0"/>
                <w:noProof/>
                <w:szCs w:val="22"/>
              </w:rPr>
              <w:tab/>
            </w:r>
            <w:r w:rsidR="002E2FD2" w:rsidRPr="002575FA">
              <w:rPr>
                <w:rStyle w:val="Hyperlink"/>
                <w:noProof/>
              </w:rPr>
              <w:t>System Settings</w:t>
            </w:r>
            <w:r w:rsidR="002E2FD2">
              <w:rPr>
                <w:noProof/>
                <w:webHidden/>
              </w:rPr>
              <w:tab/>
            </w:r>
            <w:r w:rsidR="002E2FD2">
              <w:rPr>
                <w:rStyle w:val="Hyperlink"/>
                <w:noProof/>
                <w:rtl/>
              </w:rPr>
              <w:fldChar w:fldCharType="begin"/>
            </w:r>
            <w:r w:rsidR="002E2FD2">
              <w:rPr>
                <w:noProof/>
                <w:webHidden/>
              </w:rPr>
              <w:instrText xml:space="preserve"> PAGEREF _Toc86665643 \h </w:instrText>
            </w:r>
            <w:r w:rsidR="002E2FD2">
              <w:rPr>
                <w:rStyle w:val="Hyperlink"/>
                <w:noProof/>
                <w:rtl/>
              </w:rPr>
            </w:r>
            <w:r w:rsidR="002E2FD2">
              <w:rPr>
                <w:rStyle w:val="Hyperlink"/>
                <w:noProof/>
                <w:rtl/>
              </w:rPr>
              <w:fldChar w:fldCharType="separate"/>
            </w:r>
            <w:r w:rsidR="002E2FD2">
              <w:rPr>
                <w:noProof/>
                <w:webHidden/>
              </w:rPr>
              <w:t>8</w:t>
            </w:r>
            <w:r w:rsidR="002E2FD2">
              <w:rPr>
                <w:rStyle w:val="Hyperlink"/>
                <w:noProof/>
                <w:rtl/>
              </w:rPr>
              <w:fldChar w:fldCharType="end"/>
            </w:r>
          </w:hyperlink>
        </w:p>
        <w:p w14:paraId="24B4D85C" w14:textId="3F10CD20" w:rsidR="002E2FD2" w:rsidRDefault="008A2F7C">
          <w:pPr>
            <w:pStyle w:val="TOC2"/>
            <w:tabs>
              <w:tab w:val="left" w:pos="502"/>
              <w:tab w:val="right" w:leader="dot" w:pos="9623"/>
            </w:tabs>
            <w:rPr>
              <w:rFonts w:asciiTheme="minorHAnsi" w:eastAsiaTheme="minorEastAsia" w:hAnsiTheme="minorHAnsi" w:cstheme="minorBidi"/>
              <w:b w:val="0"/>
              <w:bCs w:val="0"/>
              <w:smallCaps w:val="0"/>
              <w:noProof/>
              <w:szCs w:val="22"/>
            </w:rPr>
          </w:pPr>
          <w:hyperlink w:anchor="_Toc86665644" w:history="1">
            <w:r w:rsidR="002E2FD2" w:rsidRPr="002575FA">
              <w:rPr>
                <w:rStyle w:val="Hyperlink"/>
                <w:noProof/>
              </w:rPr>
              <w:t>4.2</w:t>
            </w:r>
            <w:r w:rsidR="002E2FD2">
              <w:rPr>
                <w:rFonts w:asciiTheme="minorHAnsi" w:eastAsiaTheme="minorEastAsia" w:hAnsiTheme="minorHAnsi" w:cstheme="minorBidi"/>
                <w:b w:val="0"/>
                <w:bCs w:val="0"/>
                <w:smallCaps w:val="0"/>
                <w:noProof/>
                <w:szCs w:val="22"/>
              </w:rPr>
              <w:tab/>
            </w:r>
            <w:r w:rsidR="002E2FD2" w:rsidRPr="002575FA">
              <w:rPr>
                <w:rStyle w:val="Hyperlink"/>
                <w:noProof/>
              </w:rPr>
              <w:t>Auto Reporting Agents</w:t>
            </w:r>
            <w:r w:rsidR="002E2FD2">
              <w:rPr>
                <w:noProof/>
                <w:webHidden/>
              </w:rPr>
              <w:tab/>
            </w:r>
            <w:r w:rsidR="002E2FD2">
              <w:rPr>
                <w:rStyle w:val="Hyperlink"/>
                <w:noProof/>
                <w:rtl/>
              </w:rPr>
              <w:fldChar w:fldCharType="begin"/>
            </w:r>
            <w:r w:rsidR="002E2FD2">
              <w:rPr>
                <w:noProof/>
                <w:webHidden/>
              </w:rPr>
              <w:instrText xml:space="preserve"> PAGEREF _Toc86665644 \h </w:instrText>
            </w:r>
            <w:r w:rsidR="002E2FD2">
              <w:rPr>
                <w:rStyle w:val="Hyperlink"/>
                <w:noProof/>
                <w:rtl/>
              </w:rPr>
            </w:r>
            <w:r w:rsidR="002E2FD2">
              <w:rPr>
                <w:rStyle w:val="Hyperlink"/>
                <w:noProof/>
                <w:rtl/>
              </w:rPr>
              <w:fldChar w:fldCharType="separate"/>
            </w:r>
            <w:r w:rsidR="002E2FD2">
              <w:rPr>
                <w:noProof/>
                <w:webHidden/>
              </w:rPr>
              <w:t>8</w:t>
            </w:r>
            <w:r w:rsidR="002E2FD2">
              <w:rPr>
                <w:rStyle w:val="Hyperlink"/>
                <w:noProof/>
                <w:rtl/>
              </w:rPr>
              <w:fldChar w:fldCharType="end"/>
            </w:r>
          </w:hyperlink>
        </w:p>
        <w:p w14:paraId="48DCF6B2" w14:textId="4DF88B6A" w:rsidR="002E2FD2" w:rsidRDefault="008A2F7C">
          <w:pPr>
            <w:pStyle w:val="TOC1"/>
            <w:rPr>
              <w:rFonts w:asciiTheme="minorHAnsi" w:eastAsiaTheme="minorEastAsia" w:hAnsiTheme="minorHAnsi" w:cstheme="minorBidi"/>
              <w:b w:val="0"/>
              <w:bCs w:val="0"/>
              <w:caps w:val="0"/>
              <w:szCs w:val="22"/>
              <w:u w:val="none"/>
            </w:rPr>
          </w:pPr>
          <w:hyperlink w:anchor="_Toc86665645" w:history="1">
            <w:r w:rsidR="002E2FD2" w:rsidRPr="002575FA">
              <w:rPr>
                <w:rStyle w:val="Hyperlink"/>
              </w:rPr>
              <w:t>5</w:t>
            </w:r>
            <w:r w:rsidR="002E2FD2">
              <w:rPr>
                <w:rFonts w:asciiTheme="minorHAnsi" w:eastAsiaTheme="minorEastAsia" w:hAnsiTheme="minorHAnsi" w:cstheme="minorBidi"/>
                <w:b w:val="0"/>
                <w:bCs w:val="0"/>
                <w:caps w:val="0"/>
                <w:szCs w:val="22"/>
                <w:u w:val="none"/>
              </w:rPr>
              <w:tab/>
            </w:r>
            <w:r w:rsidR="002E2FD2" w:rsidRPr="002575FA">
              <w:rPr>
                <w:rStyle w:val="Hyperlink"/>
              </w:rPr>
              <w:t>Security Watch</w:t>
            </w:r>
            <w:r w:rsidR="002E2FD2">
              <w:rPr>
                <w:webHidden/>
              </w:rPr>
              <w:tab/>
            </w:r>
            <w:r w:rsidR="002E2FD2">
              <w:rPr>
                <w:rStyle w:val="Hyperlink"/>
                <w:rtl/>
              </w:rPr>
              <w:fldChar w:fldCharType="begin"/>
            </w:r>
            <w:r w:rsidR="002E2FD2">
              <w:rPr>
                <w:webHidden/>
              </w:rPr>
              <w:instrText xml:space="preserve"> PAGEREF _Toc86665645 \h </w:instrText>
            </w:r>
            <w:r w:rsidR="002E2FD2">
              <w:rPr>
                <w:rStyle w:val="Hyperlink"/>
                <w:rtl/>
              </w:rPr>
            </w:r>
            <w:r w:rsidR="002E2FD2">
              <w:rPr>
                <w:rStyle w:val="Hyperlink"/>
                <w:rtl/>
              </w:rPr>
              <w:fldChar w:fldCharType="separate"/>
            </w:r>
            <w:r w:rsidR="002E2FD2">
              <w:rPr>
                <w:webHidden/>
              </w:rPr>
              <w:t>9</w:t>
            </w:r>
            <w:r w:rsidR="002E2FD2">
              <w:rPr>
                <w:rStyle w:val="Hyperlink"/>
                <w:rtl/>
              </w:rPr>
              <w:fldChar w:fldCharType="end"/>
            </w:r>
          </w:hyperlink>
        </w:p>
        <w:p w14:paraId="5FF0EA1F" w14:textId="64271AF5" w:rsidR="002E2FD2" w:rsidRDefault="008A2F7C">
          <w:pPr>
            <w:pStyle w:val="TOC2"/>
            <w:tabs>
              <w:tab w:val="left" w:pos="502"/>
              <w:tab w:val="right" w:leader="dot" w:pos="9623"/>
            </w:tabs>
            <w:rPr>
              <w:rFonts w:asciiTheme="minorHAnsi" w:eastAsiaTheme="minorEastAsia" w:hAnsiTheme="minorHAnsi" w:cstheme="minorBidi"/>
              <w:b w:val="0"/>
              <w:bCs w:val="0"/>
              <w:smallCaps w:val="0"/>
              <w:noProof/>
              <w:szCs w:val="22"/>
            </w:rPr>
          </w:pPr>
          <w:hyperlink w:anchor="_Toc86665646" w:history="1">
            <w:r w:rsidR="002E2FD2" w:rsidRPr="002575FA">
              <w:rPr>
                <w:rStyle w:val="Hyperlink"/>
                <w:noProof/>
              </w:rPr>
              <w:t>5.1</w:t>
            </w:r>
            <w:r w:rsidR="002E2FD2">
              <w:rPr>
                <w:rFonts w:asciiTheme="minorHAnsi" w:eastAsiaTheme="minorEastAsia" w:hAnsiTheme="minorHAnsi" w:cstheme="minorBidi"/>
                <w:b w:val="0"/>
                <w:bCs w:val="0"/>
                <w:smallCaps w:val="0"/>
                <w:noProof/>
                <w:szCs w:val="22"/>
              </w:rPr>
              <w:tab/>
            </w:r>
            <w:r w:rsidR="002E2FD2" w:rsidRPr="002575FA">
              <w:rPr>
                <w:rStyle w:val="Hyperlink"/>
                <w:noProof/>
              </w:rPr>
              <w:t>Current Location</w:t>
            </w:r>
            <w:r w:rsidR="002E2FD2">
              <w:rPr>
                <w:noProof/>
                <w:webHidden/>
              </w:rPr>
              <w:tab/>
            </w:r>
            <w:r w:rsidR="002E2FD2">
              <w:rPr>
                <w:rStyle w:val="Hyperlink"/>
                <w:noProof/>
                <w:rtl/>
              </w:rPr>
              <w:fldChar w:fldCharType="begin"/>
            </w:r>
            <w:r w:rsidR="002E2FD2">
              <w:rPr>
                <w:noProof/>
                <w:webHidden/>
              </w:rPr>
              <w:instrText xml:space="preserve"> PAGEREF _Toc86665646 \h </w:instrText>
            </w:r>
            <w:r w:rsidR="002E2FD2">
              <w:rPr>
                <w:rStyle w:val="Hyperlink"/>
                <w:noProof/>
                <w:rtl/>
              </w:rPr>
            </w:r>
            <w:r w:rsidR="002E2FD2">
              <w:rPr>
                <w:rStyle w:val="Hyperlink"/>
                <w:noProof/>
                <w:rtl/>
              </w:rPr>
              <w:fldChar w:fldCharType="separate"/>
            </w:r>
            <w:r w:rsidR="002E2FD2">
              <w:rPr>
                <w:noProof/>
                <w:webHidden/>
              </w:rPr>
              <w:t>9</w:t>
            </w:r>
            <w:r w:rsidR="002E2FD2">
              <w:rPr>
                <w:rStyle w:val="Hyperlink"/>
                <w:noProof/>
                <w:rtl/>
              </w:rPr>
              <w:fldChar w:fldCharType="end"/>
            </w:r>
          </w:hyperlink>
        </w:p>
        <w:p w14:paraId="385290D6" w14:textId="382592FF" w:rsidR="002E2FD2" w:rsidRDefault="008A2F7C">
          <w:pPr>
            <w:pStyle w:val="TOC2"/>
            <w:tabs>
              <w:tab w:val="left" w:pos="502"/>
              <w:tab w:val="right" w:leader="dot" w:pos="9623"/>
            </w:tabs>
            <w:rPr>
              <w:rFonts w:asciiTheme="minorHAnsi" w:eastAsiaTheme="minorEastAsia" w:hAnsiTheme="minorHAnsi" w:cstheme="minorBidi"/>
              <w:b w:val="0"/>
              <w:bCs w:val="0"/>
              <w:smallCaps w:val="0"/>
              <w:noProof/>
              <w:szCs w:val="22"/>
            </w:rPr>
          </w:pPr>
          <w:hyperlink w:anchor="_Toc86665647" w:history="1">
            <w:r w:rsidR="002E2FD2" w:rsidRPr="002575FA">
              <w:rPr>
                <w:rStyle w:val="Hyperlink"/>
                <w:noProof/>
              </w:rPr>
              <w:t>5.2</w:t>
            </w:r>
            <w:r w:rsidR="002E2FD2">
              <w:rPr>
                <w:rFonts w:asciiTheme="minorHAnsi" w:eastAsiaTheme="minorEastAsia" w:hAnsiTheme="minorHAnsi" w:cstheme="minorBidi"/>
                <w:b w:val="0"/>
                <w:bCs w:val="0"/>
                <w:smallCaps w:val="0"/>
                <w:noProof/>
                <w:szCs w:val="22"/>
              </w:rPr>
              <w:tab/>
            </w:r>
            <w:r w:rsidR="002E2FD2" w:rsidRPr="002575FA">
              <w:rPr>
                <w:rStyle w:val="Hyperlink"/>
                <w:noProof/>
              </w:rPr>
              <w:t>Future Tracking</w:t>
            </w:r>
            <w:r w:rsidR="002E2FD2">
              <w:rPr>
                <w:noProof/>
                <w:webHidden/>
              </w:rPr>
              <w:tab/>
            </w:r>
            <w:r w:rsidR="002E2FD2">
              <w:rPr>
                <w:rStyle w:val="Hyperlink"/>
                <w:noProof/>
                <w:rtl/>
              </w:rPr>
              <w:fldChar w:fldCharType="begin"/>
            </w:r>
            <w:r w:rsidR="002E2FD2">
              <w:rPr>
                <w:noProof/>
                <w:webHidden/>
              </w:rPr>
              <w:instrText xml:space="preserve"> PAGEREF _Toc86665647 \h </w:instrText>
            </w:r>
            <w:r w:rsidR="002E2FD2">
              <w:rPr>
                <w:rStyle w:val="Hyperlink"/>
                <w:noProof/>
                <w:rtl/>
              </w:rPr>
            </w:r>
            <w:r w:rsidR="002E2FD2">
              <w:rPr>
                <w:rStyle w:val="Hyperlink"/>
                <w:noProof/>
                <w:rtl/>
              </w:rPr>
              <w:fldChar w:fldCharType="separate"/>
            </w:r>
            <w:r w:rsidR="002E2FD2">
              <w:rPr>
                <w:noProof/>
                <w:webHidden/>
              </w:rPr>
              <w:t>10</w:t>
            </w:r>
            <w:r w:rsidR="002E2FD2">
              <w:rPr>
                <w:rStyle w:val="Hyperlink"/>
                <w:noProof/>
                <w:rtl/>
              </w:rPr>
              <w:fldChar w:fldCharType="end"/>
            </w:r>
          </w:hyperlink>
        </w:p>
        <w:p w14:paraId="528B38F5" w14:textId="3E6C2DB0" w:rsidR="002E2FD2" w:rsidRDefault="008A2F7C">
          <w:pPr>
            <w:pStyle w:val="TOC2"/>
            <w:tabs>
              <w:tab w:val="left" w:pos="502"/>
              <w:tab w:val="right" w:leader="dot" w:pos="9623"/>
            </w:tabs>
            <w:rPr>
              <w:rFonts w:asciiTheme="minorHAnsi" w:eastAsiaTheme="minorEastAsia" w:hAnsiTheme="minorHAnsi" w:cstheme="minorBidi"/>
              <w:b w:val="0"/>
              <w:bCs w:val="0"/>
              <w:smallCaps w:val="0"/>
              <w:noProof/>
              <w:szCs w:val="22"/>
            </w:rPr>
          </w:pPr>
          <w:hyperlink w:anchor="_Toc86665648" w:history="1">
            <w:r w:rsidR="002E2FD2" w:rsidRPr="002575FA">
              <w:rPr>
                <w:rStyle w:val="Hyperlink"/>
                <w:noProof/>
              </w:rPr>
              <w:t>5.3</w:t>
            </w:r>
            <w:r w:rsidR="002E2FD2">
              <w:rPr>
                <w:rFonts w:asciiTheme="minorHAnsi" w:eastAsiaTheme="minorEastAsia" w:hAnsiTheme="minorHAnsi" w:cstheme="minorBidi"/>
                <w:b w:val="0"/>
                <w:bCs w:val="0"/>
                <w:smallCaps w:val="0"/>
                <w:noProof/>
                <w:szCs w:val="22"/>
              </w:rPr>
              <w:tab/>
            </w:r>
            <w:r w:rsidR="002E2FD2" w:rsidRPr="002575FA">
              <w:rPr>
                <w:rStyle w:val="Hyperlink"/>
                <w:noProof/>
              </w:rPr>
              <w:t>Immediate Tracking</w:t>
            </w:r>
            <w:r w:rsidR="002E2FD2">
              <w:rPr>
                <w:noProof/>
                <w:webHidden/>
              </w:rPr>
              <w:tab/>
            </w:r>
            <w:r w:rsidR="002E2FD2">
              <w:rPr>
                <w:rStyle w:val="Hyperlink"/>
                <w:noProof/>
                <w:rtl/>
              </w:rPr>
              <w:fldChar w:fldCharType="begin"/>
            </w:r>
            <w:r w:rsidR="002E2FD2">
              <w:rPr>
                <w:noProof/>
                <w:webHidden/>
              </w:rPr>
              <w:instrText xml:space="preserve"> PAGEREF _Toc86665648 \h </w:instrText>
            </w:r>
            <w:r w:rsidR="002E2FD2">
              <w:rPr>
                <w:rStyle w:val="Hyperlink"/>
                <w:noProof/>
                <w:rtl/>
              </w:rPr>
            </w:r>
            <w:r w:rsidR="002E2FD2">
              <w:rPr>
                <w:rStyle w:val="Hyperlink"/>
                <w:noProof/>
                <w:rtl/>
              </w:rPr>
              <w:fldChar w:fldCharType="separate"/>
            </w:r>
            <w:r w:rsidR="002E2FD2">
              <w:rPr>
                <w:noProof/>
                <w:webHidden/>
              </w:rPr>
              <w:t>12</w:t>
            </w:r>
            <w:r w:rsidR="002E2FD2">
              <w:rPr>
                <w:rStyle w:val="Hyperlink"/>
                <w:noProof/>
                <w:rtl/>
              </w:rPr>
              <w:fldChar w:fldCharType="end"/>
            </w:r>
          </w:hyperlink>
        </w:p>
        <w:p w14:paraId="4214F954" w14:textId="76F21EFB" w:rsidR="002E2FD2" w:rsidRDefault="008A2F7C">
          <w:pPr>
            <w:pStyle w:val="TOC2"/>
            <w:tabs>
              <w:tab w:val="left" w:pos="502"/>
              <w:tab w:val="right" w:leader="dot" w:pos="9623"/>
            </w:tabs>
            <w:rPr>
              <w:rFonts w:asciiTheme="minorHAnsi" w:eastAsiaTheme="minorEastAsia" w:hAnsiTheme="minorHAnsi" w:cstheme="minorBidi"/>
              <w:b w:val="0"/>
              <w:bCs w:val="0"/>
              <w:smallCaps w:val="0"/>
              <w:noProof/>
              <w:szCs w:val="22"/>
            </w:rPr>
          </w:pPr>
          <w:hyperlink w:anchor="_Toc86665649" w:history="1">
            <w:r w:rsidR="002E2FD2" w:rsidRPr="002575FA">
              <w:rPr>
                <w:rStyle w:val="Hyperlink"/>
                <w:noProof/>
              </w:rPr>
              <w:t>5.4</w:t>
            </w:r>
            <w:r w:rsidR="002E2FD2">
              <w:rPr>
                <w:rFonts w:asciiTheme="minorHAnsi" w:eastAsiaTheme="minorEastAsia" w:hAnsiTheme="minorHAnsi" w:cstheme="minorBidi"/>
                <w:b w:val="0"/>
                <w:bCs w:val="0"/>
                <w:smallCaps w:val="0"/>
                <w:noProof/>
                <w:szCs w:val="22"/>
              </w:rPr>
              <w:tab/>
            </w:r>
            <w:r w:rsidR="002E2FD2" w:rsidRPr="002575FA">
              <w:rPr>
                <w:rStyle w:val="Hyperlink"/>
                <w:noProof/>
              </w:rPr>
              <w:t>Historical Events Tracking</w:t>
            </w:r>
            <w:r w:rsidR="002E2FD2">
              <w:rPr>
                <w:noProof/>
                <w:webHidden/>
              </w:rPr>
              <w:tab/>
            </w:r>
            <w:r w:rsidR="002E2FD2">
              <w:rPr>
                <w:rStyle w:val="Hyperlink"/>
                <w:noProof/>
                <w:rtl/>
              </w:rPr>
              <w:fldChar w:fldCharType="begin"/>
            </w:r>
            <w:r w:rsidR="002E2FD2">
              <w:rPr>
                <w:noProof/>
                <w:webHidden/>
              </w:rPr>
              <w:instrText xml:space="preserve"> PAGEREF _Toc86665649 \h </w:instrText>
            </w:r>
            <w:r w:rsidR="002E2FD2">
              <w:rPr>
                <w:rStyle w:val="Hyperlink"/>
                <w:noProof/>
                <w:rtl/>
              </w:rPr>
            </w:r>
            <w:r w:rsidR="002E2FD2">
              <w:rPr>
                <w:rStyle w:val="Hyperlink"/>
                <w:noProof/>
                <w:rtl/>
              </w:rPr>
              <w:fldChar w:fldCharType="separate"/>
            </w:r>
            <w:r w:rsidR="002E2FD2">
              <w:rPr>
                <w:noProof/>
                <w:webHidden/>
              </w:rPr>
              <w:t>13</w:t>
            </w:r>
            <w:r w:rsidR="002E2FD2">
              <w:rPr>
                <w:rStyle w:val="Hyperlink"/>
                <w:noProof/>
                <w:rtl/>
              </w:rPr>
              <w:fldChar w:fldCharType="end"/>
            </w:r>
          </w:hyperlink>
        </w:p>
        <w:p w14:paraId="39ADDBB1" w14:textId="112B0FAA" w:rsidR="002E2FD2" w:rsidRDefault="008A2F7C">
          <w:pPr>
            <w:pStyle w:val="TOC2"/>
            <w:tabs>
              <w:tab w:val="left" w:pos="502"/>
              <w:tab w:val="right" w:leader="dot" w:pos="9623"/>
            </w:tabs>
            <w:rPr>
              <w:rFonts w:asciiTheme="minorHAnsi" w:eastAsiaTheme="minorEastAsia" w:hAnsiTheme="minorHAnsi" w:cstheme="minorBidi"/>
              <w:b w:val="0"/>
              <w:bCs w:val="0"/>
              <w:smallCaps w:val="0"/>
              <w:noProof/>
              <w:szCs w:val="22"/>
            </w:rPr>
          </w:pPr>
          <w:hyperlink w:anchor="_Toc86665650" w:history="1">
            <w:r w:rsidR="002E2FD2" w:rsidRPr="002575FA">
              <w:rPr>
                <w:rStyle w:val="Hyperlink"/>
                <w:noProof/>
              </w:rPr>
              <w:t>5.5</w:t>
            </w:r>
            <w:r w:rsidR="002E2FD2">
              <w:rPr>
                <w:rFonts w:asciiTheme="minorHAnsi" w:eastAsiaTheme="minorEastAsia" w:hAnsiTheme="minorHAnsi" w:cstheme="minorBidi"/>
                <w:b w:val="0"/>
                <w:bCs w:val="0"/>
                <w:smallCaps w:val="0"/>
                <w:noProof/>
                <w:szCs w:val="22"/>
              </w:rPr>
              <w:tab/>
            </w:r>
            <w:r w:rsidR="002E2FD2" w:rsidRPr="002575FA">
              <w:rPr>
                <w:rStyle w:val="Hyperlink"/>
                <w:noProof/>
              </w:rPr>
              <w:t>Bulk Upload</w:t>
            </w:r>
            <w:r w:rsidR="002E2FD2">
              <w:rPr>
                <w:noProof/>
                <w:webHidden/>
              </w:rPr>
              <w:tab/>
            </w:r>
            <w:r w:rsidR="002E2FD2">
              <w:rPr>
                <w:rStyle w:val="Hyperlink"/>
                <w:noProof/>
                <w:rtl/>
              </w:rPr>
              <w:fldChar w:fldCharType="begin"/>
            </w:r>
            <w:r w:rsidR="002E2FD2">
              <w:rPr>
                <w:noProof/>
                <w:webHidden/>
              </w:rPr>
              <w:instrText xml:space="preserve"> PAGEREF _Toc86665650 \h </w:instrText>
            </w:r>
            <w:r w:rsidR="002E2FD2">
              <w:rPr>
                <w:rStyle w:val="Hyperlink"/>
                <w:noProof/>
                <w:rtl/>
              </w:rPr>
            </w:r>
            <w:r w:rsidR="002E2FD2">
              <w:rPr>
                <w:rStyle w:val="Hyperlink"/>
                <w:noProof/>
                <w:rtl/>
              </w:rPr>
              <w:fldChar w:fldCharType="separate"/>
            </w:r>
            <w:r w:rsidR="002E2FD2">
              <w:rPr>
                <w:noProof/>
                <w:webHidden/>
              </w:rPr>
              <w:t>15</w:t>
            </w:r>
            <w:r w:rsidR="002E2FD2">
              <w:rPr>
                <w:rStyle w:val="Hyperlink"/>
                <w:noProof/>
                <w:rtl/>
              </w:rPr>
              <w:fldChar w:fldCharType="end"/>
            </w:r>
          </w:hyperlink>
        </w:p>
        <w:p w14:paraId="5DD1D669" w14:textId="52936398" w:rsidR="002E2FD2" w:rsidRDefault="008A2F7C">
          <w:pPr>
            <w:pStyle w:val="TOC1"/>
            <w:rPr>
              <w:rFonts w:asciiTheme="minorHAnsi" w:eastAsiaTheme="minorEastAsia" w:hAnsiTheme="minorHAnsi" w:cstheme="minorBidi"/>
              <w:b w:val="0"/>
              <w:bCs w:val="0"/>
              <w:caps w:val="0"/>
              <w:szCs w:val="22"/>
              <w:u w:val="none"/>
            </w:rPr>
          </w:pPr>
          <w:hyperlink w:anchor="_Toc86665651" w:history="1">
            <w:r w:rsidR="002E2FD2" w:rsidRPr="002575FA">
              <w:rPr>
                <w:rStyle w:val="Hyperlink"/>
              </w:rPr>
              <w:t>6</w:t>
            </w:r>
            <w:r w:rsidR="002E2FD2">
              <w:rPr>
                <w:rFonts w:asciiTheme="minorHAnsi" w:eastAsiaTheme="minorEastAsia" w:hAnsiTheme="minorHAnsi" w:cstheme="minorBidi"/>
                <w:b w:val="0"/>
                <w:bCs w:val="0"/>
                <w:caps w:val="0"/>
                <w:szCs w:val="22"/>
                <w:u w:val="none"/>
              </w:rPr>
              <w:tab/>
            </w:r>
            <w:r w:rsidR="002E2FD2" w:rsidRPr="002575FA">
              <w:rPr>
                <w:rStyle w:val="Hyperlink"/>
              </w:rPr>
              <w:t>Security Part 2</w:t>
            </w:r>
            <w:r w:rsidR="002E2FD2">
              <w:rPr>
                <w:webHidden/>
              </w:rPr>
              <w:tab/>
            </w:r>
            <w:r w:rsidR="002E2FD2">
              <w:rPr>
                <w:rStyle w:val="Hyperlink"/>
                <w:rtl/>
              </w:rPr>
              <w:fldChar w:fldCharType="begin"/>
            </w:r>
            <w:r w:rsidR="002E2FD2">
              <w:rPr>
                <w:webHidden/>
              </w:rPr>
              <w:instrText xml:space="preserve"> PAGEREF _Toc86665651 \h </w:instrText>
            </w:r>
            <w:r w:rsidR="002E2FD2">
              <w:rPr>
                <w:rStyle w:val="Hyperlink"/>
                <w:rtl/>
              </w:rPr>
            </w:r>
            <w:r w:rsidR="002E2FD2">
              <w:rPr>
                <w:rStyle w:val="Hyperlink"/>
                <w:rtl/>
              </w:rPr>
              <w:fldChar w:fldCharType="separate"/>
            </w:r>
            <w:r w:rsidR="002E2FD2">
              <w:rPr>
                <w:webHidden/>
              </w:rPr>
              <w:t>17</w:t>
            </w:r>
            <w:r w:rsidR="002E2FD2">
              <w:rPr>
                <w:rStyle w:val="Hyperlink"/>
                <w:rtl/>
              </w:rPr>
              <w:fldChar w:fldCharType="end"/>
            </w:r>
          </w:hyperlink>
        </w:p>
        <w:p w14:paraId="561B746D" w14:textId="4ADD339A" w:rsidR="002E2FD2" w:rsidRDefault="008A2F7C">
          <w:pPr>
            <w:pStyle w:val="TOC2"/>
            <w:tabs>
              <w:tab w:val="left" w:pos="502"/>
              <w:tab w:val="right" w:leader="dot" w:pos="9623"/>
            </w:tabs>
            <w:rPr>
              <w:rFonts w:asciiTheme="minorHAnsi" w:eastAsiaTheme="minorEastAsia" w:hAnsiTheme="minorHAnsi" w:cstheme="minorBidi"/>
              <w:b w:val="0"/>
              <w:bCs w:val="0"/>
              <w:smallCaps w:val="0"/>
              <w:noProof/>
              <w:szCs w:val="22"/>
            </w:rPr>
          </w:pPr>
          <w:hyperlink w:anchor="_Toc86665652" w:history="1">
            <w:r w:rsidR="002E2FD2" w:rsidRPr="002575FA">
              <w:rPr>
                <w:rStyle w:val="Hyperlink"/>
                <w:noProof/>
              </w:rPr>
              <w:t>6.1</w:t>
            </w:r>
            <w:r w:rsidR="002E2FD2">
              <w:rPr>
                <w:rFonts w:asciiTheme="minorHAnsi" w:eastAsiaTheme="minorEastAsia" w:hAnsiTheme="minorHAnsi" w:cstheme="minorBidi"/>
                <w:b w:val="0"/>
                <w:bCs w:val="0"/>
                <w:smallCaps w:val="0"/>
                <w:noProof/>
                <w:szCs w:val="22"/>
              </w:rPr>
              <w:tab/>
            </w:r>
            <w:r w:rsidR="002E2FD2" w:rsidRPr="002575FA">
              <w:rPr>
                <w:rStyle w:val="Hyperlink"/>
                <w:noProof/>
              </w:rPr>
              <w:t>Customer Search</w:t>
            </w:r>
            <w:r w:rsidR="002E2FD2">
              <w:rPr>
                <w:noProof/>
                <w:webHidden/>
              </w:rPr>
              <w:tab/>
            </w:r>
            <w:r w:rsidR="002E2FD2">
              <w:rPr>
                <w:rStyle w:val="Hyperlink"/>
                <w:noProof/>
                <w:rtl/>
              </w:rPr>
              <w:fldChar w:fldCharType="begin"/>
            </w:r>
            <w:r w:rsidR="002E2FD2">
              <w:rPr>
                <w:noProof/>
                <w:webHidden/>
              </w:rPr>
              <w:instrText xml:space="preserve"> PAGEREF _Toc86665652 \h </w:instrText>
            </w:r>
            <w:r w:rsidR="002E2FD2">
              <w:rPr>
                <w:rStyle w:val="Hyperlink"/>
                <w:noProof/>
                <w:rtl/>
              </w:rPr>
            </w:r>
            <w:r w:rsidR="002E2FD2">
              <w:rPr>
                <w:rStyle w:val="Hyperlink"/>
                <w:noProof/>
                <w:rtl/>
              </w:rPr>
              <w:fldChar w:fldCharType="separate"/>
            </w:r>
            <w:r w:rsidR="002E2FD2">
              <w:rPr>
                <w:noProof/>
                <w:webHidden/>
              </w:rPr>
              <w:t>17</w:t>
            </w:r>
            <w:r w:rsidR="002E2FD2">
              <w:rPr>
                <w:rStyle w:val="Hyperlink"/>
                <w:noProof/>
                <w:rtl/>
              </w:rPr>
              <w:fldChar w:fldCharType="end"/>
            </w:r>
          </w:hyperlink>
        </w:p>
        <w:p w14:paraId="764E6438" w14:textId="044D60FC" w:rsidR="002E2FD2" w:rsidRDefault="008A2F7C">
          <w:pPr>
            <w:pStyle w:val="TOC3"/>
            <w:tabs>
              <w:tab w:val="left" w:pos="666"/>
              <w:tab w:val="right" w:leader="dot" w:pos="9623"/>
            </w:tabs>
            <w:rPr>
              <w:rFonts w:asciiTheme="minorHAnsi" w:eastAsiaTheme="minorEastAsia" w:hAnsiTheme="minorHAnsi" w:cstheme="minorBidi"/>
              <w:smallCaps w:val="0"/>
              <w:noProof/>
              <w:szCs w:val="22"/>
            </w:rPr>
          </w:pPr>
          <w:hyperlink w:anchor="_Toc86665653" w:history="1">
            <w:r w:rsidR="002E2FD2" w:rsidRPr="002575FA">
              <w:rPr>
                <w:rStyle w:val="Hyperlink"/>
                <w:noProof/>
              </w:rPr>
              <w:t>6.1.1</w:t>
            </w:r>
            <w:r w:rsidR="002E2FD2">
              <w:rPr>
                <w:rFonts w:asciiTheme="minorHAnsi" w:eastAsiaTheme="minorEastAsia" w:hAnsiTheme="minorHAnsi" w:cstheme="minorBidi"/>
                <w:smallCaps w:val="0"/>
                <w:noProof/>
                <w:szCs w:val="22"/>
              </w:rPr>
              <w:tab/>
            </w:r>
            <w:r w:rsidR="002E2FD2" w:rsidRPr="002575FA">
              <w:rPr>
                <w:rStyle w:val="Hyperlink"/>
                <w:noProof/>
              </w:rPr>
              <w:t>Subscriber Line Information</w:t>
            </w:r>
            <w:r w:rsidR="002E2FD2">
              <w:rPr>
                <w:noProof/>
                <w:webHidden/>
              </w:rPr>
              <w:tab/>
            </w:r>
            <w:r w:rsidR="002E2FD2">
              <w:rPr>
                <w:rStyle w:val="Hyperlink"/>
                <w:noProof/>
                <w:rtl/>
              </w:rPr>
              <w:fldChar w:fldCharType="begin"/>
            </w:r>
            <w:r w:rsidR="002E2FD2">
              <w:rPr>
                <w:noProof/>
                <w:webHidden/>
              </w:rPr>
              <w:instrText xml:space="preserve"> PAGEREF _Toc86665653 \h </w:instrText>
            </w:r>
            <w:r w:rsidR="002E2FD2">
              <w:rPr>
                <w:rStyle w:val="Hyperlink"/>
                <w:noProof/>
                <w:rtl/>
              </w:rPr>
            </w:r>
            <w:r w:rsidR="002E2FD2">
              <w:rPr>
                <w:rStyle w:val="Hyperlink"/>
                <w:noProof/>
                <w:rtl/>
              </w:rPr>
              <w:fldChar w:fldCharType="separate"/>
            </w:r>
            <w:r w:rsidR="002E2FD2">
              <w:rPr>
                <w:noProof/>
                <w:webHidden/>
              </w:rPr>
              <w:t>21</w:t>
            </w:r>
            <w:r w:rsidR="002E2FD2">
              <w:rPr>
                <w:rStyle w:val="Hyperlink"/>
                <w:noProof/>
                <w:rtl/>
              </w:rPr>
              <w:fldChar w:fldCharType="end"/>
            </w:r>
          </w:hyperlink>
        </w:p>
        <w:p w14:paraId="3867A464" w14:textId="7739434A" w:rsidR="002E2FD2" w:rsidRDefault="008A2F7C">
          <w:pPr>
            <w:pStyle w:val="TOC3"/>
            <w:tabs>
              <w:tab w:val="left" w:pos="666"/>
              <w:tab w:val="right" w:leader="dot" w:pos="9623"/>
            </w:tabs>
            <w:rPr>
              <w:rFonts w:asciiTheme="minorHAnsi" w:eastAsiaTheme="minorEastAsia" w:hAnsiTheme="minorHAnsi" w:cstheme="minorBidi"/>
              <w:smallCaps w:val="0"/>
              <w:noProof/>
              <w:szCs w:val="22"/>
            </w:rPr>
          </w:pPr>
          <w:hyperlink w:anchor="_Toc86665654" w:history="1">
            <w:r w:rsidR="002E2FD2" w:rsidRPr="002575FA">
              <w:rPr>
                <w:rStyle w:val="Hyperlink"/>
                <w:noProof/>
              </w:rPr>
              <w:t>6.1.2</w:t>
            </w:r>
            <w:r w:rsidR="002E2FD2">
              <w:rPr>
                <w:rFonts w:asciiTheme="minorHAnsi" w:eastAsiaTheme="minorEastAsia" w:hAnsiTheme="minorHAnsi" w:cstheme="minorBidi"/>
                <w:smallCaps w:val="0"/>
                <w:noProof/>
                <w:szCs w:val="22"/>
              </w:rPr>
              <w:tab/>
            </w:r>
            <w:r w:rsidR="002E2FD2" w:rsidRPr="002575FA">
              <w:rPr>
                <w:rStyle w:val="Hyperlink"/>
                <w:noProof/>
              </w:rPr>
              <w:t>Status History</w:t>
            </w:r>
            <w:r w:rsidR="002E2FD2">
              <w:rPr>
                <w:noProof/>
                <w:webHidden/>
              </w:rPr>
              <w:tab/>
            </w:r>
            <w:r w:rsidR="002E2FD2">
              <w:rPr>
                <w:rStyle w:val="Hyperlink"/>
                <w:noProof/>
                <w:rtl/>
              </w:rPr>
              <w:fldChar w:fldCharType="begin"/>
            </w:r>
            <w:r w:rsidR="002E2FD2">
              <w:rPr>
                <w:noProof/>
                <w:webHidden/>
              </w:rPr>
              <w:instrText xml:space="preserve"> PAGEREF _Toc86665654 \h </w:instrText>
            </w:r>
            <w:r w:rsidR="002E2FD2">
              <w:rPr>
                <w:rStyle w:val="Hyperlink"/>
                <w:noProof/>
                <w:rtl/>
              </w:rPr>
            </w:r>
            <w:r w:rsidR="002E2FD2">
              <w:rPr>
                <w:rStyle w:val="Hyperlink"/>
                <w:noProof/>
                <w:rtl/>
              </w:rPr>
              <w:fldChar w:fldCharType="separate"/>
            </w:r>
            <w:r w:rsidR="002E2FD2">
              <w:rPr>
                <w:noProof/>
                <w:webHidden/>
              </w:rPr>
              <w:t>23</w:t>
            </w:r>
            <w:r w:rsidR="002E2FD2">
              <w:rPr>
                <w:rStyle w:val="Hyperlink"/>
                <w:noProof/>
                <w:rtl/>
              </w:rPr>
              <w:fldChar w:fldCharType="end"/>
            </w:r>
          </w:hyperlink>
        </w:p>
        <w:p w14:paraId="7B1A6777" w14:textId="7F089A5D" w:rsidR="002E2FD2" w:rsidRDefault="008A2F7C">
          <w:pPr>
            <w:pStyle w:val="TOC3"/>
            <w:tabs>
              <w:tab w:val="left" w:pos="666"/>
              <w:tab w:val="right" w:leader="dot" w:pos="9623"/>
            </w:tabs>
            <w:rPr>
              <w:rFonts w:asciiTheme="minorHAnsi" w:eastAsiaTheme="minorEastAsia" w:hAnsiTheme="minorHAnsi" w:cstheme="minorBidi"/>
              <w:smallCaps w:val="0"/>
              <w:noProof/>
              <w:szCs w:val="22"/>
            </w:rPr>
          </w:pPr>
          <w:hyperlink w:anchor="_Toc86665655" w:history="1">
            <w:r w:rsidR="002E2FD2" w:rsidRPr="002575FA">
              <w:rPr>
                <w:rStyle w:val="Hyperlink"/>
                <w:noProof/>
              </w:rPr>
              <w:t>6.1.3</w:t>
            </w:r>
            <w:r w:rsidR="002E2FD2">
              <w:rPr>
                <w:rFonts w:asciiTheme="minorHAnsi" w:eastAsiaTheme="minorEastAsia" w:hAnsiTheme="minorHAnsi" w:cstheme="minorBidi"/>
                <w:smallCaps w:val="0"/>
                <w:noProof/>
                <w:szCs w:val="22"/>
              </w:rPr>
              <w:tab/>
            </w:r>
            <w:r w:rsidR="002E2FD2" w:rsidRPr="002575FA">
              <w:rPr>
                <w:rStyle w:val="Hyperlink"/>
                <w:noProof/>
              </w:rPr>
              <w:t>Calls Detailed Records</w:t>
            </w:r>
            <w:r w:rsidR="002E2FD2">
              <w:rPr>
                <w:noProof/>
                <w:webHidden/>
              </w:rPr>
              <w:tab/>
            </w:r>
            <w:r w:rsidR="002E2FD2">
              <w:rPr>
                <w:rStyle w:val="Hyperlink"/>
                <w:noProof/>
                <w:rtl/>
              </w:rPr>
              <w:fldChar w:fldCharType="begin"/>
            </w:r>
            <w:r w:rsidR="002E2FD2">
              <w:rPr>
                <w:noProof/>
                <w:webHidden/>
              </w:rPr>
              <w:instrText xml:space="preserve"> PAGEREF _Toc86665655 \h </w:instrText>
            </w:r>
            <w:r w:rsidR="002E2FD2">
              <w:rPr>
                <w:rStyle w:val="Hyperlink"/>
                <w:noProof/>
                <w:rtl/>
              </w:rPr>
            </w:r>
            <w:r w:rsidR="002E2FD2">
              <w:rPr>
                <w:rStyle w:val="Hyperlink"/>
                <w:noProof/>
                <w:rtl/>
              </w:rPr>
              <w:fldChar w:fldCharType="separate"/>
            </w:r>
            <w:r w:rsidR="002E2FD2">
              <w:rPr>
                <w:noProof/>
                <w:webHidden/>
              </w:rPr>
              <w:t>25</w:t>
            </w:r>
            <w:r w:rsidR="002E2FD2">
              <w:rPr>
                <w:rStyle w:val="Hyperlink"/>
                <w:noProof/>
                <w:rtl/>
              </w:rPr>
              <w:fldChar w:fldCharType="end"/>
            </w:r>
          </w:hyperlink>
        </w:p>
        <w:p w14:paraId="3F0049F3" w14:textId="4E83964E" w:rsidR="002E2FD2" w:rsidRDefault="008A2F7C">
          <w:pPr>
            <w:pStyle w:val="TOC3"/>
            <w:tabs>
              <w:tab w:val="left" w:pos="666"/>
              <w:tab w:val="right" w:leader="dot" w:pos="9623"/>
            </w:tabs>
            <w:rPr>
              <w:rFonts w:asciiTheme="minorHAnsi" w:eastAsiaTheme="minorEastAsia" w:hAnsiTheme="minorHAnsi" w:cstheme="minorBidi"/>
              <w:smallCaps w:val="0"/>
              <w:noProof/>
              <w:szCs w:val="22"/>
            </w:rPr>
          </w:pPr>
          <w:hyperlink w:anchor="_Toc86665656" w:history="1">
            <w:r w:rsidR="002E2FD2" w:rsidRPr="002575FA">
              <w:rPr>
                <w:rStyle w:val="Hyperlink"/>
                <w:noProof/>
              </w:rPr>
              <w:t>6.1.4</w:t>
            </w:r>
            <w:r w:rsidR="002E2FD2">
              <w:rPr>
                <w:rFonts w:asciiTheme="minorHAnsi" w:eastAsiaTheme="minorEastAsia" w:hAnsiTheme="minorHAnsi" w:cstheme="minorBidi"/>
                <w:smallCaps w:val="0"/>
                <w:noProof/>
                <w:szCs w:val="22"/>
              </w:rPr>
              <w:tab/>
            </w:r>
            <w:r w:rsidR="002E2FD2" w:rsidRPr="002575FA">
              <w:rPr>
                <w:rStyle w:val="Hyperlink"/>
                <w:noProof/>
              </w:rPr>
              <w:t>Voucher History</w:t>
            </w:r>
            <w:r w:rsidR="002E2FD2">
              <w:rPr>
                <w:noProof/>
                <w:webHidden/>
              </w:rPr>
              <w:tab/>
            </w:r>
            <w:r w:rsidR="002E2FD2">
              <w:rPr>
                <w:rStyle w:val="Hyperlink"/>
                <w:noProof/>
                <w:rtl/>
              </w:rPr>
              <w:fldChar w:fldCharType="begin"/>
            </w:r>
            <w:r w:rsidR="002E2FD2">
              <w:rPr>
                <w:noProof/>
                <w:webHidden/>
              </w:rPr>
              <w:instrText xml:space="preserve"> PAGEREF _Toc86665656 \h </w:instrText>
            </w:r>
            <w:r w:rsidR="002E2FD2">
              <w:rPr>
                <w:rStyle w:val="Hyperlink"/>
                <w:noProof/>
                <w:rtl/>
              </w:rPr>
            </w:r>
            <w:r w:rsidR="002E2FD2">
              <w:rPr>
                <w:rStyle w:val="Hyperlink"/>
                <w:noProof/>
                <w:rtl/>
              </w:rPr>
              <w:fldChar w:fldCharType="separate"/>
            </w:r>
            <w:r w:rsidR="002E2FD2">
              <w:rPr>
                <w:noProof/>
                <w:webHidden/>
              </w:rPr>
              <w:t>44</w:t>
            </w:r>
            <w:r w:rsidR="002E2FD2">
              <w:rPr>
                <w:rStyle w:val="Hyperlink"/>
                <w:noProof/>
                <w:rtl/>
              </w:rPr>
              <w:fldChar w:fldCharType="end"/>
            </w:r>
          </w:hyperlink>
        </w:p>
        <w:p w14:paraId="0921C3BA" w14:textId="3D1AADBC" w:rsidR="002E2FD2" w:rsidRDefault="008A2F7C">
          <w:pPr>
            <w:pStyle w:val="TOC3"/>
            <w:tabs>
              <w:tab w:val="left" w:pos="666"/>
              <w:tab w:val="right" w:leader="dot" w:pos="9623"/>
            </w:tabs>
            <w:rPr>
              <w:rFonts w:asciiTheme="minorHAnsi" w:eastAsiaTheme="minorEastAsia" w:hAnsiTheme="minorHAnsi" w:cstheme="minorBidi"/>
              <w:smallCaps w:val="0"/>
              <w:noProof/>
              <w:szCs w:val="22"/>
            </w:rPr>
          </w:pPr>
          <w:hyperlink w:anchor="_Toc86665657" w:history="1">
            <w:r w:rsidR="002E2FD2" w:rsidRPr="002575FA">
              <w:rPr>
                <w:rStyle w:val="Hyperlink"/>
                <w:noProof/>
              </w:rPr>
              <w:t>6.1.5</w:t>
            </w:r>
            <w:r w:rsidR="002E2FD2">
              <w:rPr>
                <w:rFonts w:asciiTheme="minorHAnsi" w:eastAsiaTheme="minorEastAsia" w:hAnsiTheme="minorHAnsi" w:cstheme="minorBidi"/>
                <w:smallCaps w:val="0"/>
                <w:noProof/>
                <w:szCs w:val="22"/>
              </w:rPr>
              <w:tab/>
            </w:r>
            <w:r w:rsidR="002E2FD2" w:rsidRPr="002575FA">
              <w:rPr>
                <w:rStyle w:val="Hyperlink"/>
                <w:noProof/>
              </w:rPr>
              <w:t>SIM Information History</w:t>
            </w:r>
            <w:r w:rsidR="002E2FD2">
              <w:rPr>
                <w:noProof/>
                <w:webHidden/>
              </w:rPr>
              <w:tab/>
            </w:r>
            <w:r w:rsidR="002E2FD2">
              <w:rPr>
                <w:rStyle w:val="Hyperlink"/>
                <w:noProof/>
                <w:rtl/>
              </w:rPr>
              <w:fldChar w:fldCharType="begin"/>
            </w:r>
            <w:r w:rsidR="002E2FD2">
              <w:rPr>
                <w:noProof/>
                <w:webHidden/>
              </w:rPr>
              <w:instrText xml:space="preserve"> PAGEREF _Toc86665657 \h </w:instrText>
            </w:r>
            <w:r w:rsidR="002E2FD2">
              <w:rPr>
                <w:rStyle w:val="Hyperlink"/>
                <w:noProof/>
                <w:rtl/>
              </w:rPr>
            </w:r>
            <w:r w:rsidR="002E2FD2">
              <w:rPr>
                <w:rStyle w:val="Hyperlink"/>
                <w:noProof/>
                <w:rtl/>
              </w:rPr>
              <w:fldChar w:fldCharType="separate"/>
            </w:r>
            <w:r w:rsidR="002E2FD2">
              <w:rPr>
                <w:noProof/>
                <w:webHidden/>
              </w:rPr>
              <w:t>46</w:t>
            </w:r>
            <w:r w:rsidR="002E2FD2">
              <w:rPr>
                <w:rStyle w:val="Hyperlink"/>
                <w:noProof/>
                <w:rtl/>
              </w:rPr>
              <w:fldChar w:fldCharType="end"/>
            </w:r>
          </w:hyperlink>
        </w:p>
        <w:p w14:paraId="6F5E5EE1" w14:textId="29962D12" w:rsidR="002E2FD2" w:rsidRDefault="008A2F7C">
          <w:pPr>
            <w:pStyle w:val="TOC3"/>
            <w:tabs>
              <w:tab w:val="left" w:pos="666"/>
              <w:tab w:val="right" w:leader="dot" w:pos="9623"/>
            </w:tabs>
            <w:rPr>
              <w:rFonts w:asciiTheme="minorHAnsi" w:eastAsiaTheme="minorEastAsia" w:hAnsiTheme="minorHAnsi" w:cstheme="minorBidi"/>
              <w:smallCaps w:val="0"/>
              <w:noProof/>
              <w:szCs w:val="22"/>
            </w:rPr>
          </w:pPr>
          <w:hyperlink w:anchor="_Toc86665658" w:history="1">
            <w:r w:rsidR="002E2FD2" w:rsidRPr="002575FA">
              <w:rPr>
                <w:rStyle w:val="Hyperlink"/>
                <w:noProof/>
              </w:rPr>
              <w:t>6.1.6</w:t>
            </w:r>
            <w:r w:rsidR="002E2FD2">
              <w:rPr>
                <w:rFonts w:asciiTheme="minorHAnsi" w:eastAsiaTheme="minorEastAsia" w:hAnsiTheme="minorHAnsi" w:cstheme="minorBidi"/>
                <w:smallCaps w:val="0"/>
                <w:noProof/>
                <w:szCs w:val="22"/>
              </w:rPr>
              <w:tab/>
            </w:r>
            <w:r w:rsidR="002E2FD2" w:rsidRPr="002575FA">
              <w:rPr>
                <w:rStyle w:val="Hyperlink"/>
                <w:noProof/>
              </w:rPr>
              <w:t>Subscriber Orders</w:t>
            </w:r>
            <w:r w:rsidR="002E2FD2">
              <w:rPr>
                <w:noProof/>
                <w:webHidden/>
              </w:rPr>
              <w:tab/>
            </w:r>
            <w:r w:rsidR="002E2FD2">
              <w:rPr>
                <w:rStyle w:val="Hyperlink"/>
                <w:noProof/>
                <w:rtl/>
              </w:rPr>
              <w:fldChar w:fldCharType="begin"/>
            </w:r>
            <w:r w:rsidR="002E2FD2">
              <w:rPr>
                <w:noProof/>
                <w:webHidden/>
              </w:rPr>
              <w:instrText xml:space="preserve"> PAGEREF _Toc86665658 \h </w:instrText>
            </w:r>
            <w:r w:rsidR="002E2FD2">
              <w:rPr>
                <w:rStyle w:val="Hyperlink"/>
                <w:noProof/>
                <w:rtl/>
              </w:rPr>
            </w:r>
            <w:r w:rsidR="002E2FD2">
              <w:rPr>
                <w:rStyle w:val="Hyperlink"/>
                <w:noProof/>
                <w:rtl/>
              </w:rPr>
              <w:fldChar w:fldCharType="separate"/>
            </w:r>
            <w:r w:rsidR="002E2FD2">
              <w:rPr>
                <w:noProof/>
                <w:webHidden/>
              </w:rPr>
              <w:t>48</w:t>
            </w:r>
            <w:r w:rsidR="002E2FD2">
              <w:rPr>
                <w:rStyle w:val="Hyperlink"/>
                <w:noProof/>
                <w:rtl/>
              </w:rPr>
              <w:fldChar w:fldCharType="end"/>
            </w:r>
          </w:hyperlink>
        </w:p>
        <w:p w14:paraId="126AD34E" w14:textId="3206E269" w:rsidR="002E2FD2" w:rsidRDefault="008A2F7C">
          <w:pPr>
            <w:pStyle w:val="TOC3"/>
            <w:tabs>
              <w:tab w:val="left" w:pos="666"/>
              <w:tab w:val="right" w:leader="dot" w:pos="9623"/>
            </w:tabs>
            <w:rPr>
              <w:rFonts w:asciiTheme="minorHAnsi" w:eastAsiaTheme="minorEastAsia" w:hAnsiTheme="minorHAnsi" w:cstheme="minorBidi"/>
              <w:smallCaps w:val="0"/>
              <w:noProof/>
              <w:szCs w:val="22"/>
            </w:rPr>
          </w:pPr>
          <w:hyperlink w:anchor="_Toc86665659" w:history="1">
            <w:r w:rsidR="002E2FD2" w:rsidRPr="002575FA">
              <w:rPr>
                <w:rStyle w:val="Hyperlink"/>
                <w:noProof/>
              </w:rPr>
              <w:t>6.1.7</w:t>
            </w:r>
            <w:r w:rsidR="002E2FD2">
              <w:rPr>
                <w:rFonts w:asciiTheme="minorHAnsi" w:eastAsiaTheme="minorEastAsia" w:hAnsiTheme="minorHAnsi" w:cstheme="minorBidi"/>
                <w:smallCaps w:val="0"/>
                <w:noProof/>
                <w:szCs w:val="22"/>
              </w:rPr>
              <w:tab/>
            </w:r>
            <w:r w:rsidR="002E2FD2" w:rsidRPr="002575FA">
              <w:rPr>
                <w:rStyle w:val="Hyperlink"/>
                <w:noProof/>
              </w:rPr>
              <w:t>IMEI Information History</w:t>
            </w:r>
            <w:r w:rsidR="002E2FD2">
              <w:rPr>
                <w:noProof/>
                <w:webHidden/>
              </w:rPr>
              <w:tab/>
            </w:r>
            <w:r w:rsidR="002E2FD2">
              <w:rPr>
                <w:rStyle w:val="Hyperlink"/>
                <w:noProof/>
                <w:rtl/>
              </w:rPr>
              <w:fldChar w:fldCharType="begin"/>
            </w:r>
            <w:r w:rsidR="002E2FD2">
              <w:rPr>
                <w:noProof/>
                <w:webHidden/>
              </w:rPr>
              <w:instrText xml:space="preserve"> PAGEREF _Toc86665659 \h </w:instrText>
            </w:r>
            <w:r w:rsidR="002E2FD2">
              <w:rPr>
                <w:rStyle w:val="Hyperlink"/>
                <w:noProof/>
                <w:rtl/>
              </w:rPr>
            </w:r>
            <w:r w:rsidR="002E2FD2">
              <w:rPr>
                <w:rStyle w:val="Hyperlink"/>
                <w:noProof/>
                <w:rtl/>
              </w:rPr>
              <w:fldChar w:fldCharType="separate"/>
            </w:r>
            <w:r w:rsidR="002E2FD2">
              <w:rPr>
                <w:noProof/>
                <w:webHidden/>
              </w:rPr>
              <w:t>50</w:t>
            </w:r>
            <w:r w:rsidR="002E2FD2">
              <w:rPr>
                <w:rStyle w:val="Hyperlink"/>
                <w:noProof/>
                <w:rtl/>
              </w:rPr>
              <w:fldChar w:fldCharType="end"/>
            </w:r>
          </w:hyperlink>
        </w:p>
        <w:p w14:paraId="27390AAA" w14:textId="22F67A5F" w:rsidR="002E2FD2" w:rsidRDefault="008A2F7C">
          <w:pPr>
            <w:pStyle w:val="TOC2"/>
            <w:tabs>
              <w:tab w:val="left" w:pos="502"/>
              <w:tab w:val="right" w:leader="dot" w:pos="9623"/>
            </w:tabs>
            <w:rPr>
              <w:rFonts w:asciiTheme="minorHAnsi" w:eastAsiaTheme="minorEastAsia" w:hAnsiTheme="minorHAnsi" w:cstheme="minorBidi"/>
              <w:b w:val="0"/>
              <w:bCs w:val="0"/>
              <w:smallCaps w:val="0"/>
              <w:noProof/>
              <w:szCs w:val="22"/>
            </w:rPr>
          </w:pPr>
          <w:hyperlink w:anchor="_Toc86665660" w:history="1">
            <w:r w:rsidR="002E2FD2" w:rsidRPr="002575FA">
              <w:rPr>
                <w:rStyle w:val="Hyperlink"/>
                <w:noProof/>
              </w:rPr>
              <w:t>6.2</w:t>
            </w:r>
            <w:r w:rsidR="002E2FD2">
              <w:rPr>
                <w:rFonts w:asciiTheme="minorHAnsi" w:eastAsiaTheme="minorEastAsia" w:hAnsiTheme="minorHAnsi" w:cstheme="minorBidi"/>
                <w:b w:val="0"/>
                <w:bCs w:val="0"/>
                <w:smallCaps w:val="0"/>
                <w:noProof/>
                <w:szCs w:val="22"/>
              </w:rPr>
              <w:tab/>
            </w:r>
            <w:r w:rsidR="002E2FD2" w:rsidRPr="002575FA">
              <w:rPr>
                <w:rStyle w:val="Hyperlink"/>
                <w:noProof/>
              </w:rPr>
              <w:t>MSISDN Information History</w:t>
            </w:r>
            <w:r w:rsidR="002E2FD2">
              <w:rPr>
                <w:noProof/>
                <w:webHidden/>
              </w:rPr>
              <w:tab/>
            </w:r>
            <w:r w:rsidR="002E2FD2">
              <w:rPr>
                <w:rStyle w:val="Hyperlink"/>
                <w:noProof/>
                <w:rtl/>
              </w:rPr>
              <w:fldChar w:fldCharType="begin"/>
            </w:r>
            <w:r w:rsidR="002E2FD2">
              <w:rPr>
                <w:noProof/>
                <w:webHidden/>
              </w:rPr>
              <w:instrText xml:space="preserve"> PAGEREF _Toc86665660 \h </w:instrText>
            </w:r>
            <w:r w:rsidR="002E2FD2">
              <w:rPr>
                <w:rStyle w:val="Hyperlink"/>
                <w:noProof/>
                <w:rtl/>
              </w:rPr>
            </w:r>
            <w:r w:rsidR="002E2FD2">
              <w:rPr>
                <w:rStyle w:val="Hyperlink"/>
                <w:noProof/>
                <w:rtl/>
              </w:rPr>
              <w:fldChar w:fldCharType="separate"/>
            </w:r>
            <w:r w:rsidR="002E2FD2">
              <w:rPr>
                <w:noProof/>
                <w:webHidden/>
              </w:rPr>
              <w:t>52</w:t>
            </w:r>
            <w:r w:rsidR="002E2FD2">
              <w:rPr>
                <w:rStyle w:val="Hyperlink"/>
                <w:noProof/>
                <w:rtl/>
              </w:rPr>
              <w:fldChar w:fldCharType="end"/>
            </w:r>
          </w:hyperlink>
        </w:p>
        <w:p w14:paraId="525ADF7E" w14:textId="3EBF5FB1" w:rsidR="002E2FD2" w:rsidRDefault="008A2F7C">
          <w:pPr>
            <w:pStyle w:val="TOC1"/>
            <w:rPr>
              <w:rFonts w:asciiTheme="minorHAnsi" w:eastAsiaTheme="minorEastAsia" w:hAnsiTheme="minorHAnsi" w:cstheme="minorBidi"/>
              <w:b w:val="0"/>
              <w:bCs w:val="0"/>
              <w:caps w:val="0"/>
              <w:szCs w:val="22"/>
              <w:u w:val="none"/>
            </w:rPr>
          </w:pPr>
          <w:hyperlink w:anchor="_Toc86665661" w:history="1">
            <w:r w:rsidR="002E2FD2" w:rsidRPr="002575FA">
              <w:rPr>
                <w:rStyle w:val="Hyperlink"/>
              </w:rPr>
              <w:t>7</w:t>
            </w:r>
            <w:r w:rsidR="002E2FD2">
              <w:rPr>
                <w:rFonts w:asciiTheme="minorHAnsi" w:eastAsiaTheme="minorEastAsia" w:hAnsiTheme="minorHAnsi" w:cstheme="minorBidi"/>
                <w:b w:val="0"/>
                <w:bCs w:val="0"/>
                <w:caps w:val="0"/>
                <w:szCs w:val="22"/>
                <w:u w:val="none"/>
              </w:rPr>
              <w:tab/>
            </w:r>
            <w:r w:rsidR="002E2FD2" w:rsidRPr="002575FA">
              <w:rPr>
                <w:rStyle w:val="Hyperlink"/>
              </w:rPr>
              <w:t>API Documentation</w:t>
            </w:r>
            <w:r w:rsidR="002E2FD2">
              <w:rPr>
                <w:webHidden/>
              </w:rPr>
              <w:tab/>
            </w:r>
            <w:r w:rsidR="002E2FD2">
              <w:rPr>
                <w:rStyle w:val="Hyperlink"/>
                <w:rtl/>
              </w:rPr>
              <w:fldChar w:fldCharType="begin"/>
            </w:r>
            <w:r w:rsidR="002E2FD2">
              <w:rPr>
                <w:webHidden/>
              </w:rPr>
              <w:instrText xml:space="preserve"> PAGEREF _Toc86665661 \h </w:instrText>
            </w:r>
            <w:r w:rsidR="002E2FD2">
              <w:rPr>
                <w:rStyle w:val="Hyperlink"/>
                <w:rtl/>
              </w:rPr>
            </w:r>
            <w:r w:rsidR="002E2FD2">
              <w:rPr>
                <w:rStyle w:val="Hyperlink"/>
                <w:rtl/>
              </w:rPr>
              <w:fldChar w:fldCharType="separate"/>
            </w:r>
            <w:r w:rsidR="002E2FD2">
              <w:rPr>
                <w:webHidden/>
              </w:rPr>
              <w:t>55</w:t>
            </w:r>
            <w:r w:rsidR="002E2FD2">
              <w:rPr>
                <w:rStyle w:val="Hyperlink"/>
                <w:rtl/>
              </w:rPr>
              <w:fldChar w:fldCharType="end"/>
            </w:r>
          </w:hyperlink>
        </w:p>
        <w:p w14:paraId="033CC669" w14:textId="5174E4DA" w:rsidR="002E2FD2" w:rsidRDefault="008A2F7C">
          <w:pPr>
            <w:pStyle w:val="TOC1"/>
            <w:rPr>
              <w:rFonts w:asciiTheme="minorHAnsi" w:eastAsiaTheme="minorEastAsia" w:hAnsiTheme="minorHAnsi" w:cstheme="minorBidi"/>
              <w:b w:val="0"/>
              <w:bCs w:val="0"/>
              <w:caps w:val="0"/>
              <w:szCs w:val="22"/>
              <w:u w:val="none"/>
            </w:rPr>
          </w:pPr>
          <w:hyperlink w:anchor="_Toc86665662" w:history="1">
            <w:r w:rsidR="002E2FD2" w:rsidRPr="002575FA">
              <w:rPr>
                <w:rStyle w:val="Hyperlink"/>
              </w:rPr>
              <w:t>8</w:t>
            </w:r>
            <w:r w:rsidR="002E2FD2">
              <w:rPr>
                <w:rFonts w:asciiTheme="minorHAnsi" w:eastAsiaTheme="minorEastAsia" w:hAnsiTheme="minorHAnsi" w:cstheme="minorBidi"/>
                <w:b w:val="0"/>
                <w:bCs w:val="0"/>
                <w:caps w:val="0"/>
                <w:szCs w:val="22"/>
                <w:u w:val="none"/>
              </w:rPr>
              <w:tab/>
            </w:r>
            <w:r w:rsidR="002E2FD2" w:rsidRPr="002575FA">
              <w:rPr>
                <w:rStyle w:val="Hyperlink"/>
              </w:rPr>
              <w:t>Technical Proposal</w:t>
            </w:r>
            <w:r w:rsidR="002E2FD2">
              <w:rPr>
                <w:webHidden/>
              </w:rPr>
              <w:tab/>
            </w:r>
            <w:r w:rsidR="002E2FD2">
              <w:rPr>
                <w:rStyle w:val="Hyperlink"/>
                <w:rtl/>
              </w:rPr>
              <w:fldChar w:fldCharType="begin"/>
            </w:r>
            <w:r w:rsidR="002E2FD2">
              <w:rPr>
                <w:webHidden/>
              </w:rPr>
              <w:instrText xml:space="preserve"> PAGEREF _Toc86665662 \h </w:instrText>
            </w:r>
            <w:r w:rsidR="002E2FD2">
              <w:rPr>
                <w:rStyle w:val="Hyperlink"/>
                <w:rtl/>
              </w:rPr>
            </w:r>
            <w:r w:rsidR="002E2FD2">
              <w:rPr>
                <w:rStyle w:val="Hyperlink"/>
                <w:rtl/>
              </w:rPr>
              <w:fldChar w:fldCharType="separate"/>
            </w:r>
            <w:r w:rsidR="002E2FD2">
              <w:rPr>
                <w:webHidden/>
              </w:rPr>
              <w:t>56</w:t>
            </w:r>
            <w:r w:rsidR="002E2FD2">
              <w:rPr>
                <w:rStyle w:val="Hyperlink"/>
                <w:rtl/>
              </w:rPr>
              <w:fldChar w:fldCharType="end"/>
            </w:r>
          </w:hyperlink>
        </w:p>
        <w:p w14:paraId="4D945142" w14:textId="024F1B70" w:rsidR="002E2FD2" w:rsidRDefault="008A2F7C">
          <w:pPr>
            <w:pStyle w:val="TOC1"/>
            <w:rPr>
              <w:rFonts w:asciiTheme="minorHAnsi" w:eastAsiaTheme="minorEastAsia" w:hAnsiTheme="minorHAnsi" w:cstheme="minorBidi"/>
              <w:b w:val="0"/>
              <w:bCs w:val="0"/>
              <w:caps w:val="0"/>
              <w:szCs w:val="22"/>
              <w:u w:val="none"/>
            </w:rPr>
          </w:pPr>
          <w:hyperlink w:anchor="_Toc86665663" w:history="1">
            <w:r w:rsidR="002E2FD2" w:rsidRPr="002575FA">
              <w:rPr>
                <w:rStyle w:val="Hyperlink"/>
              </w:rPr>
              <w:t>9</w:t>
            </w:r>
            <w:r w:rsidR="002E2FD2">
              <w:rPr>
                <w:rFonts w:asciiTheme="minorHAnsi" w:eastAsiaTheme="minorEastAsia" w:hAnsiTheme="minorHAnsi" w:cstheme="minorBidi"/>
                <w:b w:val="0"/>
                <w:bCs w:val="0"/>
                <w:caps w:val="0"/>
                <w:szCs w:val="22"/>
                <w:u w:val="none"/>
              </w:rPr>
              <w:tab/>
            </w:r>
            <w:r w:rsidR="002E2FD2" w:rsidRPr="002575FA">
              <w:rPr>
                <w:rStyle w:val="Hyperlink"/>
              </w:rPr>
              <w:t>Reports</w:t>
            </w:r>
            <w:r w:rsidR="002E2FD2">
              <w:rPr>
                <w:webHidden/>
              </w:rPr>
              <w:tab/>
            </w:r>
            <w:r w:rsidR="002E2FD2">
              <w:rPr>
                <w:rStyle w:val="Hyperlink"/>
                <w:rtl/>
              </w:rPr>
              <w:fldChar w:fldCharType="begin"/>
            </w:r>
            <w:r w:rsidR="002E2FD2">
              <w:rPr>
                <w:webHidden/>
              </w:rPr>
              <w:instrText xml:space="preserve"> PAGEREF _Toc86665663 \h </w:instrText>
            </w:r>
            <w:r w:rsidR="002E2FD2">
              <w:rPr>
                <w:rStyle w:val="Hyperlink"/>
                <w:rtl/>
              </w:rPr>
            </w:r>
            <w:r w:rsidR="002E2FD2">
              <w:rPr>
                <w:rStyle w:val="Hyperlink"/>
                <w:rtl/>
              </w:rPr>
              <w:fldChar w:fldCharType="separate"/>
            </w:r>
            <w:r w:rsidR="002E2FD2">
              <w:rPr>
                <w:webHidden/>
              </w:rPr>
              <w:t>57</w:t>
            </w:r>
            <w:r w:rsidR="002E2FD2">
              <w:rPr>
                <w:rStyle w:val="Hyperlink"/>
                <w:rtl/>
              </w:rPr>
              <w:fldChar w:fldCharType="end"/>
            </w:r>
          </w:hyperlink>
        </w:p>
        <w:p w14:paraId="4DFE23C6" w14:textId="3A34EC25" w:rsidR="002E2FD2" w:rsidRDefault="008A2F7C">
          <w:pPr>
            <w:pStyle w:val="TOC1"/>
            <w:rPr>
              <w:rFonts w:asciiTheme="minorHAnsi" w:eastAsiaTheme="minorEastAsia" w:hAnsiTheme="minorHAnsi" w:cstheme="minorBidi"/>
              <w:b w:val="0"/>
              <w:bCs w:val="0"/>
              <w:caps w:val="0"/>
              <w:szCs w:val="22"/>
              <w:u w:val="none"/>
            </w:rPr>
          </w:pPr>
          <w:hyperlink w:anchor="_Toc86665664" w:history="1">
            <w:r w:rsidR="002E2FD2" w:rsidRPr="002575FA">
              <w:rPr>
                <w:rStyle w:val="Hyperlink"/>
              </w:rPr>
              <w:t>10</w:t>
            </w:r>
            <w:r w:rsidR="002E2FD2">
              <w:rPr>
                <w:rFonts w:asciiTheme="minorHAnsi" w:eastAsiaTheme="minorEastAsia" w:hAnsiTheme="minorHAnsi" w:cstheme="minorBidi"/>
                <w:b w:val="0"/>
                <w:bCs w:val="0"/>
                <w:caps w:val="0"/>
                <w:szCs w:val="22"/>
                <w:u w:val="none"/>
              </w:rPr>
              <w:tab/>
            </w:r>
            <w:r w:rsidR="002E2FD2" w:rsidRPr="002575FA">
              <w:rPr>
                <w:rStyle w:val="Hyperlink"/>
              </w:rPr>
              <w:t>Pending</w:t>
            </w:r>
            <w:r w:rsidR="002E2FD2">
              <w:rPr>
                <w:webHidden/>
              </w:rPr>
              <w:tab/>
            </w:r>
            <w:r w:rsidR="002E2FD2">
              <w:rPr>
                <w:rStyle w:val="Hyperlink"/>
                <w:rtl/>
              </w:rPr>
              <w:fldChar w:fldCharType="begin"/>
            </w:r>
            <w:r w:rsidR="002E2FD2">
              <w:rPr>
                <w:webHidden/>
              </w:rPr>
              <w:instrText xml:space="preserve"> PAGEREF _Toc86665664 \h </w:instrText>
            </w:r>
            <w:r w:rsidR="002E2FD2">
              <w:rPr>
                <w:rStyle w:val="Hyperlink"/>
                <w:rtl/>
              </w:rPr>
            </w:r>
            <w:r w:rsidR="002E2FD2">
              <w:rPr>
                <w:rStyle w:val="Hyperlink"/>
                <w:rtl/>
              </w:rPr>
              <w:fldChar w:fldCharType="separate"/>
            </w:r>
            <w:r w:rsidR="002E2FD2">
              <w:rPr>
                <w:webHidden/>
              </w:rPr>
              <w:t>58</w:t>
            </w:r>
            <w:r w:rsidR="002E2FD2">
              <w:rPr>
                <w:rStyle w:val="Hyperlink"/>
                <w:rtl/>
              </w:rPr>
              <w:fldChar w:fldCharType="end"/>
            </w:r>
          </w:hyperlink>
        </w:p>
        <w:p w14:paraId="25D5A462" w14:textId="29AF48C2" w:rsidR="00276B9A" w:rsidRPr="00592C02" w:rsidRDefault="00276B9A">
          <w:r w:rsidRPr="00592C02">
            <w:rPr>
              <w:b/>
              <w:bCs/>
              <w:noProof/>
            </w:rPr>
            <w:lastRenderedPageBreak/>
            <w:fldChar w:fldCharType="end"/>
          </w:r>
        </w:p>
      </w:sdtContent>
    </w:sdt>
    <w:p w14:paraId="1010180D" w14:textId="77777777" w:rsidR="00611197" w:rsidRPr="00592C02" w:rsidRDefault="00611197" w:rsidP="00856051">
      <w:pPr>
        <w:rPr>
          <w:rFonts w:ascii="Arsenal" w:hAnsi="Arsenal"/>
          <w:b/>
          <w:bCs/>
          <w:caps/>
          <w:color w:val="808080"/>
          <w:kern w:val="32"/>
          <w:sz w:val="36"/>
          <w:szCs w:val="36"/>
        </w:rPr>
      </w:pPr>
    </w:p>
    <w:p w14:paraId="54775308" w14:textId="77777777" w:rsidR="00371760" w:rsidRPr="00592C02" w:rsidRDefault="00371760">
      <w:pPr>
        <w:spacing w:after="0"/>
        <w:jc w:val="left"/>
        <w:rPr>
          <w:rFonts w:ascii="Arsenal" w:hAnsi="Arsenal"/>
          <w:b/>
          <w:bCs/>
          <w:caps/>
          <w:color w:val="808080"/>
          <w:kern w:val="32"/>
          <w:sz w:val="36"/>
          <w:szCs w:val="36"/>
        </w:rPr>
      </w:pPr>
      <w:r w:rsidRPr="00592C02">
        <w:rPr>
          <w:rFonts w:ascii="Arsenal" w:hAnsi="Arsenal"/>
          <w:b/>
          <w:bCs/>
          <w:caps/>
          <w:color w:val="808080"/>
          <w:kern w:val="32"/>
          <w:sz w:val="36"/>
          <w:szCs w:val="36"/>
        </w:rPr>
        <w:br w:type="page"/>
      </w:r>
    </w:p>
    <w:p w14:paraId="00B94F79" w14:textId="77777777" w:rsidR="00856051" w:rsidRPr="00592C02" w:rsidRDefault="00856051" w:rsidP="00856051">
      <w:pPr>
        <w:sectPr w:rsidR="00856051" w:rsidRPr="00592C02" w:rsidSect="00856051">
          <w:headerReference w:type="default" r:id="rId11"/>
          <w:footerReference w:type="default" r:id="rId12"/>
          <w:endnotePr>
            <w:numFmt w:val="cardinalText"/>
          </w:endnotePr>
          <w:pgSz w:w="11909" w:h="16834" w:code="9"/>
          <w:pgMar w:top="1699" w:right="1138" w:bottom="1238" w:left="1138" w:header="720" w:footer="562" w:gutter="0"/>
          <w:pgBorders w:offsetFrom="page">
            <w:top w:val="single" w:sz="6" w:space="24" w:color="auto" w:shadow="1"/>
            <w:left w:val="single" w:sz="6" w:space="24" w:color="auto" w:shadow="1"/>
            <w:bottom w:val="single" w:sz="6" w:space="24" w:color="auto" w:shadow="1"/>
            <w:right w:val="single" w:sz="6" w:space="24" w:color="auto" w:shadow="1"/>
          </w:pgBorders>
          <w:pgNumType w:fmt="lowerRoman"/>
          <w:cols w:space="720"/>
        </w:sectPr>
      </w:pPr>
    </w:p>
    <w:p w14:paraId="602A8835" w14:textId="77777777" w:rsidR="00856051" w:rsidRPr="00592C02" w:rsidRDefault="00856051" w:rsidP="000275D2">
      <w:pPr>
        <w:pStyle w:val="Heading1"/>
      </w:pPr>
      <w:bookmarkStart w:id="0" w:name="_Toc477339457"/>
      <w:bookmarkStart w:id="1" w:name="_Toc86665639"/>
      <w:r w:rsidRPr="00592C02">
        <w:lastRenderedPageBreak/>
        <w:t>Introduction</w:t>
      </w:r>
      <w:bookmarkEnd w:id="0"/>
      <w:bookmarkEnd w:id="1"/>
    </w:p>
    <w:p w14:paraId="49C2AC68" w14:textId="1C440FB8" w:rsidR="00215E10" w:rsidRPr="00592C02" w:rsidRDefault="00A24885" w:rsidP="00215E10">
      <w:pPr>
        <w:shd w:val="clear" w:color="auto" w:fill="FFFFFF"/>
        <w:spacing w:after="150"/>
        <w:jc w:val="left"/>
        <w:rPr>
          <w:rFonts w:ascii="Arial" w:hAnsi="Arial" w:cs="Arial"/>
          <w:color w:val="686868"/>
          <w:sz w:val="23"/>
          <w:szCs w:val="23"/>
        </w:rPr>
      </w:pPr>
      <w:r w:rsidRPr="00592C02">
        <w:rPr>
          <w:rFonts w:ascii="Arial" w:hAnsi="Arial" w:cs="Arial"/>
          <w:color w:val="686868"/>
          <w:sz w:val="23"/>
          <w:szCs w:val="23"/>
        </w:rPr>
        <w:t>Need Introduction</w:t>
      </w:r>
    </w:p>
    <w:p w14:paraId="55BF2019" w14:textId="203F3819" w:rsidR="00A83061" w:rsidRPr="00592C02" w:rsidRDefault="00A83061" w:rsidP="00215E10">
      <w:pPr>
        <w:shd w:val="clear" w:color="auto" w:fill="FFFFFF"/>
        <w:spacing w:after="150"/>
        <w:jc w:val="left"/>
        <w:rPr>
          <w:rFonts w:ascii="Arial" w:hAnsi="Arial" w:cs="Arial"/>
          <w:color w:val="686868"/>
          <w:sz w:val="23"/>
          <w:szCs w:val="23"/>
        </w:rPr>
      </w:pPr>
    </w:p>
    <w:p w14:paraId="3457E8D4" w14:textId="77777777" w:rsidR="00A83061" w:rsidRPr="00592C02" w:rsidRDefault="00A83061" w:rsidP="00215E10">
      <w:pPr>
        <w:shd w:val="clear" w:color="auto" w:fill="FFFFFF"/>
        <w:spacing w:after="150"/>
        <w:jc w:val="left"/>
        <w:rPr>
          <w:rFonts w:ascii="Arial" w:hAnsi="Arial" w:cs="Arial"/>
          <w:color w:val="686868"/>
          <w:sz w:val="23"/>
          <w:szCs w:val="23"/>
        </w:rPr>
      </w:pPr>
    </w:p>
    <w:p w14:paraId="68F16CD1" w14:textId="77777777" w:rsidR="00180006" w:rsidRPr="00592C02" w:rsidRDefault="007A774A" w:rsidP="00622464">
      <w:pPr>
        <w:spacing w:after="120" w:line="360" w:lineRule="auto"/>
        <w:ind w:left="446"/>
        <w:rPr>
          <w:rFonts w:ascii="Arsenal" w:hAnsi="Arsenal" w:cs="Arial"/>
          <w:rtl/>
          <w:lang w:bidi="ar-JO"/>
        </w:rPr>
      </w:pPr>
      <w:r w:rsidRPr="00592C02">
        <w:rPr>
          <w:rFonts w:ascii="Arsenal" w:hAnsi="Arsenal" w:cs="Arial"/>
        </w:rPr>
        <w:t xml:space="preserve"> </w:t>
      </w:r>
    </w:p>
    <w:p w14:paraId="40E98796" w14:textId="31B57BE3" w:rsidR="008F7DB4" w:rsidRPr="00592C02" w:rsidRDefault="008F7DB4">
      <w:pPr>
        <w:pStyle w:val="Heading1"/>
      </w:pPr>
      <w:bookmarkStart w:id="2" w:name="_Toc86665640"/>
      <w:r w:rsidRPr="00592C02">
        <w:lastRenderedPageBreak/>
        <w:t>General Declarations</w:t>
      </w:r>
      <w:bookmarkEnd w:id="2"/>
    </w:p>
    <w:p w14:paraId="37124A03" w14:textId="77777777" w:rsidR="00BC7A82" w:rsidRPr="00592C02" w:rsidRDefault="00BC7A82" w:rsidP="00BC7A82">
      <w:pPr>
        <w:rPr>
          <w:b/>
          <w:bCs/>
        </w:rPr>
      </w:pPr>
      <w:r w:rsidRPr="00592C02">
        <w:rPr>
          <w:b/>
          <w:bCs/>
        </w:rPr>
        <w:t>General Declarations:</w:t>
      </w:r>
    </w:p>
    <w:tbl>
      <w:tblPr>
        <w:tblStyle w:val="TableGrid"/>
        <w:tblW w:w="9404" w:type="dxa"/>
        <w:tblLook w:val="04A0" w:firstRow="1" w:lastRow="0" w:firstColumn="1" w:lastColumn="0" w:noHBand="0" w:noVBand="1"/>
      </w:tblPr>
      <w:tblGrid>
        <w:gridCol w:w="1896"/>
        <w:gridCol w:w="7508"/>
      </w:tblGrid>
      <w:tr w:rsidR="00BC7A82" w:rsidRPr="00592C02" w14:paraId="523E7693" w14:textId="77777777" w:rsidTr="005410DB">
        <w:trPr>
          <w:trHeight w:val="358"/>
        </w:trPr>
        <w:tc>
          <w:tcPr>
            <w:tcW w:w="1896" w:type="dxa"/>
            <w:shd w:val="clear" w:color="auto" w:fill="BFBFBF" w:themeFill="background1" w:themeFillShade="BF"/>
          </w:tcPr>
          <w:p w14:paraId="53AE19CC" w14:textId="77777777" w:rsidR="00BC7A82" w:rsidRPr="00592C02" w:rsidRDefault="00BC7A82" w:rsidP="005410DB">
            <w:pPr>
              <w:rPr>
                <w:b/>
                <w:bCs/>
              </w:rPr>
            </w:pPr>
            <w:r w:rsidRPr="00592C02">
              <w:rPr>
                <w:b/>
                <w:bCs/>
              </w:rPr>
              <w:t>Display Name</w:t>
            </w:r>
          </w:p>
        </w:tc>
        <w:tc>
          <w:tcPr>
            <w:tcW w:w="7508" w:type="dxa"/>
          </w:tcPr>
          <w:p w14:paraId="5920969A" w14:textId="77777777" w:rsidR="00BC7A82" w:rsidRPr="00592C02" w:rsidRDefault="00BC7A82" w:rsidP="005410DB">
            <w:r w:rsidRPr="00592C02">
              <w:t>Display name for the column that should appear in all pages.</w:t>
            </w:r>
          </w:p>
        </w:tc>
      </w:tr>
      <w:tr w:rsidR="00BC7A82" w:rsidRPr="00592C02" w14:paraId="53327BB9" w14:textId="77777777" w:rsidTr="005410DB">
        <w:trPr>
          <w:trHeight w:val="694"/>
        </w:trPr>
        <w:tc>
          <w:tcPr>
            <w:tcW w:w="1896" w:type="dxa"/>
            <w:shd w:val="clear" w:color="auto" w:fill="BFBFBF" w:themeFill="background1" w:themeFillShade="BF"/>
          </w:tcPr>
          <w:p w14:paraId="4157BD12" w14:textId="77777777" w:rsidR="00BC7A82" w:rsidRPr="00592C02" w:rsidRDefault="00BC7A82" w:rsidP="005410DB">
            <w:pPr>
              <w:rPr>
                <w:b/>
                <w:bCs/>
              </w:rPr>
            </w:pPr>
            <w:r w:rsidRPr="00592C02">
              <w:rPr>
                <w:b/>
                <w:bCs/>
              </w:rPr>
              <w:t>Field Data</w:t>
            </w:r>
          </w:p>
        </w:tc>
        <w:tc>
          <w:tcPr>
            <w:tcW w:w="7508" w:type="dxa"/>
          </w:tcPr>
          <w:p w14:paraId="5DFD22F2" w14:textId="77777777" w:rsidR="00BC7A82" w:rsidRPr="00592C02" w:rsidRDefault="00BC7A82" w:rsidP="005410DB">
            <w:r w:rsidRPr="00592C02">
              <w:t>Data that the column should read from “if the column data should be filled from another table”</w:t>
            </w:r>
          </w:p>
        </w:tc>
      </w:tr>
      <w:tr w:rsidR="00BC7A82" w:rsidRPr="00592C02" w14:paraId="5297F51E" w14:textId="77777777" w:rsidTr="005410DB">
        <w:trPr>
          <w:trHeight w:val="337"/>
        </w:trPr>
        <w:tc>
          <w:tcPr>
            <w:tcW w:w="1896" w:type="dxa"/>
            <w:shd w:val="clear" w:color="auto" w:fill="BFBFBF" w:themeFill="background1" w:themeFillShade="BF"/>
          </w:tcPr>
          <w:p w14:paraId="52C151EE" w14:textId="77777777" w:rsidR="00BC7A82" w:rsidRPr="00592C02" w:rsidRDefault="00BC7A82" w:rsidP="005410DB">
            <w:pPr>
              <w:tabs>
                <w:tab w:val="left" w:pos="1507"/>
              </w:tabs>
              <w:rPr>
                <w:b/>
                <w:bCs/>
              </w:rPr>
            </w:pPr>
            <w:r w:rsidRPr="00592C02">
              <w:rPr>
                <w:b/>
                <w:bCs/>
              </w:rPr>
              <w:t>Field Type</w:t>
            </w:r>
          </w:p>
        </w:tc>
        <w:tc>
          <w:tcPr>
            <w:tcW w:w="7508" w:type="dxa"/>
          </w:tcPr>
          <w:p w14:paraId="5D70FC9D" w14:textId="77777777" w:rsidR="00BC7A82" w:rsidRPr="00592C02" w:rsidRDefault="00BC7A82" w:rsidP="005410DB">
            <w:r w:rsidRPr="00592C02">
              <w:t xml:space="preserve">Input text, </w:t>
            </w:r>
            <w:proofErr w:type="spellStart"/>
            <w:r w:rsidRPr="00592C02">
              <w:t>listbox</w:t>
            </w:r>
            <w:proofErr w:type="spellEnd"/>
            <w:r w:rsidRPr="00592C02">
              <w:t>, checkbox …</w:t>
            </w:r>
          </w:p>
        </w:tc>
      </w:tr>
      <w:tr w:rsidR="00BC7A82" w:rsidRPr="00592C02" w14:paraId="4B9E5247" w14:textId="77777777" w:rsidTr="005410DB">
        <w:trPr>
          <w:trHeight w:val="358"/>
        </w:trPr>
        <w:tc>
          <w:tcPr>
            <w:tcW w:w="1896" w:type="dxa"/>
            <w:shd w:val="clear" w:color="auto" w:fill="BFBFBF" w:themeFill="background1" w:themeFillShade="BF"/>
          </w:tcPr>
          <w:p w14:paraId="2AA350D3" w14:textId="77777777" w:rsidR="00BC7A82" w:rsidRPr="00592C02" w:rsidRDefault="00BC7A82" w:rsidP="005410DB">
            <w:pPr>
              <w:tabs>
                <w:tab w:val="left" w:pos="1507"/>
              </w:tabs>
              <w:rPr>
                <w:b/>
                <w:bCs/>
              </w:rPr>
            </w:pPr>
            <w:r w:rsidRPr="00592C02">
              <w:rPr>
                <w:b/>
                <w:bCs/>
              </w:rPr>
              <w:t>Input Type</w:t>
            </w:r>
          </w:p>
        </w:tc>
        <w:tc>
          <w:tcPr>
            <w:tcW w:w="7508" w:type="dxa"/>
          </w:tcPr>
          <w:p w14:paraId="566068B9" w14:textId="77777777" w:rsidR="00BC7A82" w:rsidRPr="00592C02" w:rsidRDefault="00BC7A82" w:rsidP="005410DB">
            <w:r w:rsidRPr="00592C02">
              <w:t>String, number, select, user click …</w:t>
            </w:r>
          </w:p>
        </w:tc>
      </w:tr>
      <w:tr w:rsidR="00BC7A82" w:rsidRPr="00592C02" w14:paraId="2069BB1D" w14:textId="77777777" w:rsidTr="005410DB">
        <w:trPr>
          <w:trHeight w:val="694"/>
        </w:trPr>
        <w:tc>
          <w:tcPr>
            <w:tcW w:w="1896" w:type="dxa"/>
            <w:shd w:val="clear" w:color="auto" w:fill="BFBFBF" w:themeFill="background1" w:themeFillShade="BF"/>
          </w:tcPr>
          <w:p w14:paraId="13C75C2A" w14:textId="77777777" w:rsidR="00BC7A82" w:rsidRPr="00592C02" w:rsidRDefault="00BC7A82" w:rsidP="005410DB">
            <w:pPr>
              <w:tabs>
                <w:tab w:val="left" w:pos="1507"/>
              </w:tabs>
              <w:rPr>
                <w:b/>
                <w:bCs/>
              </w:rPr>
            </w:pPr>
            <w:r w:rsidRPr="00592C02">
              <w:rPr>
                <w:b/>
                <w:bCs/>
              </w:rPr>
              <w:t>Editable</w:t>
            </w:r>
          </w:p>
        </w:tc>
        <w:tc>
          <w:tcPr>
            <w:tcW w:w="7508" w:type="dxa"/>
          </w:tcPr>
          <w:p w14:paraId="62278016" w14:textId="77777777" w:rsidR="00BC7A82" w:rsidRPr="00592C02" w:rsidRDefault="00BC7A82" w:rsidP="005410DB">
            <w:r w:rsidRPr="00592C02">
              <w:t>Show if the column is editable or not [user will be able to edit column value “</w:t>
            </w:r>
            <w:r w:rsidRPr="00592C02">
              <w:rPr>
                <w:b/>
                <w:bCs/>
              </w:rPr>
              <w:t>in the update page</w:t>
            </w:r>
            <w:r w:rsidRPr="00592C02">
              <w:t>” or not].</w:t>
            </w:r>
          </w:p>
        </w:tc>
      </w:tr>
      <w:tr w:rsidR="00BC7A82" w:rsidRPr="00592C02" w14:paraId="5503DA58" w14:textId="77777777" w:rsidTr="005410DB">
        <w:trPr>
          <w:trHeight w:val="358"/>
        </w:trPr>
        <w:tc>
          <w:tcPr>
            <w:tcW w:w="1896" w:type="dxa"/>
            <w:shd w:val="clear" w:color="auto" w:fill="BFBFBF" w:themeFill="background1" w:themeFillShade="BF"/>
          </w:tcPr>
          <w:p w14:paraId="133C0953" w14:textId="77777777" w:rsidR="00BC7A82" w:rsidRPr="00592C02" w:rsidRDefault="00BC7A82" w:rsidP="005410DB">
            <w:pPr>
              <w:tabs>
                <w:tab w:val="left" w:pos="1507"/>
              </w:tabs>
              <w:rPr>
                <w:b/>
                <w:bCs/>
              </w:rPr>
            </w:pPr>
            <w:r w:rsidRPr="00592C02">
              <w:rPr>
                <w:b/>
                <w:bCs/>
              </w:rPr>
              <w:t>O/M</w:t>
            </w:r>
          </w:p>
        </w:tc>
        <w:tc>
          <w:tcPr>
            <w:tcW w:w="7508" w:type="dxa"/>
          </w:tcPr>
          <w:p w14:paraId="013E7B11" w14:textId="77777777" w:rsidR="00BC7A82" w:rsidRPr="00592C02" w:rsidRDefault="00BC7A82" w:rsidP="005410DB">
            <w:r w:rsidRPr="00592C02">
              <w:t>Check if the column is optional or mandatory.</w:t>
            </w:r>
          </w:p>
        </w:tc>
      </w:tr>
      <w:tr w:rsidR="00BC7A82" w:rsidRPr="00592C02" w14:paraId="1D474221" w14:textId="77777777" w:rsidTr="005410DB">
        <w:trPr>
          <w:trHeight w:val="337"/>
        </w:trPr>
        <w:tc>
          <w:tcPr>
            <w:tcW w:w="1896" w:type="dxa"/>
            <w:shd w:val="clear" w:color="auto" w:fill="BFBFBF" w:themeFill="background1" w:themeFillShade="BF"/>
          </w:tcPr>
          <w:p w14:paraId="0FDC5164" w14:textId="77777777" w:rsidR="00BC7A82" w:rsidRPr="00592C02" w:rsidRDefault="00BC7A82" w:rsidP="005410DB">
            <w:pPr>
              <w:tabs>
                <w:tab w:val="left" w:pos="1507"/>
              </w:tabs>
              <w:rPr>
                <w:b/>
                <w:bCs/>
              </w:rPr>
            </w:pPr>
            <w:r w:rsidRPr="00592C02">
              <w:rPr>
                <w:b/>
                <w:bCs/>
              </w:rPr>
              <w:t>Business Rule</w:t>
            </w:r>
          </w:p>
        </w:tc>
        <w:tc>
          <w:tcPr>
            <w:tcW w:w="7508" w:type="dxa"/>
          </w:tcPr>
          <w:p w14:paraId="122B2C18" w14:textId="77777777" w:rsidR="00BC7A82" w:rsidRPr="00592C02" w:rsidRDefault="00BC7A82" w:rsidP="005410DB">
            <w:r w:rsidRPr="00592C02">
              <w:t>If there is another control(s) in the same page is depending on.</w:t>
            </w:r>
          </w:p>
        </w:tc>
      </w:tr>
      <w:tr w:rsidR="00BC7A82" w:rsidRPr="00592C02" w14:paraId="67095427" w14:textId="77777777" w:rsidTr="005410DB">
        <w:trPr>
          <w:trHeight w:val="358"/>
        </w:trPr>
        <w:tc>
          <w:tcPr>
            <w:tcW w:w="1896" w:type="dxa"/>
            <w:shd w:val="clear" w:color="auto" w:fill="BFBFBF" w:themeFill="background1" w:themeFillShade="BF"/>
          </w:tcPr>
          <w:p w14:paraId="51C0A24F" w14:textId="77777777" w:rsidR="00BC7A82" w:rsidRPr="00592C02" w:rsidRDefault="00BC7A82" w:rsidP="005410DB">
            <w:pPr>
              <w:tabs>
                <w:tab w:val="left" w:pos="1507"/>
              </w:tabs>
              <w:rPr>
                <w:b/>
                <w:bCs/>
              </w:rPr>
            </w:pPr>
            <w:r w:rsidRPr="00592C02">
              <w:rPr>
                <w:b/>
                <w:bCs/>
              </w:rPr>
              <w:t>DB Action</w:t>
            </w:r>
          </w:p>
        </w:tc>
        <w:tc>
          <w:tcPr>
            <w:tcW w:w="7508" w:type="dxa"/>
          </w:tcPr>
          <w:p w14:paraId="661FA4FC" w14:textId="77777777" w:rsidR="00BC7A82" w:rsidRPr="00592C02" w:rsidRDefault="00BC7A82" w:rsidP="005410DB">
            <w:r w:rsidRPr="00592C02">
              <w:t>Where to save the column data in the database.</w:t>
            </w:r>
          </w:p>
        </w:tc>
      </w:tr>
      <w:tr w:rsidR="00BC7A82" w:rsidRPr="00592C02" w14:paraId="5ADAE8B1" w14:textId="77777777" w:rsidTr="005410DB">
        <w:trPr>
          <w:trHeight w:val="337"/>
        </w:trPr>
        <w:tc>
          <w:tcPr>
            <w:tcW w:w="1896" w:type="dxa"/>
            <w:shd w:val="clear" w:color="auto" w:fill="BFBFBF" w:themeFill="background1" w:themeFillShade="BF"/>
          </w:tcPr>
          <w:p w14:paraId="6BEE38A1" w14:textId="77777777" w:rsidR="00BC7A82" w:rsidRPr="00592C02" w:rsidRDefault="00BC7A82" w:rsidP="005410DB">
            <w:pPr>
              <w:tabs>
                <w:tab w:val="left" w:pos="1507"/>
              </w:tabs>
              <w:rPr>
                <w:b/>
                <w:bCs/>
              </w:rPr>
            </w:pPr>
            <w:r w:rsidRPr="00592C02">
              <w:rPr>
                <w:b/>
                <w:bCs/>
              </w:rPr>
              <w:t>Is Unique</w:t>
            </w:r>
          </w:p>
        </w:tc>
        <w:tc>
          <w:tcPr>
            <w:tcW w:w="7508" w:type="dxa"/>
          </w:tcPr>
          <w:p w14:paraId="2CFF57E0" w14:textId="77777777" w:rsidR="00BC7A82" w:rsidRPr="00592C02" w:rsidRDefault="00BC7A82" w:rsidP="005410DB">
            <w:r w:rsidRPr="00592C02">
              <w:t>To check if the column is unique or not.</w:t>
            </w:r>
          </w:p>
        </w:tc>
      </w:tr>
      <w:tr w:rsidR="00BC7A82" w:rsidRPr="00592C02" w14:paraId="5930E2C8" w14:textId="77777777" w:rsidTr="005410DB">
        <w:trPr>
          <w:trHeight w:val="102"/>
        </w:trPr>
        <w:tc>
          <w:tcPr>
            <w:tcW w:w="1896" w:type="dxa"/>
            <w:shd w:val="clear" w:color="auto" w:fill="BFBFBF" w:themeFill="background1" w:themeFillShade="BF"/>
          </w:tcPr>
          <w:p w14:paraId="1B1DB09C" w14:textId="77777777" w:rsidR="00BC7A82" w:rsidRPr="00592C02" w:rsidRDefault="00BC7A82" w:rsidP="005410DB">
            <w:pPr>
              <w:tabs>
                <w:tab w:val="left" w:pos="1507"/>
              </w:tabs>
              <w:rPr>
                <w:b/>
                <w:bCs/>
              </w:rPr>
            </w:pPr>
            <w:r w:rsidRPr="00592C02">
              <w:rPr>
                <w:b/>
                <w:bCs/>
              </w:rPr>
              <w:t>Minimum Length</w:t>
            </w:r>
          </w:p>
        </w:tc>
        <w:tc>
          <w:tcPr>
            <w:tcW w:w="7508" w:type="dxa"/>
          </w:tcPr>
          <w:p w14:paraId="5D0D1022" w14:textId="77777777" w:rsidR="00BC7A82" w:rsidRPr="00592C02" w:rsidRDefault="00BC7A82" w:rsidP="005410DB">
            <w:r w:rsidRPr="00592C02">
              <w:t>To check if minimum length should be validated or not.</w:t>
            </w:r>
          </w:p>
        </w:tc>
      </w:tr>
      <w:tr w:rsidR="00BC7A82" w:rsidRPr="00592C02" w14:paraId="20E696C3" w14:textId="77777777" w:rsidTr="005410DB">
        <w:trPr>
          <w:trHeight w:val="413"/>
        </w:trPr>
        <w:tc>
          <w:tcPr>
            <w:tcW w:w="1896" w:type="dxa"/>
            <w:shd w:val="clear" w:color="auto" w:fill="BFBFBF" w:themeFill="background1" w:themeFillShade="BF"/>
          </w:tcPr>
          <w:p w14:paraId="43790B37" w14:textId="77777777" w:rsidR="00BC7A82" w:rsidRPr="00592C02" w:rsidRDefault="00BC7A82" w:rsidP="005410DB">
            <w:pPr>
              <w:tabs>
                <w:tab w:val="left" w:pos="1507"/>
              </w:tabs>
              <w:rPr>
                <w:b/>
                <w:bCs/>
              </w:rPr>
            </w:pPr>
            <w:r w:rsidRPr="00592C02">
              <w:rPr>
                <w:b/>
                <w:bCs/>
              </w:rPr>
              <w:t>Max Length</w:t>
            </w:r>
          </w:p>
        </w:tc>
        <w:tc>
          <w:tcPr>
            <w:tcW w:w="7508" w:type="dxa"/>
          </w:tcPr>
          <w:p w14:paraId="15B020CA" w14:textId="77777777" w:rsidR="00BC7A82" w:rsidRPr="00592C02" w:rsidRDefault="00BC7A82" w:rsidP="005410DB">
            <w:r w:rsidRPr="00592C02">
              <w:t>To specify column max length.</w:t>
            </w:r>
          </w:p>
        </w:tc>
      </w:tr>
    </w:tbl>
    <w:p w14:paraId="1A5E849D" w14:textId="77777777" w:rsidR="00BC7A82" w:rsidRPr="00592C02" w:rsidRDefault="00BC7A82" w:rsidP="00BC7A82"/>
    <w:p w14:paraId="59450FFD" w14:textId="08335190" w:rsidR="00DB2CED" w:rsidRDefault="00DB2CED">
      <w:pPr>
        <w:pStyle w:val="Heading1"/>
      </w:pPr>
      <w:bookmarkStart w:id="3" w:name="_Toc86665641"/>
      <w:r w:rsidRPr="00592C02">
        <w:lastRenderedPageBreak/>
        <w:t>General Notes</w:t>
      </w:r>
      <w:bookmarkEnd w:id="3"/>
    </w:p>
    <w:p w14:paraId="58A08D9E" w14:textId="3153E134" w:rsidR="001905C2" w:rsidRDefault="001905C2" w:rsidP="00471F4E">
      <w:pPr>
        <w:pStyle w:val="ListParagraph"/>
        <w:numPr>
          <w:ilvl w:val="0"/>
          <w:numId w:val="6"/>
        </w:numPr>
        <w:tabs>
          <w:tab w:val="left" w:pos="1481"/>
        </w:tabs>
      </w:pPr>
      <w:r>
        <w:t>All queries will be on Account Holder ID.</w:t>
      </w:r>
    </w:p>
    <w:p w14:paraId="79F351D7" w14:textId="7219581A" w:rsidR="001905C2" w:rsidRDefault="001905C2" w:rsidP="00471F4E">
      <w:pPr>
        <w:pStyle w:val="ListParagraph"/>
        <w:numPr>
          <w:ilvl w:val="0"/>
          <w:numId w:val="6"/>
        </w:numPr>
        <w:tabs>
          <w:tab w:val="left" w:pos="1481"/>
        </w:tabs>
      </w:pPr>
      <w:r>
        <w:t xml:space="preserve">If the logged in is Admin account holder </w:t>
      </w:r>
      <w:r w:rsidR="002179D3">
        <w:t>type</w:t>
      </w:r>
      <w:r>
        <w:t>, will show column Account holder</w:t>
      </w:r>
      <w:r w:rsidR="002179D3">
        <w:t xml:space="preserve"> name and </w:t>
      </w:r>
      <w:proofErr w:type="gramStart"/>
      <w:r w:rsidR="002179D3">
        <w:t>Created</w:t>
      </w:r>
      <w:proofErr w:type="gramEnd"/>
      <w:r w:rsidR="002179D3">
        <w:t xml:space="preserve"> by (Username)</w:t>
      </w:r>
      <w:r>
        <w:t>.</w:t>
      </w:r>
    </w:p>
    <w:p w14:paraId="653F0565" w14:textId="26954B8C" w:rsidR="002179D3" w:rsidRDefault="002179D3" w:rsidP="00471F4E">
      <w:pPr>
        <w:pStyle w:val="ListParagraph"/>
        <w:numPr>
          <w:ilvl w:val="0"/>
          <w:numId w:val="6"/>
        </w:numPr>
        <w:tabs>
          <w:tab w:val="left" w:pos="1481"/>
        </w:tabs>
      </w:pPr>
      <w:r>
        <w:t>If the logged in is not Admin account holder type, will show column Created by (Username).</w:t>
      </w:r>
    </w:p>
    <w:p w14:paraId="409CE2C6" w14:textId="368EE310" w:rsidR="007937CD" w:rsidRDefault="007937CD" w:rsidP="00471F4E">
      <w:pPr>
        <w:pStyle w:val="ListParagraph"/>
        <w:numPr>
          <w:ilvl w:val="0"/>
          <w:numId w:val="6"/>
        </w:numPr>
        <w:tabs>
          <w:tab w:val="left" w:pos="1481"/>
        </w:tabs>
      </w:pPr>
      <w:r>
        <w:t>Wherever applicable will add paging and export to excel.</w:t>
      </w:r>
    </w:p>
    <w:p w14:paraId="22A9B861" w14:textId="3A5658D1" w:rsidR="009F4D21" w:rsidRDefault="009F4D21" w:rsidP="00471F4E">
      <w:pPr>
        <w:pStyle w:val="ListParagraph"/>
        <w:numPr>
          <w:ilvl w:val="0"/>
          <w:numId w:val="6"/>
        </w:numPr>
        <w:tabs>
          <w:tab w:val="left" w:pos="1481"/>
        </w:tabs>
      </w:pPr>
      <w:r>
        <w:t xml:space="preserve">Regarding the current location and bulk location will add the IMSI option without backend </w:t>
      </w:r>
      <w:proofErr w:type="gramStart"/>
      <w:r>
        <w:t>implementation,  will</w:t>
      </w:r>
      <w:proofErr w:type="gramEnd"/>
      <w:r>
        <w:t xml:space="preserve"> back to once it will be ready from the core part. </w:t>
      </w:r>
    </w:p>
    <w:p w14:paraId="1D9A25DD" w14:textId="704947F5" w:rsidR="00FF5D1F" w:rsidRDefault="00FF5D1F" w:rsidP="00471F4E">
      <w:pPr>
        <w:pStyle w:val="ListParagraph"/>
        <w:numPr>
          <w:ilvl w:val="0"/>
          <w:numId w:val="6"/>
        </w:numPr>
        <w:tabs>
          <w:tab w:val="left" w:pos="1481"/>
        </w:tabs>
      </w:pPr>
      <w:r>
        <w:t>Regarding the Security Part 2, all output/input parameters should be verified with the document sent from the customer. Attached in section “Technical Proposal”. @Saja to verify this point.</w:t>
      </w:r>
    </w:p>
    <w:p w14:paraId="465A6EE0" w14:textId="4A426272" w:rsidR="006E7991" w:rsidRDefault="006E7991" w:rsidP="00471F4E">
      <w:pPr>
        <w:pStyle w:val="ListParagraph"/>
        <w:numPr>
          <w:ilvl w:val="0"/>
          <w:numId w:val="6"/>
        </w:numPr>
        <w:tabs>
          <w:tab w:val="left" w:pos="1481"/>
        </w:tabs>
        <w:rPr>
          <w:highlight w:val="yellow"/>
        </w:rPr>
      </w:pPr>
      <w:r w:rsidRPr="006E7991">
        <w:rPr>
          <w:highlight w:val="yellow"/>
        </w:rPr>
        <w:t xml:space="preserve">Regarding </w:t>
      </w:r>
      <w:proofErr w:type="spellStart"/>
      <w:r w:rsidRPr="006E7991">
        <w:rPr>
          <w:highlight w:val="yellow"/>
        </w:rPr>
        <w:t>track_details</w:t>
      </w:r>
      <w:proofErr w:type="spellEnd"/>
      <w:r w:rsidRPr="006E7991">
        <w:rPr>
          <w:highlight w:val="yellow"/>
        </w:rPr>
        <w:t xml:space="preserve"> and </w:t>
      </w:r>
      <w:proofErr w:type="spellStart"/>
      <w:r w:rsidRPr="006E7991">
        <w:rPr>
          <w:highlight w:val="yellow"/>
        </w:rPr>
        <w:t>bulk_details</w:t>
      </w:r>
      <w:proofErr w:type="spellEnd"/>
      <w:r w:rsidRPr="006E7991">
        <w:rPr>
          <w:highlight w:val="yellow"/>
        </w:rPr>
        <w:t xml:space="preserve"> we have service called “Positioning service”.</w:t>
      </w:r>
    </w:p>
    <w:p w14:paraId="6FC7807C" w14:textId="771EAEBB" w:rsidR="00671D14" w:rsidRDefault="00671D14" w:rsidP="00471F4E">
      <w:pPr>
        <w:pStyle w:val="ListParagraph"/>
        <w:numPr>
          <w:ilvl w:val="0"/>
          <w:numId w:val="6"/>
        </w:numPr>
        <w:tabs>
          <w:tab w:val="left" w:pos="1481"/>
        </w:tabs>
        <w:rPr>
          <w:highlight w:val="yellow"/>
        </w:rPr>
      </w:pPr>
      <w:r>
        <w:rPr>
          <w:highlight w:val="yellow"/>
        </w:rPr>
        <w:t>Positioning methods:</w:t>
      </w:r>
    </w:p>
    <w:p w14:paraId="6F22450D" w14:textId="085A548F" w:rsidR="00671D14" w:rsidRDefault="00671D14" w:rsidP="00671D14">
      <w:pPr>
        <w:pStyle w:val="ListParagraph"/>
        <w:tabs>
          <w:tab w:val="left" w:pos="1481"/>
        </w:tabs>
        <w:ind w:left="450"/>
        <w:rPr>
          <w:highlight w:val="yellow"/>
        </w:rPr>
      </w:pPr>
      <w:proofErr w:type="gramStart"/>
      <w:r>
        <w:rPr>
          <w:highlight w:val="yellow"/>
        </w:rPr>
        <w:t>GMLC :</w:t>
      </w:r>
      <w:proofErr w:type="gramEnd"/>
      <w:r>
        <w:rPr>
          <w:highlight w:val="yellow"/>
        </w:rPr>
        <w:t xml:space="preserve"> response (</w:t>
      </w:r>
      <w:proofErr w:type="spellStart"/>
      <w:r>
        <w:rPr>
          <w:highlight w:val="yellow"/>
        </w:rPr>
        <w:t>lng</w:t>
      </w:r>
      <w:proofErr w:type="spellEnd"/>
      <w:r>
        <w:rPr>
          <w:highlight w:val="yellow"/>
        </w:rPr>
        <w:t xml:space="preserve"> , </w:t>
      </w:r>
      <w:proofErr w:type="spellStart"/>
      <w:r>
        <w:rPr>
          <w:highlight w:val="yellow"/>
        </w:rPr>
        <w:t>lat</w:t>
      </w:r>
      <w:proofErr w:type="spellEnd"/>
      <w:r>
        <w:rPr>
          <w:highlight w:val="yellow"/>
        </w:rPr>
        <w:t>) and need conversion.</w:t>
      </w:r>
    </w:p>
    <w:p w14:paraId="0C6AA880" w14:textId="17AFA52C" w:rsidR="00671D14" w:rsidRPr="006E7991" w:rsidRDefault="00671D14" w:rsidP="00671D14">
      <w:pPr>
        <w:pStyle w:val="ListParagraph"/>
        <w:tabs>
          <w:tab w:val="left" w:pos="1481"/>
        </w:tabs>
        <w:ind w:left="1481" w:hanging="1031"/>
        <w:rPr>
          <w:highlight w:val="yellow"/>
        </w:rPr>
      </w:pPr>
      <w:r>
        <w:rPr>
          <w:highlight w:val="yellow"/>
        </w:rPr>
        <w:t>Update Location and SS</w:t>
      </w:r>
      <w:proofErr w:type="gramStart"/>
      <w:r>
        <w:rPr>
          <w:highlight w:val="yellow"/>
        </w:rPr>
        <w:t>7 :</w:t>
      </w:r>
      <w:proofErr w:type="gramEnd"/>
      <w:r>
        <w:rPr>
          <w:highlight w:val="yellow"/>
        </w:rPr>
        <w:t xml:space="preserve"> response </w:t>
      </w:r>
      <w:proofErr w:type="spellStart"/>
      <w:r>
        <w:rPr>
          <w:highlight w:val="yellow"/>
        </w:rPr>
        <w:t>lng,lat</w:t>
      </w:r>
      <w:proofErr w:type="spellEnd"/>
      <w:r>
        <w:rPr>
          <w:highlight w:val="yellow"/>
        </w:rPr>
        <w:t xml:space="preserve"> and address.</w:t>
      </w:r>
    </w:p>
    <w:p w14:paraId="03050ACA" w14:textId="6FCE4EF8" w:rsidR="00341D15" w:rsidRDefault="00341D15">
      <w:pPr>
        <w:pStyle w:val="Heading1"/>
      </w:pPr>
      <w:bookmarkStart w:id="4" w:name="_Toc86665642"/>
      <w:r>
        <w:lastRenderedPageBreak/>
        <w:t>Look</w:t>
      </w:r>
      <w:r w:rsidR="003C5408">
        <w:t>u</w:t>
      </w:r>
      <w:r>
        <w:t>ps</w:t>
      </w:r>
    </w:p>
    <w:p w14:paraId="244A8E99" w14:textId="77777777" w:rsidR="003C5408" w:rsidRDefault="003565E1" w:rsidP="003C5408">
      <w:pPr>
        <w:spacing w:before="100" w:beforeAutospacing="1" w:after="100" w:afterAutospacing="1"/>
        <w:jc w:val="left"/>
      </w:pPr>
      <w:proofErr w:type="spellStart"/>
      <w:r w:rsidRPr="003565E1">
        <w:t>position_methods</w:t>
      </w:r>
      <w:proofErr w:type="spellEnd"/>
    </w:p>
    <w:p w14:paraId="66210209" w14:textId="79BEB59F" w:rsidR="003C5408" w:rsidRDefault="003565E1" w:rsidP="003C5408">
      <w:pPr>
        <w:spacing w:before="100" w:beforeAutospacing="1" w:after="100" w:afterAutospacing="1"/>
        <w:jc w:val="left"/>
      </w:pPr>
      <w:r w:rsidRPr="003565E1">
        <w:br/>
      </w:r>
      <w:proofErr w:type="spellStart"/>
      <w:r w:rsidRPr="003565E1">
        <w:t>notifications_templates</w:t>
      </w:r>
      <w:proofErr w:type="spellEnd"/>
    </w:p>
    <w:p w14:paraId="4BE85638" w14:textId="77777777" w:rsidR="003C5408" w:rsidRDefault="003565E1" w:rsidP="003C5408">
      <w:pPr>
        <w:spacing w:before="100" w:beforeAutospacing="1" w:after="100" w:afterAutospacing="1"/>
        <w:jc w:val="left"/>
      </w:pPr>
      <w:proofErr w:type="spellStart"/>
      <w:r w:rsidRPr="003565E1">
        <w:t>about_system</w:t>
      </w:r>
      <w:proofErr w:type="spellEnd"/>
    </w:p>
    <w:p w14:paraId="4D8B72C4" w14:textId="77777777" w:rsidR="003C5408" w:rsidRDefault="003565E1" w:rsidP="003C5408">
      <w:pPr>
        <w:spacing w:before="100" w:beforeAutospacing="1" w:after="100" w:afterAutospacing="1"/>
        <w:jc w:val="left"/>
      </w:pPr>
      <w:proofErr w:type="spellStart"/>
      <w:r w:rsidRPr="003565E1">
        <w:t>auto_dates</w:t>
      </w:r>
      <w:proofErr w:type="spellEnd"/>
    </w:p>
    <w:p w14:paraId="49B6C5FA" w14:textId="65F6F114" w:rsidR="003565E1" w:rsidRPr="003565E1" w:rsidRDefault="003565E1" w:rsidP="003C5408">
      <w:pPr>
        <w:spacing w:before="100" w:beforeAutospacing="1" w:after="100" w:afterAutospacing="1"/>
        <w:jc w:val="left"/>
      </w:pPr>
      <w:r w:rsidRPr="003565E1">
        <w:t>events</w:t>
      </w:r>
    </w:p>
    <w:p w14:paraId="03D5EAA8" w14:textId="77777777" w:rsidR="003565E1" w:rsidRPr="003565E1" w:rsidRDefault="003565E1" w:rsidP="003565E1">
      <w:pPr>
        <w:spacing w:before="100" w:beforeAutospacing="1" w:after="100" w:afterAutospacing="1"/>
        <w:jc w:val="left"/>
      </w:pPr>
      <w:proofErr w:type="spellStart"/>
      <w:r w:rsidRPr="003565E1">
        <w:t>imsiformat</w:t>
      </w:r>
      <w:proofErr w:type="spellEnd"/>
    </w:p>
    <w:p w14:paraId="4097D28C" w14:textId="77777777" w:rsidR="003565E1" w:rsidRPr="003565E1" w:rsidRDefault="003565E1" w:rsidP="003565E1">
      <w:pPr>
        <w:spacing w:before="100" w:beforeAutospacing="1" w:after="100" w:afterAutospacing="1"/>
        <w:jc w:val="left"/>
      </w:pPr>
      <w:proofErr w:type="spellStart"/>
      <w:r w:rsidRPr="003565E1">
        <w:t>msisdnformat</w:t>
      </w:r>
      <w:proofErr w:type="spellEnd"/>
    </w:p>
    <w:p w14:paraId="1B752273" w14:textId="77777777" w:rsidR="003565E1" w:rsidRPr="003565E1" w:rsidRDefault="003565E1" w:rsidP="003565E1">
      <w:pPr>
        <w:spacing w:before="100" w:beforeAutospacing="1" w:after="100" w:afterAutospacing="1"/>
        <w:jc w:val="left"/>
      </w:pPr>
      <w:proofErr w:type="spellStart"/>
      <w:r w:rsidRPr="003565E1">
        <w:t>networktype</w:t>
      </w:r>
      <w:proofErr w:type="spellEnd"/>
    </w:p>
    <w:p w14:paraId="77B7443B" w14:textId="77777777" w:rsidR="003565E1" w:rsidRPr="003565E1" w:rsidRDefault="003565E1" w:rsidP="003565E1">
      <w:pPr>
        <w:spacing w:before="100" w:beforeAutospacing="1" w:after="100" w:afterAutospacing="1"/>
        <w:jc w:val="left"/>
      </w:pPr>
      <w:proofErr w:type="spellStart"/>
      <w:r w:rsidRPr="003565E1">
        <w:t>notifications_templates</w:t>
      </w:r>
      <w:proofErr w:type="spellEnd"/>
    </w:p>
    <w:p w14:paraId="4CC17CF3" w14:textId="77777777" w:rsidR="003565E1" w:rsidRPr="003565E1" w:rsidRDefault="003565E1" w:rsidP="003565E1">
      <w:pPr>
        <w:spacing w:before="100" w:beforeAutospacing="1" w:after="100" w:afterAutospacing="1"/>
        <w:jc w:val="left"/>
      </w:pPr>
      <w:proofErr w:type="spellStart"/>
      <w:r w:rsidRPr="003565E1">
        <w:t>position_methods</w:t>
      </w:r>
      <w:proofErr w:type="spellEnd"/>
    </w:p>
    <w:p w14:paraId="35E3574F" w14:textId="77777777" w:rsidR="003565E1" w:rsidRPr="003565E1" w:rsidRDefault="003565E1" w:rsidP="003565E1">
      <w:pPr>
        <w:spacing w:before="100" w:beforeAutospacing="1" w:after="100" w:afterAutospacing="1"/>
        <w:jc w:val="left"/>
      </w:pPr>
      <w:r w:rsidRPr="003565E1">
        <w:t>reports</w:t>
      </w:r>
    </w:p>
    <w:p w14:paraId="6D995427" w14:textId="77777777" w:rsidR="003565E1" w:rsidRPr="003565E1" w:rsidRDefault="003565E1" w:rsidP="003565E1">
      <w:pPr>
        <w:spacing w:before="100" w:beforeAutospacing="1" w:after="100" w:afterAutospacing="1"/>
        <w:jc w:val="left"/>
      </w:pPr>
      <w:proofErr w:type="spellStart"/>
      <w:r w:rsidRPr="003565E1">
        <w:t>request_types</w:t>
      </w:r>
      <w:proofErr w:type="spellEnd"/>
    </w:p>
    <w:p w14:paraId="2E3E4FEF" w14:textId="77777777" w:rsidR="003565E1" w:rsidRPr="003565E1" w:rsidRDefault="003565E1" w:rsidP="003565E1">
      <w:pPr>
        <w:spacing w:before="100" w:beforeAutospacing="1" w:after="100" w:afterAutospacing="1"/>
        <w:jc w:val="left"/>
      </w:pPr>
      <w:proofErr w:type="spellStart"/>
      <w:r w:rsidRPr="003565E1">
        <w:t>search_type_output</w:t>
      </w:r>
      <w:proofErr w:type="spellEnd"/>
    </w:p>
    <w:p w14:paraId="278D4FBA" w14:textId="77777777" w:rsidR="003565E1" w:rsidRPr="003565E1" w:rsidRDefault="003565E1" w:rsidP="003565E1">
      <w:pPr>
        <w:spacing w:before="100" w:beforeAutospacing="1" w:after="100" w:afterAutospacing="1"/>
        <w:jc w:val="left"/>
      </w:pPr>
      <w:proofErr w:type="spellStart"/>
      <w:r w:rsidRPr="003565E1">
        <w:t>search_types</w:t>
      </w:r>
      <w:proofErr w:type="spellEnd"/>
    </w:p>
    <w:p w14:paraId="73386C7B" w14:textId="77777777" w:rsidR="003565E1" w:rsidRPr="003565E1" w:rsidRDefault="003565E1" w:rsidP="003565E1">
      <w:pPr>
        <w:spacing w:before="100" w:beforeAutospacing="1" w:after="100" w:afterAutospacing="1"/>
        <w:jc w:val="left"/>
      </w:pPr>
      <w:proofErr w:type="spellStart"/>
      <w:r w:rsidRPr="003565E1">
        <w:t>system_settings</w:t>
      </w:r>
      <w:proofErr w:type="spellEnd"/>
    </w:p>
    <w:p w14:paraId="33DFEB5F" w14:textId="77777777" w:rsidR="003565E1" w:rsidRPr="003565E1" w:rsidRDefault="003565E1" w:rsidP="003565E1"/>
    <w:p w14:paraId="5EC4A41E" w14:textId="77777777" w:rsidR="00341D15" w:rsidRPr="00341D15" w:rsidRDefault="00341D15" w:rsidP="00341D15"/>
    <w:p w14:paraId="4A039208" w14:textId="3418D04F" w:rsidR="0041741A" w:rsidRPr="00592C02" w:rsidRDefault="0041741A" w:rsidP="0026311B">
      <w:pPr>
        <w:pStyle w:val="Heading1"/>
      </w:pPr>
      <w:r w:rsidRPr="00592C02">
        <w:lastRenderedPageBreak/>
        <w:t>System Management</w:t>
      </w:r>
      <w:bookmarkEnd w:id="4"/>
    </w:p>
    <w:p w14:paraId="79BCAE97" w14:textId="135ADA0F" w:rsidR="00614E2E" w:rsidRPr="00592C02" w:rsidRDefault="00614E2E" w:rsidP="00614E2E">
      <w:pPr>
        <w:pStyle w:val="Heading2"/>
      </w:pPr>
      <w:bookmarkStart w:id="5" w:name="_Toc86665643"/>
      <w:r w:rsidRPr="00592C02">
        <w:t>System Settings</w:t>
      </w:r>
      <w:bookmarkEnd w:id="5"/>
    </w:p>
    <w:p w14:paraId="1F6C29B9" w14:textId="7F2BF5F6" w:rsidR="00614E2E" w:rsidRPr="00592C02" w:rsidRDefault="00614E2E" w:rsidP="00614E2E">
      <w:r w:rsidRPr="00592C02">
        <w:t>Standard module.</w:t>
      </w:r>
    </w:p>
    <w:p w14:paraId="6C8D1DBB" w14:textId="66221DCD" w:rsidR="001003EB" w:rsidRPr="00592C02" w:rsidRDefault="00C70D82">
      <w:pPr>
        <w:pStyle w:val="Heading2"/>
      </w:pPr>
      <w:bookmarkStart w:id="6" w:name="_Toc86665644"/>
      <w:r w:rsidRPr="00592C02">
        <w:t xml:space="preserve">Auto Reporting </w:t>
      </w:r>
      <w:r w:rsidR="001003EB" w:rsidRPr="00592C02">
        <w:t>Agents</w:t>
      </w:r>
      <w:bookmarkEnd w:id="6"/>
    </w:p>
    <w:p w14:paraId="1C3568E0" w14:textId="12A1CEE7" w:rsidR="001003EB" w:rsidRPr="00592C02" w:rsidRDefault="001003EB" w:rsidP="001003EB">
      <w:r w:rsidRPr="00592C02">
        <w:t>Standard module.</w:t>
      </w:r>
    </w:p>
    <w:p w14:paraId="5ACAB953" w14:textId="22B21EE3" w:rsidR="007C2FE9" w:rsidRPr="00592C02" w:rsidRDefault="00F71C00" w:rsidP="000275D2">
      <w:pPr>
        <w:pStyle w:val="Heading1"/>
      </w:pPr>
      <w:bookmarkStart w:id="7" w:name="_Toc86665645"/>
      <w:r w:rsidRPr="00592C02">
        <w:lastRenderedPageBreak/>
        <w:t>Security Watch</w:t>
      </w:r>
      <w:bookmarkEnd w:id="7"/>
    </w:p>
    <w:p w14:paraId="416A9EDD" w14:textId="2952BF33" w:rsidR="00962A95" w:rsidRDefault="00962A95">
      <w:pPr>
        <w:pStyle w:val="Heading2"/>
      </w:pPr>
      <w:bookmarkStart w:id="8" w:name="_Toc86665646"/>
      <w:r>
        <w:t>Current Location</w:t>
      </w:r>
      <w:bookmarkEnd w:id="8"/>
    </w:p>
    <w:p w14:paraId="667DC2B8" w14:textId="2E8D4100" w:rsidR="00962A95" w:rsidRDefault="00117AFF" w:rsidP="00962A95">
      <w:pPr>
        <w:rPr>
          <w:noProof/>
        </w:rPr>
      </w:pPr>
      <w:r>
        <w:rPr>
          <w:noProof/>
        </w:rPr>
        <w:drawing>
          <wp:inline distT="0" distB="0" distL="0" distR="0" wp14:anchorId="7C037736" wp14:editId="1873EB63">
            <wp:extent cx="6116955" cy="35515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6955" cy="3551555"/>
                    </a:xfrm>
                    <a:prstGeom prst="rect">
                      <a:avLst/>
                    </a:prstGeom>
                  </pic:spPr>
                </pic:pic>
              </a:graphicData>
            </a:graphic>
          </wp:inline>
        </w:drawing>
      </w:r>
    </w:p>
    <w:p w14:paraId="49354785" w14:textId="25BB71D7" w:rsidR="00A74FDE" w:rsidRPr="00A74FDE" w:rsidRDefault="00A74FDE" w:rsidP="00A74FDE"/>
    <w:p w14:paraId="230AFE47" w14:textId="77C9B3F8" w:rsidR="00A74FDE" w:rsidRDefault="00A74FDE" w:rsidP="00A74FDE">
      <w:pPr>
        <w:rPr>
          <w:noProof/>
        </w:rPr>
      </w:pPr>
    </w:p>
    <w:p w14:paraId="0F7056D6" w14:textId="1AE197D3" w:rsidR="005774F1" w:rsidRDefault="00A74FDE" w:rsidP="00962A95">
      <w:r>
        <w:rPr>
          <w:noProof/>
        </w:rPr>
        <w:drawing>
          <wp:inline distT="0" distB="0" distL="0" distR="0" wp14:anchorId="5B8A4C86" wp14:editId="1217C130">
            <wp:extent cx="6116955" cy="2867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6955" cy="2867025"/>
                    </a:xfrm>
                    <a:prstGeom prst="rect">
                      <a:avLst/>
                    </a:prstGeom>
                  </pic:spPr>
                </pic:pic>
              </a:graphicData>
            </a:graphic>
          </wp:inline>
        </w:drawing>
      </w:r>
    </w:p>
    <w:p w14:paraId="1728C849" w14:textId="77777777" w:rsidR="00822914" w:rsidRDefault="00822914" w:rsidP="005774F1">
      <w:pPr>
        <w:rPr>
          <w:b/>
          <w:bCs/>
        </w:rPr>
      </w:pPr>
    </w:p>
    <w:p w14:paraId="6C10BF8A" w14:textId="51327113" w:rsidR="005774F1" w:rsidRPr="00592C02" w:rsidRDefault="005774F1" w:rsidP="005774F1">
      <w:pPr>
        <w:rPr>
          <w:b/>
          <w:bCs/>
        </w:rPr>
      </w:pPr>
      <w:r w:rsidRPr="00592C02">
        <w:rPr>
          <w:b/>
          <w:bCs/>
        </w:rPr>
        <w:lastRenderedPageBreak/>
        <w:t>Business/Code Rules:</w:t>
      </w:r>
    </w:p>
    <w:tbl>
      <w:tblPr>
        <w:tblStyle w:val="TableGrid"/>
        <w:tblW w:w="0" w:type="auto"/>
        <w:tblLook w:val="04A0" w:firstRow="1" w:lastRow="0" w:firstColumn="1" w:lastColumn="0" w:noHBand="0" w:noVBand="1"/>
      </w:tblPr>
      <w:tblGrid>
        <w:gridCol w:w="9350"/>
      </w:tblGrid>
      <w:tr w:rsidR="005774F1" w:rsidRPr="00592C02" w14:paraId="2CF9C5ED" w14:textId="77777777" w:rsidTr="00602D5E">
        <w:tc>
          <w:tcPr>
            <w:tcW w:w="9350" w:type="dxa"/>
          </w:tcPr>
          <w:p w14:paraId="205108BE" w14:textId="77777777" w:rsidR="005774F1" w:rsidRDefault="005774F1" w:rsidP="00AE09FE">
            <w:pPr>
              <w:pStyle w:val="ListParagraph"/>
              <w:numPr>
                <w:ilvl w:val="0"/>
                <w:numId w:val="4"/>
              </w:numPr>
              <w:spacing w:after="0"/>
              <w:jc w:val="left"/>
            </w:pPr>
            <w:r w:rsidRPr="00117AFF">
              <w:t xml:space="preserve">Search will accept multiple </w:t>
            </w:r>
            <w:r w:rsidRPr="00E443BB">
              <w:rPr>
                <w:b/>
                <w:bCs/>
                <w:highlight w:val="yellow"/>
              </w:rPr>
              <w:t>MSISDN</w:t>
            </w:r>
            <w:r w:rsidR="00E443BB" w:rsidRPr="00E443BB">
              <w:rPr>
                <w:b/>
                <w:bCs/>
                <w:highlight w:val="yellow"/>
              </w:rPr>
              <w:t>/IMSI</w:t>
            </w:r>
            <w:r w:rsidRPr="00117AFF">
              <w:t xml:space="preserve"> comma separated.</w:t>
            </w:r>
          </w:p>
          <w:p w14:paraId="59910F03" w14:textId="365E7369" w:rsidR="009555BF" w:rsidRPr="00CB1165" w:rsidRDefault="009555BF" w:rsidP="009555BF">
            <w:pPr>
              <w:pStyle w:val="ListParagraph"/>
              <w:spacing w:after="0"/>
              <w:jc w:val="left"/>
              <w:rPr>
                <w:b/>
                <w:bCs/>
              </w:rPr>
            </w:pPr>
            <w:r w:rsidRPr="00CB1165">
              <w:rPr>
                <w:b/>
                <w:bCs/>
                <w:color w:val="FF0000"/>
              </w:rPr>
              <w:t xml:space="preserve">NOTE: for the time being, we will not proceed with the IMSI </w:t>
            </w:r>
            <w:r w:rsidR="00CB1165" w:rsidRPr="00CB1165">
              <w:rPr>
                <w:b/>
                <w:bCs/>
                <w:color w:val="FF0000"/>
              </w:rPr>
              <w:t>option</w:t>
            </w:r>
            <w:r w:rsidRPr="00CB1165">
              <w:rPr>
                <w:b/>
                <w:bCs/>
                <w:color w:val="FF0000"/>
              </w:rPr>
              <w:t>.</w:t>
            </w:r>
          </w:p>
        </w:tc>
      </w:tr>
      <w:tr w:rsidR="00424BED" w:rsidRPr="00592C02" w14:paraId="408601E8" w14:textId="77777777" w:rsidTr="00602D5E">
        <w:tc>
          <w:tcPr>
            <w:tcW w:w="9350" w:type="dxa"/>
          </w:tcPr>
          <w:p w14:paraId="2558E161" w14:textId="5472CC25" w:rsidR="00424BED" w:rsidRDefault="00424BED" w:rsidP="00AE09FE">
            <w:pPr>
              <w:pStyle w:val="ListParagraph"/>
              <w:numPr>
                <w:ilvl w:val="0"/>
                <w:numId w:val="4"/>
              </w:numPr>
              <w:spacing w:after="0"/>
              <w:jc w:val="left"/>
            </w:pPr>
            <w:r>
              <w:t xml:space="preserve">Will have radio button </w:t>
            </w:r>
            <w:r w:rsidRPr="007A0894">
              <w:rPr>
                <w:b/>
                <w:bCs/>
                <w:highlight w:val="yellow"/>
              </w:rPr>
              <w:t>[Either to search by IMSI or MSISDN].</w:t>
            </w:r>
            <w:r w:rsidR="00CB1165">
              <w:rPr>
                <w:b/>
                <w:bCs/>
              </w:rPr>
              <w:t xml:space="preserve"> [Postpone this option]</w:t>
            </w:r>
          </w:p>
          <w:p w14:paraId="2CC29976" w14:textId="6308F271" w:rsidR="00424BED" w:rsidRPr="00117AFF" w:rsidRDefault="00424BED" w:rsidP="00AE09FE">
            <w:pPr>
              <w:pStyle w:val="ListParagraph"/>
              <w:numPr>
                <w:ilvl w:val="0"/>
                <w:numId w:val="4"/>
              </w:numPr>
              <w:spacing w:after="0"/>
              <w:jc w:val="left"/>
            </w:pPr>
            <w:r>
              <w:t>Currently will not add backend functionality for the IMSI.</w:t>
            </w:r>
          </w:p>
        </w:tc>
      </w:tr>
      <w:tr w:rsidR="005774F1" w:rsidRPr="00592C02" w14:paraId="57320BFE" w14:textId="77777777" w:rsidTr="00602D5E">
        <w:tc>
          <w:tcPr>
            <w:tcW w:w="9350" w:type="dxa"/>
          </w:tcPr>
          <w:p w14:paraId="052AD4CA" w14:textId="77777777" w:rsidR="005774F1" w:rsidRPr="00592C02" w:rsidRDefault="005774F1" w:rsidP="00AE09FE">
            <w:pPr>
              <w:pStyle w:val="ListParagraph"/>
              <w:numPr>
                <w:ilvl w:val="0"/>
                <w:numId w:val="4"/>
              </w:numPr>
              <w:spacing w:after="0"/>
              <w:jc w:val="left"/>
            </w:pPr>
            <w:r>
              <w:t>Format should be checked.</w:t>
            </w:r>
          </w:p>
        </w:tc>
      </w:tr>
      <w:tr w:rsidR="00537F31" w:rsidRPr="00592C02" w14:paraId="781BF536" w14:textId="77777777" w:rsidTr="00602D5E">
        <w:tc>
          <w:tcPr>
            <w:tcW w:w="9350" w:type="dxa"/>
          </w:tcPr>
          <w:p w14:paraId="27796B73" w14:textId="2811D1D6" w:rsidR="00537F31" w:rsidRDefault="00537F31" w:rsidP="00AE09FE">
            <w:pPr>
              <w:pStyle w:val="ListParagraph"/>
              <w:numPr>
                <w:ilvl w:val="0"/>
                <w:numId w:val="4"/>
              </w:numPr>
              <w:spacing w:after="0"/>
              <w:jc w:val="left"/>
            </w:pPr>
            <w:r w:rsidRPr="00537F31">
              <w:t>Maximum user can insert 10 different subscribers per request</w:t>
            </w:r>
            <w:r>
              <w:t>.</w:t>
            </w:r>
          </w:p>
        </w:tc>
      </w:tr>
      <w:tr w:rsidR="005774F1" w:rsidRPr="00592C02" w14:paraId="2B760F86" w14:textId="77777777" w:rsidTr="00602D5E">
        <w:tc>
          <w:tcPr>
            <w:tcW w:w="9350" w:type="dxa"/>
          </w:tcPr>
          <w:p w14:paraId="3602FB79" w14:textId="3855C40B" w:rsidR="005774F1" w:rsidRPr="00592C02" w:rsidRDefault="00D44C51" w:rsidP="00AE09FE">
            <w:pPr>
              <w:pStyle w:val="ListParagraph"/>
              <w:numPr>
                <w:ilvl w:val="0"/>
                <w:numId w:val="4"/>
              </w:numPr>
              <w:spacing w:after="0"/>
              <w:jc w:val="left"/>
            </w:pPr>
            <w:r>
              <w:t>Will have 2 tables in the output one for failed and one for success.</w:t>
            </w:r>
          </w:p>
        </w:tc>
      </w:tr>
      <w:tr w:rsidR="0071466D" w:rsidRPr="00592C02" w14:paraId="7DE9998A" w14:textId="77777777" w:rsidTr="00602D5E">
        <w:tc>
          <w:tcPr>
            <w:tcW w:w="9350" w:type="dxa"/>
          </w:tcPr>
          <w:p w14:paraId="783AAC1C" w14:textId="65824893" w:rsidR="0071466D" w:rsidRPr="00B84487" w:rsidRDefault="0071466D" w:rsidP="00AE09FE">
            <w:pPr>
              <w:pStyle w:val="ListParagraph"/>
              <w:numPr>
                <w:ilvl w:val="0"/>
                <w:numId w:val="4"/>
              </w:numPr>
              <w:spacing w:after="0"/>
              <w:jc w:val="left"/>
              <w:rPr>
                <w:b/>
                <w:bCs/>
                <w:i/>
                <w:iCs/>
                <w:u w:val="single"/>
              </w:rPr>
            </w:pPr>
            <w:r w:rsidRPr="00B84487">
              <w:rPr>
                <w:b/>
                <w:bCs/>
                <w:i/>
                <w:iCs/>
                <w:u w:val="single"/>
              </w:rPr>
              <w:t>Will call API regarding this feature.</w:t>
            </w:r>
          </w:p>
        </w:tc>
      </w:tr>
    </w:tbl>
    <w:p w14:paraId="40B6ABCF" w14:textId="77777777" w:rsidR="005774F1" w:rsidRPr="00592C02" w:rsidRDefault="005774F1" w:rsidP="005774F1">
      <w:pPr>
        <w:rPr>
          <w:sz w:val="18"/>
          <w:szCs w:val="18"/>
        </w:rPr>
      </w:pPr>
    </w:p>
    <w:p w14:paraId="5C02A214" w14:textId="77777777" w:rsidR="005774F1" w:rsidRPr="00962A95" w:rsidRDefault="005774F1" w:rsidP="00962A95"/>
    <w:p w14:paraId="3A5E3F8F" w14:textId="25EA5C5E" w:rsidR="00CD0418" w:rsidRDefault="00CD0418">
      <w:pPr>
        <w:pStyle w:val="Heading2"/>
      </w:pPr>
      <w:bookmarkStart w:id="9" w:name="_Toc86665647"/>
      <w:r>
        <w:t>Future Tracking</w:t>
      </w:r>
      <w:bookmarkEnd w:id="9"/>
      <w:r>
        <w:t xml:space="preserve"> </w:t>
      </w:r>
    </w:p>
    <w:p w14:paraId="601C44D5" w14:textId="34003189" w:rsidR="00B733EC" w:rsidRPr="00321A1C" w:rsidRDefault="00B733EC" w:rsidP="00B733EC">
      <w:pPr>
        <w:rPr>
          <w:b/>
          <w:bCs/>
          <w:i/>
          <w:iCs/>
          <w:color w:val="FF0000"/>
          <w:sz w:val="22"/>
          <w:szCs w:val="22"/>
          <w:u w:val="single"/>
        </w:rPr>
      </w:pPr>
      <w:r w:rsidRPr="00E90907">
        <w:rPr>
          <w:b/>
          <w:bCs/>
          <w:i/>
          <w:iCs/>
          <w:color w:val="FF0000"/>
          <w:sz w:val="22"/>
          <w:szCs w:val="22"/>
          <w:u w:val="single"/>
        </w:rPr>
        <w:t>Note: all actions on th</w:t>
      </w:r>
      <w:r>
        <w:rPr>
          <w:b/>
          <w:bCs/>
          <w:i/>
          <w:iCs/>
          <w:color w:val="FF0000"/>
          <w:sz w:val="22"/>
          <w:szCs w:val="22"/>
          <w:u w:val="single"/>
        </w:rPr>
        <w:t>is module</w:t>
      </w:r>
      <w:r w:rsidRPr="00E90907">
        <w:rPr>
          <w:b/>
          <w:bCs/>
          <w:i/>
          <w:iCs/>
          <w:color w:val="FF0000"/>
          <w:sz w:val="22"/>
          <w:szCs w:val="22"/>
          <w:u w:val="single"/>
        </w:rPr>
        <w:t xml:space="preserve">, </w:t>
      </w:r>
      <w:r>
        <w:rPr>
          <w:b/>
          <w:bCs/>
          <w:i/>
          <w:iCs/>
          <w:color w:val="FF0000"/>
          <w:sz w:val="22"/>
          <w:szCs w:val="22"/>
          <w:u w:val="single"/>
        </w:rPr>
        <w:t>will be from web side.</w:t>
      </w:r>
    </w:p>
    <w:p w14:paraId="2AE64CC7" w14:textId="77777777" w:rsidR="00B733EC" w:rsidRPr="00B733EC" w:rsidRDefault="00B733EC" w:rsidP="00B733EC"/>
    <w:p w14:paraId="249B77D0" w14:textId="205FF7EE" w:rsidR="00CD0418" w:rsidRDefault="00E4065E" w:rsidP="00CD0418">
      <w:r>
        <w:rPr>
          <w:noProof/>
        </w:rPr>
        <w:drawing>
          <wp:inline distT="0" distB="0" distL="0" distR="0" wp14:anchorId="5F7D0BD9" wp14:editId="1981B741">
            <wp:extent cx="6116955" cy="17824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6955" cy="1782445"/>
                    </a:xfrm>
                    <a:prstGeom prst="rect">
                      <a:avLst/>
                    </a:prstGeom>
                  </pic:spPr>
                </pic:pic>
              </a:graphicData>
            </a:graphic>
          </wp:inline>
        </w:drawing>
      </w:r>
    </w:p>
    <w:tbl>
      <w:tblPr>
        <w:tblStyle w:val="TableGrid"/>
        <w:tblW w:w="0" w:type="auto"/>
        <w:tblLook w:val="04A0" w:firstRow="1" w:lastRow="0" w:firstColumn="1" w:lastColumn="0" w:noHBand="0" w:noVBand="1"/>
      </w:tblPr>
      <w:tblGrid>
        <w:gridCol w:w="1885"/>
        <w:gridCol w:w="7465"/>
      </w:tblGrid>
      <w:tr w:rsidR="001905C2" w:rsidRPr="002E39ED" w14:paraId="7344B849" w14:textId="77777777" w:rsidTr="00FF5186">
        <w:tc>
          <w:tcPr>
            <w:tcW w:w="1885" w:type="dxa"/>
            <w:shd w:val="clear" w:color="auto" w:fill="BFBFBF" w:themeFill="background1" w:themeFillShade="BF"/>
          </w:tcPr>
          <w:p w14:paraId="1F796783" w14:textId="77777777" w:rsidR="001905C2" w:rsidRPr="002E39ED" w:rsidRDefault="001905C2" w:rsidP="00FF5186">
            <w:r w:rsidRPr="002E39ED">
              <w:t>Module Name</w:t>
            </w:r>
          </w:p>
        </w:tc>
        <w:tc>
          <w:tcPr>
            <w:tcW w:w="7465" w:type="dxa"/>
          </w:tcPr>
          <w:p w14:paraId="0F84C34A" w14:textId="0E8FE48D" w:rsidR="001905C2" w:rsidRPr="002E39ED" w:rsidRDefault="001905C2" w:rsidP="00FF5186">
            <w:r>
              <w:t>Future Tracking</w:t>
            </w:r>
            <w:r w:rsidRPr="002E39ED">
              <w:t xml:space="preserve"> </w:t>
            </w:r>
          </w:p>
        </w:tc>
      </w:tr>
      <w:tr w:rsidR="001905C2" w:rsidRPr="002E39ED" w14:paraId="74A02071" w14:textId="77777777" w:rsidTr="00FF5186">
        <w:tc>
          <w:tcPr>
            <w:tcW w:w="1885" w:type="dxa"/>
            <w:shd w:val="clear" w:color="auto" w:fill="BFBFBF" w:themeFill="background1" w:themeFillShade="BF"/>
          </w:tcPr>
          <w:p w14:paraId="2E5EB085" w14:textId="77777777" w:rsidR="001905C2" w:rsidRPr="002E39ED" w:rsidRDefault="001905C2" w:rsidP="00FF5186">
            <w:r w:rsidRPr="002E39ED">
              <w:t xml:space="preserve">Source Table  </w:t>
            </w:r>
          </w:p>
        </w:tc>
        <w:tc>
          <w:tcPr>
            <w:tcW w:w="7465" w:type="dxa"/>
          </w:tcPr>
          <w:p w14:paraId="01A6BCA8" w14:textId="64CD0BC2" w:rsidR="00FD61C5" w:rsidRPr="002E39ED" w:rsidRDefault="001D3DE6" w:rsidP="00FD61C5">
            <w:proofErr w:type="spellStart"/>
            <w:r>
              <w:t>track_record</w:t>
            </w:r>
            <w:proofErr w:type="spellEnd"/>
            <w:r w:rsidR="00FD61C5">
              <w:t xml:space="preserve"> where Priority &lt;&gt; 10</w:t>
            </w:r>
            <w:r w:rsidR="00445CD5">
              <w:t xml:space="preserve"> [10 reserved for Immediate Tracking]</w:t>
            </w:r>
          </w:p>
        </w:tc>
      </w:tr>
      <w:tr w:rsidR="001905C2" w:rsidRPr="002E39ED" w14:paraId="75F8C572" w14:textId="77777777" w:rsidTr="00FF5186">
        <w:tc>
          <w:tcPr>
            <w:tcW w:w="1885" w:type="dxa"/>
            <w:shd w:val="clear" w:color="auto" w:fill="BFBFBF" w:themeFill="background1" w:themeFillShade="BF"/>
          </w:tcPr>
          <w:p w14:paraId="3E097DB9" w14:textId="77777777" w:rsidR="001905C2" w:rsidRPr="002E39ED" w:rsidRDefault="001905C2" w:rsidP="00FF5186">
            <w:pPr>
              <w:tabs>
                <w:tab w:val="left" w:pos="1507"/>
              </w:tabs>
            </w:pPr>
            <w:r w:rsidRPr="002E39ED">
              <w:t>Required Actions</w:t>
            </w:r>
          </w:p>
        </w:tc>
        <w:tc>
          <w:tcPr>
            <w:tcW w:w="7465" w:type="dxa"/>
          </w:tcPr>
          <w:p w14:paraId="0D28EC2A" w14:textId="6D74695A" w:rsidR="001905C2" w:rsidRPr="002E39ED" w:rsidRDefault="001D3DE6" w:rsidP="00FF5186">
            <w:r>
              <w:t>Add, Delete, Locate</w:t>
            </w:r>
            <w:r w:rsidR="00707718">
              <w:t xml:space="preserve">, </w:t>
            </w:r>
            <w:proofErr w:type="gramStart"/>
            <w:r w:rsidR="00707718" w:rsidRPr="00307651">
              <w:t>Pause ,</w:t>
            </w:r>
            <w:proofErr w:type="gramEnd"/>
            <w:r w:rsidR="00707718" w:rsidRPr="00307651">
              <w:t xml:space="preserve"> Resume.</w:t>
            </w:r>
          </w:p>
        </w:tc>
      </w:tr>
      <w:tr w:rsidR="001905C2" w:rsidRPr="002E39ED" w14:paraId="40355699" w14:textId="77777777" w:rsidTr="00FF5186">
        <w:tc>
          <w:tcPr>
            <w:tcW w:w="1885" w:type="dxa"/>
            <w:shd w:val="clear" w:color="auto" w:fill="BFBFBF" w:themeFill="background1" w:themeFillShade="BF"/>
          </w:tcPr>
          <w:p w14:paraId="63BB9D79" w14:textId="77777777" w:rsidR="001905C2" w:rsidRPr="002E39ED" w:rsidRDefault="001905C2" w:rsidP="00FF5186">
            <w:pPr>
              <w:tabs>
                <w:tab w:val="left" w:pos="1507"/>
              </w:tabs>
            </w:pPr>
            <w:r w:rsidRPr="002E39ED">
              <w:t>Grid Columns</w:t>
            </w:r>
          </w:p>
        </w:tc>
        <w:tc>
          <w:tcPr>
            <w:tcW w:w="7465" w:type="dxa"/>
          </w:tcPr>
          <w:p w14:paraId="712AE5C9" w14:textId="7DEBCFED" w:rsidR="001905C2" w:rsidRDefault="001D3DE6" w:rsidP="00FF5186">
            <w:pPr>
              <w:autoSpaceDE w:val="0"/>
              <w:autoSpaceDN w:val="0"/>
              <w:adjustRightInd w:val="0"/>
              <w:spacing w:after="0"/>
              <w:jc w:val="left"/>
            </w:pPr>
            <w:r>
              <w:t xml:space="preserve"> Name, Request ID, Start Time, End Time, Interval, Position Method, Priority, Status, Account Holder, Created By.</w:t>
            </w:r>
          </w:p>
          <w:p w14:paraId="04277FC9" w14:textId="7A5E0441" w:rsidR="001D3DE6" w:rsidRDefault="001D3DE6" w:rsidP="00FF5186">
            <w:pPr>
              <w:autoSpaceDE w:val="0"/>
              <w:autoSpaceDN w:val="0"/>
              <w:adjustRightInd w:val="0"/>
              <w:spacing w:after="0"/>
              <w:jc w:val="left"/>
            </w:pPr>
          </w:p>
          <w:p w14:paraId="03D62156" w14:textId="12A48EC5" w:rsidR="001D3DE6" w:rsidRDefault="001D3DE6" w:rsidP="00FF5186">
            <w:pPr>
              <w:autoSpaceDE w:val="0"/>
              <w:autoSpaceDN w:val="0"/>
              <w:adjustRightInd w:val="0"/>
              <w:spacing w:after="0"/>
              <w:jc w:val="left"/>
            </w:pPr>
            <w:r>
              <w:t xml:space="preserve">Name: </w:t>
            </w:r>
            <w:proofErr w:type="spellStart"/>
            <w:r>
              <w:t>track_record</w:t>
            </w:r>
            <w:proofErr w:type="spellEnd"/>
            <w:r>
              <w:t xml:space="preserve">. </w:t>
            </w:r>
            <w:r w:rsidRPr="001D3DE6">
              <w:t>Name</w:t>
            </w:r>
          </w:p>
          <w:p w14:paraId="78F59036" w14:textId="3A3D9D8F" w:rsidR="001D3DE6" w:rsidRDefault="001D3DE6" w:rsidP="00FF5186">
            <w:pPr>
              <w:autoSpaceDE w:val="0"/>
              <w:autoSpaceDN w:val="0"/>
              <w:adjustRightInd w:val="0"/>
              <w:spacing w:after="0"/>
              <w:jc w:val="left"/>
            </w:pPr>
            <w:r>
              <w:t xml:space="preserve">Request ID: </w:t>
            </w:r>
            <w:proofErr w:type="spellStart"/>
            <w:r>
              <w:t>track_record</w:t>
            </w:r>
            <w:proofErr w:type="spellEnd"/>
            <w:r>
              <w:t xml:space="preserve">. </w:t>
            </w:r>
            <w:proofErr w:type="spellStart"/>
            <w:r w:rsidRPr="001D3DE6">
              <w:t>RequestID</w:t>
            </w:r>
            <w:proofErr w:type="spellEnd"/>
          </w:p>
          <w:p w14:paraId="233E2355" w14:textId="66829548" w:rsidR="001D3DE6" w:rsidRDefault="001D3DE6" w:rsidP="00FF5186">
            <w:pPr>
              <w:autoSpaceDE w:val="0"/>
              <w:autoSpaceDN w:val="0"/>
              <w:adjustRightInd w:val="0"/>
              <w:spacing w:after="0"/>
              <w:jc w:val="left"/>
            </w:pPr>
            <w:r>
              <w:t xml:space="preserve">Start Time: </w:t>
            </w:r>
            <w:proofErr w:type="spellStart"/>
            <w:r>
              <w:t>track_record</w:t>
            </w:r>
            <w:proofErr w:type="spellEnd"/>
            <w:r>
              <w:t xml:space="preserve">. </w:t>
            </w:r>
            <w:proofErr w:type="spellStart"/>
            <w:r w:rsidRPr="001D3DE6">
              <w:t>StartTime</w:t>
            </w:r>
            <w:proofErr w:type="spellEnd"/>
          </w:p>
          <w:p w14:paraId="29E5A88A" w14:textId="3811A9D6" w:rsidR="001D3DE6" w:rsidRDefault="001D3DE6" w:rsidP="00FF5186">
            <w:pPr>
              <w:autoSpaceDE w:val="0"/>
              <w:autoSpaceDN w:val="0"/>
              <w:adjustRightInd w:val="0"/>
              <w:spacing w:after="0"/>
              <w:jc w:val="left"/>
            </w:pPr>
            <w:r>
              <w:t xml:space="preserve">End Time: </w:t>
            </w:r>
            <w:proofErr w:type="spellStart"/>
            <w:r>
              <w:t>track_record</w:t>
            </w:r>
            <w:proofErr w:type="spellEnd"/>
            <w:r>
              <w:t xml:space="preserve">. </w:t>
            </w:r>
            <w:proofErr w:type="spellStart"/>
            <w:r w:rsidRPr="001D3DE6">
              <w:t>StopTime</w:t>
            </w:r>
            <w:proofErr w:type="spellEnd"/>
          </w:p>
          <w:p w14:paraId="0B82CD7A" w14:textId="506F6FFF" w:rsidR="001D3DE6" w:rsidRPr="002E39ED" w:rsidRDefault="001D3DE6" w:rsidP="00FF5186">
            <w:pPr>
              <w:autoSpaceDE w:val="0"/>
              <w:autoSpaceDN w:val="0"/>
              <w:adjustRightInd w:val="0"/>
              <w:spacing w:after="0"/>
              <w:jc w:val="left"/>
            </w:pPr>
            <w:r>
              <w:t xml:space="preserve">Interval: </w:t>
            </w:r>
            <w:proofErr w:type="spellStart"/>
            <w:r>
              <w:t>track_record</w:t>
            </w:r>
            <w:proofErr w:type="spellEnd"/>
            <w:r>
              <w:t xml:space="preserve">. </w:t>
            </w:r>
            <w:r w:rsidRPr="001D3DE6">
              <w:t>Interval</w:t>
            </w:r>
            <w:r>
              <w:t xml:space="preserve"> (min(s))</w:t>
            </w:r>
          </w:p>
          <w:p w14:paraId="22495B9B" w14:textId="4C2CC3F6" w:rsidR="001905C2" w:rsidRDefault="001D3DE6" w:rsidP="00FF5186">
            <w:pPr>
              <w:autoSpaceDE w:val="0"/>
              <w:autoSpaceDN w:val="0"/>
              <w:adjustRightInd w:val="0"/>
              <w:spacing w:after="0"/>
              <w:jc w:val="left"/>
            </w:pPr>
            <w:r w:rsidRPr="0037393E">
              <w:t xml:space="preserve">Position Method: </w:t>
            </w:r>
            <w:proofErr w:type="spellStart"/>
            <w:r w:rsidRPr="001D3DE6">
              <w:t>position_</w:t>
            </w:r>
            <w:proofErr w:type="gramStart"/>
            <w:r w:rsidRPr="001D3DE6">
              <w:t>methods</w:t>
            </w:r>
            <w:r>
              <w:t>.Name</w:t>
            </w:r>
            <w:proofErr w:type="spellEnd"/>
            <w:proofErr w:type="gramEnd"/>
          </w:p>
          <w:p w14:paraId="2AB7634C" w14:textId="5C1974A2" w:rsidR="001D3DE6" w:rsidRDefault="001D3DE6" w:rsidP="00FF5186">
            <w:pPr>
              <w:autoSpaceDE w:val="0"/>
              <w:autoSpaceDN w:val="0"/>
              <w:adjustRightInd w:val="0"/>
              <w:spacing w:after="0"/>
              <w:jc w:val="left"/>
            </w:pPr>
            <w:r>
              <w:t xml:space="preserve">Priority: </w:t>
            </w:r>
            <w:proofErr w:type="spellStart"/>
            <w:r>
              <w:t>track_record</w:t>
            </w:r>
            <w:proofErr w:type="spellEnd"/>
            <w:r>
              <w:t xml:space="preserve">. </w:t>
            </w:r>
            <w:r w:rsidRPr="001D3DE6">
              <w:t>Priority</w:t>
            </w:r>
          </w:p>
          <w:p w14:paraId="1360CC94" w14:textId="04C0F60F" w:rsidR="001D3DE6" w:rsidRDefault="001D3DE6" w:rsidP="00FF5186">
            <w:pPr>
              <w:autoSpaceDE w:val="0"/>
              <w:autoSpaceDN w:val="0"/>
              <w:adjustRightInd w:val="0"/>
              <w:spacing w:after="0"/>
              <w:jc w:val="left"/>
            </w:pPr>
            <w:r>
              <w:t xml:space="preserve">Status: </w:t>
            </w:r>
            <w:proofErr w:type="spellStart"/>
            <w:r>
              <w:t>track_record</w:t>
            </w:r>
            <w:proofErr w:type="spellEnd"/>
            <w:r>
              <w:t xml:space="preserve">. </w:t>
            </w:r>
            <w:r w:rsidRPr="001D3DE6">
              <w:t>Status</w:t>
            </w:r>
            <w:r>
              <w:t xml:space="preserve"> (</w:t>
            </w:r>
            <w:r w:rsidR="00707718" w:rsidRPr="00707718">
              <w:t xml:space="preserve">0 </w:t>
            </w:r>
            <w:r w:rsidR="005B59B1">
              <w:t>Not Processed</w:t>
            </w:r>
            <w:r w:rsidR="00707718" w:rsidRPr="00707718">
              <w:t xml:space="preserve">, 1 </w:t>
            </w:r>
            <w:r w:rsidR="005B59B1">
              <w:t>In Progress</w:t>
            </w:r>
            <w:r w:rsidR="00707718" w:rsidRPr="00707718">
              <w:t xml:space="preserve">, 2 </w:t>
            </w:r>
            <w:r w:rsidR="005B59B1">
              <w:t>Done</w:t>
            </w:r>
            <w:r w:rsidR="00707718" w:rsidRPr="00707718">
              <w:t xml:space="preserve">, 3 </w:t>
            </w:r>
            <w:r w:rsidR="005B59B1">
              <w:t>Paused</w:t>
            </w:r>
            <w:r w:rsidR="00707718" w:rsidRPr="00707718">
              <w:t xml:space="preserve">, 4 </w:t>
            </w:r>
            <w:r w:rsidR="005B59B1">
              <w:t>Resumed</w:t>
            </w:r>
            <w:r w:rsidR="00707718" w:rsidRPr="00707718">
              <w:t xml:space="preserve">, 5 </w:t>
            </w:r>
            <w:r w:rsidR="005B59B1">
              <w:t>Failed</w:t>
            </w:r>
            <w:r w:rsidR="00707718" w:rsidRPr="00707718">
              <w:t xml:space="preserve">, 6 </w:t>
            </w:r>
            <w:r w:rsidR="005B59B1">
              <w:t>Bad</w:t>
            </w:r>
            <w:r>
              <w:t>)</w:t>
            </w:r>
          </w:p>
          <w:p w14:paraId="510BF7FA" w14:textId="39665679" w:rsidR="001D3DE6" w:rsidRDefault="001D3DE6" w:rsidP="00FF5186">
            <w:pPr>
              <w:autoSpaceDE w:val="0"/>
              <w:autoSpaceDN w:val="0"/>
              <w:adjustRightInd w:val="0"/>
              <w:spacing w:after="0"/>
              <w:jc w:val="left"/>
            </w:pPr>
            <w:r>
              <w:t xml:space="preserve">Account Holder: </w:t>
            </w:r>
            <w:r w:rsidR="00724016" w:rsidRPr="00724016">
              <w:t>web_sdk_v2</w:t>
            </w:r>
            <w:r w:rsidR="00724016">
              <w:t xml:space="preserve">. </w:t>
            </w:r>
            <w:proofErr w:type="spellStart"/>
            <w:r w:rsidR="00724016" w:rsidRPr="00724016">
              <w:t>accounts_</w:t>
            </w:r>
            <w:proofErr w:type="gramStart"/>
            <w:r w:rsidR="00724016" w:rsidRPr="00724016">
              <w:t>holders</w:t>
            </w:r>
            <w:r w:rsidR="00724016">
              <w:t>.Name</w:t>
            </w:r>
            <w:proofErr w:type="spellEnd"/>
            <w:proofErr w:type="gramEnd"/>
          </w:p>
          <w:p w14:paraId="1A30B16B" w14:textId="73308255" w:rsidR="001D3DE6" w:rsidRDefault="001D3DE6" w:rsidP="00FF5186">
            <w:pPr>
              <w:autoSpaceDE w:val="0"/>
              <w:autoSpaceDN w:val="0"/>
              <w:adjustRightInd w:val="0"/>
              <w:spacing w:after="0"/>
              <w:jc w:val="left"/>
            </w:pPr>
            <w:r>
              <w:t xml:space="preserve">Created By: </w:t>
            </w:r>
            <w:r w:rsidR="00724016" w:rsidRPr="00724016">
              <w:t>web_sdk_v</w:t>
            </w:r>
            <w:proofErr w:type="gramStart"/>
            <w:r w:rsidR="00724016" w:rsidRPr="00724016">
              <w:t>2</w:t>
            </w:r>
            <w:r w:rsidR="00724016">
              <w:t>.Users.Username</w:t>
            </w:r>
            <w:proofErr w:type="gramEnd"/>
          </w:p>
          <w:p w14:paraId="2704DEE2" w14:textId="00E75328" w:rsidR="00F00225" w:rsidRDefault="00F00225" w:rsidP="00FF5186">
            <w:pPr>
              <w:autoSpaceDE w:val="0"/>
              <w:autoSpaceDN w:val="0"/>
              <w:adjustRightInd w:val="0"/>
              <w:spacing w:after="0"/>
              <w:jc w:val="left"/>
            </w:pPr>
          </w:p>
          <w:p w14:paraId="456DCAD8" w14:textId="200BABD8" w:rsidR="00F00225" w:rsidRDefault="00F00225" w:rsidP="00FF5186">
            <w:pPr>
              <w:autoSpaceDE w:val="0"/>
              <w:autoSpaceDN w:val="0"/>
              <w:adjustRightInd w:val="0"/>
              <w:spacing w:after="0"/>
              <w:jc w:val="left"/>
            </w:pPr>
          </w:p>
          <w:p w14:paraId="7ACC4792" w14:textId="0FD531DE" w:rsidR="00F00225" w:rsidRDefault="00F00225" w:rsidP="00FF5186">
            <w:pPr>
              <w:autoSpaceDE w:val="0"/>
              <w:autoSpaceDN w:val="0"/>
              <w:adjustRightInd w:val="0"/>
              <w:spacing w:after="0"/>
              <w:jc w:val="left"/>
            </w:pPr>
            <w:r>
              <w:lastRenderedPageBreak/>
              <w:t>Note: Account Holder will be shown only if the logged in is Admin Account Holder Type.</w:t>
            </w:r>
          </w:p>
          <w:p w14:paraId="00E6C98D" w14:textId="30CEC6AB" w:rsidR="00203C5F" w:rsidRDefault="00203C5F" w:rsidP="00FF5186">
            <w:pPr>
              <w:autoSpaceDE w:val="0"/>
              <w:autoSpaceDN w:val="0"/>
              <w:adjustRightInd w:val="0"/>
              <w:spacing w:after="0"/>
              <w:jc w:val="left"/>
            </w:pPr>
          </w:p>
          <w:p w14:paraId="07A85A8E" w14:textId="11B79690" w:rsidR="00203C5F" w:rsidRDefault="00203C5F" w:rsidP="00FF5186">
            <w:pPr>
              <w:autoSpaceDE w:val="0"/>
              <w:autoSpaceDN w:val="0"/>
              <w:adjustRightInd w:val="0"/>
              <w:spacing w:after="0"/>
              <w:jc w:val="left"/>
            </w:pPr>
            <w:r>
              <w:t>Note: will add Plus Icon “Expand” and when click will show list of MSISDNs related to this track.</w:t>
            </w:r>
          </w:p>
          <w:p w14:paraId="15BE4A4E" w14:textId="025C51B6" w:rsidR="001D3DE6" w:rsidRPr="002E39ED" w:rsidRDefault="001D3DE6" w:rsidP="00FF5186">
            <w:pPr>
              <w:autoSpaceDE w:val="0"/>
              <w:autoSpaceDN w:val="0"/>
              <w:adjustRightInd w:val="0"/>
              <w:spacing w:after="0"/>
              <w:jc w:val="left"/>
              <w:rPr>
                <w:rFonts w:ascii="Consolas" w:hAnsi="Consolas" w:cs="Consolas"/>
                <w:color w:val="0000FF"/>
                <w:sz w:val="19"/>
                <w:szCs w:val="19"/>
              </w:rPr>
            </w:pPr>
          </w:p>
        </w:tc>
      </w:tr>
      <w:tr w:rsidR="001905C2" w:rsidRPr="002E39ED" w14:paraId="40C0E96C" w14:textId="77777777" w:rsidTr="00FF5186">
        <w:tc>
          <w:tcPr>
            <w:tcW w:w="1885" w:type="dxa"/>
            <w:shd w:val="clear" w:color="auto" w:fill="BFBFBF" w:themeFill="background1" w:themeFillShade="BF"/>
          </w:tcPr>
          <w:p w14:paraId="5947F144" w14:textId="77777777" w:rsidR="001905C2" w:rsidRPr="002E39ED" w:rsidRDefault="001905C2" w:rsidP="00FF5186">
            <w:pPr>
              <w:tabs>
                <w:tab w:val="left" w:pos="1507"/>
              </w:tabs>
            </w:pPr>
            <w:r w:rsidRPr="002E39ED">
              <w:lastRenderedPageBreak/>
              <w:t>Search List</w:t>
            </w:r>
          </w:p>
        </w:tc>
        <w:tc>
          <w:tcPr>
            <w:tcW w:w="7465" w:type="dxa"/>
          </w:tcPr>
          <w:p w14:paraId="348221BE" w14:textId="32DA50DD" w:rsidR="00F7075C" w:rsidRDefault="00F7075C" w:rsidP="00F7075C">
            <w:pPr>
              <w:autoSpaceDE w:val="0"/>
              <w:autoSpaceDN w:val="0"/>
              <w:adjustRightInd w:val="0"/>
              <w:spacing w:after="0"/>
              <w:jc w:val="left"/>
            </w:pPr>
            <w:r>
              <w:t xml:space="preserve">Name, Request ID, Interval, Position Method, </w:t>
            </w:r>
            <w:proofErr w:type="gramStart"/>
            <w:r>
              <w:t>Priority ,</w:t>
            </w:r>
            <w:proofErr w:type="gramEnd"/>
            <w:r>
              <w:t xml:space="preserve"> Status, Account Holder, Created By.</w:t>
            </w:r>
          </w:p>
          <w:p w14:paraId="7F555062" w14:textId="77777777" w:rsidR="00F7075C" w:rsidRDefault="00F7075C" w:rsidP="00F7075C">
            <w:pPr>
              <w:autoSpaceDE w:val="0"/>
              <w:autoSpaceDN w:val="0"/>
              <w:adjustRightInd w:val="0"/>
              <w:spacing w:after="0"/>
              <w:jc w:val="left"/>
            </w:pPr>
          </w:p>
          <w:p w14:paraId="06F9C20E" w14:textId="77777777" w:rsidR="00F7075C" w:rsidRDefault="00F7075C" w:rsidP="00F7075C">
            <w:pPr>
              <w:autoSpaceDE w:val="0"/>
              <w:autoSpaceDN w:val="0"/>
              <w:adjustRightInd w:val="0"/>
              <w:spacing w:after="0"/>
              <w:jc w:val="left"/>
            </w:pPr>
            <w:r>
              <w:t xml:space="preserve">Name: </w:t>
            </w:r>
            <w:proofErr w:type="spellStart"/>
            <w:r>
              <w:t>track_record</w:t>
            </w:r>
            <w:proofErr w:type="spellEnd"/>
            <w:r>
              <w:t xml:space="preserve">. </w:t>
            </w:r>
            <w:r w:rsidRPr="001D3DE6">
              <w:t>Name</w:t>
            </w:r>
          </w:p>
          <w:p w14:paraId="36964FB4" w14:textId="77777777" w:rsidR="00F7075C" w:rsidRDefault="00F7075C" w:rsidP="00F7075C">
            <w:pPr>
              <w:autoSpaceDE w:val="0"/>
              <w:autoSpaceDN w:val="0"/>
              <w:adjustRightInd w:val="0"/>
              <w:spacing w:after="0"/>
              <w:jc w:val="left"/>
            </w:pPr>
            <w:r>
              <w:t xml:space="preserve">Request ID: </w:t>
            </w:r>
            <w:proofErr w:type="spellStart"/>
            <w:r>
              <w:t>track_record</w:t>
            </w:r>
            <w:proofErr w:type="spellEnd"/>
            <w:r>
              <w:t xml:space="preserve">. </w:t>
            </w:r>
            <w:proofErr w:type="spellStart"/>
            <w:r w:rsidRPr="001D3DE6">
              <w:t>RequestID</w:t>
            </w:r>
            <w:proofErr w:type="spellEnd"/>
          </w:p>
          <w:p w14:paraId="494B5526" w14:textId="77777777" w:rsidR="00F7075C" w:rsidRPr="002E39ED" w:rsidRDefault="00F7075C" w:rsidP="00F7075C">
            <w:pPr>
              <w:autoSpaceDE w:val="0"/>
              <w:autoSpaceDN w:val="0"/>
              <w:adjustRightInd w:val="0"/>
              <w:spacing w:after="0"/>
              <w:jc w:val="left"/>
            </w:pPr>
            <w:r>
              <w:t xml:space="preserve">Interval: </w:t>
            </w:r>
            <w:proofErr w:type="spellStart"/>
            <w:r>
              <w:t>track_record</w:t>
            </w:r>
            <w:proofErr w:type="spellEnd"/>
            <w:r>
              <w:t xml:space="preserve">. </w:t>
            </w:r>
            <w:r w:rsidRPr="001D3DE6">
              <w:t>Interval</w:t>
            </w:r>
            <w:r>
              <w:t xml:space="preserve"> (min(s))</w:t>
            </w:r>
          </w:p>
          <w:p w14:paraId="6A0E7D47" w14:textId="77777777" w:rsidR="00F7075C" w:rsidRDefault="00F7075C" w:rsidP="00F7075C">
            <w:pPr>
              <w:autoSpaceDE w:val="0"/>
              <w:autoSpaceDN w:val="0"/>
              <w:adjustRightInd w:val="0"/>
              <w:spacing w:after="0"/>
              <w:jc w:val="left"/>
            </w:pPr>
            <w:r w:rsidRPr="0037393E">
              <w:t xml:space="preserve">Position Method: </w:t>
            </w:r>
            <w:proofErr w:type="spellStart"/>
            <w:r w:rsidRPr="001D3DE6">
              <w:t>position_methods</w:t>
            </w:r>
            <w:proofErr w:type="spellEnd"/>
            <w:r>
              <w:t>. Name</w:t>
            </w:r>
          </w:p>
          <w:p w14:paraId="48E8EAE7" w14:textId="77777777" w:rsidR="00F7075C" w:rsidRDefault="00F7075C" w:rsidP="00F7075C">
            <w:pPr>
              <w:autoSpaceDE w:val="0"/>
              <w:autoSpaceDN w:val="0"/>
              <w:adjustRightInd w:val="0"/>
              <w:spacing w:after="0"/>
              <w:jc w:val="left"/>
            </w:pPr>
            <w:r>
              <w:t xml:space="preserve">Priority: </w:t>
            </w:r>
            <w:proofErr w:type="spellStart"/>
            <w:r>
              <w:t>track_record</w:t>
            </w:r>
            <w:proofErr w:type="spellEnd"/>
            <w:r>
              <w:t xml:space="preserve">. </w:t>
            </w:r>
            <w:r w:rsidRPr="001D3DE6">
              <w:t>Priority</w:t>
            </w:r>
          </w:p>
          <w:p w14:paraId="32210746" w14:textId="77777777" w:rsidR="005B59B1" w:rsidRDefault="005B59B1" w:rsidP="00F7075C">
            <w:pPr>
              <w:autoSpaceDE w:val="0"/>
              <w:autoSpaceDN w:val="0"/>
              <w:adjustRightInd w:val="0"/>
              <w:spacing w:after="0"/>
              <w:jc w:val="left"/>
            </w:pPr>
            <w:r w:rsidRPr="001D3DE6">
              <w:t>Status</w:t>
            </w:r>
            <w:r>
              <w:t xml:space="preserve"> (</w:t>
            </w:r>
            <w:r w:rsidRPr="00707718">
              <w:t xml:space="preserve">0 </w:t>
            </w:r>
            <w:r>
              <w:t>Not Processed</w:t>
            </w:r>
            <w:r w:rsidRPr="00707718">
              <w:t xml:space="preserve">, 1 </w:t>
            </w:r>
            <w:r>
              <w:t>In Progress</w:t>
            </w:r>
            <w:r w:rsidRPr="00707718">
              <w:t xml:space="preserve">, 2 </w:t>
            </w:r>
            <w:r>
              <w:t>Done</w:t>
            </w:r>
            <w:r w:rsidRPr="00707718">
              <w:t xml:space="preserve">, 3 </w:t>
            </w:r>
            <w:r>
              <w:t>Paused</w:t>
            </w:r>
            <w:r w:rsidRPr="00707718">
              <w:t xml:space="preserve">, 4 </w:t>
            </w:r>
            <w:r>
              <w:t>Resumed</w:t>
            </w:r>
            <w:r w:rsidRPr="00707718">
              <w:t xml:space="preserve">, 5 </w:t>
            </w:r>
            <w:r>
              <w:t>Failed</w:t>
            </w:r>
            <w:r w:rsidRPr="00707718">
              <w:t xml:space="preserve">, 6 </w:t>
            </w:r>
            <w:r>
              <w:t>Bad)</w:t>
            </w:r>
          </w:p>
          <w:p w14:paraId="5182CFD6" w14:textId="45964D51" w:rsidR="00F7075C" w:rsidRDefault="00F7075C" w:rsidP="00F7075C">
            <w:pPr>
              <w:autoSpaceDE w:val="0"/>
              <w:autoSpaceDN w:val="0"/>
              <w:adjustRightInd w:val="0"/>
              <w:spacing w:after="0"/>
              <w:jc w:val="left"/>
            </w:pPr>
            <w:r>
              <w:t xml:space="preserve">Account Holder: </w:t>
            </w:r>
            <w:r w:rsidRPr="00724016">
              <w:t>web_sdk_v2</w:t>
            </w:r>
            <w:r>
              <w:t xml:space="preserve">. </w:t>
            </w:r>
            <w:proofErr w:type="spellStart"/>
            <w:r w:rsidRPr="00724016">
              <w:t>accounts_</w:t>
            </w:r>
            <w:proofErr w:type="gramStart"/>
            <w:r w:rsidRPr="00724016">
              <w:t>holders</w:t>
            </w:r>
            <w:r>
              <w:t>.Name</w:t>
            </w:r>
            <w:proofErr w:type="spellEnd"/>
            <w:proofErr w:type="gramEnd"/>
          </w:p>
          <w:p w14:paraId="298A7BED" w14:textId="2B4CB184" w:rsidR="001905C2" w:rsidRPr="002E39ED" w:rsidRDefault="00F7075C" w:rsidP="00F7075C">
            <w:pPr>
              <w:autoSpaceDE w:val="0"/>
              <w:autoSpaceDN w:val="0"/>
              <w:adjustRightInd w:val="0"/>
              <w:spacing w:after="0"/>
              <w:jc w:val="left"/>
            </w:pPr>
            <w:r>
              <w:t xml:space="preserve">Created By: </w:t>
            </w:r>
            <w:r w:rsidRPr="00724016">
              <w:t>web_sdk_v</w:t>
            </w:r>
            <w:proofErr w:type="gramStart"/>
            <w:r w:rsidRPr="00724016">
              <w:t>2</w:t>
            </w:r>
            <w:r>
              <w:t>.Users.Username</w:t>
            </w:r>
            <w:proofErr w:type="gramEnd"/>
          </w:p>
        </w:tc>
      </w:tr>
    </w:tbl>
    <w:p w14:paraId="43C7A229" w14:textId="77777777" w:rsidR="001905C2" w:rsidRPr="002E39ED" w:rsidRDefault="001905C2" w:rsidP="001905C2"/>
    <w:p w14:paraId="5CA4D523" w14:textId="77777777" w:rsidR="001905C2" w:rsidRPr="002E39ED" w:rsidRDefault="001905C2" w:rsidP="001905C2">
      <w:pPr>
        <w:rPr>
          <w:b/>
          <w:bCs/>
        </w:rPr>
      </w:pPr>
      <w:r w:rsidRPr="002E39ED">
        <w:rPr>
          <w:b/>
          <w:bCs/>
        </w:rPr>
        <w:t>Columns Detailed Specifications:</w:t>
      </w:r>
    </w:p>
    <w:tbl>
      <w:tblPr>
        <w:tblStyle w:val="TableGrid"/>
        <w:tblW w:w="9623" w:type="dxa"/>
        <w:tblLook w:val="04A0" w:firstRow="1" w:lastRow="0" w:firstColumn="1" w:lastColumn="0" w:noHBand="0" w:noVBand="1"/>
      </w:tblPr>
      <w:tblGrid>
        <w:gridCol w:w="888"/>
        <w:gridCol w:w="1471"/>
        <w:gridCol w:w="738"/>
        <w:gridCol w:w="578"/>
        <w:gridCol w:w="724"/>
        <w:gridCol w:w="495"/>
        <w:gridCol w:w="824"/>
        <w:gridCol w:w="1750"/>
        <w:gridCol w:w="707"/>
        <w:gridCol w:w="798"/>
        <w:gridCol w:w="650"/>
      </w:tblGrid>
      <w:tr w:rsidR="0067669B" w:rsidRPr="00592C02" w14:paraId="50EFCC42" w14:textId="77777777" w:rsidTr="0067669B">
        <w:trPr>
          <w:trHeight w:val="328"/>
        </w:trPr>
        <w:tc>
          <w:tcPr>
            <w:tcW w:w="888" w:type="dxa"/>
            <w:shd w:val="clear" w:color="auto" w:fill="FFE07D"/>
          </w:tcPr>
          <w:p w14:paraId="160F55CD" w14:textId="77777777" w:rsidR="00B37713" w:rsidRPr="00592C02" w:rsidRDefault="00B37713" w:rsidP="00FF5186">
            <w:pPr>
              <w:rPr>
                <w:b/>
                <w:bCs/>
                <w:sz w:val="16"/>
                <w:szCs w:val="16"/>
              </w:rPr>
            </w:pPr>
            <w:r w:rsidRPr="00592C02">
              <w:rPr>
                <w:b/>
                <w:bCs/>
                <w:sz w:val="16"/>
                <w:szCs w:val="16"/>
              </w:rPr>
              <w:t>Display Name</w:t>
            </w:r>
          </w:p>
        </w:tc>
        <w:tc>
          <w:tcPr>
            <w:tcW w:w="1471" w:type="dxa"/>
            <w:shd w:val="clear" w:color="auto" w:fill="FFE07D"/>
          </w:tcPr>
          <w:p w14:paraId="655B6453" w14:textId="77777777" w:rsidR="00B37713" w:rsidRPr="00592C02" w:rsidRDefault="00B37713" w:rsidP="00FF5186">
            <w:pPr>
              <w:rPr>
                <w:b/>
                <w:bCs/>
                <w:sz w:val="16"/>
                <w:szCs w:val="16"/>
              </w:rPr>
            </w:pPr>
            <w:r w:rsidRPr="00592C02">
              <w:rPr>
                <w:b/>
                <w:bCs/>
                <w:sz w:val="16"/>
                <w:szCs w:val="16"/>
              </w:rPr>
              <w:t>Field Data</w:t>
            </w:r>
          </w:p>
        </w:tc>
        <w:tc>
          <w:tcPr>
            <w:tcW w:w="738" w:type="dxa"/>
            <w:shd w:val="clear" w:color="auto" w:fill="FFE07D"/>
          </w:tcPr>
          <w:p w14:paraId="7E24AF99" w14:textId="77777777" w:rsidR="00B37713" w:rsidRPr="00592C02" w:rsidRDefault="00B37713" w:rsidP="00FF5186">
            <w:pPr>
              <w:rPr>
                <w:b/>
                <w:bCs/>
                <w:sz w:val="16"/>
                <w:szCs w:val="16"/>
              </w:rPr>
            </w:pPr>
            <w:r w:rsidRPr="00592C02">
              <w:rPr>
                <w:b/>
                <w:bCs/>
                <w:sz w:val="16"/>
                <w:szCs w:val="16"/>
              </w:rPr>
              <w:t>Field Type</w:t>
            </w:r>
          </w:p>
        </w:tc>
        <w:tc>
          <w:tcPr>
            <w:tcW w:w="578" w:type="dxa"/>
            <w:shd w:val="clear" w:color="auto" w:fill="FFE07D"/>
          </w:tcPr>
          <w:p w14:paraId="60716C8D" w14:textId="77777777" w:rsidR="00B37713" w:rsidRPr="00592C02" w:rsidRDefault="00B37713" w:rsidP="00FF5186">
            <w:pPr>
              <w:rPr>
                <w:b/>
                <w:bCs/>
                <w:sz w:val="16"/>
                <w:szCs w:val="16"/>
              </w:rPr>
            </w:pPr>
            <w:r w:rsidRPr="00592C02">
              <w:rPr>
                <w:b/>
                <w:bCs/>
                <w:sz w:val="16"/>
                <w:szCs w:val="16"/>
              </w:rPr>
              <w:t>Input Type</w:t>
            </w:r>
          </w:p>
        </w:tc>
        <w:tc>
          <w:tcPr>
            <w:tcW w:w="724" w:type="dxa"/>
            <w:shd w:val="clear" w:color="auto" w:fill="FFE07D"/>
          </w:tcPr>
          <w:p w14:paraId="7A5E53AE" w14:textId="77777777" w:rsidR="00B37713" w:rsidRPr="00592C02" w:rsidRDefault="00B37713" w:rsidP="00FF5186">
            <w:pPr>
              <w:rPr>
                <w:b/>
                <w:bCs/>
                <w:sz w:val="16"/>
                <w:szCs w:val="16"/>
              </w:rPr>
            </w:pPr>
            <w:r w:rsidRPr="00592C02">
              <w:rPr>
                <w:b/>
                <w:bCs/>
                <w:sz w:val="16"/>
                <w:szCs w:val="16"/>
              </w:rPr>
              <w:t>Editable</w:t>
            </w:r>
          </w:p>
        </w:tc>
        <w:tc>
          <w:tcPr>
            <w:tcW w:w="495" w:type="dxa"/>
            <w:shd w:val="clear" w:color="auto" w:fill="FFE07D"/>
          </w:tcPr>
          <w:p w14:paraId="0FBD4116" w14:textId="77777777" w:rsidR="00B37713" w:rsidRPr="00592C02" w:rsidRDefault="00B37713" w:rsidP="00FF5186">
            <w:pPr>
              <w:rPr>
                <w:b/>
                <w:bCs/>
                <w:sz w:val="16"/>
                <w:szCs w:val="16"/>
              </w:rPr>
            </w:pPr>
            <w:r w:rsidRPr="00592C02">
              <w:rPr>
                <w:b/>
                <w:bCs/>
                <w:sz w:val="16"/>
                <w:szCs w:val="16"/>
              </w:rPr>
              <w:t>O/M</w:t>
            </w:r>
          </w:p>
        </w:tc>
        <w:tc>
          <w:tcPr>
            <w:tcW w:w="824" w:type="dxa"/>
            <w:shd w:val="clear" w:color="auto" w:fill="FFE07D"/>
          </w:tcPr>
          <w:p w14:paraId="6A769AAB" w14:textId="77777777" w:rsidR="00B37713" w:rsidRPr="00592C02" w:rsidRDefault="00B37713" w:rsidP="00FF5186">
            <w:pPr>
              <w:rPr>
                <w:b/>
                <w:bCs/>
                <w:sz w:val="16"/>
                <w:szCs w:val="16"/>
              </w:rPr>
            </w:pPr>
            <w:r w:rsidRPr="00592C02">
              <w:rPr>
                <w:b/>
                <w:bCs/>
                <w:sz w:val="16"/>
                <w:szCs w:val="16"/>
              </w:rPr>
              <w:t>Business Rule</w:t>
            </w:r>
          </w:p>
        </w:tc>
        <w:tc>
          <w:tcPr>
            <w:tcW w:w="1750" w:type="dxa"/>
            <w:shd w:val="clear" w:color="auto" w:fill="FFE07D"/>
          </w:tcPr>
          <w:p w14:paraId="63187C5E" w14:textId="77777777" w:rsidR="00B37713" w:rsidRPr="00592C02" w:rsidRDefault="00B37713" w:rsidP="00FF5186">
            <w:pPr>
              <w:rPr>
                <w:b/>
                <w:bCs/>
                <w:sz w:val="16"/>
                <w:szCs w:val="16"/>
              </w:rPr>
            </w:pPr>
            <w:r w:rsidRPr="00592C02">
              <w:rPr>
                <w:b/>
                <w:bCs/>
                <w:sz w:val="16"/>
                <w:szCs w:val="16"/>
              </w:rPr>
              <w:t>DB Action</w:t>
            </w:r>
          </w:p>
        </w:tc>
        <w:tc>
          <w:tcPr>
            <w:tcW w:w="707" w:type="dxa"/>
            <w:shd w:val="clear" w:color="auto" w:fill="FFE07D"/>
          </w:tcPr>
          <w:p w14:paraId="3D6811B8" w14:textId="77777777" w:rsidR="00B37713" w:rsidRPr="00592C02" w:rsidRDefault="00B37713" w:rsidP="00FF5186">
            <w:pPr>
              <w:rPr>
                <w:b/>
                <w:bCs/>
                <w:sz w:val="16"/>
                <w:szCs w:val="16"/>
              </w:rPr>
            </w:pPr>
            <w:r w:rsidRPr="00592C02">
              <w:rPr>
                <w:b/>
                <w:bCs/>
                <w:sz w:val="16"/>
                <w:szCs w:val="16"/>
              </w:rPr>
              <w:t>Is Unique</w:t>
            </w:r>
          </w:p>
          <w:p w14:paraId="5C7C8513" w14:textId="77777777" w:rsidR="00B37713" w:rsidRPr="00592C02" w:rsidRDefault="00B37713" w:rsidP="00FF5186">
            <w:pPr>
              <w:rPr>
                <w:b/>
                <w:bCs/>
                <w:sz w:val="16"/>
                <w:szCs w:val="16"/>
              </w:rPr>
            </w:pPr>
            <w:r w:rsidRPr="00592C02">
              <w:rPr>
                <w:b/>
                <w:bCs/>
                <w:sz w:val="16"/>
                <w:szCs w:val="16"/>
              </w:rPr>
              <w:t>Y/N</w:t>
            </w:r>
          </w:p>
        </w:tc>
        <w:tc>
          <w:tcPr>
            <w:tcW w:w="798" w:type="dxa"/>
            <w:shd w:val="clear" w:color="auto" w:fill="FFE07D"/>
          </w:tcPr>
          <w:p w14:paraId="300A23D0" w14:textId="77777777" w:rsidR="00B37713" w:rsidRPr="00592C02" w:rsidRDefault="00B37713" w:rsidP="00FF5186">
            <w:pPr>
              <w:rPr>
                <w:b/>
                <w:bCs/>
                <w:sz w:val="16"/>
                <w:szCs w:val="16"/>
              </w:rPr>
            </w:pPr>
            <w:r w:rsidRPr="00592C02">
              <w:rPr>
                <w:b/>
                <w:bCs/>
                <w:sz w:val="16"/>
                <w:szCs w:val="16"/>
              </w:rPr>
              <w:t>Minimum Length</w:t>
            </w:r>
          </w:p>
        </w:tc>
        <w:tc>
          <w:tcPr>
            <w:tcW w:w="650" w:type="dxa"/>
            <w:shd w:val="clear" w:color="auto" w:fill="FFE07D"/>
          </w:tcPr>
          <w:p w14:paraId="100CAA59" w14:textId="77777777" w:rsidR="00B37713" w:rsidRPr="00592C02" w:rsidRDefault="00B37713" w:rsidP="00FF5186">
            <w:pPr>
              <w:rPr>
                <w:b/>
                <w:bCs/>
                <w:sz w:val="16"/>
                <w:szCs w:val="16"/>
              </w:rPr>
            </w:pPr>
            <w:r w:rsidRPr="00592C02">
              <w:rPr>
                <w:b/>
                <w:bCs/>
                <w:sz w:val="16"/>
                <w:szCs w:val="16"/>
              </w:rPr>
              <w:t>Max Length</w:t>
            </w:r>
          </w:p>
        </w:tc>
      </w:tr>
      <w:tr w:rsidR="0067669B" w:rsidRPr="00592C02" w14:paraId="25B9FE92" w14:textId="77777777" w:rsidTr="0067669B">
        <w:trPr>
          <w:trHeight w:val="159"/>
        </w:trPr>
        <w:tc>
          <w:tcPr>
            <w:tcW w:w="888" w:type="dxa"/>
          </w:tcPr>
          <w:p w14:paraId="1A7BD519" w14:textId="61D4C680" w:rsidR="00B37713" w:rsidRPr="00592C02" w:rsidRDefault="00B37713" w:rsidP="00FF5186">
            <w:pPr>
              <w:rPr>
                <w:sz w:val="18"/>
                <w:szCs w:val="18"/>
              </w:rPr>
            </w:pPr>
            <w:r w:rsidRPr="00592C02">
              <w:t>Name</w:t>
            </w:r>
          </w:p>
        </w:tc>
        <w:tc>
          <w:tcPr>
            <w:tcW w:w="1471" w:type="dxa"/>
          </w:tcPr>
          <w:p w14:paraId="1BAAE0BF" w14:textId="77777777" w:rsidR="00B37713" w:rsidRPr="00592C02" w:rsidRDefault="00B37713" w:rsidP="00FF5186">
            <w:pPr>
              <w:rPr>
                <w:sz w:val="18"/>
                <w:szCs w:val="18"/>
              </w:rPr>
            </w:pPr>
            <w:r w:rsidRPr="00592C02">
              <w:rPr>
                <w:sz w:val="18"/>
                <w:szCs w:val="18"/>
              </w:rPr>
              <w:t>N/A</w:t>
            </w:r>
          </w:p>
        </w:tc>
        <w:tc>
          <w:tcPr>
            <w:tcW w:w="738" w:type="dxa"/>
          </w:tcPr>
          <w:p w14:paraId="057CCFDD" w14:textId="77777777" w:rsidR="00B37713" w:rsidRPr="00592C02" w:rsidRDefault="00B37713" w:rsidP="00FF5186">
            <w:pPr>
              <w:rPr>
                <w:sz w:val="18"/>
                <w:szCs w:val="18"/>
              </w:rPr>
            </w:pPr>
            <w:r w:rsidRPr="00592C02">
              <w:rPr>
                <w:sz w:val="18"/>
                <w:szCs w:val="18"/>
              </w:rPr>
              <w:t>Input Text</w:t>
            </w:r>
          </w:p>
        </w:tc>
        <w:tc>
          <w:tcPr>
            <w:tcW w:w="578" w:type="dxa"/>
          </w:tcPr>
          <w:p w14:paraId="203F07E9" w14:textId="77777777" w:rsidR="00B37713" w:rsidRPr="00592C02" w:rsidRDefault="00B37713" w:rsidP="00FF5186">
            <w:pPr>
              <w:rPr>
                <w:sz w:val="18"/>
                <w:szCs w:val="18"/>
              </w:rPr>
            </w:pPr>
            <w:r w:rsidRPr="00592C02">
              <w:rPr>
                <w:sz w:val="18"/>
                <w:szCs w:val="18"/>
              </w:rPr>
              <w:t>String</w:t>
            </w:r>
          </w:p>
        </w:tc>
        <w:tc>
          <w:tcPr>
            <w:tcW w:w="724" w:type="dxa"/>
          </w:tcPr>
          <w:p w14:paraId="2D1F3915" w14:textId="7128547E" w:rsidR="00B37713" w:rsidRPr="00592C02" w:rsidRDefault="00B37713" w:rsidP="00FF5186">
            <w:pPr>
              <w:rPr>
                <w:sz w:val="18"/>
                <w:szCs w:val="18"/>
              </w:rPr>
            </w:pPr>
            <w:r>
              <w:rPr>
                <w:sz w:val="18"/>
                <w:szCs w:val="18"/>
              </w:rPr>
              <w:t>No edit page</w:t>
            </w:r>
          </w:p>
        </w:tc>
        <w:tc>
          <w:tcPr>
            <w:tcW w:w="495" w:type="dxa"/>
          </w:tcPr>
          <w:p w14:paraId="21DDA064" w14:textId="77777777" w:rsidR="00B37713" w:rsidRPr="00592C02" w:rsidRDefault="00B37713" w:rsidP="00FF5186">
            <w:pPr>
              <w:rPr>
                <w:sz w:val="18"/>
                <w:szCs w:val="18"/>
              </w:rPr>
            </w:pPr>
            <w:r w:rsidRPr="00592C02">
              <w:rPr>
                <w:sz w:val="18"/>
                <w:szCs w:val="18"/>
              </w:rPr>
              <w:t>M</w:t>
            </w:r>
          </w:p>
        </w:tc>
        <w:tc>
          <w:tcPr>
            <w:tcW w:w="824" w:type="dxa"/>
          </w:tcPr>
          <w:p w14:paraId="4E5ED3ED" w14:textId="77777777" w:rsidR="00B37713" w:rsidRPr="00592C02" w:rsidRDefault="00B37713" w:rsidP="00FF5186">
            <w:pPr>
              <w:rPr>
                <w:sz w:val="18"/>
                <w:szCs w:val="18"/>
              </w:rPr>
            </w:pPr>
            <w:r w:rsidRPr="00592C02">
              <w:rPr>
                <w:sz w:val="18"/>
                <w:szCs w:val="18"/>
              </w:rPr>
              <w:t>N/A</w:t>
            </w:r>
          </w:p>
        </w:tc>
        <w:tc>
          <w:tcPr>
            <w:tcW w:w="1750" w:type="dxa"/>
          </w:tcPr>
          <w:p w14:paraId="26F4FC66" w14:textId="4A693B95" w:rsidR="00B37713" w:rsidRPr="00592C02" w:rsidRDefault="00B37713" w:rsidP="00FF5186">
            <w:pPr>
              <w:rPr>
                <w:sz w:val="16"/>
                <w:szCs w:val="16"/>
              </w:rPr>
            </w:pPr>
            <w:proofErr w:type="spellStart"/>
            <w:r w:rsidRPr="00B37713">
              <w:t>track_</w:t>
            </w:r>
            <w:proofErr w:type="gramStart"/>
            <w:r w:rsidRPr="00B37713">
              <w:t>records</w:t>
            </w:r>
            <w:r>
              <w:rPr>
                <w:sz w:val="16"/>
                <w:szCs w:val="16"/>
              </w:rPr>
              <w:t>.Name</w:t>
            </w:r>
            <w:proofErr w:type="spellEnd"/>
            <w:proofErr w:type="gramEnd"/>
          </w:p>
        </w:tc>
        <w:tc>
          <w:tcPr>
            <w:tcW w:w="707" w:type="dxa"/>
          </w:tcPr>
          <w:p w14:paraId="1F838B9B" w14:textId="67863907" w:rsidR="00B37713" w:rsidRPr="00592C02" w:rsidRDefault="00B37713" w:rsidP="00FF5186">
            <w:pPr>
              <w:rPr>
                <w:sz w:val="18"/>
                <w:szCs w:val="18"/>
              </w:rPr>
            </w:pPr>
            <w:r w:rsidRPr="00592C02">
              <w:rPr>
                <w:sz w:val="18"/>
                <w:szCs w:val="18"/>
              </w:rPr>
              <w:t>Y</w:t>
            </w:r>
            <w:r>
              <w:rPr>
                <w:sz w:val="18"/>
                <w:szCs w:val="18"/>
              </w:rPr>
              <w:t xml:space="preserve"> per Account holder</w:t>
            </w:r>
          </w:p>
        </w:tc>
        <w:tc>
          <w:tcPr>
            <w:tcW w:w="798" w:type="dxa"/>
          </w:tcPr>
          <w:p w14:paraId="148F75C7" w14:textId="77777777" w:rsidR="00B37713" w:rsidRPr="00592C02" w:rsidRDefault="00B37713" w:rsidP="00FF5186">
            <w:pPr>
              <w:rPr>
                <w:sz w:val="18"/>
                <w:szCs w:val="18"/>
              </w:rPr>
            </w:pPr>
            <w:r w:rsidRPr="00592C02">
              <w:rPr>
                <w:sz w:val="18"/>
                <w:szCs w:val="18"/>
              </w:rPr>
              <w:t>N/A</w:t>
            </w:r>
          </w:p>
        </w:tc>
        <w:tc>
          <w:tcPr>
            <w:tcW w:w="650" w:type="dxa"/>
          </w:tcPr>
          <w:p w14:paraId="5EA61D2C" w14:textId="1640777D" w:rsidR="00B37713" w:rsidRPr="00592C02" w:rsidRDefault="00B37713" w:rsidP="00FF5186">
            <w:pPr>
              <w:rPr>
                <w:sz w:val="18"/>
                <w:szCs w:val="18"/>
              </w:rPr>
            </w:pPr>
            <w:r>
              <w:rPr>
                <w:sz w:val="18"/>
                <w:szCs w:val="18"/>
              </w:rPr>
              <w:t>50</w:t>
            </w:r>
          </w:p>
        </w:tc>
      </w:tr>
      <w:tr w:rsidR="0067669B" w:rsidRPr="00592C02" w14:paraId="5C773275" w14:textId="77777777" w:rsidTr="0067669B">
        <w:trPr>
          <w:trHeight w:val="159"/>
        </w:trPr>
        <w:tc>
          <w:tcPr>
            <w:tcW w:w="888" w:type="dxa"/>
          </w:tcPr>
          <w:p w14:paraId="6B67FBDB" w14:textId="293D9A57" w:rsidR="00B37713" w:rsidRPr="00592C02" w:rsidRDefault="00B37713" w:rsidP="00FF5186">
            <w:pPr>
              <w:rPr>
                <w:sz w:val="18"/>
                <w:szCs w:val="18"/>
              </w:rPr>
            </w:pPr>
            <w:r>
              <w:rPr>
                <w:sz w:val="18"/>
                <w:szCs w:val="18"/>
              </w:rPr>
              <w:t>MSISDN(s)</w:t>
            </w:r>
          </w:p>
        </w:tc>
        <w:tc>
          <w:tcPr>
            <w:tcW w:w="1471" w:type="dxa"/>
          </w:tcPr>
          <w:p w14:paraId="0F35F214" w14:textId="77777777" w:rsidR="00B37713" w:rsidRPr="00592C02" w:rsidRDefault="00B37713" w:rsidP="00FF5186">
            <w:pPr>
              <w:rPr>
                <w:sz w:val="18"/>
                <w:szCs w:val="18"/>
              </w:rPr>
            </w:pPr>
            <w:r w:rsidRPr="00592C02">
              <w:t>N/A</w:t>
            </w:r>
          </w:p>
        </w:tc>
        <w:tc>
          <w:tcPr>
            <w:tcW w:w="738" w:type="dxa"/>
          </w:tcPr>
          <w:p w14:paraId="2394A3F0" w14:textId="37A510BF" w:rsidR="00B37713" w:rsidRPr="00592C02" w:rsidRDefault="00B37713" w:rsidP="00FF5186">
            <w:pPr>
              <w:rPr>
                <w:sz w:val="18"/>
                <w:szCs w:val="18"/>
              </w:rPr>
            </w:pPr>
            <w:r w:rsidRPr="00592C02">
              <w:rPr>
                <w:sz w:val="18"/>
                <w:szCs w:val="18"/>
              </w:rPr>
              <w:t>Input Text</w:t>
            </w:r>
          </w:p>
        </w:tc>
        <w:tc>
          <w:tcPr>
            <w:tcW w:w="578" w:type="dxa"/>
          </w:tcPr>
          <w:p w14:paraId="1861EA48" w14:textId="27B9E562" w:rsidR="00B37713" w:rsidRPr="00592C02" w:rsidRDefault="00B37713" w:rsidP="00FF5186">
            <w:pPr>
              <w:rPr>
                <w:sz w:val="18"/>
                <w:szCs w:val="18"/>
              </w:rPr>
            </w:pPr>
            <w:r>
              <w:rPr>
                <w:sz w:val="18"/>
                <w:szCs w:val="18"/>
              </w:rPr>
              <w:t>String</w:t>
            </w:r>
          </w:p>
        </w:tc>
        <w:tc>
          <w:tcPr>
            <w:tcW w:w="724" w:type="dxa"/>
          </w:tcPr>
          <w:p w14:paraId="7F65998E" w14:textId="3EB027A0" w:rsidR="00B37713" w:rsidRPr="00592C02" w:rsidRDefault="00B37713" w:rsidP="00FF5186">
            <w:pPr>
              <w:rPr>
                <w:sz w:val="18"/>
                <w:szCs w:val="18"/>
              </w:rPr>
            </w:pPr>
            <w:r>
              <w:rPr>
                <w:sz w:val="18"/>
                <w:szCs w:val="18"/>
              </w:rPr>
              <w:t>No edit page</w:t>
            </w:r>
          </w:p>
        </w:tc>
        <w:tc>
          <w:tcPr>
            <w:tcW w:w="495" w:type="dxa"/>
          </w:tcPr>
          <w:p w14:paraId="77C0CEC6" w14:textId="77777777" w:rsidR="00B37713" w:rsidRPr="00592C02" w:rsidRDefault="00B37713" w:rsidP="00FF5186">
            <w:pPr>
              <w:rPr>
                <w:sz w:val="18"/>
                <w:szCs w:val="18"/>
              </w:rPr>
            </w:pPr>
            <w:r w:rsidRPr="00592C02">
              <w:rPr>
                <w:sz w:val="18"/>
                <w:szCs w:val="18"/>
              </w:rPr>
              <w:t>M</w:t>
            </w:r>
          </w:p>
        </w:tc>
        <w:tc>
          <w:tcPr>
            <w:tcW w:w="824" w:type="dxa"/>
          </w:tcPr>
          <w:p w14:paraId="3AC97B3D" w14:textId="2EFAE8D2" w:rsidR="00B37713" w:rsidRPr="00592C02" w:rsidRDefault="00B37713" w:rsidP="00FF5186">
            <w:pPr>
              <w:rPr>
                <w:sz w:val="18"/>
                <w:szCs w:val="18"/>
              </w:rPr>
            </w:pPr>
            <w:r>
              <w:rPr>
                <w:sz w:val="18"/>
                <w:szCs w:val="18"/>
              </w:rPr>
              <w:t>Numbers comma separated</w:t>
            </w:r>
          </w:p>
        </w:tc>
        <w:tc>
          <w:tcPr>
            <w:tcW w:w="1750" w:type="dxa"/>
          </w:tcPr>
          <w:p w14:paraId="5E89AFFF" w14:textId="2E34E9CE" w:rsidR="00B37713" w:rsidRPr="00592C02" w:rsidRDefault="00B37713" w:rsidP="00FF5186">
            <w:proofErr w:type="spellStart"/>
            <w:r w:rsidRPr="00B37713">
              <w:t>track_</w:t>
            </w:r>
            <w:proofErr w:type="gramStart"/>
            <w:r w:rsidRPr="00B37713">
              <w:t>records.MSISDN</w:t>
            </w:r>
            <w:proofErr w:type="spellEnd"/>
            <w:proofErr w:type="gramEnd"/>
          </w:p>
        </w:tc>
        <w:tc>
          <w:tcPr>
            <w:tcW w:w="707" w:type="dxa"/>
          </w:tcPr>
          <w:p w14:paraId="6331A57F" w14:textId="77777777" w:rsidR="00B37713" w:rsidRPr="00592C02" w:rsidRDefault="00B37713" w:rsidP="00FF5186">
            <w:pPr>
              <w:rPr>
                <w:sz w:val="18"/>
                <w:szCs w:val="18"/>
              </w:rPr>
            </w:pPr>
            <w:r w:rsidRPr="00592C02">
              <w:rPr>
                <w:sz w:val="18"/>
                <w:szCs w:val="18"/>
              </w:rPr>
              <w:t>N/A</w:t>
            </w:r>
          </w:p>
        </w:tc>
        <w:tc>
          <w:tcPr>
            <w:tcW w:w="798" w:type="dxa"/>
          </w:tcPr>
          <w:p w14:paraId="02A6ED81" w14:textId="77777777" w:rsidR="00B37713" w:rsidRPr="00592C02" w:rsidRDefault="00B37713" w:rsidP="00FF5186">
            <w:pPr>
              <w:rPr>
                <w:sz w:val="18"/>
                <w:szCs w:val="18"/>
              </w:rPr>
            </w:pPr>
            <w:r w:rsidRPr="00592C02">
              <w:rPr>
                <w:sz w:val="18"/>
                <w:szCs w:val="18"/>
              </w:rPr>
              <w:t>N/A</w:t>
            </w:r>
          </w:p>
        </w:tc>
        <w:tc>
          <w:tcPr>
            <w:tcW w:w="650" w:type="dxa"/>
          </w:tcPr>
          <w:p w14:paraId="58F224B6" w14:textId="78242165" w:rsidR="00B37713" w:rsidRPr="00592C02" w:rsidRDefault="00B37713" w:rsidP="00FF5186">
            <w:pPr>
              <w:rPr>
                <w:sz w:val="18"/>
                <w:szCs w:val="18"/>
              </w:rPr>
            </w:pPr>
            <w:r>
              <w:rPr>
                <w:sz w:val="18"/>
                <w:szCs w:val="18"/>
              </w:rPr>
              <w:t>1500</w:t>
            </w:r>
          </w:p>
        </w:tc>
      </w:tr>
      <w:tr w:rsidR="0067669B" w:rsidRPr="00592C02" w14:paraId="772DD478" w14:textId="77777777" w:rsidTr="0067669B">
        <w:trPr>
          <w:trHeight w:val="159"/>
        </w:trPr>
        <w:tc>
          <w:tcPr>
            <w:tcW w:w="888" w:type="dxa"/>
          </w:tcPr>
          <w:p w14:paraId="63D7A943" w14:textId="1BAA1DD5" w:rsidR="00B37713" w:rsidRPr="00592C02" w:rsidRDefault="00B37713" w:rsidP="00FF5186">
            <w:pPr>
              <w:rPr>
                <w:sz w:val="18"/>
                <w:szCs w:val="18"/>
              </w:rPr>
            </w:pPr>
            <w:r>
              <w:t>Date Ranges</w:t>
            </w:r>
          </w:p>
        </w:tc>
        <w:tc>
          <w:tcPr>
            <w:tcW w:w="1471" w:type="dxa"/>
          </w:tcPr>
          <w:p w14:paraId="63856BB8" w14:textId="77777777" w:rsidR="00B37713" w:rsidRPr="00592C02" w:rsidRDefault="00B37713" w:rsidP="00FF5186">
            <w:r w:rsidRPr="00592C02">
              <w:t>N/A</w:t>
            </w:r>
          </w:p>
        </w:tc>
        <w:tc>
          <w:tcPr>
            <w:tcW w:w="738" w:type="dxa"/>
          </w:tcPr>
          <w:p w14:paraId="10825FC4" w14:textId="3BEB1577" w:rsidR="00B37713" w:rsidRPr="00592C02" w:rsidRDefault="007600ED" w:rsidP="00FF5186">
            <w:pPr>
              <w:rPr>
                <w:sz w:val="18"/>
                <w:szCs w:val="18"/>
              </w:rPr>
            </w:pPr>
            <w:r>
              <w:rPr>
                <w:sz w:val="18"/>
                <w:szCs w:val="18"/>
              </w:rPr>
              <w:t>calendar</w:t>
            </w:r>
          </w:p>
        </w:tc>
        <w:tc>
          <w:tcPr>
            <w:tcW w:w="578" w:type="dxa"/>
          </w:tcPr>
          <w:p w14:paraId="74A0A795" w14:textId="77777777" w:rsidR="00B37713" w:rsidRPr="00592C02" w:rsidRDefault="00B37713" w:rsidP="00FF5186">
            <w:pPr>
              <w:rPr>
                <w:sz w:val="18"/>
                <w:szCs w:val="18"/>
              </w:rPr>
            </w:pPr>
            <w:r w:rsidRPr="00592C02">
              <w:rPr>
                <w:sz w:val="18"/>
                <w:szCs w:val="18"/>
              </w:rPr>
              <w:t>select</w:t>
            </w:r>
          </w:p>
        </w:tc>
        <w:tc>
          <w:tcPr>
            <w:tcW w:w="724" w:type="dxa"/>
          </w:tcPr>
          <w:p w14:paraId="524A06F9" w14:textId="1F01FB59" w:rsidR="00B37713" w:rsidRPr="00592C02" w:rsidRDefault="00B37713" w:rsidP="00FF5186">
            <w:pPr>
              <w:rPr>
                <w:sz w:val="18"/>
                <w:szCs w:val="18"/>
              </w:rPr>
            </w:pPr>
            <w:r>
              <w:rPr>
                <w:sz w:val="18"/>
                <w:szCs w:val="18"/>
              </w:rPr>
              <w:t>No edit page</w:t>
            </w:r>
          </w:p>
        </w:tc>
        <w:tc>
          <w:tcPr>
            <w:tcW w:w="495" w:type="dxa"/>
          </w:tcPr>
          <w:p w14:paraId="7CFA646E" w14:textId="77777777" w:rsidR="00B37713" w:rsidRPr="00592C02" w:rsidRDefault="00B37713" w:rsidP="00FF5186">
            <w:pPr>
              <w:rPr>
                <w:sz w:val="18"/>
                <w:szCs w:val="18"/>
              </w:rPr>
            </w:pPr>
            <w:r w:rsidRPr="00592C02">
              <w:rPr>
                <w:sz w:val="18"/>
                <w:szCs w:val="18"/>
              </w:rPr>
              <w:t>M</w:t>
            </w:r>
          </w:p>
        </w:tc>
        <w:tc>
          <w:tcPr>
            <w:tcW w:w="824" w:type="dxa"/>
          </w:tcPr>
          <w:p w14:paraId="2CEBD855" w14:textId="59C3952D" w:rsidR="00B37713" w:rsidRPr="00592C02" w:rsidRDefault="00B37713" w:rsidP="00FF5186">
            <w:pPr>
              <w:rPr>
                <w:sz w:val="18"/>
                <w:szCs w:val="18"/>
              </w:rPr>
            </w:pPr>
            <w:r>
              <w:rPr>
                <w:sz w:val="18"/>
                <w:szCs w:val="18"/>
              </w:rPr>
              <w:t>Start must be greater than now.</w:t>
            </w:r>
          </w:p>
        </w:tc>
        <w:tc>
          <w:tcPr>
            <w:tcW w:w="1750" w:type="dxa"/>
          </w:tcPr>
          <w:p w14:paraId="44F42C8D" w14:textId="64026557" w:rsidR="00B37713" w:rsidRDefault="00B37713" w:rsidP="00FF5186">
            <w:proofErr w:type="spellStart"/>
            <w:r w:rsidRPr="00B37713">
              <w:t>track_records</w:t>
            </w:r>
            <w:proofErr w:type="spellEnd"/>
            <w:r>
              <w:t xml:space="preserve">. </w:t>
            </w:r>
            <w:proofErr w:type="spellStart"/>
            <w:r w:rsidRPr="00B37713">
              <w:t>StartTime</w:t>
            </w:r>
            <w:proofErr w:type="spellEnd"/>
          </w:p>
          <w:p w14:paraId="6ED6FED5" w14:textId="5720DD8A" w:rsidR="00B37713" w:rsidRPr="00592C02" w:rsidRDefault="00B37713" w:rsidP="004A1279">
            <w:proofErr w:type="spellStart"/>
            <w:r w:rsidRPr="00B37713">
              <w:t>track_records</w:t>
            </w:r>
            <w:proofErr w:type="spellEnd"/>
            <w:r>
              <w:t xml:space="preserve">. </w:t>
            </w:r>
            <w:proofErr w:type="spellStart"/>
            <w:r w:rsidR="009E49E9">
              <w:t>Stop</w:t>
            </w:r>
            <w:r w:rsidRPr="00B37713">
              <w:t>Time</w:t>
            </w:r>
            <w:proofErr w:type="spellEnd"/>
          </w:p>
        </w:tc>
        <w:tc>
          <w:tcPr>
            <w:tcW w:w="707" w:type="dxa"/>
          </w:tcPr>
          <w:p w14:paraId="48FB15EF" w14:textId="77777777" w:rsidR="00B37713" w:rsidRPr="00592C02" w:rsidRDefault="00B37713" w:rsidP="00FF5186">
            <w:pPr>
              <w:rPr>
                <w:sz w:val="18"/>
                <w:szCs w:val="18"/>
              </w:rPr>
            </w:pPr>
            <w:r w:rsidRPr="00592C02">
              <w:rPr>
                <w:sz w:val="18"/>
                <w:szCs w:val="18"/>
              </w:rPr>
              <w:t>N/A</w:t>
            </w:r>
          </w:p>
        </w:tc>
        <w:tc>
          <w:tcPr>
            <w:tcW w:w="798" w:type="dxa"/>
          </w:tcPr>
          <w:p w14:paraId="638542AC" w14:textId="77777777" w:rsidR="00B37713" w:rsidRPr="00592C02" w:rsidRDefault="00B37713" w:rsidP="00FF5186">
            <w:pPr>
              <w:rPr>
                <w:sz w:val="18"/>
                <w:szCs w:val="18"/>
              </w:rPr>
            </w:pPr>
            <w:r w:rsidRPr="00592C02">
              <w:rPr>
                <w:sz w:val="18"/>
                <w:szCs w:val="18"/>
              </w:rPr>
              <w:t>N/A</w:t>
            </w:r>
          </w:p>
        </w:tc>
        <w:tc>
          <w:tcPr>
            <w:tcW w:w="650" w:type="dxa"/>
          </w:tcPr>
          <w:p w14:paraId="0A5B99F4" w14:textId="77777777" w:rsidR="00B37713" w:rsidRPr="00592C02" w:rsidRDefault="00B37713" w:rsidP="00FF5186">
            <w:pPr>
              <w:rPr>
                <w:sz w:val="18"/>
                <w:szCs w:val="18"/>
              </w:rPr>
            </w:pPr>
            <w:r w:rsidRPr="00592C02">
              <w:rPr>
                <w:sz w:val="18"/>
                <w:szCs w:val="18"/>
              </w:rPr>
              <w:t>N/A</w:t>
            </w:r>
          </w:p>
        </w:tc>
      </w:tr>
      <w:tr w:rsidR="0067669B" w:rsidRPr="00592C02" w14:paraId="52692CCC" w14:textId="77777777" w:rsidTr="0067669B">
        <w:trPr>
          <w:trHeight w:val="159"/>
        </w:trPr>
        <w:tc>
          <w:tcPr>
            <w:tcW w:w="888" w:type="dxa"/>
          </w:tcPr>
          <w:p w14:paraId="412BBE3D" w14:textId="6A4C001D" w:rsidR="004A1279" w:rsidRDefault="004A1279" w:rsidP="004A1279">
            <w:r>
              <w:t>Interval</w:t>
            </w:r>
          </w:p>
        </w:tc>
        <w:tc>
          <w:tcPr>
            <w:tcW w:w="1471" w:type="dxa"/>
          </w:tcPr>
          <w:p w14:paraId="462DF756" w14:textId="6E467E6A" w:rsidR="004A1279" w:rsidRPr="00592C02" w:rsidRDefault="004A1279" w:rsidP="004A1279">
            <w:r>
              <w:t xml:space="preserve">1 </w:t>
            </w:r>
            <w:proofErr w:type="gramStart"/>
            <w:r>
              <w:t>Min ,</w:t>
            </w:r>
            <w:proofErr w:type="gramEnd"/>
            <w:r>
              <w:t xml:space="preserve"> 5 min , 15 Min , 30 Min , 60</w:t>
            </w:r>
          </w:p>
        </w:tc>
        <w:tc>
          <w:tcPr>
            <w:tcW w:w="738" w:type="dxa"/>
          </w:tcPr>
          <w:p w14:paraId="6C767B87" w14:textId="1CCF89FE" w:rsidR="004A1279" w:rsidRDefault="004A1279" w:rsidP="004A1279">
            <w:pPr>
              <w:rPr>
                <w:sz w:val="18"/>
                <w:szCs w:val="18"/>
              </w:rPr>
            </w:pPr>
            <w:proofErr w:type="spellStart"/>
            <w:r>
              <w:rPr>
                <w:sz w:val="18"/>
                <w:szCs w:val="18"/>
              </w:rPr>
              <w:t>listBox</w:t>
            </w:r>
            <w:proofErr w:type="spellEnd"/>
          </w:p>
        </w:tc>
        <w:tc>
          <w:tcPr>
            <w:tcW w:w="578" w:type="dxa"/>
          </w:tcPr>
          <w:p w14:paraId="186DC95B" w14:textId="227376CE" w:rsidR="004A1279" w:rsidRPr="00592C02" w:rsidRDefault="004A1279" w:rsidP="004A1279">
            <w:pPr>
              <w:rPr>
                <w:sz w:val="18"/>
                <w:szCs w:val="18"/>
              </w:rPr>
            </w:pPr>
            <w:r>
              <w:rPr>
                <w:sz w:val="18"/>
                <w:szCs w:val="18"/>
              </w:rPr>
              <w:t>select</w:t>
            </w:r>
          </w:p>
        </w:tc>
        <w:tc>
          <w:tcPr>
            <w:tcW w:w="724" w:type="dxa"/>
          </w:tcPr>
          <w:p w14:paraId="46D25D55" w14:textId="53026533" w:rsidR="004A1279" w:rsidRDefault="004A1279" w:rsidP="004A1279">
            <w:pPr>
              <w:rPr>
                <w:sz w:val="18"/>
                <w:szCs w:val="18"/>
              </w:rPr>
            </w:pPr>
            <w:r>
              <w:rPr>
                <w:sz w:val="18"/>
                <w:szCs w:val="18"/>
              </w:rPr>
              <w:t>No edit page</w:t>
            </w:r>
          </w:p>
        </w:tc>
        <w:tc>
          <w:tcPr>
            <w:tcW w:w="495" w:type="dxa"/>
          </w:tcPr>
          <w:p w14:paraId="0F536557" w14:textId="4E47AE22" w:rsidR="004A1279" w:rsidRPr="00592C02" w:rsidRDefault="004A1279" w:rsidP="004A1279">
            <w:pPr>
              <w:rPr>
                <w:sz w:val="18"/>
                <w:szCs w:val="18"/>
              </w:rPr>
            </w:pPr>
            <w:r>
              <w:rPr>
                <w:sz w:val="18"/>
                <w:szCs w:val="18"/>
              </w:rPr>
              <w:t>M</w:t>
            </w:r>
          </w:p>
        </w:tc>
        <w:tc>
          <w:tcPr>
            <w:tcW w:w="824" w:type="dxa"/>
          </w:tcPr>
          <w:p w14:paraId="0D637DD2" w14:textId="47E1DF93" w:rsidR="004A1279" w:rsidRDefault="004A1279" w:rsidP="004A1279">
            <w:pPr>
              <w:rPr>
                <w:sz w:val="18"/>
                <w:szCs w:val="18"/>
              </w:rPr>
            </w:pPr>
            <w:r>
              <w:rPr>
                <w:sz w:val="18"/>
                <w:szCs w:val="18"/>
              </w:rPr>
              <w:t>N/A</w:t>
            </w:r>
          </w:p>
        </w:tc>
        <w:tc>
          <w:tcPr>
            <w:tcW w:w="1750" w:type="dxa"/>
          </w:tcPr>
          <w:p w14:paraId="3CDE9225" w14:textId="6B73799A" w:rsidR="004A1279" w:rsidRPr="00B37713" w:rsidRDefault="004A1279" w:rsidP="004A1279">
            <w:proofErr w:type="spellStart"/>
            <w:r w:rsidRPr="00B37713">
              <w:t>track_records</w:t>
            </w:r>
            <w:proofErr w:type="spellEnd"/>
            <w:r>
              <w:t xml:space="preserve">. </w:t>
            </w:r>
            <w:r w:rsidRPr="004A1279">
              <w:t>Interval</w:t>
            </w:r>
          </w:p>
        </w:tc>
        <w:tc>
          <w:tcPr>
            <w:tcW w:w="707" w:type="dxa"/>
          </w:tcPr>
          <w:p w14:paraId="41995967" w14:textId="75DD4C7B" w:rsidR="004A1279" w:rsidRPr="00592C02" w:rsidRDefault="004A1279" w:rsidP="004A1279">
            <w:pPr>
              <w:rPr>
                <w:sz w:val="18"/>
                <w:szCs w:val="18"/>
              </w:rPr>
            </w:pPr>
            <w:r w:rsidRPr="00592C02">
              <w:rPr>
                <w:sz w:val="18"/>
                <w:szCs w:val="18"/>
              </w:rPr>
              <w:t>N/A</w:t>
            </w:r>
          </w:p>
        </w:tc>
        <w:tc>
          <w:tcPr>
            <w:tcW w:w="798" w:type="dxa"/>
          </w:tcPr>
          <w:p w14:paraId="33079498" w14:textId="45CBFADA" w:rsidR="004A1279" w:rsidRPr="00592C02" w:rsidRDefault="004A1279" w:rsidP="004A1279">
            <w:pPr>
              <w:rPr>
                <w:sz w:val="18"/>
                <w:szCs w:val="18"/>
              </w:rPr>
            </w:pPr>
            <w:r w:rsidRPr="00592C02">
              <w:rPr>
                <w:sz w:val="18"/>
                <w:szCs w:val="18"/>
              </w:rPr>
              <w:t>N/A</w:t>
            </w:r>
          </w:p>
        </w:tc>
        <w:tc>
          <w:tcPr>
            <w:tcW w:w="650" w:type="dxa"/>
          </w:tcPr>
          <w:p w14:paraId="44DC4C55" w14:textId="3D6353E3" w:rsidR="004A1279" w:rsidRPr="00592C02" w:rsidRDefault="004A1279" w:rsidP="004A1279">
            <w:pPr>
              <w:rPr>
                <w:sz w:val="18"/>
                <w:szCs w:val="18"/>
              </w:rPr>
            </w:pPr>
            <w:r w:rsidRPr="00592C02">
              <w:rPr>
                <w:sz w:val="18"/>
                <w:szCs w:val="18"/>
              </w:rPr>
              <w:t>N/A</w:t>
            </w:r>
          </w:p>
        </w:tc>
      </w:tr>
      <w:tr w:rsidR="0067669B" w:rsidRPr="00592C02" w14:paraId="25E8BDB0" w14:textId="77777777" w:rsidTr="0067669B">
        <w:trPr>
          <w:trHeight w:val="159"/>
        </w:trPr>
        <w:tc>
          <w:tcPr>
            <w:tcW w:w="888" w:type="dxa"/>
          </w:tcPr>
          <w:p w14:paraId="180A0A57" w14:textId="35DAA164" w:rsidR="0067669B" w:rsidRDefault="0067669B" w:rsidP="0067669B">
            <w:r>
              <w:t>Priority</w:t>
            </w:r>
          </w:p>
        </w:tc>
        <w:tc>
          <w:tcPr>
            <w:tcW w:w="1471" w:type="dxa"/>
          </w:tcPr>
          <w:p w14:paraId="543B715D" w14:textId="6AC9FB80" w:rsidR="0067669B" w:rsidRDefault="0067669B" w:rsidP="0067669B">
            <w:r>
              <w:t>1(Lowest),2,3,4,5 (Highest)</w:t>
            </w:r>
          </w:p>
        </w:tc>
        <w:tc>
          <w:tcPr>
            <w:tcW w:w="738" w:type="dxa"/>
          </w:tcPr>
          <w:p w14:paraId="0778DAC0" w14:textId="6B05CFDE" w:rsidR="0067669B" w:rsidRDefault="0067669B" w:rsidP="0067669B">
            <w:pPr>
              <w:rPr>
                <w:sz w:val="18"/>
                <w:szCs w:val="18"/>
              </w:rPr>
            </w:pPr>
            <w:proofErr w:type="spellStart"/>
            <w:r>
              <w:rPr>
                <w:sz w:val="18"/>
                <w:szCs w:val="18"/>
              </w:rPr>
              <w:t>listBox</w:t>
            </w:r>
            <w:proofErr w:type="spellEnd"/>
          </w:p>
        </w:tc>
        <w:tc>
          <w:tcPr>
            <w:tcW w:w="578" w:type="dxa"/>
          </w:tcPr>
          <w:p w14:paraId="426CA2AF" w14:textId="5904784D" w:rsidR="0067669B" w:rsidRDefault="0067669B" w:rsidP="0067669B">
            <w:pPr>
              <w:rPr>
                <w:sz w:val="18"/>
                <w:szCs w:val="18"/>
              </w:rPr>
            </w:pPr>
            <w:r>
              <w:rPr>
                <w:sz w:val="18"/>
                <w:szCs w:val="18"/>
              </w:rPr>
              <w:t>select</w:t>
            </w:r>
          </w:p>
        </w:tc>
        <w:tc>
          <w:tcPr>
            <w:tcW w:w="724" w:type="dxa"/>
          </w:tcPr>
          <w:p w14:paraId="5CA9F07C" w14:textId="1B87F72B" w:rsidR="0067669B" w:rsidRDefault="0067669B" w:rsidP="0067669B">
            <w:pPr>
              <w:rPr>
                <w:sz w:val="18"/>
                <w:szCs w:val="18"/>
              </w:rPr>
            </w:pPr>
            <w:r>
              <w:rPr>
                <w:sz w:val="18"/>
                <w:szCs w:val="18"/>
              </w:rPr>
              <w:t>No edit page</w:t>
            </w:r>
          </w:p>
        </w:tc>
        <w:tc>
          <w:tcPr>
            <w:tcW w:w="495" w:type="dxa"/>
          </w:tcPr>
          <w:p w14:paraId="7E7BA7E0" w14:textId="4A21F441" w:rsidR="0067669B" w:rsidRDefault="0067669B" w:rsidP="0067669B">
            <w:pPr>
              <w:rPr>
                <w:sz w:val="18"/>
                <w:szCs w:val="18"/>
              </w:rPr>
            </w:pPr>
            <w:r>
              <w:rPr>
                <w:sz w:val="18"/>
                <w:szCs w:val="18"/>
              </w:rPr>
              <w:t>M</w:t>
            </w:r>
          </w:p>
        </w:tc>
        <w:tc>
          <w:tcPr>
            <w:tcW w:w="824" w:type="dxa"/>
          </w:tcPr>
          <w:p w14:paraId="68E42C9E" w14:textId="13A42DF8" w:rsidR="0067669B" w:rsidRDefault="0067669B" w:rsidP="0067669B">
            <w:pPr>
              <w:rPr>
                <w:sz w:val="18"/>
                <w:szCs w:val="18"/>
              </w:rPr>
            </w:pPr>
            <w:r>
              <w:rPr>
                <w:sz w:val="18"/>
                <w:szCs w:val="18"/>
              </w:rPr>
              <w:t>N/A</w:t>
            </w:r>
          </w:p>
        </w:tc>
        <w:tc>
          <w:tcPr>
            <w:tcW w:w="1750" w:type="dxa"/>
          </w:tcPr>
          <w:p w14:paraId="14908723" w14:textId="4172C42B" w:rsidR="0067669B" w:rsidRPr="00B37713" w:rsidRDefault="0067669B" w:rsidP="0067669B">
            <w:proofErr w:type="spellStart"/>
            <w:r w:rsidRPr="00B37713">
              <w:t>track_records</w:t>
            </w:r>
            <w:proofErr w:type="spellEnd"/>
            <w:r>
              <w:t xml:space="preserve">. </w:t>
            </w:r>
            <w:r w:rsidRPr="0067669B">
              <w:t>Priority</w:t>
            </w:r>
          </w:p>
        </w:tc>
        <w:tc>
          <w:tcPr>
            <w:tcW w:w="707" w:type="dxa"/>
          </w:tcPr>
          <w:p w14:paraId="079D061C" w14:textId="17B56AA3" w:rsidR="0067669B" w:rsidRPr="00592C02" w:rsidRDefault="0067669B" w:rsidP="0067669B">
            <w:pPr>
              <w:rPr>
                <w:sz w:val="18"/>
                <w:szCs w:val="18"/>
              </w:rPr>
            </w:pPr>
            <w:r w:rsidRPr="00592C02">
              <w:rPr>
                <w:sz w:val="18"/>
                <w:szCs w:val="18"/>
              </w:rPr>
              <w:t>N/A</w:t>
            </w:r>
          </w:p>
        </w:tc>
        <w:tc>
          <w:tcPr>
            <w:tcW w:w="798" w:type="dxa"/>
          </w:tcPr>
          <w:p w14:paraId="2E002316" w14:textId="25C8A05F" w:rsidR="0067669B" w:rsidRPr="00592C02" w:rsidRDefault="0067669B" w:rsidP="0067669B">
            <w:pPr>
              <w:rPr>
                <w:sz w:val="18"/>
                <w:szCs w:val="18"/>
              </w:rPr>
            </w:pPr>
            <w:r w:rsidRPr="00592C02">
              <w:rPr>
                <w:sz w:val="18"/>
                <w:szCs w:val="18"/>
              </w:rPr>
              <w:t>N/A</w:t>
            </w:r>
          </w:p>
        </w:tc>
        <w:tc>
          <w:tcPr>
            <w:tcW w:w="650" w:type="dxa"/>
          </w:tcPr>
          <w:p w14:paraId="564EBE56" w14:textId="1CBD15FC" w:rsidR="0067669B" w:rsidRPr="00592C02" w:rsidRDefault="0067669B" w:rsidP="0067669B">
            <w:pPr>
              <w:rPr>
                <w:sz w:val="18"/>
                <w:szCs w:val="18"/>
              </w:rPr>
            </w:pPr>
            <w:r w:rsidRPr="00592C02">
              <w:rPr>
                <w:sz w:val="18"/>
                <w:szCs w:val="18"/>
              </w:rPr>
              <w:t>N/A</w:t>
            </w:r>
          </w:p>
        </w:tc>
      </w:tr>
      <w:tr w:rsidR="00C07C47" w:rsidRPr="00592C02" w14:paraId="5D665E49" w14:textId="77777777" w:rsidTr="0067669B">
        <w:trPr>
          <w:trHeight w:val="159"/>
        </w:trPr>
        <w:tc>
          <w:tcPr>
            <w:tcW w:w="888" w:type="dxa"/>
          </w:tcPr>
          <w:p w14:paraId="30FC38D4" w14:textId="1C863B0E" w:rsidR="00C07C47" w:rsidRDefault="00C07C47" w:rsidP="00C07C47">
            <w:r w:rsidRPr="006337A9">
              <w:t>Position Method</w:t>
            </w:r>
          </w:p>
        </w:tc>
        <w:tc>
          <w:tcPr>
            <w:tcW w:w="1471" w:type="dxa"/>
          </w:tcPr>
          <w:p w14:paraId="24E70365" w14:textId="77777777" w:rsidR="00C07C47" w:rsidRDefault="00C07C47" w:rsidP="00C07C47">
            <w:pPr>
              <w:autoSpaceDE w:val="0"/>
              <w:autoSpaceDN w:val="0"/>
              <w:adjustRightInd w:val="0"/>
              <w:spacing w:after="0"/>
              <w:jc w:val="left"/>
            </w:pPr>
            <w:proofErr w:type="spellStart"/>
            <w:r w:rsidRPr="001D3DE6">
              <w:t>position_methods</w:t>
            </w:r>
            <w:proofErr w:type="spellEnd"/>
            <w:r>
              <w:t>. Name</w:t>
            </w:r>
          </w:p>
          <w:p w14:paraId="571CEE76" w14:textId="77777777" w:rsidR="00C07C47" w:rsidRDefault="00C07C47" w:rsidP="00C07C47"/>
        </w:tc>
        <w:tc>
          <w:tcPr>
            <w:tcW w:w="738" w:type="dxa"/>
          </w:tcPr>
          <w:p w14:paraId="0BF50FB8" w14:textId="04770409" w:rsidR="00C07C47" w:rsidRDefault="00C07C47" w:rsidP="00C07C47">
            <w:pPr>
              <w:rPr>
                <w:sz w:val="18"/>
                <w:szCs w:val="18"/>
              </w:rPr>
            </w:pPr>
            <w:proofErr w:type="spellStart"/>
            <w:r>
              <w:rPr>
                <w:sz w:val="18"/>
                <w:szCs w:val="18"/>
              </w:rPr>
              <w:t>listBox</w:t>
            </w:r>
            <w:proofErr w:type="spellEnd"/>
          </w:p>
        </w:tc>
        <w:tc>
          <w:tcPr>
            <w:tcW w:w="578" w:type="dxa"/>
          </w:tcPr>
          <w:p w14:paraId="5368BA11" w14:textId="465554AB" w:rsidR="00C07C47" w:rsidRDefault="00C07C47" w:rsidP="00C07C47">
            <w:pPr>
              <w:rPr>
                <w:sz w:val="18"/>
                <w:szCs w:val="18"/>
              </w:rPr>
            </w:pPr>
            <w:r>
              <w:rPr>
                <w:sz w:val="18"/>
                <w:szCs w:val="18"/>
              </w:rPr>
              <w:t>select</w:t>
            </w:r>
          </w:p>
        </w:tc>
        <w:tc>
          <w:tcPr>
            <w:tcW w:w="724" w:type="dxa"/>
          </w:tcPr>
          <w:p w14:paraId="73B70F2A" w14:textId="3E1E0575" w:rsidR="00C07C47" w:rsidRDefault="00C07C47" w:rsidP="00C07C47">
            <w:pPr>
              <w:rPr>
                <w:sz w:val="18"/>
                <w:szCs w:val="18"/>
              </w:rPr>
            </w:pPr>
            <w:r>
              <w:rPr>
                <w:sz w:val="18"/>
                <w:szCs w:val="18"/>
              </w:rPr>
              <w:t>No edit page</w:t>
            </w:r>
          </w:p>
        </w:tc>
        <w:tc>
          <w:tcPr>
            <w:tcW w:w="495" w:type="dxa"/>
          </w:tcPr>
          <w:p w14:paraId="50CDBB2A" w14:textId="19631938" w:rsidR="00C07C47" w:rsidRDefault="00C07C47" w:rsidP="00C07C47">
            <w:pPr>
              <w:rPr>
                <w:sz w:val="18"/>
                <w:szCs w:val="18"/>
              </w:rPr>
            </w:pPr>
            <w:r>
              <w:rPr>
                <w:sz w:val="18"/>
                <w:szCs w:val="18"/>
              </w:rPr>
              <w:t>M</w:t>
            </w:r>
          </w:p>
        </w:tc>
        <w:tc>
          <w:tcPr>
            <w:tcW w:w="824" w:type="dxa"/>
          </w:tcPr>
          <w:p w14:paraId="7F920C4D" w14:textId="54970E09" w:rsidR="00C07C47" w:rsidRDefault="00C07C47" w:rsidP="00C07C47">
            <w:pPr>
              <w:rPr>
                <w:sz w:val="18"/>
                <w:szCs w:val="18"/>
              </w:rPr>
            </w:pPr>
            <w:r>
              <w:rPr>
                <w:sz w:val="18"/>
                <w:szCs w:val="18"/>
              </w:rPr>
              <w:t>N/A</w:t>
            </w:r>
          </w:p>
        </w:tc>
        <w:tc>
          <w:tcPr>
            <w:tcW w:w="1750" w:type="dxa"/>
          </w:tcPr>
          <w:p w14:paraId="20EEE235" w14:textId="106E5EB0" w:rsidR="00C07C47" w:rsidRPr="00B37713" w:rsidRDefault="00C07C47" w:rsidP="00C07C47">
            <w:proofErr w:type="spellStart"/>
            <w:r w:rsidRPr="00B37713">
              <w:t>track_records</w:t>
            </w:r>
            <w:proofErr w:type="spellEnd"/>
            <w:r>
              <w:t xml:space="preserve">. </w:t>
            </w:r>
            <w:proofErr w:type="spellStart"/>
            <w:r w:rsidRPr="0067669B">
              <w:t>Position_MethodID</w:t>
            </w:r>
            <w:proofErr w:type="spellEnd"/>
          </w:p>
        </w:tc>
        <w:tc>
          <w:tcPr>
            <w:tcW w:w="707" w:type="dxa"/>
          </w:tcPr>
          <w:p w14:paraId="0768C507" w14:textId="7DC22448" w:rsidR="00C07C47" w:rsidRPr="00592C02" w:rsidRDefault="00C07C47" w:rsidP="00C07C47">
            <w:pPr>
              <w:rPr>
                <w:sz w:val="18"/>
                <w:szCs w:val="18"/>
              </w:rPr>
            </w:pPr>
            <w:r w:rsidRPr="00592C02">
              <w:rPr>
                <w:sz w:val="18"/>
                <w:szCs w:val="18"/>
              </w:rPr>
              <w:t>N/A</w:t>
            </w:r>
          </w:p>
        </w:tc>
        <w:tc>
          <w:tcPr>
            <w:tcW w:w="798" w:type="dxa"/>
          </w:tcPr>
          <w:p w14:paraId="595B52BE" w14:textId="1BF6EC26" w:rsidR="00C07C47" w:rsidRPr="00592C02" w:rsidRDefault="00C07C47" w:rsidP="00C07C47">
            <w:pPr>
              <w:rPr>
                <w:sz w:val="18"/>
                <w:szCs w:val="18"/>
              </w:rPr>
            </w:pPr>
            <w:r w:rsidRPr="00592C02">
              <w:rPr>
                <w:sz w:val="18"/>
                <w:szCs w:val="18"/>
              </w:rPr>
              <w:t>N/A</w:t>
            </w:r>
          </w:p>
        </w:tc>
        <w:tc>
          <w:tcPr>
            <w:tcW w:w="650" w:type="dxa"/>
          </w:tcPr>
          <w:p w14:paraId="1F821B84" w14:textId="6ACE295F" w:rsidR="00C07C47" w:rsidRPr="00592C02" w:rsidRDefault="00C07C47" w:rsidP="00C07C47">
            <w:pPr>
              <w:rPr>
                <w:sz w:val="18"/>
                <w:szCs w:val="18"/>
              </w:rPr>
            </w:pPr>
            <w:r w:rsidRPr="00592C02">
              <w:rPr>
                <w:sz w:val="18"/>
                <w:szCs w:val="18"/>
              </w:rPr>
              <w:t>N/A</w:t>
            </w:r>
          </w:p>
        </w:tc>
      </w:tr>
    </w:tbl>
    <w:p w14:paraId="3AFEB0C9" w14:textId="77777777" w:rsidR="0050505A" w:rsidRPr="002E39ED" w:rsidRDefault="0050505A" w:rsidP="001905C2"/>
    <w:p w14:paraId="5444F657" w14:textId="77777777" w:rsidR="001905C2" w:rsidRPr="002E39ED" w:rsidRDefault="001905C2" w:rsidP="001905C2">
      <w:r w:rsidRPr="002E39ED">
        <w:rPr>
          <w:b/>
          <w:bCs/>
        </w:rPr>
        <w:t>Business/Code</w:t>
      </w:r>
      <w:r w:rsidRPr="002E39ED">
        <w:t xml:space="preserve"> </w:t>
      </w:r>
      <w:r w:rsidRPr="002E39ED">
        <w:rPr>
          <w:b/>
          <w:bCs/>
        </w:rPr>
        <w:t>Rules</w:t>
      </w:r>
      <w:r w:rsidRPr="002E39ED">
        <w:t>:</w:t>
      </w:r>
    </w:p>
    <w:tbl>
      <w:tblPr>
        <w:tblStyle w:val="TableGrid"/>
        <w:tblW w:w="0" w:type="auto"/>
        <w:tblLook w:val="04A0" w:firstRow="1" w:lastRow="0" w:firstColumn="1" w:lastColumn="0" w:noHBand="0" w:noVBand="1"/>
      </w:tblPr>
      <w:tblGrid>
        <w:gridCol w:w="9350"/>
      </w:tblGrid>
      <w:tr w:rsidR="006337A9" w:rsidRPr="002E39ED" w14:paraId="5D9F1ADE" w14:textId="77777777" w:rsidTr="00FF5186">
        <w:tc>
          <w:tcPr>
            <w:tcW w:w="9350" w:type="dxa"/>
          </w:tcPr>
          <w:p w14:paraId="534372FC" w14:textId="69B84BA5" w:rsidR="006337A9" w:rsidRDefault="006337A9" w:rsidP="00471F4E">
            <w:pPr>
              <w:pStyle w:val="ListParagraph"/>
              <w:numPr>
                <w:ilvl w:val="0"/>
                <w:numId w:val="5"/>
              </w:numPr>
              <w:spacing w:after="0"/>
              <w:jc w:val="left"/>
            </w:pPr>
            <w:r>
              <w:t>Grid should be single select.</w:t>
            </w:r>
          </w:p>
        </w:tc>
      </w:tr>
      <w:tr w:rsidR="001905C2" w:rsidRPr="002E39ED" w14:paraId="6BFA018E" w14:textId="77777777" w:rsidTr="00FF5186">
        <w:tc>
          <w:tcPr>
            <w:tcW w:w="9350" w:type="dxa"/>
          </w:tcPr>
          <w:p w14:paraId="74AB5573" w14:textId="60065529" w:rsidR="001905C2" w:rsidRPr="002E39ED" w:rsidRDefault="00E57C62" w:rsidP="00471F4E">
            <w:pPr>
              <w:pStyle w:val="ListParagraph"/>
              <w:numPr>
                <w:ilvl w:val="0"/>
                <w:numId w:val="5"/>
              </w:numPr>
              <w:spacing w:after="0"/>
              <w:jc w:val="left"/>
            </w:pPr>
            <w:r>
              <w:t>Name is unique per account holder</w:t>
            </w:r>
            <w:r w:rsidR="001905C2">
              <w:t>.</w:t>
            </w:r>
          </w:p>
        </w:tc>
      </w:tr>
      <w:tr w:rsidR="001905C2" w:rsidRPr="002E39ED" w14:paraId="36C38421" w14:textId="77777777" w:rsidTr="00FF5186">
        <w:tc>
          <w:tcPr>
            <w:tcW w:w="9350" w:type="dxa"/>
          </w:tcPr>
          <w:p w14:paraId="223718EA" w14:textId="3024AB34" w:rsidR="001905C2" w:rsidRPr="002E39ED" w:rsidRDefault="006004D3" w:rsidP="00471F4E">
            <w:pPr>
              <w:pStyle w:val="ListParagraph"/>
              <w:numPr>
                <w:ilvl w:val="0"/>
                <w:numId w:val="5"/>
              </w:numPr>
              <w:spacing w:after="0"/>
              <w:jc w:val="left"/>
            </w:pPr>
            <w:r>
              <w:t xml:space="preserve">Will generate random unique number and store it in </w:t>
            </w:r>
            <w:proofErr w:type="spellStart"/>
            <w:r w:rsidRPr="00B37713">
              <w:t>track_</w:t>
            </w:r>
            <w:proofErr w:type="gramStart"/>
            <w:r w:rsidRPr="00B37713">
              <w:t>records</w:t>
            </w:r>
            <w:r>
              <w:t>.RequestID</w:t>
            </w:r>
            <w:proofErr w:type="spellEnd"/>
            <w:proofErr w:type="gramEnd"/>
            <w:r>
              <w:t>.</w:t>
            </w:r>
          </w:p>
        </w:tc>
      </w:tr>
      <w:tr w:rsidR="001905C2" w:rsidRPr="002E39ED" w14:paraId="64CB0714" w14:textId="77777777" w:rsidTr="00FF5186">
        <w:tc>
          <w:tcPr>
            <w:tcW w:w="9350" w:type="dxa"/>
          </w:tcPr>
          <w:p w14:paraId="05B0A588" w14:textId="3967D369" w:rsidR="001905C2" w:rsidRPr="002E39ED" w:rsidRDefault="00DE10EC" w:rsidP="00471F4E">
            <w:pPr>
              <w:pStyle w:val="ListParagraph"/>
              <w:numPr>
                <w:ilvl w:val="0"/>
                <w:numId w:val="5"/>
              </w:numPr>
              <w:spacing w:after="0"/>
              <w:jc w:val="left"/>
            </w:pPr>
            <w:r>
              <w:t xml:space="preserve">If the user </w:t>
            </w:r>
            <w:r w:rsidR="00871315">
              <w:t>enters</w:t>
            </w:r>
            <w:r>
              <w:t xml:space="preserve"> more than MSISDN, will insert multi records into table </w:t>
            </w:r>
            <w:proofErr w:type="spellStart"/>
            <w:r w:rsidRPr="00B37713">
              <w:t>track_records</w:t>
            </w:r>
            <w:proofErr w:type="spellEnd"/>
            <w:r>
              <w:t xml:space="preserve"> with same Request ID and different MSISDNs.</w:t>
            </w:r>
          </w:p>
        </w:tc>
      </w:tr>
      <w:tr w:rsidR="001905C2" w:rsidRPr="002E39ED" w14:paraId="2AB12BA3" w14:textId="77777777" w:rsidTr="00FF5186">
        <w:tc>
          <w:tcPr>
            <w:tcW w:w="9350" w:type="dxa"/>
          </w:tcPr>
          <w:p w14:paraId="0E108453" w14:textId="4EE264DB" w:rsidR="001905C2" w:rsidRPr="002E39ED" w:rsidRDefault="00DE10EC" w:rsidP="00471F4E">
            <w:pPr>
              <w:pStyle w:val="ListParagraph"/>
              <w:numPr>
                <w:ilvl w:val="0"/>
                <w:numId w:val="5"/>
              </w:numPr>
              <w:spacing w:after="0"/>
              <w:jc w:val="left"/>
            </w:pPr>
            <w:r>
              <w:t>Regarding the Intervals, will convert it into seconds before save it into the database.</w:t>
            </w:r>
          </w:p>
        </w:tc>
      </w:tr>
      <w:tr w:rsidR="001905C2" w:rsidRPr="002E39ED" w14:paraId="7C631FE1" w14:textId="77777777" w:rsidTr="00FF5186">
        <w:tc>
          <w:tcPr>
            <w:tcW w:w="9350" w:type="dxa"/>
          </w:tcPr>
          <w:p w14:paraId="62E16817" w14:textId="05C70F44" w:rsidR="001905C2" w:rsidRPr="002E39ED" w:rsidRDefault="00DE10EC" w:rsidP="00471F4E">
            <w:pPr>
              <w:pStyle w:val="ListParagraph"/>
              <w:numPr>
                <w:ilvl w:val="0"/>
                <w:numId w:val="5"/>
              </w:numPr>
              <w:spacing w:after="0"/>
              <w:jc w:val="left"/>
            </w:pPr>
            <w:proofErr w:type="spellStart"/>
            <w:r w:rsidRPr="00B37713">
              <w:t>track_records</w:t>
            </w:r>
            <w:proofErr w:type="spellEnd"/>
            <w:r>
              <w:t xml:space="preserve">. </w:t>
            </w:r>
            <w:proofErr w:type="spellStart"/>
            <w:r w:rsidRPr="00DE10EC">
              <w:t>AccountHolderID</w:t>
            </w:r>
            <w:proofErr w:type="spellEnd"/>
            <w:r>
              <w:t xml:space="preserve"> and </w:t>
            </w:r>
            <w:proofErr w:type="spellStart"/>
            <w:r w:rsidRPr="00B37713">
              <w:t>track_records</w:t>
            </w:r>
            <w:proofErr w:type="spellEnd"/>
            <w:r>
              <w:t xml:space="preserve">. </w:t>
            </w:r>
            <w:proofErr w:type="spellStart"/>
            <w:r w:rsidRPr="00DE10EC">
              <w:t>UserID</w:t>
            </w:r>
            <w:proofErr w:type="spellEnd"/>
            <w:r>
              <w:t xml:space="preserve"> will be inserted implicitly.</w:t>
            </w:r>
          </w:p>
        </w:tc>
      </w:tr>
      <w:tr w:rsidR="00357DBA" w:rsidRPr="002E39ED" w14:paraId="5FDF919C" w14:textId="77777777" w:rsidTr="00FF5186">
        <w:tc>
          <w:tcPr>
            <w:tcW w:w="9350" w:type="dxa"/>
          </w:tcPr>
          <w:p w14:paraId="38BA5870" w14:textId="07FAB704" w:rsidR="00357DBA" w:rsidRPr="00B37713" w:rsidRDefault="00357DBA" w:rsidP="00471F4E">
            <w:pPr>
              <w:pStyle w:val="ListParagraph"/>
              <w:numPr>
                <w:ilvl w:val="0"/>
                <w:numId w:val="5"/>
              </w:numPr>
              <w:spacing w:after="0"/>
              <w:jc w:val="left"/>
            </w:pPr>
            <w:r>
              <w:t>MSISDNs should be unique.</w:t>
            </w:r>
            <w:r w:rsidR="009E7AD7">
              <w:t xml:space="preserve"> “Add hint”</w:t>
            </w:r>
          </w:p>
        </w:tc>
      </w:tr>
      <w:tr w:rsidR="007937CD" w:rsidRPr="002E39ED" w14:paraId="456ED25A" w14:textId="77777777" w:rsidTr="00FF5186">
        <w:tc>
          <w:tcPr>
            <w:tcW w:w="9350" w:type="dxa"/>
          </w:tcPr>
          <w:p w14:paraId="0954428E" w14:textId="77777777" w:rsidR="007937CD" w:rsidRDefault="007937CD" w:rsidP="00471F4E">
            <w:pPr>
              <w:pStyle w:val="ListParagraph"/>
              <w:numPr>
                <w:ilvl w:val="0"/>
                <w:numId w:val="5"/>
              </w:numPr>
              <w:spacing w:after="0"/>
              <w:jc w:val="left"/>
            </w:pPr>
            <w:r>
              <w:t>When clicks Locate button will do the following:</w:t>
            </w:r>
          </w:p>
          <w:p w14:paraId="4BCAE4EF" w14:textId="2D8CED41" w:rsidR="007937CD" w:rsidRDefault="007937CD" w:rsidP="00471F4E">
            <w:pPr>
              <w:pStyle w:val="ListParagraph"/>
              <w:numPr>
                <w:ilvl w:val="0"/>
                <w:numId w:val="7"/>
              </w:numPr>
              <w:spacing w:after="0"/>
              <w:jc w:val="left"/>
            </w:pPr>
            <w:r>
              <w:t xml:space="preserve">Will get all the details for the selected record from </w:t>
            </w:r>
            <w:proofErr w:type="spellStart"/>
            <w:r w:rsidRPr="007937CD">
              <w:t>track_details</w:t>
            </w:r>
            <w:proofErr w:type="spellEnd"/>
            <w:r>
              <w:t xml:space="preserve"> based on the </w:t>
            </w:r>
            <w:proofErr w:type="spellStart"/>
            <w:r>
              <w:t>RequestID</w:t>
            </w:r>
            <w:proofErr w:type="spellEnd"/>
            <w:r>
              <w:t>.</w:t>
            </w:r>
          </w:p>
          <w:p w14:paraId="5361E8D0" w14:textId="650FB5F1" w:rsidR="007937CD" w:rsidRDefault="007937CD" w:rsidP="00471F4E">
            <w:pPr>
              <w:pStyle w:val="ListParagraph"/>
              <w:numPr>
                <w:ilvl w:val="0"/>
                <w:numId w:val="7"/>
              </w:numPr>
              <w:spacing w:after="0"/>
              <w:jc w:val="left"/>
            </w:pPr>
            <w:r>
              <w:t>First will show list of MSISDN(s).</w:t>
            </w:r>
            <w:r w:rsidR="00F47B44">
              <w:t xml:space="preserve"> I prefer to check the MSISDNs count in this track, if = 1, directly will show his details (</w:t>
            </w:r>
            <w:proofErr w:type="spellStart"/>
            <w:proofErr w:type="gramStart"/>
            <w:r w:rsidR="00F47B44">
              <w:t>Success,Failed</w:t>
            </w:r>
            <w:proofErr w:type="spellEnd"/>
            <w:proofErr w:type="gramEnd"/>
            <w:r w:rsidR="00F47B44">
              <w:t>).</w:t>
            </w:r>
          </w:p>
          <w:p w14:paraId="3449EAE2" w14:textId="1D3854CF" w:rsidR="007937CD" w:rsidRDefault="007937CD" w:rsidP="00471F4E">
            <w:pPr>
              <w:pStyle w:val="ListParagraph"/>
              <w:numPr>
                <w:ilvl w:val="0"/>
                <w:numId w:val="7"/>
              </w:numPr>
              <w:spacing w:after="0"/>
              <w:jc w:val="left"/>
            </w:pPr>
            <w:r>
              <w:t xml:space="preserve">When click on </w:t>
            </w:r>
            <w:r w:rsidR="008E2F8E">
              <w:t>specific MSISDN will show 2 tabs for both success [</w:t>
            </w:r>
            <w:proofErr w:type="spellStart"/>
            <w:r w:rsidR="008E2F8E" w:rsidRPr="008E2F8E">
              <w:t>track_</w:t>
            </w:r>
            <w:proofErr w:type="gramStart"/>
            <w:r w:rsidR="008E2F8E" w:rsidRPr="008E2F8E">
              <w:t>details</w:t>
            </w:r>
            <w:r w:rsidR="008E2F8E">
              <w:t>.StatusCode</w:t>
            </w:r>
            <w:proofErr w:type="spellEnd"/>
            <w:proofErr w:type="gramEnd"/>
            <w:r w:rsidR="008E2F8E">
              <w:t xml:space="preserve"> = 200] and failed records.</w:t>
            </w:r>
          </w:p>
          <w:p w14:paraId="14970610" w14:textId="6DE140AA" w:rsidR="0080033D" w:rsidRDefault="00D76B4E" w:rsidP="00471F4E">
            <w:pPr>
              <w:pStyle w:val="ListParagraph"/>
              <w:numPr>
                <w:ilvl w:val="0"/>
                <w:numId w:val="7"/>
              </w:numPr>
              <w:spacing w:after="0"/>
              <w:jc w:val="left"/>
            </w:pPr>
            <w:r w:rsidRPr="0080033D">
              <w:rPr>
                <w:b/>
                <w:bCs/>
              </w:rPr>
              <w:t>Regarding the success tab</w:t>
            </w:r>
            <w:r>
              <w:t xml:space="preserve"> will show the Date/Time (</w:t>
            </w:r>
            <w:proofErr w:type="spellStart"/>
            <w:r w:rsidRPr="008E2F8E">
              <w:t>track_</w:t>
            </w:r>
            <w:proofErr w:type="gramStart"/>
            <w:r w:rsidRPr="008E2F8E">
              <w:t>details</w:t>
            </w:r>
            <w:r>
              <w:t>.RecordDate</w:t>
            </w:r>
            <w:proofErr w:type="spellEnd"/>
            <w:proofErr w:type="gramEnd"/>
            <w:r>
              <w:t xml:space="preserve">) and the Address (will extract it from </w:t>
            </w:r>
            <w:proofErr w:type="spellStart"/>
            <w:r w:rsidRPr="008E2F8E">
              <w:t>track_details</w:t>
            </w:r>
            <w:r>
              <w:t>.Location</w:t>
            </w:r>
            <w:proofErr w:type="spellEnd"/>
            <w:r>
              <w:t>).</w:t>
            </w:r>
          </w:p>
          <w:p w14:paraId="757A9D69" w14:textId="2746BD75" w:rsidR="007B61CE" w:rsidRDefault="007B61CE" w:rsidP="00471F4E">
            <w:pPr>
              <w:pStyle w:val="ListParagraph"/>
              <w:numPr>
                <w:ilvl w:val="0"/>
                <w:numId w:val="7"/>
              </w:numPr>
              <w:spacing w:after="0"/>
              <w:jc w:val="left"/>
            </w:pPr>
            <w:r>
              <w:rPr>
                <w:b/>
                <w:bCs/>
              </w:rPr>
              <w:t>Onclick on specific MSISDN, will locate it on the map</w:t>
            </w:r>
          </w:p>
          <w:p w14:paraId="24B8179E" w14:textId="4EEE3F5F" w:rsidR="008E2F8E" w:rsidRPr="00B37713" w:rsidRDefault="0080033D" w:rsidP="00471F4E">
            <w:pPr>
              <w:pStyle w:val="ListParagraph"/>
              <w:numPr>
                <w:ilvl w:val="0"/>
                <w:numId w:val="7"/>
              </w:numPr>
              <w:spacing w:after="0"/>
              <w:jc w:val="left"/>
            </w:pPr>
            <w:r w:rsidRPr="0080033D">
              <w:rPr>
                <w:b/>
                <w:bCs/>
              </w:rPr>
              <w:t xml:space="preserve">Regarding the </w:t>
            </w:r>
            <w:r>
              <w:rPr>
                <w:b/>
                <w:bCs/>
              </w:rPr>
              <w:t>failed</w:t>
            </w:r>
            <w:r w:rsidRPr="0080033D">
              <w:rPr>
                <w:b/>
                <w:bCs/>
              </w:rPr>
              <w:t xml:space="preserve"> tab</w:t>
            </w:r>
            <w:r>
              <w:t xml:space="preserve"> will show the Date/Time (</w:t>
            </w:r>
            <w:proofErr w:type="spellStart"/>
            <w:r w:rsidRPr="008E2F8E">
              <w:t>track_</w:t>
            </w:r>
            <w:proofErr w:type="gramStart"/>
            <w:r w:rsidRPr="008E2F8E">
              <w:t>details</w:t>
            </w:r>
            <w:r>
              <w:t>.RecordDate</w:t>
            </w:r>
            <w:proofErr w:type="spellEnd"/>
            <w:proofErr w:type="gramEnd"/>
            <w:r>
              <w:t xml:space="preserve">) </w:t>
            </w:r>
            <w:r w:rsidR="009E7AD7">
              <w:t>.</w:t>
            </w:r>
          </w:p>
        </w:tc>
      </w:tr>
      <w:tr w:rsidR="00445CD5" w:rsidRPr="002E39ED" w14:paraId="284FCADC" w14:textId="77777777" w:rsidTr="00FF5186">
        <w:tc>
          <w:tcPr>
            <w:tcW w:w="9350" w:type="dxa"/>
          </w:tcPr>
          <w:p w14:paraId="76DB6B59" w14:textId="7D9E78E4" w:rsidR="00445CD5" w:rsidRDefault="00445CD5" w:rsidP="00471F4E">
            <w:pPr>
              <w:pStyle w:val="ListParagraph"/>
              <w:numPr>
                <w:ilvl w:val="0"/>
                <w:numId w:val="5"/>
              </w:numPr>
              <w:spacing w:after="0"/>
              <w:jc w:val="left"/>
            </w:pPr>
            <w:r>
              <w:t>Window should have radio button, enable/disable auto refresh based on the interval.</w:t>
            </w:r>
          </w:p>
          <w:p w14:paraId="3CD090CD" w14:textId="568F5C8C" w:rsidR="00445CD5" w:rsidRDefault="00445CD5" w:rsidP="00471F4E">
            <w:pPr>
              <w:pStyle w:val="ListParagraph"/>
              <w:numPr>
                <w:ilvl w:val="0"/>
                <w:numId w:val="5"/>
              </w:numPr>
              <w:spacing w:after="0"/>
              <w:jc w:val="left"/>
            </w:pPr>
            <w:proofErr w:type="gramStart"/>
            <w:r>
              <w:t>Also</w:t>
            </w:r>
            <w:proofErr w:type="gramEnd"/>
            <w:r>
              <w:t xml:space="preserve"> will Add manual Icon Refresh.</w:t>
            </w:r>
          </w:p>
        </w:tc>
      </w:tr>
      <w:tr w:rsidR="009E7AD7" w:rsidRPr="002E39ED" w14:paraId="1852587E" w14:textId="77777777" w:rsidTr="00FF5186">
        <w:tc>
          <w:tcPr>
            <w:tcW w:w="9350" w:type="dxa"/>
          </w:tcPr>
          <w:p w14:paraId="4F0EAE2C" w14:textId="77777777" w:rsidR="00781C75" w:rsidRDefault="009E7AD7" w:rsidP="00471F4E">
            <w:pPr>
              <w:pStyle w:val="ListParagraph"/>
              <w:numPr>
                <w:ilvl w:val="0"/>
                <w:numId w:val="5"/>
              </w:numPr>
              <w:spacing w:after="0"/>
              <w:jc w:val="left"/>
            </w:pPr>
            <w:r>
              <w:t xml:space="preserve">If the Position Method is not GMLC, will render all the Pins on the map, and when click specific row will highlight the </w:t>
            </w:r>
            <w:r w:rsidR="00781C75">
              <w:t>Pin and zoom in.</w:t>
            </w:r>
          </w:p>
          <w:p w14:paraId="42BE4463" w14:textId="3BB81272" w:rsidR="00781C75" w:rsidRDefault="00781C75" w:rsidP="00471F4E">
            <w:pPr>
              <w:pStyle w:val="ListParagraph"/>
              <w:numPr>
                <w:ilvl w:val="0"/>
                <w:numId w:val="5"/>
              </w:numPr>
              <w:spacing w:after="0"/>
              <w:jc w:val="left"/>
            </w:pPr>
            <w:r>
              <w:t>If the Position Method is GMLC, will render the shape only when click on specific row.</w:t>
            </w:r>
          </w:p>
        </w:tc>
      </w:tr>
      <w:tr w:rsidR="005B59B1" w:rsidRPr="002E39ED" w14:paraId="367EA9E3" w14:textId="77777777" w:rsidTr="00FF5186">
        <w:tc>
          <w:tcPr>
            <w:tcW w:w="9350" w:type="dxa"/>
          </w:tcPr>
          <w:p w14:paraId="0F2FC3FE" w14:textId="7506DFED" w:rsidR="005B59B1" w:rsidRPr="00307651" w:rsidRDefault="00D47714" w:rsidP="00471F4E">
            <w:pPr>
              <w:pStyle w:val="ListParagraph"/>
              <w:numPr>
                <w:ilvl w:val="0"/>
                <w:numId w:val="5"/>
              </w:numPr>
              <w:spacing w:after="0"/>
              <w:jc w:val="left"/>
            </w:pPr>
            <w:r w:rsidRPr="00307651">
              <w:t xml:space="preserve">We can show the track details if the Status is </w:t>
            </w:r>
            <w:r w:rsidR="00307651" w:rsidRPr="00307651">
              <w:rPr>
                <w:b/>
                <w:bCs/>
              </w:rPr>
              <w:t>1,2,3,4</w:t>
            </w:r>
            <w:r w:rsidR="00307651" w:rsidRPr="00307651">
              <w:t xml:space="preserve">   </w:t>
            </w:r>
          </w:p>
        </w:tc>
      </w:tr>
      <w:tr w:rsidR="00D47714" w:rsidRPr="002E39ED" w14:paraId="355A062F" w14:textId="77777777" w:rsidTr="00FF5186">
        <w:tc>
          <w:tcPr>
            <w:tcW w:w="9350" w:type="dxa"/>
          </w:tcPr>
          <w:p w14:paraId="4790435C" w14:textId="2E61442C" w:rsidR="00307651" w:rsidRPr="00FB7448" w:rsidRDefault="00307651" w:rsidP="00471F4E">
            <w:pPr>
              <w:pStyle w:val="ListParagraph"/>
              <w:numPr>
                <w:ilvl w:val="0"/>
                <w:numId w:val="5"/>
              </w:numPr>
            </w:pPr>
            <w:r w:rsidRPr="00FB7448">
              <w:t xml:space="preserve">Regarding Pause button, the user can pause track if </w:t>
            </w:r>
            <w:proofErr w:type="gramStart"/>
            <w:r w:rsidRPr="00FB7448">
              <w:t>it’s</w:t>
            </w:r>
            <w:proofErr w:type="gramEnd"/>
            <w:r w:rsidRPr="00FB7448">
              <w:t xml:space="preserve"> current status is in Progress.</w:t>
            </w:r>
          </w:p>
          <w:p w14:paraId="6481150A" w14:textId="69903181" w:rsidR="00FB7448" w:rsidRPr="00FB7448" w:rsidRDefault="00FB7448" w:rsidP="00FB7448">
            <w:pPr>
              <w:pStyle w:val="ListParagraph"/>
              <w:ind w:left="1350"/>
            </w:pPr>
            <w:r w:rsidRPr="00FB7448">
              <w:t xml:space="preserve">And will update </w:t>
            </w:r>
            <w:proofErr w:type="spellStart"/>
            <w:r w:rsidRPr="00FB7448">
              <w:t>track_records</w:t>
            </w:r>
            <w:proofErr w:type="spellEnd"/>
            <w:r w:rsidRPr="00FB7448">
              <w:t xml:space="preserve"> set Status = 3</w:t>
            </w:r>
          </w:p>
          <w:p w14:paraId="4CA44566" w14:textId="022E73F9" w:rsidR="00FB7448" w:rsidRPr="00FB7448" w:rsidRDefault="00FB7448" w:rsidP="00471F4E">
            <w:pPr>
              <w:pStyle w:val="ListParagraph"/>
              <w:numPr>
                <w:ilvl w:val="0"/>
                <w:numId w:val="5"/>
              </w:numPr>
            </w:pPr>
            <w:r w:rsidRPr="00FB7448">
              <w:t xml:space="preserve">Regarding Resume button, the user can Resume track if it’s current status is Paused and Expiry Date still </w:t>
            </w:r>
            <w:proofErr w:type="gramStart"/>
            <w:r w:rsidRPr="00FB7448">
              <w:t>valid..</w:t>
            </w:r>
            <w:proofErr w:type="gramEnd"/>
          </w:p>
          <w:p w14:paraId="550729ED" w14:textId="35CE5447" w:rsidR="00FB7448" w:rsidRPr="00FB7448" w:rsidRDefault="00FB7448" w:rsidP="00FB7448">
            <w:pPr>
              <w:pStyle w:val="ListParagraph"/>
              <w:ind w:left="1350"/>
            </w:pPr>
            <w:r w:rsidRPr="00FB7448">
              <w:t xml:space="preserve">And will update </w:t>
            </w:r>
            <w:proofErr w:type="spellStart"/>
            <w:r w:rsidRPr="00FB7448">
              <w:t>track_records</w:t>
            </w:r>
            <w:proofErr w:type="spellEnd"/>
            <w:r w:rsidRPr="00FB7448">
              <w:t xml:space="preserve"> set Status = 4</w:t>
            </w:r>
          </w:p>
          <w:p w14:paraId="427248A7" w14:textId="4783F5DE" w:rsidR="00210E56" w:rsidRPr="00210E56" w:rsidRDefault="00210E56" w:rsidP="00210E56">
            <w:pPr>
              <w:spacing w:after="0"/>
              <w:jc w:val="left"/>
            </w:pPr>
          </w:p>
        </w:tc>
      </w:tr>
    </w:tbl>
    <w:p w14:paraId="2B647513" w14:textId="405B2437" w:rsidR="001905C2" w:rsidRDefault="001905C2" w:rsidP="00CD0418"/>
    <w:p w14:paraId="038938A3" w14:textId="424E72D9" w:rsidR="001905C2" w:rsidRDefault="001905C2" w:rsidP="00CD0418"/>
    <w:p w14:paraId="5698BA0F" w14:textId="77777777" w:rsidR="001905C2" w:rsidRDefault="001905C2" w:rsidP="00CD0418"/>
    <w:p w14:paraId="2C95E337" w14:textId="77777777" w:rsidR="00CD0418" w:rsidRPr="00CD0418" w:rsidRDefault="00CD0418" w:rsidP="00CD0418"/>
    <w:p w14:paraId="2CDB022D" w14:textId="6557D728" w:rsidR="00E52E66" w:rsidRDefault="00E52E66">
      <w:pPr>
        <w:pStyle w:val="Heading2"/>
      </w:pPr>
      <w:bookmarkStart w:id="10" w:name="_Toc86665648"/>
      <w:r>
        <w:t>Immediate Tracking</w:t>
      </w:r>
      <w:bookmarkEnd w:id="10"/>
    </w:p>
    <w:p w14:paraId="14BE7245" w14:textId="77777777" w:rsidR="00215E1D" w:rsidRPr="00321A1C" w:rsidRDefault="00215E1D" w:rsidP="00215E1D">
      <w:pPr>
        <w:rPr>
          <w:b/>
          <w:bCs/>
          <w:i/>
          <w:iCs/>
          <w:color w:val="FF0000"/>
          <w:sz w:val="22"/>
          <w:szCs w:val="22"/>
          <w:u w:val="single"/>
        </w:rPr>
      </w:pPr>
      <w:r w:rsidRPr="00E90907">
        <w:rPr>
          <w:b/>
          <w:bCs/>
          <w:i/>
          <w:iCs/>
          <w:color w:val="FF0000"/>
          <w:sz w:val="22"/>
          <w:szCs w:val="22"/>
          <w:u w:val="single"/>
        </w:rPr>
        <w:t>Note: all actions on th</w:t>
      </w:r>
      <w:r>
        <w:rPr>
          <w:b/>
          <w:bCs/>
          <w:i/>
          <w:iCs/>
          <w:color w:val="FF0000"/>
          <w:sz w:val="22"/>
          <w:szCs w:val="22"/>
          <w:u w:val="single"/>
        </w:rPr>
        <w:t>is module</w:t>
      </w:r>
      <w:r w:rsidRPr="00E90907">
        <w:rPr>
          <w:b/>
          <w:bCs/>
          <w:i/>
          <w:iCs/>
          <w:color w:val="FF0000"/>
          <w:sz w:val="22"/>
          <w:szCs w:val="22"/>
          <w:u w:val="single"/>
        </w:rPr>
        <w:t xml:space="preserve">, </w:t>
      </w:r>
      <w:r>
        <w:rPr>
          <w:b/>
          <w:bCs/>
          <w:i/>
          <w:iCs/>
          <w:color w:val="FF0000"/>
          <w:sz w:val="22"/>
          <w:szCs w:val="22"/>
          <w:u w:val="single"/>
        </w:rPr>
        <w:t>will be from web side.</w:t>
      </w:r>
    </w:p>
    <w:p w14:paraId="75E60799" w14:textId="77777777" w:rsidR="00215E1D" w:rsidRPr="00215E1D" w:rsidRDefault="00215E1D" w:rsidP="00215E1D"/>
    <w:p w14:paraId="393F579A" w14:textId="77777777" w:rsidR="00445CD5" w:rsidRPr="002E39ED" w:rsidRDefault="00445CD5" w:rsidP="00445CD5">
      <w:pPr>
        <w:rPr>
          <w:b/>
          <w:bCs/>
        </w:rPr>
      </w:pPr>
      <w:r w:rsidRPr="002E39ED">
        <w:rPr>
          <w:b/>
          <w:bCs/>
        </w:rPr>
        <w:t>Columns Detailed Specifications:</w:t>
      </w:r>
    </w:p>
    <w:tbl>
      <w:tblPr>
        <w:tblStyle w:val="TableGrid"/>
        <w:tblW w:w="9623" w:type="dxa"/>
        <w:tblLook w:val="04A0" w:firstRow="1" w:lastRow="0" w:firstColumn="1" w:lastColumn="0" w:noHBand="0" w:noVBand="1"/>
      </w:tblPr>
      <w:tblGrid>
        <w:gridCol w:w="906"/>
        <w:gridCol w:w="1502"/>
        <w:gridCol w:w="626"/>
        <w:gridCol w:w="587"/>
        <w:gridCol w:w="737"/>
        <w:gridCol w:w="501"/>
        <w:gridCol w:w="838"/>
        <w:gridCol w:w="1787"/>
        <w:gridCol w:w="667"/>
        <w:gridCol w:w="812"/>
        <w:gridCol w:w="660"/>
      </w:tblGrid>
      <w:tr w:rsidR="00445CD5" w:rsidRPr="00592C02" w14:paraId="47BF2478" w14:textId="77777777" w:rsidTr="00445CD5">
        <w:trPr>
          <w:trHeight w:val="328"/>
        </w:trPr>
        <w:tc>
          <w:tcPr>
            <w:tcW w:w="906" w:type="dxa"/>
            <w:shd w:val="clear" w:color="auto" w:fill="FFE07D"/>
          </w:tcPr>
          <w:p w14:paraId="7C34D4D5" w14:textId="77777777" w:rsidR="00445CD5" w:rsidRPr="00592C02" w:rsidRDefault="00445CD5" w:rsidP="00FF5186">
            <w:pPr>
              <w:rPr>
                <w:b/>
                <w:bCs/>
                <w:sz w:val="16"/>
                <w:szCs w:val="16"/>
              </w:rPr>
            </w:pPr>
            <w:r w:rsidRPr="00592C02">
              <w:rPr>
                <w:b/>
                <w:bCs/>
                <w:sz w:val="16"/>
                <w:szCs w:val="16"/>
              </w:rPr>
              <w:lastRenderedPageBreak/>
              <w:t>Display Name</w:t>
            </w:r>
          </w:p>
        </w:tc>
        <w:tc>
          <w:tcPr>
            <w:tcW w:w="1502" w:type="dxa"/>
            <w:shd w:val="clear" w:color="auto" w:fill="FFE07D"/>
          </w:tcPr>
          <w:p w14:paraId="11D5FB93" w14:textId="77777777" w:rsidR="00445CD5" w:rsidRPr="00592C02" w:rsidRDefault="00445CD5" w:rsidP="00FF5186">
            <w:pPr>
              <w:rPr>
                <w:b/>
                <w:bCs/>
                <w:sz w:val="16"/>
                <w:szCs w:val="16"/>
              </w:rPr>
            </w:pPr>
            <w:r w:rsidRPr="00592C02">
              <w:rPr>
                <w:b/>
                <w:bCs/>
                <w:sz w:val="16"/>
                <w:szCs w:val="16"/>
              </w:rPr>
              <w:t>Field Data</w:t>
            </w:r>
          </w:p>
        </w:tc>
        <w:tc>
          <w:tcPr>
            <w:tcW w:w="626" w:type="dxa"/>
            <w:shd w:val="clear" w:color="auto" w:fill="FFE07D"/>
          </w:tcPr>
          <w:p w14:paraId="5920E42F" w14:textId="77777777" w:rsidR="00445CD5" w:rsidRPr="00592C02" w:rsidRDefault="00445CD5" w:rsidP="00FF5186">
            <w:pPr>
              <w:rPr>
                <w:b/>
                <w:bCs/>
                <w:sz w:val="16"/>
                <w:szCs w:val="16"/>
              </w:rPr>
            </w:pPr>
            <w:r w:rsidRPr="00592C02">
              <w:rPr>
                <w:b/>
                <w:bCs/>
                <w:sz w:val="16"/>
                <w:szCs w:val="16"/>
              </w:rPr>
              <w:t>Field Type</w:t>
            </w:r>
          </w:p>
        </w:tc>
        <w:tc>
          <w:tcPr>
            <w:tcW w:w="587" w:type="dxa"/>
            <w:shd w:val="clear" w:color="auto" w:fill="FFE07D"/>
          </w:tcPr>
          <w:p w14:paraId="5DDEB83D" w14:textId="77777777" w:rsidR="00445CD5" w:rsidRPr="00592C02" w:rsidRDefault="00445CD5" w:rsidP="00FF5186">
            <w:pPr>
              <w:rPr>
                <w:b/>
                <w:bCs/>
                <w:sz w:val="16"/>
                <w:szCs w:val="16"/>
              </w:rPr>
            </w:pPr>
            <w:r w:rsidRPr="00592C02">
              <w:rPr>
                <w:b/>
                <w:bCs/>
                <w:sz w:val="16"/>
                <w:szCs w:val="16"/>
              </w:rPr>
              <w:t>Input Type</w:t>
            </w:r>
          </w:p>
        </w:tc>
        <w:tc>
          <w:tcPr>
            <w:tcW w:w="737" w:type="dxa"/>
            <w:shd w:val="clear" w:color="auto" w:fill="FFE07D"/>
          </w:tcPr>
          <w:p w14:paraId="444EDBD8" w14:textId="77777777" w:rsidR="00445CD5" w:rsidRPr="00592C02" w:rsidRDefault="00445CD5" w:rsidP="00FF5186">
            <w:pPr>
              <w:rPr>
                <w:b/>
                <w:bCs/>
                <w:sz w:val="16"/>
                <w:szCs w:val="16"/>
              </w:rPr>
            </w:pPr>
            <w:r w:rsidRPr="00592C02">
              <w:rPr>
                <w:b/>
                <w:bCs/>
                <w:sz w:val="16"/>
                <w:szCs w:val="16"/>
              </w:rPr>
              <w:t>Editable</w:t>
            </w:r>
          </w:p>
        </w:tc>
        <w:tc>
          <w:tcPr>
            <w:tcW w:w="501" w:type="dxa"/>
            <w:shd w:val="clear" w:color="auto" w:fill="FFE07D"/>
          </w:tcPr>
          <w:p w14:paraId="2054C596" w14:textId="77777777" w:rsidR="00445CD5" w:rsidRPr="00592C02" w:rsidRDefault="00445CD5" w:rsidP="00FF5186">
            <w:pPr>
              <w:rPr>
                <w:b/>
                <w:bCs/>
                <w:sz w:val="16"/>
                <w:szCs w:val="16"/>
              </w:rPr>
            </w:pPr>
            <w:r w:rsidRPr="00592C02">
              <w:rPr>
                <w:b/>
                <w:bCs/>
                <w:sz w:val="16"/>
                <w:szCs w:val="16"/>
              </w:rPr>
              <w:t>O/M</w:t>
            </w:r>
          </w:p>
        </w:tc>
        <w:tc>
          <w:tcPr>
            <w:tcW w:w="838" w:type="dxa"/>
            <w:shd w:val="clear" w:color="auto" w:fill="FFE07D"/>
          </w:tcPr>
          <w:p w14:paraId="6F2CD658" w14:textId="77777777" w:rsidR="00445CD5" w:rsidRPr="00592C02" w:rsidRDefault="00445CD5" w:rsidP="00FF5186">
            <w:pPr>
              <w:rPr>
                <w:b/>
                <w:bCs/>
                <w:sz w:val="16"/>
                <w:szCs w:val="16"/>
              </w:rPr>
            </w:pPr>
            <w:r w:rsidRPr="00592C02">
              <w:rPr>
                <w:b/>
                <w:bCs/>
                <w:sz w:val="16"/>
                <w:szCs w:val="16"/>
              </w:rPr>
              <w:t>Business Rule</w:t>
            </w:r>
          </w:p>
        </w:tc>
        <w:tc>
          <w:tcPr>
            <w:tcW w:w="1787" w:type="dxa"/>
            <w:shd w:val="clear" w:color="auto" w:fill="FFE07D"/>
          </w:tcPr>
          <w:p w14:paraId="2627D96B" w14:textId="77777777" w:rsidR="00445CD5" w:rsidRPr="00592C02" w:rsidRDefault="00445CD5" w:rsidP="00FF5186">
            <w:pPr>
              <w:rPr>
                <w:b/>
                <w:bCs/>
                <w:sz w:val="16"/>
                <w:szCs w:val="16"/>
              </w:rPr>
            </w:pPr>
            <w:r w:rsidRPr="00592C02">
              <w:rPr>
                <w:b/>
                <w:bCs/>
                <w:sz w:val="16"/>
                <w:szCs w:val="16"/>
              </w:rPr>
              <w:t>DB Action</w:t>
            </w:r>
          </w:p>
        </w:tc>
        <w:tc>
          <w:tcPr>
            <w:tcW w:w="667" w:type="dxa"/>
            <w:shd w:val="clear" w:color="auto" w:fill="FFE07D"/>
          </w:tcPr>
          <w:p w14:paraId="61CCA3A1" w14:textId="77777777" w:rsidR="00445CD5" w:rsidRPr="00592C02" w:rsidRDefault="00445CD5" w:rsidP="00FF5186">
            <w:pPr>
              <w:rPr>
                <w:b/>
                <w:bCs/>
                <w:sz w:val="16"/>
                <w:szCs w:val="16"/>
              </w:rPr>
            </w:pPr>
            <w:r w:rsidRPr="00592C02">
              <w:rPr>
                <w:b/>
                <w:bCs/>
                <w:sz w:val="16"/>
                <w:szCs w:val="16"/>
              </w:rPr>
              <w:t>Is Unique</w:t>
            </w:r>
          </w:p>
          <w:p w14:paraId="02AE3574" w14:textId="77777777" w:rsidR="00445CD5" w:rsidRPr="00592C02" w:rsidRDefault="00445CD5" w:rsidP="00FF5186">
            <w:pPr>
              <w:rPr>
                <w:b/>
                <w:bCs/>
                <w:sz w:val="16"/>
                <w:szCs w:val="16"/>
              </w:rPr>
            </w:pPr>
            <w:r w:rsidRPr="00592C02">
              <w:rPr>
                <w:b/>
                <w:bCs/>
                <w:sz w:val="16"/>
                <w:szCs w:val="16"/>
              </w:rPr>
              <w:t>Y/N</w:t>
            </w:r>
          </w:p>
        </w:tc>
        <w:tc>
          <w:tcPr>
            <w:tcW w:w="812" w:type="dxa"/>
            <w:shd w:val="clear" w:color="auto" w:fill="FFE07D"/>
          </w:tcPr>
          <w:p w14:paraId="70454E12" w14:textId="77777777" w:rsidR="00445CD5" w:rsidRPr="00592C02" w:rsidRDefault="00445CD5" w:rsidP="00FF5186">
            <w:pPr>
              <w:rPr>
                <w:b/>
                <w:bCs/>
                <w:sz w:val="16"/>
                <w:szCs w:val="16"/>
              </w:rPr>
            </w:pPr>
            <w:r w:rsidRPr="00592C02">
              <w:rPr>
                <w:b/>
                <w:bCs/>
                <w:sz w:val="16"/>
                <w:szCs w:val="16"/>
              </w:rPr>
              <w:t>Minimum Length</w:t>
            </w:r>
          </w:p>
        </w:tc>
        <w:tc>
          <w:tcPr>
            <w:tcW w:w="660" w:type="dxa"/>
            <w:shd w:val="clear" w:color="auto" w:fill="FFE07D"/>
          </w:tcPr>
          <w:p w14:paraId="2DD10BD1" w14:textId="77777777" w:rsidR="00445CD5" w:rsidRPr="00592C02" w:rsidRDefault="00445CD5" w:rsidP="00FF5186">
            <w:pPr>
              <w:rPr>
                <w:b/>
                <w:bCs/>
                <w:sz w:val="16"/>
                <w:szCs w:val="16"/>
              </w:rPr>
            </w:pPr>
            <w:r w:rsidRPr="00592C02">
              <w:rPr>
                <w:b/>
                <w:bCs/>
                <w:sz w:val="16"/>
                <w:szCs w:val="16"/>
              </w:rPr>
              <w:t>Max Length</w:t>
            </w:r>
          </w:p>
        </w:tc>
      </w:tr>
      <w:tr w:rsidR="00445CD5" w:rsidRPr="00592C02" w14:paraId="0D30F051" w14:textId="77777777" w:rsidTr="00445CD5">
        <w:trPr>
          <w:trHeight w:val="159"/>
        </w:trPr>
        <w:tc>
          <w:tcPr>
            <w:tcW w:w="906" w:type="dxa"/>
          </w:tcPr>
          <w:p w14:paraId="37DE0CD5" w14:textId="77777777" w:rsidR="00445CD5" w:rsidRPr="00592C02" w:rsidRDefault="00445CD5" w:rsidP="00FF5186">
            <w:pPr>
              <w:rPr>
                <w:sz w:val="18"/>
                <w:szCs w:val="18"/>
              </w:rPr>
            </w:pPr>
            <w:r>
              <w:rPr>
                <w:sz w:val="18"/>
                <w:szCs w:val="18"/>
              </w:rPr>
              <w:t>MSISDN(s)</w:t>
            </w:r>
          </w:p>
        </w:tc>
        <w:tc>
          <w:tcPr>
            <w:tcW w:w="1502" w:type="dxa"/>
          </w:tcPr>
          <w:p w14:paraId="5C9F0B6A" w14:textId="77777777" w:rsidR="00445CD5" w:rsidRPr="00592C02" w:rsidRDefault="00445CD5" w:rsidP="00FF5186">
            <w:pPr>
              <w:rPr>
                <w:sz w:val="18"/>
                <w:szCs w:val="18"/>
              </w:rPr>
            </w:pPr>
            <w:r w:rsidRPr="00592C02">
              <w:t>N/A</w:t>
            </w:r>
          </w:p>
        </w:tc>
        <w:tc>
          <w:tcPr>
            <w:tcW w:w="626" w:type="dxa"/>
          </w:tcPr>
          <w:p w14:paraId="5C85B8A6" w14:textId="77777777" w:rsidR="00445CD5" w:rsidRPr="00592C02" w:rsidRDefault="00445CD5" w:rsidP="00FF5186">
            <w:pPr>
              <w:rPr>
                <w:sz w:val="18"/>
                <w:szCs w:val="18"/>
              </w:rPr>
            </w:pPr>
            <w:r w:rsidRPr="00592C02">
              <w:rPr>
                <w:sz w:val="18"/>
                <w:szCs w:val="18"/>
              </w:rPr>
              <w:t>Input Text</w:t>
            </w:r>
          </w:p>
        </w:tc>
        <w:tc>
          <w:tcPr>
            <w:tcW w:w="587" w:type="dxa"/>
          </w:tcPr>
          <w:p w14:paraId="11099BAA" w14:textId="77777777" w:rsidR="00445CD5" w:rsidRPr="00592C02" w:rsidRDefault="00445CD5" w:rsidP="00FF5186">
            <w:pPr>
              <w:rPr>
                <w:sz w:val="18"/>
                <w:szCs w:val="18"/>
              </w:rPr>
            </w:pPr>
            <w:r>
              <w:rPr>
                <w:sz w:val="18"/>
                <w:szCs w:val="18"/>
              </w:rPr>
              <w:t>String</w:t>
            </w:r>
          </w:p>
        </w:tc>
        <w:tc>
          <w:tcPr>
            <w:tcW w:w="737" w:type="dxa"/>
          </w:tcPr>
          <w:p w14:paraId="38A576B1" w14:textId="77777777" w:rsidR="00445CD5" w:rsidRPr="00592C02" w:rsidRDefault="00445CD5" w:rsidP="00FF5186">
            <w:pPr>
              <w:rPr>
                <w:sz w:val="18"/>
                <w:szCs w:val="18"/>
              </w:rPr>
            </w:pPr>
            <w:r>
              <w:rPr>
                <w:sz w:val="18"/>
                <w:szCs w:val="18"/>
              </w:rPr>
              <w:t>No edit page</w:t>
            </w:r>
          </w:p>
        </w:tc>
        <w:tc>
          <w:tcPr>
            <w:tcW w:w="501" w:type="dxa"/>
          </w:tcPr>
          <w:p w14:paraId="3EC7250A" w14:textId="77777777" w:rsidR="00445CD5" w:rsidRPr="00592C02" w:rsidRDefault="00445CD5" w:rsidP="00FF5186">
            <w:pPr>
              <w:rPr>
                <w:sz w:val="18"/>
                <w:szCs w:val="18"/>
              </w:rPr>
            </w:pPr>
            <w:r w:rsidRPr="00592C02">
              <w:rPr>
                <w:sz w:val="18"/>
                <w:szCs w:val="18"/>
              </w:rPr>
              <w:t>M</w:t>
            </w:r>
          </w:p>
        </w:tc>
        <w:tc>
          <w:tcPr>
            <w:tcW w:w="838" w:type="dxa"/>
          </w:tcPr>
          <w:p w14:paraId="78E4C812" w14:textId="77777777" w:rsidR="00445CD5" w:rsidRPr="00592C02" w:rsidRDefault="00445CD5" w:rsidP="00FF5186">
            <w:pPr>
              <w:rPr>
                <w:sz w:val="18"/>
                <w:szCs w:val="18"/>
              </w:rPr>
            </w:pPr>
            <w:r>
              <w:rPr>
                <w:sz w:val="18"/>
                <w:szCs w:val="18"/>
              </w:rPr>
              <w:t>Numbers comma separated</w:t>
            </w:r>
          </w:p>
        </w:tc>
        <w:tc>
          <w:tcPr>
            <w:tcW w:w="1787" w:type="dxa"/>
          </w:tcPr>
          <w:p w14:paraId="7BDC59C4" w14:textId="77777777" w:rsidR="00445CD5" w:rsidRPr="00592C02" w:rsidRDefault="00445CD5" w:rsidP="00FF5186">
            <w:proofErr w:type="spellStart"/>
            <w:r w:rsidRPr="00B37713">
              <w:t>track_</w:t>
            </w:r>
            <w:proofErr w:type="gramStart"/>
            <w:r w:rsidRPr="00B37713">
              <w:t>records.MSISDN</w:t>
            </w:r>
            <w:proofErr w:type="spellEnd"/>
            <w:proofErr w:type="gramEnd"/>
          </w:p>
        </w:tc>
        <w:tc>
          <w:tcPr>
            <w:tcW w:w="667" w:type="dxa"/>
          </w:tcPr>
          <w:p w14:paraId="4F6C9E87" w14:textId="77777777" w:rsidR="00445CD5" w:rsidRPr="00592C02" w:rsidRDefault="00445CD5" w:rsidP="00FF5186">
            <w:pPr>
              <w:rPr>
                <w:sz w:val="18"/>
                <w:szCs w:val="18"/>
              </w:rPr>
            </w:pPr>
            <w:r w:rsidRPr="00592C02">
              <w:rPr>
                <w:sz w:val="18"/>
                <w:szCs w:val="18"/>
              </w:rPr>
              <w:t>N/A</w:t>
            </w:r>
          </w:p>
        </w:tc>
        <w:tc>
          <w:tcPr>
            <w:tcW w:w="812" w:type="dxa"/>
          </w:tcPr>
          <w:p w14:paraId="150A714B" w14:textId="77777777" w:rsidR="00445CD5" w:rsidRPr="00592C02" w:rsidRDefault="00445CD5" w:rsidP="00FF5186">
            <w:pPr>
              <w:rPr>
                <w:sz w:val="18"/>
                <w:szCs w:val="18"/>
              </w:rPr>
            </w:pPr>
            <w:r w:rsidRPr="00592C02">
              <w:rPr>
                <w:sz w:val="18"/>
                <w:szCs w:val="18"/>
              </w:rPr>
              <w:t>N/A</w:t>
            </w:r>
          </w:p>
        </w:tc>
        <w:tc>
          <w:tcPr>
            <w:tcW w:w="660" w:type="dxa"/>
          </w:tcPr>
          <w:p w14:paraId="4CA91254" w14:textId="77777777" w:rsidR="00445CD5" w:rsidRPr="00592C02" w:rsidRDefault="00445CD5" w:rsidP="00FF5186">
            <w:pPr>
              <w:rPr>
                <w:sz w:val="18"/>
                <w:szCs w:val="18"/>
              </w:rPr>
            </w:pPr>
            <w:r>
              <w:rPr>
                <w:sz w:val="18"/>
                <w:szCs w:val="18"/>
              </w:rPr>
              <w:t>1500</w:t>
            </w:r>
          </w:p>
        </w:tc>
      </w:tr>
      <w:tr w:rsidR="00445CD5" w:rsidRPr="00592C02" w14:paraId="4EE39840" w14:textId="77777777" w:rsidTr="00445CD5">
        <w:trPr>
          <w:trHeight w:val="159"/>
        </w:trPr>
        <w:tc>
          <w:tcPr>
            <w:tcW w:w="906" w:type="dxa"/>
          </w:tcPr>
          <w:p w14:paraId="7C84009B" w14:textId="77777777" w:rsidR="00445CD5" w:rsidRDefault="00445CD5" w:rsidP="00FF5186">
            <w:r>
              <w:t>Interval</w:t>
            </w:r>
          </w:p>
        </w:tc>
        <w:tc>
          <w:tcPr>
            <w:tcW w:w="1502" w:type="dxa"/>
          </w:tcPr>
          <w:p w14:paraId="6F182740" w14:textId="777A821D" w:rsidR="00445CD5" w:rsidRPr="00592C02" w:rsidRDefault="00445CD5" w:rsidP="00FF5186">
            <w:r>
              <w:t xml:space="preserve">1 </w:t>
            </w:r>
            <w:proofErr w:type="gramStart"/>
            <w:r>
              <w:t>Min ,</w:t>
            </w:r>
            <w:proofErr w:type="gramEnd"/>
            <w:r>
              <w:t xml:space="preserve"> 5 min , 15 Min </w:t>
            </w:r>
          </w:p>
        </w:tc>
        <w:tc>
          <w:tcPr>
            <w:tcW w:w="626" w:type="dxa"/>
          </w:tcPr>
          <w:p w14:paraId="0CA6C6A7" w14:textId="77777777" w:rsidR="00445CD5" w:rsidRDefault="00445CD5" w:rsidP="00FF5186">
            <w:pPr>
              <w:rPr>
                <w:sz w:val="18"/>
                <w:szCs w:val="18"/>
              </w:rPr>
            </w:pPr>
            <w:proofErr w:type="spellStart"/>
            <w:r>
              <w:rPr>
                <w:sz w:val="18"/>
                <w:szCs w:val="18"/>
              </w:rPr>
              <w:t>listBox</w:t>
            </w:r>
            <w:proofErr w:type="spellEnd"/>
          </w:p>
        </w:tc>
        <w:tc>
          <w:tcPr>
            <w:tcW w:w="587" w:type="dxa"/>
          </w:tcPr>
          <w:p w14:paraId="751FA6A4" w14:textId="77777777" w:rsidR="00445CD5" w:rsidRPr="00592C02" w:rsidRDefault="00445CD5" w:rsidP="00FF5186">
            <w:pPr>
              <w:rPr>
                <w:sz w:val="18"/>
                <w:szCs w:val="18"/>
              </w:rPr>
            </w:pPr>
            <w:r>
              <w:rPr>
                <w:sz w:val="18"/>
                <w:szCs w:val="18"/>
              </w:rPr>
              <w:t>select</w:t>
            </w:r>
          </w:p>
        </w:tc>
        <w:tc>
          <w:tcPr>
            <w:tcW w:w="737" w:type="dxa"/>
          </w:tcPr>
          <w:p w14:paraId="5A48E7B3" w14:textId="77777777" w:rsidR="00445CD5" w:rsidRDefault="00445CD5" w:rsidP="00FF5186">
            <w:pPr>
              <w:rPr>
                <w:sz w:val="18"/>
                <w:szCs w:val="18"/>
              </w:rPr>
            </w:pPr>
            <w:r>
              <w:rPr>
                <w:sz w:val="18"/>
                <w:szCs w:val="18"/>
              </w:rPr>
              <w:t>No edit page</w:t>
            </w:r>
          </w:p>
        </w:tc>
        <w:tc>
          <w:tcPr>
            <w:tcW w:w="501" w:type="dxa"/>
          </w:tcPr>
          <w:p w14:paraId="39ED9D43" w14:textId="77777777" w:rsidR="00445CD5" w:rsidRPr="00592C02" w:rsidRDefault="00445CD5" w:rsidP="00FF5186">
            <w:pPr>
              <w:rPr>
                <w:sz w:val="18"/>
                <w:szCs w:val="18"/>
              </w:rPr>
            </w:pPr>
            <w:r>
              <w:rPr>
                <w:sz w:val="18"/>
                <w:szCs w:val="18"/>
              </w:rPr>
              <w:t>M</w:t>
            </w:r>
          </w:p>
        </w:tc>
        <w:tc>
          <w:tcPr>
            <w:tcW w:w="838" w:type="dxa"/>
          </w:tcPr>
          <w:p w14:paraId="6BB6E802" w14:textId="77777777" w:rsidR="00445CD5" w:rsidRDefault="00445CD5" w:rsidP="00FF5186">
            <w:pPr>
              <w:rPr>
                <w:sz w:val="18"/>
                <w:szCs w:val="18"/>
              </w:rPr>
            </w:pPr>
            <w:r>
              <w:rPr>
                <w:sz w:val="18"/>
                <w:szCs w:val="18"/>
              </w:rPr>
              <w:t>N/A</w:t>
            </w:r>
          </w:p>
        </w:tc>
        <w:tc>
          <w:tcPr>
            <w:tcW w:w="1787" w:type="dxa"/>
          </w:tcPr>
          <w:p w14:paraId="62EF784E" w14:textId="77777777" w:rsidR="00445CD5" w:rsidRPr="00B37713" w:rsidRDefault="00445CD5" w:rsidP="00FF5186">
            <w:proofErr w:type="spellStart"/>
            <w:r w:rsidRPr="00B37713">
              <w:t>track_records</w:t>
            </w:r>
            <w:proofErr w:type="spellEnd"/>
            <w:r>
              <w:t xml:space="preserve">. </w:t>
            </w:r>
            <w:r w:rsidRPr="004A1279">
              <w:t>Interval</w:t>
            </w:r>
          </w:p>
        </w:tc>
        <w:tc>
          <w:tcPr>
            <w:tcW w:w="667" w:type="dxa"/>
          </w:tcPr>
          <w:p w14:paraId="17E7319D" w14:textId="77777777" w:rsidR="00445CD5" w:rsidRPr="00592C02" w:rsidRDefault="00445CD5" w:rsidP="00FF5186">
            <w:pPr>
              <w:rPr>
                <w:sz w:val="18"/>
                <w:szCs w:val="18"/>
              </w:rPr>
            </w:pPr>
            <w:r w:rsidRPr="00592C02">
              <w:rPr>
                <w:sz w:val="18"/>
                <w:szCs w:val="18"/>
              </w:rPr>
              <w:t>N/A</w:t>
            </w:r>
          </w:p>
        </w:tc>
        <w:tc>
          <w:tcPr>
            <w:tcW w:w="812" w:type="dxa"/>
          </w:tcPr>
          <w:p w14:paraId="1B670F62" w14:textId="77777777" w:rsidR="00445CD5" w:rsidRPr="00592C02" w:rsidRDefault="00445CD5" w:rsidP="00FF5186">
            <w:pPr>
              <w:rPr>
                <w:sz w:val="18"/>
                <w:szCs w:val="18"/>
              </w:rPr>
            </w:pPr>
            <w:r w:rsidRPr="00592C02">
              <w:rPr>
                <w:sz w:val="18"/>
                <w:szCs w:val="18"/>
              </w:rPr>
              <w:t>N/A</w:t>
            </w:r>
          </w:p>
        </w:tc>
        <w:tc>
          <w:tcPr>
            <w:tcW w:w="660" w:type="dxa"/>
          </w:tcPr>
          <w:p w14:paraId="5BC5D0AE" w14:textId="77777777" w:rsidR="00445CD5" w:rsidRPr="00592C02" w:rsidRDefault="00445CD5" w:rsidP="00FF5186">
            <w:pPr>
              <w:rPr>
                <w:sz w:val="18"/>
                <w:szCs w:val="18"/>
              </w:rPr>
            </w:pPr>
            <w:r w:rsidRPr="00592C02">
              <w:rPr>
                <w:sz w:val="18"/>
                <w:szCs w:val="18"/>
              </w:rPr>
              <w:t>N/A</w:t>
            </w:r>
          </w:p>
        </w:tc>
      </w:tr>
      <w:tr w:rsidR="00445CD5" w:rsidRPr="00592C02" w14:paraId="61082067" w14:textId="77777777" w:rsidTr="00445CD5">
        <w:trPr>
          <w:trHeight w:val="159"/>
        </w:trPr>
        <w:tc>
          <w:tcPr>
            <w:tcW w:w="906" w:type="dxa"/>
          </w:tcPr>
          <w:p w14:paraId="5467A2D4" w14:textId="77777777" w:rsidR="00445CD5" w:rsidRDefault="00445CD5" w:rsidP="00FF5186">
            <w:r w:rsidRPr="006337A9">
              <w:t>Position Method</w:t>
            </w:r>
          </w:p>
        </w:tc>
        <w:tc>
          <w:tcPr>
            <w:tcW w:w="1502" w:type="dxa"/>
          </w:tcPr>
          <w:p w14:paraId="26DE8FDC" w14:textId="77777777" w:rsidR="00445CD5" w:rsidRDefault="00445CD5" w:rsidP="00FF5186">
            <w:pPr>
              <w:autoSpaceDE w:val="0"/>
              <w:autoSpaceDN w:val="0"/>
              <w:adjustRightInd w:val="0"/>
              <w:spacing w:after="0"/>
              <w:jc w:val="left"/>
            </w:pPr>
            <w:proofErr w:type="spellStart"/>
            <w:r w:rsidRPr="001D3DE6">
              <w:t>position_methods</w:t>
            </w:r>
            <w:proofErr w:type="spellEnd"/>
            <w:r>
              <w:t>. Name</w:t>
            </w:r>
          </w:p>
          <w:p w14:paraId="4341B387" w14:textId="77777777" w:rsidR="00445CD5" w:rsidRDefault="00445CD5" w:rsidP="00FF5186"/>
        </w:tc>
        <w:tc>
          <w:tcPr>
            <w:tcW w:w="626" w:type="dxa"/>
          </w:tcPr>
          <w:p w14:paraId="4A911C42" w14:textId="77777777" w:rsidR="00445CD5" w:rsidRDefault="00445CD5" w:rsidP="00FF5186">
            <w:pPr>
              <w:rPr>
                <w:sz w:val="18"/>
                <w:szCs w:val="18"/>
              </w:rPr>
            </w:pPr>
            <w:proofErr w:type="spellStart"/>
            <w:r>
              <w:rPr>
                <w:sz w:val="18"/>
                <w:szCs w:val="18"/>
              </w:rPr>
              <w:t>listBox</w:t>
            </w:r>
            <w:proofErr w:type="spellEnd"/>
          </w:p>
        </w:tc>
        <w:tc>
          <w:tcPr>
            <w:tcW w:w="587" w:type="dxa"/>
          </w:tcPr>
          <w:p w14:paraId="3BF5DE21" w14:textId="77777777" w:rsidR="00445CD5" w:rsidRDefault="00445CD5" w:rsidP="00FF5186">
            <w:pPr>
              <w:rPr>
                <w:sz w:val="18"/>
                <w:szCs w:val="18"/>
              </w:rPr>
            </w:pPr>
            <w:r>
              <w:rPr>
                <w:sz w:val="18"/>
                <w:szCs w:val="18"/>
              </w:rPr>
              <w:t>select</w:t>
            </w:r>
          </w:p>
        </w:tc>
        <w:tc>
          <w:tcPr>
            <w:tcW w:w="737" w:type="dxa"/>
          </w:tcPr>
          <w:p w14:paraId="62575CC5" w14:textId="77777777" w:rsidR="00445CD5" w:rsidRDefault="00445CD5" w:rsidP="00FF5186">
            <w:pPr>
              <w:rPr>
                <w:sz w:val="18"/>
                <w:szCs w:val="18"/>
              </w:rPr>
            </w:pPr>
            <w:r>
              <w:rPr>
                <w:sz w:val="18"/>
                <w:szCs w:val="18"/>
              </w:rPr>
              <w:t>No edit page</w:t>
            </w:r>
          </w:p>
        </w:tc>
        <w:tc>
          <w:tcPr>
            <w:tcW w:w="501" w:type="dxa"/>
          </w:tcPr>
          <w:p w14:paraId="4C8EE807" w14:textId="77777777" w:rsidR="00445CD5" w:rsidRDefault="00445CD5" w:rsidP="00FF5186">
            <w:pPr>
              <w:rPr>
                <w:sz w:val="18"/>
                <w:szCs w:val="18"/>
              </w:rPr>
            </w:pPr>
            <w:r>
              <w:rPr>
                <w:sz w:val="18"/>
                <w:szCs w:val="18"/>
              </w:rPr>
              <w:t>M</w:t>
            </w:r>
          </w:p>
        </w:tc>
        <w:tc>
          <w:tcPr>
            <w:tcW w:w="838" w:type="dxa"/>
          </w:tcPr>
          <w:p w14:paraId="2168350E" w14:textId="77777777" w:rsidR="00445CD5" w:rsidRDefault="00445CD5" w:rsidP="00FF5186">
            <w:pPr>
              <w:rPr>
                <w:sz w:val="18"/>
                <w:szCs w:val="18"/>
              </w:rPr>
            </w:pPr>
            <w:r>
              <w:rPr>
                <w:sz w:val="18"/>
                <w:szCs w:val="18"/>
              </w:rPr>
              <w:t>N/A</w:t>
            </w:r>
          </w:p>
        </w:tc>
        <w:tc>
          <w:tcPr>
            <w:tcW w:w="1787" w:type="dxa"/>
          </w:tcPr>
          <w:p w14:paraId="35C80BC4" w14:textId="77777777" w:rsidR="00445CD5" w:rsidRPr="00B37713" w:rsidRDefault="00445CD5" w:rsidP="00FF5186">
            <w:proofErr w:type="spellStart"/>
            <w:r w:rsidRPr="00B37713">
              <w:t>track_records</w:t>
            </w:r>
            <w:proofErr w:type="spellEnd"/>
            <w:r>
              <w:t xml:space="preserve">. </w:t>
            </w:r>
            <w:proofErr w:type="spellStart"/>
            <w:r w:rsidRPr="0067669B">
              <w:t>Position_MethodID</w:t>
            </w:r>
            <w:proofErr w:type="spellEnd"/>
          </w:p>
        </w:tc>
        <w:tc>
          <w:tcPr>
            <w:tcW w:w="667" w:type="dxa"/>
          </w:tcPr>
          <w:p w14:paraId="56782216" w14:textId="77777777" w:rsidR="00445CD5" w:rsidRPr="00592C02" w:rsidRDefault="00445CD5" w:rsidP="00FF5186">
            <w:pPr>
              <w:rPr>
                <w:sz w:val="18"/>
                <w:szCs w:val="18"/>
              </w:rPr>
            </w:pPr>
            <w:r w:rsidRPr="00592C02">
              <w:rPr>
                <w:sz w:val="18"/>
                <w:szCs w:val="18"/>
              </w:rPr>
              <w:t>N/A</w:t>
            </w:r>
          </w:p>
        </w:tc>
        <w:tc>
          <w:tcPr>
            <w:tcW w:w="812" w:type="dxa"/>
          </w:tcPr>
          <w:p w14:paraId="59C0958F" w14:textId="77777777" w:rsidR="00445CD5" w:rsidRPr="00592C02" w:rsidRDefault="00445CD5" w:rsidP="00FF5186">
            <w:pPr>
              <w:rPr>
                <w:sz w:val="18"/>
                <w:szCs w:val="18"/>
              </w:rPr>
            </w:pPr>
            <w:r w:rsidRPr="00592C02">
              <w:rPr>
                <w:sz w:val="18"/>
                <w:szCs w:val="18"/>
              </w:rPr>
              <w:t>N/A</w:t>
            </w:r>
          </w:p>
        </w:tc>
        <w:tc>
          <w:tcPr>
            <w:tcW w:w="660" w:type="dxa"/>
          </w:tcPr>
          <w:p w14:paraId="4C367A8C" w14:textId="77777777" w:rsidR="00445CD5" w:rsidRPr="00592C02" w:rsidRDefault="00445CD5" w:rsidP="00FF5186">
            <w:pPr>
              <w:rPr>
                <w:sz w:val="18"/>
                <w:szCs w:val="18"/>
              </w:rPr>
            </w:pPr>
            <w:r w:rsidRPr="00592C02">
              <w:rPr>
                <w:sz w:val="18"/>
                <w:szCs w:val="18"/>
              </w:rPr>
              <w:t>N/A</w:t>
            </w:r>
          </w:p>
        </w:tc>
      </w:tr>
    </w:tbl>
    <w:p w14:paraId="72CEA24A" w14:textId="77777777" w:rsidR="00445CD5" w:rsidRPr="00445CD5" w:rsidRDefault="00445CD5" w:rsidP="00445CD5"/>
    <w:p w14:paraId="4FE6FFC7" w14:textId="77777777" w:rsidR="00445CD5" w:rsidRPr="002E39ED" w:rsidRDefault="00445CD5" w:rsidP="00445CD5">
      <w:r w:rsidRPr="002E39ED">
        <w:rPr>
          <w:b/>
          <w:bCs/>
        </w:rPr>
        <w:t>Business/Code</w:t>
      </w:r>
      <w:r w:rsidRPr="002E39ED">
        <w:t xml:space="preserve"> </w:t>
      </w:r>
      <w:r w:rsidRPr="002E39ED">
        <w:rPr>
          <w:b/>
          <w:bCs/>
        </w:rPr>
        <w:t>Rules</w:t>
      </w:r>
      <w:r w:rsidRPr="002E39ED">
        <w:t>:</w:t>
      </w:r>
    </w:p>
    <w:tbl>
      <w:tblPr>
        <w:tblStyle w:val="TableGrid"/>
        <w:tblW w:w="0" w:type="auto"/>
        <w:tblLook w:val="04A0" w:firstRow="1" w:lastRow="0" w:firstColumn="1" w:lastColumn="0" w:noHBand="0" w:noVBand="1"/>
      </w:tblPr>
      <w:tblGrid>
        <w:gridCol w:w="9350"/>
      </w:tblGrid>
      <w:tr w:rsidR="00445CD5" w:rsidRPr="002E39ED" w14:paraId="59A9DB45" w14:textId="77777777" w:rsidTr="00FF5186">
        <w:tc>
          <w:tcPr>
            <w:tcW w:w="9350" w:type="dxa"/>
          </w:tcPr>
          <w:p w14:paraId="6BEF62B0" w14:textId="14072BA2" w:rsidR="00445CD5" w:rsidRPr="004C7260" w:rsidRDefault="00445CD5" w:rsidP="00471F4E">
            <w:pPr>
              <w:pStyle w:val="ListParagraph"/>
              <w:numPr>
                <w:ilvl w:val="0"/>
                <w:numId w:val="8"/>
              </w:numPr>
              <w:spacing w:after="0"/>
              <w:jc w:val="left"/>
              <w:rPr>
                <w:strike/>
              </w:rPr>
            </w:pPr>
            <w:r w:rsidRPr="004C7260">
              <w:rPr>
                <w:strike/>
              </w:rPr>
              <w:t xml:space="preserve">Will have multi tabs, as current location, each </w:t>
            </w:r>
            <w:proofErr w:type="gramStart"/>
            <w:r w:rsidRPr="004C7260">
              <w:rPr>
                <w:strike/>
              </w:rPr>
              <w:t>tab  contains</w:t>
            </w:r>
            <w:proofErr w:type="gramEnd"/>
            <w:r w:rsidRPr="004C7260">
              <w:rPr>
                <w:strike/>
              </w:rPr>
              <w:t xml:space="preserve"> the </w:t>
            </w:r>
            <w:r w:rsidR="00822914" w:rsidRPr="004C7260">
              <w:rPr>
                <w:strike/>
              </w:rPr>
              <w:t>input</w:t>
            </w:r>
            <w:r w:rsidRPr="004C7260">
              <w:rPr>
                <w:strike/>
              </w:rPr>
              <w:t xml:space="preserve"> mentioned before in the above table.</w:t>
            </w:r>
          </w:p>
        </w:tc>
      </w:tr>
      <w:tr w:rsidR="00445CD5" w:rsidRPr="002E39ED" w14:paraId="1582FC0F" w14:textId="77777777" w:rsidTr="00FF5186">
        <w:tc>
          <w:tcPr>
            <w:tcW w:w="9350" w:type="dxa"/>
          </w:tcPr>
          <w:p w14:paraId="644DBE1B" w14:textId="7B548B5E" w:rsidR="00445CD5" w:rsidRPr="002E39ED" w:rsidRDefault="00445CD5" w:rsidP="00471F4E">
            <w:pPr>
              <w:pStyle w:val="ListParagraph"/>
              <w:numPr>
                <w:ilvl w:val="0"/>
                <w:numId w:val="8"/>
              </w:numPr>
              <w:spacing w:after="0"/>
              <w:jc w:val="left"/>
            </w:pPr>
            <w:r>
              <w:t xml:space="preserve">Will save data into table </w:t>
            </w:r>
            <w:proofErr w:type="spellStart"/>
            <w:r>
              <w:t>track_records</w:t>
            </w:r>
            <w:proofErr w:type="spellEnd"/>
            <w:r>
              <w:t>.</w:t>
            </w:r>
          </w:p>
        </w:tc>
      </w:tr>
      <w:tr w:rsidR="00445CD5" w:rsidRPr="002E39ED" w14:paraId="46AFB644" w14:textId="77777777" w:rsidTr="00FF5186">
        <w:tc>
          <w:tcPr>
            <w:tcW w:w="9350" w:type="dxa"/>
          </w:tcPr>
          <w:p w14:paraId="5D0C94A7" w14:textId="28ED4D7A" w:rsidR="00445CD5" w:rsidRPr="002E39ED" w:rsidRDefault="00445CD5" w:rsidP="00471F4E">
            <w:pPr>
              <w:pStyle w:val="ListParagraph"/>
              <w:numPr>
                <w:ilvl w:val="0"/>
                <w:numId w:val="8"/>
              </w:numPr>
              <w:spacing w:after="0"/>
              <w:jc w:val="left"/>
            </w:pPr>
            <w:r>
              <w:t>Name will be inserted implicitly. Select unique name indicate</w:t>
            </w:r>
            <w:r w:rsidR="004D7D05">
              <w:t>s</w:t>
            </w:r>
            <w:r>
              <w:t xml:space="preserve"> that this related to immediate tracking.</w:t>
            </w:r>
            <w:r w:rsidR="00822914">
              <w:t xml:space="preserve"> </w:t>
            </w:r>
          </w:p>
        </w:tc>
      </w:tr>
      <w:tr w:rsidR="00445CD5" w:rsidRPr="002E39ED" w14:paraId="605EB908" w14:textId="77777777" w:rsidTr="00FF5186">
        <w:tc>
          <w:tcPr>
            <w:tcW w:w="9350" w:type="dxa"/>
          </w:tcPr>
          <w:p w14:paraId="5DF0223F" w14:textId="475BBB8D" w:rsidR="00445CD5" w:rsidRPr="002E39ED" w:rsidRDefault="00445CD5" w:rsidP="00471F4E">
            <w:pPr>
              <w:pStyle w:val="ListParagraph"/>
              <w:numPr>
                <w:ilvl w:val="0"/>
                <w:numId w:val="8"/>
              </w:numPr>
              <w:spacing w:after="0"/>
              <w:jc w:val="left"/>
            </w:pPr>
            <w:r>
              <w:t>Start Date, will be now and end date will be after 30 minutes. [Configured value should be in the web.xml].</w:t>
            </w:r>
          </w:p>
        </w:tc>
      </w:tr>
      <w:tr w:rsidR="00445CD5" w:rsidRPr="002E39ED" w14:paraId="25114D49" w14:textId="77777777" w:rsidTr="00FF5186">
        <w:tc>
          <w:tcPr>
            <w:tcW w:w="9350" w:type="dxa"/>
          </w:tcPr>
          <w:p w14:paraId="2CED4232" w14:textId="404D1418" w:rsidR="00445CD5" w:rsidRPr="002E39ED" w:rsidRDefault="00445CD5" w:rsidP="00471F4E">
            <w:pPr>
              <w:pStyle w:val="ListParagraph"/>
              <w:numPr>
                <w:ilvl w:val="0"/>
                <w:numId w:val="8"/>
              </w:numPr>
              <w:spacing w:after="0"/>
              <w:jc w:val="left"/>
            </w:pPr>
            <w:r>
              <w:t>Priority will be inserted implicitly “10”.</w:t>
            </w:r>
          </w:p>
        </w:tc>
      </w:tr>
      <w:tr w:rsidR="00445CD5" w:rsidRPr="002E39ED" w14:paraId="1C942ED4" w14:textId="77777777" w:rsidTr="00FF5186">
        <w:tc>
          <w:tcPr>
            <w:tcW w:w="9350" w:type="dxa"/>
          </w:tcPr>
          <w:p w14:paraId="5FBD94E4" w14:textId="77777777" w:rsidR="00445CD5" w:rsidRDefault="00445CD5" w:rsidP="00471F4E">
            <w:pPr>
              <w:pStyle w:val="ListParagraph"/>
              <w:numPr>
                <w:ilvl w:val="0"/>
                <w:numId w:val="8"/>
              </w:numPr>
              <w:spacing w:after="0"/>
              <w:jc w:val="left"/>
            </w:pPr>
            <w:r>
              <w:t>When click Start Tracking, will open new window contains the result.</w:t>
            </w:r>
          </w:p>
          <w:p w14:paraId="4C006F8A" w14:textId="77777777" w:rsidR="005C623D" w:rsidRDefault="005C623D" w:rsidP="00471F4E">
            <w:pPr>
              <w:pStyle w:val="ListParagraph"/>
              <w:numPr>
                <w:ilvl w:val="0"/>
                <w:numId w:val="8"/>
              </w:numPr>
              <w:spacing w:after="0"/>
              <w:jc w:val="left"/>
            </w:pPr>
            <w:r>
              <w:t>Window should have radio button, enable/disable auto refresh based on the interval.</w:t>
            </w:r>
          </w:p>
          <w:p w14:paraId="72435802" w14:textId="47C3CC23" w:rsidR="00445CD5" w:rsidRDefault="005C623D" w:rsidP="00471F4E">
            <w:pPr>
              <w:pStyle w:val="ListParagraph"/>
              <w:numPr>
                <w:ilvl w:val="0"/>
                <w:numId w:val="8"/>
              </w:numPr>
              <w:spacing w:after="0"/>
              <w:jc w:val="left"/>
            </w:pPr>
            <w:proofErr w:type="gramStart"/>
            <w:r>
              <w:t>Also</w:t>
            </w:r>
            <w:proofErr w:type="gramEnd"/>
            <w:r>
              <w:t xml:space="preserve"> will Add manual Icon Refresh.</w:t>
            </w:r>
          </w:p>
        </w:tc>
      </w:tr>
    </w:tbl>
    <w:p w14:paraId="07E9E622" w14:textId="254EF3BF" w:rsidR="002F1B35" w:rsidRDefault="005F2702">
      <w:pPr>
        <w:pStyle w:val="Heading2"/>
      </w:pPr>
      <w:bookmarkStart w:id="11" w:name="_Toc86665649"/>
      <w:r>
        <w:t xml:space="preserve"> </w:t>
      </w:r>
      <w:r w:rsidR="002F1B35">
        <w:t>Historical Events Tracking</w:t>
      </w:r>
      <w:bookmarkEnd w:id="11"/>
    </w:p>
    <w:p w14:paraId="736DA7AB" w14:textId="541D6699" w:rsidR="00D9676E" w:rsidRDefault="00D4129C" w:rsidP="00D9676E">
      <w:r>
        <w:rPr>
          <w:noProof/>
        </w:rPr>
        <w:t xml:space="preserve">This will be same as Calls Detailed </w:t>
      </w:r>
      <w:r w:rsidR="00E22661">
        <w:rPr>
          <w:noProof/>
        </w:rPr>
        <w:t>Records</w:t>
      </w:r>
      <w:r>
        <w:rPr>
          <w:noProof/>
        </w:rPr>
        <w:t>.</w:t>
      </w:r>
    </w:p>
    <w:p w14:paraId="3E343C56" w14:textId="1C5EFA23" w:rsidR="008C1D77" w:rsidRDefault="008C1D77" w:rsidP="00D9676E"/>
    <w:p w14:paraId="02AEBFB3" w14:textId="7B42EC79" w:rsidR="00257089" w:rsidRDefault="00257089" w:rsidP="00D9676E"/>
    <w:p w14:paraId="1A3B21BF" w14:textId="77777777" w:rsidR="00D9676E" w:rsidRPr="00592C02" w:rsidRDefault="00D9676E" w:rsidP="00D9676E">
      <w:pPr>
        <w:rPr>
          <w:sz w:val="18"/>
          <w:szCs w:val="18"/>
        </w:rPr>
      </w:pPr>
    </w:p>
    <w:p w14:paraId="19685FC3" w14:textId="77777777" w:rsidR="002F1B35" w:rsidRPr="002F1B35" w:rsidRDefault="002F1B35" w:rsidP="002F1B35"/>
    <w:p w14:paraId="1B9B6418" w14:textId="57C886CB" w:rsidR="00BE2AA1" w:rsidRDefault="00BE2AA1">
      <w:pPr>
        <w:pStyle w:val="Heading2"/>
      </w:pPr>
      <w:r>
        <w:t xml:space="preserve"> </w:t>
      </w:r>
      <w:bookmarkStart w:id="12" w:name="_Toc86665650"/>
      <w:r>
        <w:t>Bulk Upload</w:t>
      </w:r>
      <w:bookmarkEnd w:id="12"/>
    </w:p>
    <w:p w14:paraId="57FCCD37" w14:textId="77777777" w:rsidR="00BD0CC3" w:rsidRPr="00321A1C" w:rsidRDefault="00BD0CC3" w:rsidP="00BD0CC3">
      <w:pPr>
        <w:rPr>
          <w:b/>
          <w:bCs/>
          <w:i/>
          <w:iCs/>
          <w:color w:val="FF0000"/>
          <w:sz w:val="22"/>
          <w:szCs w:val="22"/>
          <w:u w:val="single"/>
        </w:rPr>
      </w:pPr>
      <w:r w:rsidRPr="00E90907">
        <w:rPr>
          <w:b/>
          <w:bCs/>
          <w:i/>
          <w:iCs/>
          <w:color w:val="FF0000"/>
          <w:sz w:val="22"/>
          <w:szCs w:val="22"/>
          <w:u w:val="single"/>
        </w:rPr>
        <w:t>Note: all actions on th</w:t>
      </w:r>
      <w:r>
        <w:rPr>
          <w:b/>
          <w:bCs/>
          <w:i/>
          <w:iCs/>
          <w:color w:val="FF0000"/>
          <w:sz w:val="22"/>
          <w:szCs w:val="22"/>
          <w:u w:val="single"/>
        </w:rPr>
        <w:t>is module</w:t>
      </w:r>
      <w:r w:rsidRPr="00E90907">
        <w:rPr>
          <w:b/>
          <w:bCs/>
          <w:i/>
          <w:iCs/>
          <w:color w:val="FF0000"/>
          <w:sz w:val="22"/>
          <w:szCs w:val="22"/>
          <w:u w:val="single"/>
        </w:rPr>
        <w:t xml:space="preserve">, </w:t>
      </w:r>
      <w:r>
        <w:rPr>
          <w:b/>
          <w:bCs/>
          <w:i/>
          <w:iCs/>
          <w:color w:val="FF0000"/>
          <w:sz w:val="22"/>
          <w:szCs w:val="22"/>
          <w:u w:val="single"/>
        </w:rPr>
        <w:t>will be from web side.</w:t>
      </w:r>
    </w:p>
    <w:p w14:paraId="42E7F708" w14:textId="77777777" w:rsidR="00BD0CC3" w:rsidRPr="00BD0CC3" w:rsidRDefault="00BD0CC3" w:rsidP="00BD0CC3"/>
    <w:tbl>
      <w:tblPr>
        <w:tblStyle w:val="TableGrid"/>
        <w:tblW w:w="0" w:type="auto"/>
        <w:tblLook w:val="04A0" w:firstRow="1" w:lastRow="0" w:firstColumn="1" w:lastColumn="0" w:noHBand="0" w:noVBand="1"/>
      </w:tblPr>
      <w:tblGrid>
        <w:gridCol w:w="1885"/>
        <w:gridCol w:w="7465"/>
      </w:tblGrid>
      <w:tr w:rsidR="00D4058A" w:rsidRPr="002E39ED" w14:paraId="31B8076B" w14:textId="77777777" w:rsidTr="00FF5186">
        <w:tc>
          <w:tcPr>
            <w:tcW w:w="1885" w:type="dxa"/>
            <w:shd w:val="clear" w:color="auto" w:fill="BFBFBF" w:themeFill="background1" w:themeFillShade="BF"/>
          </w:tcPr>
          <w:p w14:paraId="26AA0C01" w14:textId="77777777" w:rsidR="00D4058A" w:rsidRPr="002E39ED" w:rsidRDefault="00D4058A" w:rsidP="00FF5186">
            <w:r w:rsidRPr="002E39ED">
              <w:lastRenderedPageBreak/>
              <w:t>Module Name</w:t>
            </w:r>
          </w:p>
        </w:tc>
        <w:tc>
          <w:tcPr>
            <w:tcW w:w="7465" w:type="dxa"/>
          </w:tcPr>
          <w:p w14:paraId="649B37C9" w14:textId="1BE5DC8F" w:rsidR="00D4058A" w:rsidRPr="002E39ED" w:rsidRDefault="00D4058A" w:rsidP="00FF5186">
            <w:r>
              <w:t>Bulk Upload</w:t>
            </w:r>
            <w:r w:rsidRPr="002E39ED">
              <w:t xml:space="preserve"> </w:t>
            </w:r>
          </w:p>
        </w:tc>
      </w:tr>
      <w:tr w:rsidR="00D4058A" w:rsidRPr="002E39ED" w14:paraId="306AA3F8" w14:textId="77777777" w:rsidTr="00FF5186">
        <w:tc>
          <w:tcPr>
            <w:tcW w:w="1885" w:type="dxa"/>
            <w:shd w:val="clear" w:color="auto" w:fill="BFBFBF" w:themeFill="background1" w:themeFillShade="BF"/>
          </w:tcPr>
          <w:p w14:paraId="7C014ED6" w14:textId="77777777" w:rsidR="00D4058A" w:rsidRPr="002E39ED" w:rsidRDefault="00D4058A" w:rsidP="00FF5186">
            <w:r w:rsidRPr="002E39ED">
              <w:t xml:space="preserve">Source Table  </w:t>
            </w:r>
          </w:p>
        </w:tc>
        <w:tc>
          <w:tcPr>
            <w:tcW w:w="7465" w:type="dxa"/>
          </w:tcPr>
          <w:p w14:paraId="593A6612" w14:textId="5C0FD864" w:rsidR="00D4058A" w:rsidRPr="002E39ED" w:rsidRDefault="00F32078" w:rsidP="00FF5186">
            <w:proofErr w:type="spellStart"/>
            <w:r w:rsidRPr="00F32078">
              <w:t>bulk_records</w:t>
            </w:r>
            <w:proofErr w:type="spellEnd"/>
          </w:p>
        </w:tc>
      </w:tr>
      <w:tr w:rsidR="00D4058A" w:rsidRPr="002E39ED" w14:paraId="00F92174" w14:textId="77777777" w:rsidTr="00FF5186">
        <w:tc>
          <w:tcPr>
            <w:tcW w:w="1885" w:type="dxa"/>
            <w:shd w:val="clear" w:color="auto" w:fill="BFBFBF" w:themeFill="background1" w:themeFillShade="BF"/>
          </w:tcPr>
          <w:p w14:paraId="06213C5C" w14:textId="77777777" w:rsidR="00D4058A" w:rsidRPr="002E39ED" w:rsidRDefault="00D4058A" w:rsidP="00FF5186">
            <w:pPr>
              <w:tabs>
                <w:tab w:val="left" w:pos="1507"/>
              </w:tabs>
            </w:pPr>
            <w:r w:rsidRPr="002E39ED">
              <w:t>Required Actions</w:t>
            </w:r>
          </w:p>
        </w:tc>
        <w:tc>
          <w:tcPr>
            <w:tcW w:w="7465" w:type="dxa"/>
          </w:tcPr>
          <w:p w14:paraId="4415520A" w14:textId="49714ACC" w:rsidR="00D4058A" w:rsidRPr="002E39ED" w:rsidRDefault="00D4058A" w:rsidP="00FF5186">
            <w:r>
              <w:t>Add, Delete, Locate</w:t>
            </w:r>
            <w:r w:rsidR="00424BED">
              <w:t>, Download</w:t>
            </w:r>
            <w:r>
              <w:t>.</w:t>
            </w:r>
          </w:p>
        </w:tc>
      </w:tr>
      <w:tr w:rsidR="00D4058A" w:rsidRPr="002E39ED" w14:paraId="68BB5B5E" w14:textId="77777777" w:rsidTr="00FF5186">
        <w:tc>
          <w:tcPr>
            <w:tcW w:w="1885" w:type="dxa"/>
            <w:shd w:val="clear" w:color="auto" w:fill="BFBFBF" w:themeFill="background1" w:themeFillShade="BF"/>
          </w:tcPr>
          <w:p w14:paraId="70850E1E" w14:textId="77777777" w:rsidR="00D4058A" w:rsidRPr="002E39ED" w:rsidRDefault="00D4058A" w:rsidP="00FF5186">
            <w:pPr>
              <w:tabs>
                <w:tab w:val="left" w:pos="1507"/>
              </w:tabs>
            </w:pPr>
            <w:r w:rsidRPr="002E39ED">
              <w:t>Grid Columns</w:t>
            </w:r>
          </w:p>
        </w:tc>
        <w:tc>
          <w:tcPr>
            <w:tcW w:w="7465" w:type="dxa"/>
          </w:tcPr>
          <w:p w14:paraId="3B7B90D5" w14:textId="61C05559" w:rsidR="00D4058A" w:rsidRDefault="00D4058A" w:rsidP="00FF5186">
            <w:pPr>
              <w:autoSpaceDE w:val="0"/>
              <w:autoSpaceDN w:val="0"/>
              <w:adjustRightInd w:val="0"/>
              <w:spacing w:after="0"/>
              <w:jc w:val="left"/>
            </w:pPr>
            <w:r>
              <w:t xml:space="preserve"> Name, Request ID, </w:t>
            </w:r>
            <w:r w:rsidR="00261B00">
              <w:t>Status</w:t>
            </w:r>
            <w:r>
              <w:t>, Position Method, Account Holder, Created By.</w:t>
            </w:r>
          </w:p>
          <w:p w14:paraId="0E700B08" w14:textId="77777777" w:rsidR="00D4058A" w:rsidRDefault="00D4058A" w:rsidP="00FF5186">
            <w:pPr>
              <w:autoSpaceDE w:val="0"/>
              <w:autoSpaceDN w:val="0"/>
              <w:adjustRightInd w:val="0"/>
              <w:spacing w:after="0"/>
              <w:jc w:val="left"/>
            </w:pPr>
          </w:p>
          <w:p w14:paraId="7B63E89A" w14:textId="38ABE563" w:rsidR="00D4058A" w:rsidRDefault="00D4058A" w:rsidP="00FF5186">
            <w:pPr>
              <w:autoSpaceDE w:val="0"/>
              <w:autoSpaceDN w:val="0"/>
              <w:adjustRightInd w:val="0"/>
              <w:spacing w:after="0"/>
              <w:jc w:val="left"/>
            </w:pPr>
            <w:r>
              <w:t xml:space="preserve">Name: </w:t>
            </w:r>
            <w:proofErr w:type="spellStart"/>
            <w:r w:rsidR="00261B00" w:rsidRPr="00261B00">
              <w:t>bulk_records</w:t>
            </w:r>
            <w:proofErr w:type="spellEnd"/>
            <w:r>
              <w:t xml:space="preserve">. </w:t>
            </w:r>
            <w:r w:rsidRPr="001D3DE6">
              <w:t>Name</w:t>
            </w:r>
          </w:p>
          <w:p w14:paraId="42DF4CB6" w14:textId="52247341" w:rsidR="00D4058A" w:rsidRDefault="00D4058A" w:rsidP="00FF5186">
            <w:pPr>
              <w:autoSpaceDE w:val="0"/>
              <w:autoSpaceDN w:val="0"/>
              <w:adjustRightInd w:val="0"/>
              <w:spacing w:after="0"/>
              <w:jc w:val="left"/>
            </w:pPr>
            <w:r>
              <w:t xml:space="preserve">Request ID: </w:t>
            </w:r>
            <w:proofErr w:type="spellStart"/>
            <w:r w:rsidR="00261B00" w:rsidRPr="00261B00">
              <w:t>bulk_records</w:t>
            </w:r>
            <w:proofErr w:type="spellEnd"/>
            <w:r>
              <w:t xml:space="preserve">. </w:t>
            </w:r>
            <w:proofErr w:type="spellStart"/>
            <w:r w:rsidRPr="001D3DE6">
              <w:t>RequestID</w:t>
            </w:r>
            <w:proofErr w:type="spellEnd"/>
          </w:p>
          <w:p w14:paraId="6C60D5FC" w14:textId="77777777" w:rsidR="00D4058A" w:rsidRDefault="00D4058A" w:rsidP="00FF5186">
            <w:pPr>
              <w:autoSpaceDE w:val="0"/>
              <w:autoSpaceDN w:val="0"/>
              <w:adjustRightInd w:val="0"/>
              <w:spacing w:after="0"/>
              <w:jc w:val="left"/>
            </w:pPr>
            <w:r w:rsidRPr="0037393E">
              <w:t xml:space="preserve">Position Method: </w:t>
            </w:r>
            <w:proofErr w:type="spellStart"/>
            <w:r w:rsidRPr="001D3DE6">
              <w:t>position_</w:t>
            </w:r>
            <w:proofErr w:type="gramStart"/>
            <w:r w:rsidRPr="001D3DE6">
              <w:t>methods</w:t>
            </w:r>
            <w:r>
              <w:t>.Name</w:t>
            </w:r>
            <w:proofErr w:type="spellEnd"/>
            <w:proofErr w:type="gramEnd"/>
          </w:p>
          <w:p w14:paraId="0239F517" w14:textId="2CFEC58F" w:rsidR="00D4058A" w:rsidRDefault="00D4058A" w:rsidP="00FF5186">
            <w:pPr>
              <w:autoSpaceDE w:val="0"/>
              <w:autoSpaceDN w:val="0"/>
              <w:adjustRightInd w:val="0"/>
              <w:spacing w:after="0"/>
              <w:jc w:val="left"/>
            </w:pPr>
            <w:r>
              <w:t xml:space="preserve">Status: </w:t>
            </w:r>
            <w:proofErr w:type="spellStart"/>
            <w:r w:rsidR="00261B00" w:rsidRPr="00261B00">
              <w:t>bulk_records</w:t>
            </w:r>
            <w:proofErr w:type="spellEnd"/>
            <w:r>
              <w:t xml:space="preserve">. </w:t>
            </w:r>
            <w:r w:rsidRPr="001D3DE6">
              <w:t>Status</w:t>
            </w:r>
            <w:r>
              <w:t xml:space="preserve"> (</w:t>
            </w:r>
            <w:r w:rsidR="00261B00" w:rsidRPr="00261B00">
              <w:t xml:space="preserve">0 </w:t>
            </w:r>
            <w:r w:rsidR="00107196">
              <w:t xml:space="preserve">Not </w:t>
            </w:r>
            <w:proofErr w:type="gramStart"/>
            <w:r w:rsidR="00107196">
              <w:t xml:space="preserve">Processed </w:t>
            </w:r>
            <w:r w:rsidR="00261B00" w:rsidRPr="00261B00">
              <w:t>,</w:t>
            </w:r>
            <w:proofErr w:type="gramEnd"/>
            <w:r w:rsidR="00261B00" w:rsidRPr="00261B00">
              <w:t xml:space="preserve"> 1 in progress, 2 done</w:t>
            </w:r>
            <w:r>
              <w:t>)</w:t>
            </w:r>
          </w:p>
          <w:p w14:paraId="047C2077" w14:textId="77777777" w:rsidR="00D4058A" w:rsidRDefault="00D4058A" w:rsidP="00FF5186">
            <w:pPr>
              <w:autoSpaceDE w:val="0"/>
              <w:autoSpaceDN w:val="0"/>
              <w:adjustRightInd w:val="0"/>
              <w:spacing w:after="0"/>
              <w:jc w:val="left"/>
            </w:pPr>
            <w:r>
              <w:t xml:space="preserve">Account Holder: </w:t>
            </w:r>
            <w:r w:rsidRPr="00724016">
              <w:t>web_sdk_v2</w:t>
            </w:r>
            <w:r>
              <w:t xml:space="preserve">. </w:t>
            </w:r>
            <w:proofErr w:type="spellStart"/>
            <w:r w:rsidRPr="00724016">
              <w:t>accounts_</w:t>
            </w:r>
            <w:proofErr w:type="gramStart"/>
            <w:r w:rsidRPr="00724016">
              <w:t>holders</w:t>
            </w:r>
            <w:r>
              <w:t>.Name</w:t>
            </w:r>
            <w:proofErr w:type="spellEnd"/>
            <w:proofErr w:type="gramEnd"/>
          </w:p>
          <w:p w14:paraId="28F6360C" w14:textId="77777777" w:rsidR="00D4058A" w:rsidRDefault="00D4058A" w:rsidP="00FF5186">
            <w:pPr>
              <w:autoSpaceDE w:val="0"/>
              <w:autoSpaceDN w:val="0"/>
              <w:adjustRightInd w:val="0"/>
              <w:spacing w:after="0"/>
              <w:jc w:val="left"/>
            </w:pPr>
            <w:r>
              <w:t xml:space="preserve">Created By: </w:t>
            </w:r>
            <w:r w:rsidRPr="00724016">
              <w:t>web_sdk_v</w:t>
            </w:r>
            <w:proofErr w:type="gramStart"/>
            <w:r w:rsidRPr="00724016">
              <w:t>2</w:t>
            </w:r>
            <w:r>
              <w:t>.Users.Username</w:t>
            </w:r>
            <w:proofErr w:type="gramEnd"/>
          </w:p>
          <w:p w14:paraId="08843967" w14:textId="77777777" w:rsidR="00D4058A" w:rsidRDefault="00D4058A" w:rsidP="00FF5186">
            <w:pPr>
              <w:autoSpaceDE w:val="0"/>
              <w:autoSpaceDN w:val="0"/>
              <w:adjustRightInd w:val="0"/>
              <w:spacing w:after="0"/>
              <w:jc w:val="left"/>
            </w:pPr>
          </w:p>
          <w:p w14:paraId="539AE0D9" w14:textId="77777777" w:rsidR="00D4058A" w:rsidRDefault="00D4058A" w:rsidP="00FF5186">
            <w:pPr>
              <w:autoSpaceDE w:val="0"/>
              <w:autoSpaceDN w:val="0"/>
              <w:adjustRightInd w:val="0"/>
              <w:spacing w:after="0"/>
              <w:jc w:val="left"/>
            </w:pPr>
          </w:p>
          <w:p w14:paraId="77B0BE68" w14:textId="77777777" w:rsidR="00D4058A" w:rsidRDefault="00D4058A" w:rsidP="00FF5186">
            <w:pPr>
              <w:autoSpaceDE w:val="0"/>
              <w:autoSpaceDN w:val="0"/>
              <w:adjustRightInd w:val="0"/>
              <w:spacing w:after="0"/>
              <w:jc w:val="left"/>
            </w:pPr>
            <w:r>
              <w:t>Note: Account Holder will be shown only if the logged in is Admin Account Holder Type.</w:t>
            </w:r>
          </w:p>
          <w:p w14:paraId="52858E92" w14:textId="77777777" w:rsidR="00D4058A" w:rsidRPr="002E39ED" w:rsidRDefault="00D4058A" w:rsidP="00FF5186">
            <w:pPr>
              <w:autoSpaceDE w:val="0"/>
              <w:autoSpaceDN w:val="0"/>
              <w:adjustRightInd w:val="0"/>
              <w:spacing w:after="0"/>
              <w:jc w:val="left"/>
              <w:rPr>
                <w:rFonts w:ascii="Consolas" w:hAnsi="Consolas" w:cs="Consolas"/>
                <w:color w:val="0000FF"/>
                <w:sz w:val="19"/>
                <w:szCs w:val="19"/>
              </w:rPr>
            </w:pPr>
          </w:p>
        </w:tc>
      </w:tr>
      <w:tr w:rsidR="00D4058A" w:rsidRPr="002E39ED" w14:paraId="2232B9E5" w14:textId="77777777" w:rsidTr="00FF5186">
        <w:tc>
          <w:tcPr>
            <w:tcW w:w="1885" w:type="dxa"/>
            <w:shd w:val="clear" w:color="auto" w:fill="BFBFBF" w:themeFill="background1" w:themeFillShade="BF"/>
          </w:tcPr>
          <w:p w14:paraId="76AD074D" w14:textId="77777777" w:rsidR="00D4058A" w:rsidRPr="002E39ED" w:rsidRDefault="00D4058A" w:rsidP="00FF5186">
            <w:pPr>
              <w:tabs>
                <w:tab w:val="left" w:pos="1507"/>
              </w:tabs>
            </w:pPr>
            <w:r w:rsidRPr="002E39ED">
              <w:t>Search List</w:t>
            </w:r>
          </w:p>
        </w:tc>
        <w:tc>
          <w:tcPr>
            <w:tcW w:w="7465" w:type="dxa"/>
          </w:tcPr>
          <w:p w14:paraId="108EBEDF" w14:textId="77777777" w:rsidR="003B0F0D" w:rsidRDefault="003B0F0D" w:rsidP="003B0F0D">
            <w:pPr>
              <w:autoSpaceDE w:val="0"/>
              <w:autoSpaceDN w:val="0"/>
              <w:adjustRightInd w:val="0"/>
              <w:spacing w:after="0"/>
              <w:jc w:val="left"/>
            </w:pPr>
            <w:r>
              <w:t>Name, Request ID, Status, Position Method, Account Holder, Created By.</w:t>
            </w:r>
          </w:p>
          <w:p w14:paraId="0CFEB357" w14:textId="2DB19430" w:rsidR="00D4058A" w:rsidRPr="002E39ED" w:rsidRDefault="00D4058A" w:rsidP="00FF5186">
            <w:pPr>
              <w:autoSpaceDE w:val="0"/>
              <w:autoSpaceDN w:val="0"/>
              <w:adjustRightInd w:val="0"/>
              <w:spacing w:after="0"/>
              <w:jc w:val="left"/>
            </w:pPr>
          </w:p>
        </w:tc>
      </w:tr>
    </w:tbl>
    <w:p w14:paraId="2BEE0EAD" w14:textId="66B5DF88" w:rsidR="00BE2AA1" w:rsidRDefault="00BE2AA1" w:rsidP="00BE2AA1"/>
    <w:p w14:paraId="77F180F2" w14:textId="77777777" w:rsidR="00242117" w:rsidRPr="002E39ED" w:rsidRDefault="00242117" w:rsidP="00242117">
      <w:pPr>
        <w:rPr>
          <w:b/>
          <w:bCs/>
        </w:rPr>
      </w:pPr>
      <w:r w:rsidRPr="002E39ED">
        <w:rPr>
          <w:b/>
          <w:bCs/>
        </w:rPr>
        <w:t>Columns Detailed Specifications:</w:t>
      </w:r>
    </w:p>
    <w:tbl>
      <w:tblPr>
        <w:tblStyle w:val="TableGrid"/>
        <w:tblW w:w="9623" w:type="dxa"/>
        <w:tblLook w:val="04A0" w:firstRow="1" w:lastRow="0" w:firstColumn="1" w:lastColumn="0" w:noHBand="0" w:noVBand="1"/>
      </w:tblPr>
      <w:tblGrid>
        <w:gridCol w:w="791"/>
        <w:gridCol w:w="1571"/>
        <w:gridCol w:w="678"/>
        <w:gridCol w:w="607"/>
        <w:gridCol w:w="765"/>
        <w:gridCol w:w="517"/>
        <w:gridCol w:w="807"/>
        <w:gridCol w:w="1610"/>
        <w:gridCol w:w="747"/>
        <w:gridCol w:w="845"/>
        <w:gridCol w:w="685"/>
      </w:tblGrid>
      <w:tr w:rsidR="00242117" w:rsidRPr="00592C02" w14:paraId="629E0108" w14:textId="77777777" w:rsidTr="000E08A8">
        <w:trPr>
          <w:trHeight w:val="328"/>
        </w:trPr>
        <w:tc>
          <w:tcPr>
            <w:tcW w:w="791" w:type="dxa"/>
            <w:shd w:val="clear" w:color="auto" w:fill="FFE07D"/>
          </w:tcPr>
          <w:p w14:paraId="06ECAB3E" w14:textId="77777777" w:rsidR="00242117" w:rsidRPr="00592C02" w:rsidRDefault="00242117" w:rsidP="00FF5186">
            <w:pPr>
              <w:rPr>
                <w:b/>
                <w:bCs/>
                <w:sz w:val="16"/>
                <w:szCs w:val="16"/>
              </w:rPr>
            </w:pPr>
            <w:r w:rsidRPr="00592C02">
              <w:rPr>
                <w:b/>
                <w:bCs/>
                <w:sz w:val="16"/>
                <w:szCs w:val="16"/>
              </w:rPr>
              <w:t>Display Name</w:t>
            </w:r>
          </w:p>
        </w:tc>
        <w:tc>
          <w:tcPr>
            <w:tcW w:w="1571" w:type="dxa"/>
            <w:shd w:val="clear" w:color="auto" w:fill="FFE07D"/>
          </w:tcPr>
          <w:p w14:paraId="40722F95" w14:textId="77777777" w:rsidR="00242117" w:rsidRPr="00592C02" w:rsidRDefault="00242117" w:rsidP="00FF5186">
            <w:pPr>
              <w:rPr>
                <w:b/>
                <w:bCs/>
                <w:sz w:val="16"/>
                <w:szCs w:val="16"/>
              </w:rPr>
            </w:pPr>
            <w:r w:rsidRPr="00592C02">
              <w:rPr>
                <w:b/>
                <w:bCs/>
                <w:sz w:val="16"/>
                <w:szCs w:val="16"/>
              </w:rPr>
              <w:t>Field Data</w:t>
            </w:r>
          </w:p>
        </w:tc>
        <w:tc>
          <w:tcPr>
            <w:tcW w:w="678" w:type="dxa"/>
            <w:shd w:val="clear" w:color="auto" w:fill="FFE07D"/>
          </w:tcPr>
          <w:p w14:paraId="77983A99" w14:textId="77777777" w:rsidR="00242117" w:rsidRPr="00592C02" w:rsidRDefault="00242117" w:rsidP="00FF5186">
            <w:pPr>
              <w:rPr>
                <w:b/>
                <w:bCs/>
                <w:sz w:val="16"/>
                <w:szCs w:val="16"/>
              </w:rPr>
            </w:pPr>
            <w:r w:rsidRPr="00592C02">
              <w:rPr>
                <w:b/>
                <w:bCs/>
                <w:sz w:val="16"/>
                <w:szCs w:val="16"/>
              </w:rPr>
              <w:t>Field Type</w:t>
            </w:r>
          </w:p>
        </w:tc>
        <w:tc>
          <w:tcPr>
            <w:tcW w:w="607" w:type="dxa"/>
            <w:shd w:val="clear" w:color="auto" w:fill="FFE07D"/>
          </w:tcPr>
          <w:p w14:paraId="260CE6C3" w14:textId="77777777" w:rsidR="00242117" w:rsidRPr="00592C02" w:rsidRDefault="00242117" w:rsidP="00FF5186">
            <w:pPr>
              <w:rPr>
                <w:b/>
                <w:bCs/>
                <w:sz w:val="16"/>
                <w:szCs w:val="16"/>
              </w:rPr>
            </w:pPr>
            <w:r w:rsidRPr="00592C02">
              <w:rPr>
                <w:b/>
                <w:bCs/>
                <w:sz w:val="16"/>
                <w:szCs w:val="16"/>
              </w:rPr>
              <w:t>Input Type</w:t>
            </w:r>
          </w:p>
        </w:tc>
        <w:tc>
          <w:tcPr>
            <w:tcW w:w="765" w:type="dxa"/>
            <w:shd w:val="clear" w:color="auto" w:fill="FFE07D"/>
          </w:tcPr>
          <w:p w14:paraId="57FD7EF6" w14:textId="77777777" w:rsidR="00242117" w:rsidRPr="00592C02" w:rsidRDefault="00242117" w:rsidP="00FF5186">
            <w:pPr>
              <w:rPr>
                <w:b/>
                <w:bCs/>
                <w:sz w:val="16"/>
                <w:szCs w:val="16"/>
              </w:rPr>
            </w:pPr>
            <w:r w:rsidRPr="00592C02">
              <w:rPr>
                <w:b/>
                <w:bCs/>
                <w:sz w:val="16"/>
                <w:szCs w:val="16"/>
              </w:rPr>
              <w:t>Editable</w:t>
            </w:r>
          </w:p>
        </w:tc>
        <w:tc>
          <w:tcPr>
            <w:tcW w:w="517" w:type="dxa"/>
            <w:shd w:val="clear" w:color="auto" w:fill="FFE07D"/>
          </w:tcPr>
          <w:p w14:paraId="32FC7F15" w14:textId="77777777" w:rsidR="00242117" w:rsidRPr="00592C02" w:rsidRDefault="00242117" w:rsidP="00FF5186">
            <w:pPr>
              <w:rPr>
                <w:b/>
                <w:bCs/>
                <w:sz w:val="16"/>
                <w:szCs w:val="16"/>
              </w:rPr>
            </w:pPr>
            <w:r w:rsidRPr="00592C02">
              <w:rPr>
                <w:b/>
                <w:bCs/>
                <w:sz w:val="16"/>
                <w:szCs w:val="16"/>
              </w:rPr>
              <w:t>O/M</w:t>
            </w:r>
          </w:p>
        </w:tc>
        <w:tc>
          <w:tcPr>
            <w:tcW w:w="807" w:type="dxa"/>
            <w:shd w:val="clear" w:color="auto" w:fill="FFE07D"/>
          </w:tcPr>
          <w:p w14:paraId="1BA408B2" w14:textId="77777777" w:rsidR="00242117" w:rsidRPr="00592C02" w:rsidRDefault="00242117" w:rsidP="00FF5186">
            <w:pPr>
              <w:rPr>
                <w:b/>
                <w:bCs/>
                <w:sz w:val="16"/>
                <w:szCs w:val="16"/>
              </w:rPr>
            </w:pPr>
            <w:r w:rsidRPr="00592C02">
              <w:rPr>
                <w:b/>
                <w:bCs/>
                <w:sz w:val="16"/>
                <w:szCs w:val="16"/>
              </w:rPr>
              <w:t>Business Rule</w:t>
            </w:r>
          </w:p>
        </w:tc>
        <w:tc>
          <w:tcPr>
            <w:tcW w:w="1610" w:type="dxa"/>
            <w:shd w:val="clear" w:color="auto" w:fill="FFE07D"/>
          </w:tcPr>
          <w:p w14:paraId="7EEE53C0" w14:textId="77777777" w:rsidR="00242117" w:rsidRPr="00592C02" w:rsidRDefault="00242117" w:rsidP="00FF5186">
            <w:pPr>
              <w:rPr>
                <w:b/>
                <w:bCs/>
                <w:sz w:val="16"/>
                <w:szCs w:val="16"/>
              </w:rPr>
            </w:pPr>
            <w:r w:rsidRPr="00592C02">
              <w:rPr>
                <w:b/>
                <w:bCs/>
                <w:sz w:val="16"/>
                <w:szCs w:val="16"/>
              </w:rPr>
              <w:t>DB Action</w:t>
            </w:r>
          </w:p>
        </w:tc>
        <w:tc>
          <w:tcPr>
            <w:tcW w:w="747" w:type="dxa"/>
            <w:shd w:val="clear" w:color="auto" w:fill="FFE07D"/>
          </w:tcPr>
          <w:p w14:paraId="180FEAB5" w14:textId="77777777" w:rsidR="00242117" w:rsidRPr="00592C02" w:rsidRDefault="00242117" w:rsidP="00FF5186">
            <w:pPr>
              <w:rPr>
                <w:b/>
                <w:bCs/>
                <w:sz w:val="16"/>
                <w:szCs w:val="16"/>
              </w:rPr>
            </w:pPr>
            <w:r w:rsidRPr="00592C02">
              <w:rPr>
                <w:b/>
                <w:bCs/>
                <w:sz w:val="16"/>
                <w:szCs w:val="16"/>
              </w:rPr>
              <w:t>Is Unique</w:t>
            </w:r>
          </w:p>
          <w:p w14:paraId="35ABE245" w14:textId="77777777" w:rsidR="00242117" w:rsidRPr="00592C02" w:rsidRDefault="00242117" w:rsidP="00FF5186">
            <w:pPr>
              <w:rPr>
                <w:b/>
                <w:bCs/>
                <w:sz w:val="16"/>
                <w:szCs w:val="16"/>
              </w:rPr>
            </w:pPr>
            <w:r w:rsidRPr="00592C02">
              <w:rPr>
                <w:b/>
                <w:bCs/>
                <w:sz w:val="16"/>
                <w:szCs w:val="16"/>
              </w:rPr>
              <w:t>Y/N</w:t>
            </w:r>
          </w:p>
        </w:tc>
        <w:tc>
          <w:tcPr>
            <w:tcW w:w="845" w:type="dxa"/>
            <w:shd w:val="clear" w:color="auto" w:fill="FFE07D"/>
          </w:tcPr>
          <w:p w14:paraId="1E14339B" w14:textId="77777777" w:rsidR="00242117" w:rsidRPr="00592C02" w:rsidRDefault="00242117" w:rsidP="00FF5186">
            <w:pPr>
              <w:rPr>
                <w:b/>
                <w:bCs/>
                <w:sz w:val="16"/>
                <w:szCs w:val="16"/>
              </w:rPr>
            </w:pPr>
            <w:r w:rsidRPr="00592C02">
              <w:rPr>
                <w:b/>
                <w:bCs/>
                <w:sz w:val="16"/>
                <w:szCs w:val="16"/>
              </w:rPr>
              <w:t>Minimum Length</w:t>
            </w:r>
          </w:p>
        </w:tc>
        <w:tc>
          <w:tcPr>
            <w:tcW w:w="685" w:type="dxa"/>
            <w:shd w:val="clear" w:color="auto" w:fill="FFE07D"/>
          </w:tcPr>
          <w:p w14:paraId="080C802D" w14:textId="77777777" w:rsidR="00242117" w:rsidRPr="00592C02" w:rsidRDefault="00242117" w:rsidP="00FF5186">
            <w:pPr>
              <w:rPr>
                <w:b/>
                <w:bCs/>
                <w:sz w:val="16"/>
                <w:szCs w:val="16"/>
              </w:rPr>
            </w:pPr>
            <w:r w:rsidRPr="00592C02">
              <w:rPr>
                <w:b/>
                <w:bCs/>
                <w:sz w:val="16"/>
                <w:szCs w:val="16"/>
              </w:rPr>
              <w:t>Max Length</w:t>
            </w:r>
          </w:p>
        </w:tc>
      </w:tr>
      <w:tr w:rsidR="000E08A8" w:rsidRPr="00592C02" w14:paraId="2913AD09" w14:textId="77777777" w:rsidTr="000E08A8">
        <w:trPr>
          <w:trHeight w:val="159"/>
        </w:trPr>
        <w:tc>
          <w:tcPr>
            <w:tcW w:w="791" w:type="dxa"/>
          </w:tcPr>
          <w:p w14:paraId="629A8312" w14:textId="77777777" w:rsidR="00242117" w:rsidRPr="00592C02" w:rsidRDefault="00242117" w:rsidP="00FF5186">
            <w:pPr>
              <w:rPr>
                <w:sz w:val="18"/>
                <w:szCs w:val="18"/>
              </w:rPr>
            </w:pPr>
            <w:r w:rsidRPr="00592C02">
              <w:t>Name</w:t>
            </w:r>
          </w:p>
        </w:tc>
        <w:tc>
          <w:tcPr>
            <w:tcW w:w="1571" w:type="dxa"/>
          </w:tcPr>
          <w:p w14:paraId="5CA32A58" w14:textId="77777777" w:rsidR="00242117" w:rsidRPr="00592C02" w:rsidRDefault="00242117" w:rsidP="00FF5186">
            <w:pPr>
              <w:rPr>
                <w:sz w:val="18"/>
                <w:szCs w:val="18"/>
              </w:rPr>
            </w:pPr>
            <w:r w:rsidRPr="00592C02">
              <w:rPr>
                <w:sz w:val="18"/>
                <w:szCs w:val="18"/>
              </w:rPr>
              <w:t>N/A</w:t>
            </w:r>
          </w:p>
        </w:tc>
        <w:tc>
          <w:tcPr>
            <w:tcW w:w="678" w:type="dxa"/>
          </w:tcPr>
          <w:p w14:paraId="7A9C65E1" w14:textId="77777777" w:rsidR="00242117" w:rsidRPr="00592C02" w:rsidRDefault="00242117" w:rsidP="00FF5186">
            <w:pPr>
              <w:rPr>
                <w:sz w:val="18"/>
                <w:szCs w:val="18"/>
              </w:rPr>
            </w:pPr>
            <w:r w:rsidRPr="00592C02">
              <w:rPr>
                <w:sz w:val="18"/>
                <w:szCs w:val="18"/>
              </w:rPr>
              <w:t>Input Text</w:t>
            </w:r>
          </w:p>
        </w:tc>
        <w:tc>
          <w:tcPr>
            <w:tcW w:w="607" w:type="dxa"/>
          </w:tcPr>
          <w:p w14:paraId="5CFD68DD" w14:textId="77777777" w:rsidR="00242117" w:rsidRPr="00592C02" w:rsidRDefault="00242117" w:rsidP="00FF5186">
            <w:pPr>
              <w:rPr>
                <w:sz w:val="18"/>
                <w:szCs w:val="18"/>
              </w:rPr>
            </w:pPr>
            <w:r w:rsidRPr="00592C02">
              <w:rPr>
                <w:sz w:val="18"/>
                <w:szCs w:val="18"/>
              </w:rPr>
              <w:t>String</w:t>
            </w:r>
          </w:p>
        </w:tc>
        <w:tc>
          <w:tcPr>
            <w:tcW w:w="765" w:type="dxa"/>
          </w:tcPr>
          <w:p w14:paraId="00ACD782" w14:textId="77777777" w:rsidR="00242117" w:rsidRPr="00592C02" w:rsidRDefault="00242117" w:rsidP="00FF5186">
            <w:pPr>
              <w:rPr>
                <w:sz w:val="18"/>
                <w:szCs w:val="18"/>
              </w:rPr>
            </w:pPr>
            <w:r>
              <w:rPr>
                <w:sz w:val="18"/>
                <w:szCs w:val="18"/>
              </w:rPr>
              <w:t>No edit page</w:t>
            </w:r>
          </w:p>
        </w:tc>
        <w:tc>
          <w:tcPr>
            <w:tcW w:w="517" w:type="dxa"/>
          </w:tcPr>
          <w:p w14:paraId="01D434F4" w14:textId="77777777" w:rsidR="00242117" w:rsidRPr="00592C02" w:rsidRDefault="00242117" w:rsidP="00FF5186">
            <w:pPr>
              <w:rPr>
                <w:sz w:val="18"/>
                <w:szCs w:val="18"/>
              </w:rPr>
            </w:pPr>
            <w:r w:rsidRPr="00592C02">
              <w:rPr>
                <w:sz w:val="18"/>
                <w:szCs w:val="18"/>
              </w:rPr>
              <w:t>M</w:t>
            </w:r>
          </w:p>
        </w:tc>
        <w:tc>
          <w:tcPr>
            <w:tcW w:w="807" w:type="dxa"/>
          </w:tcPr>
          <w:p w14:paraId="450013E3" w14:textId="77777777" w:rsidR="00242117" w:rsidRPr="00592C02" w:rsidRDefault="00242117" w:rsidP="00FF5186">
            <w:pPr>
              <w:rPr>
                <w:sz w:val="18"/>
                <w:szCs w:val="18"/>
              </w:rPr>
            </w:pPr>
            <w:r w:rsidRPr="00592C02">
              <w:rPr>
                <w:sz w:val="18"/>
                <w:szCs w:val="18"/>
              </w:rPr>
              <w:t>N/A</w:t>
            </w:r>
          </w:p>
        </w:tc>
        <w:tc>
          <w:tcPr>
            <w:tcW w:w="1610" w:type="dxa"/>
          </w:tcPr>
          <w:p w14:paraId="2F07C6FD" w14:textId="6296D3BE" w:rsidR="00242117" w:rsidRPr="00592C02" w:rsidRDefault="00197A6E" w:rsidP="00FF5186">
            <w:pPr>
              <w:rPr>
                <w:sz w:val="16"/>
                <w:szCs w:val="16"/>
              </w:rPr>
            </w:pPr>
            <w:proofErr w:type="spellStart"/>
            <w:r w:rsidRPr="00F32078">
              <w:t>bulk_</w:t>
            </w:r>
            <w:proofErr w:type="gramStart"/>
            <w:r w:rsidRPr="00F32078">
              <w:t>records</w:t>
            </w:r>
            <w:r w:rsidR="00242117">
              <w:rPr>
                <w:sz w:val="16"/>
                <w:szCs w:val="16"/>
              </w:rPr>
              <w:t>.Name</w:t>
            </w:r>
            <w:proofErr w:type="spellEnd"/>
            <w:proofErr w:type="gramEnd"/>
          </w:p>
        </w:tc>
        <w:tc>
          <w:tcPr>
            <w:tcW w:w="747" w:type="dxa"/>
          </w:tcPr>
          <w:p w14:paraId="5869A922" w14:textId="77777777" w:rsidR="00242117" w:rsidRPr="00592C02" w:rsidRDefault="00242117" w:rsidP="00FF5186">
            <w:pPr>
              <w:rPr>
                <w:sz w:val="18"/>
                <w:szCs w:val="18"/>
              </w:rPr>
            </w:pPr>
            <w:r w:rsidRPr="00592C02">
              <w:rPr>
                <w:sz w:val="18"/>
                <w:szCs w:val="18"/>
              </w:rPr>
              <w:t>Y</w:t>
            </w:r>
            <w:r>
              <w:rPr>
                <w:sz w:val="18"/>
                <w:szCs w:val="18"/>
              </w:rPr>
              <w:t xml:space="preserve"> per Account holder</w:t>
            </w:r>
          </w:p>
        </w:tc>
        <w:tc>
          <w:tcPr>
            <w:tcW w:w="845" w:type="dxa"/>
          </w:tcPr>
          <w:p w14:paraId="688A534B" w14:textId="77777777" w:rsidR="00242117" w:rsidRPr="00592C02" w:rsidRDefault="00242117" w:rsidP="00FF5186">
            <w:pPr>
              <w:rPr>
                <w:sz w:val="18"/>
                <w:szCs w:val="18"/>
              </w:rPr>
            </w:pPr>
            <w:r w:rsidRPr="00592C02">
              <w:rPr>
                <w:sz w:val="18"/>
                <w:szCs w:val="18"/>
              </w:rPr>
              <w:t>N/A</w:t>
            </w:r>
          </w:p>
        </w:tc>
        <w:tc>
          <w:tcPr>
            <w:tcW w:w="685" w:type="dxa"/>
          </w:tcPr>
          <w:p w14:paraId="1DAA4B33" w14:textId="77777777" w:rsidR="00242117" w:rsidRPr="00592C02" w:rsidRDefault="00242117" w:rsidP="00FF5186">
            <w:pPr>
              <w:rPr>
                <w:sz w:val="18"/>
                <w:szCs w:val="18"/>
              </w:rPr>
            </w:pPr>
            <w:r>
              <w:rPr>
                <w:sz w:val="18"/>
                <w:szCs w:val="18"/>
              </w:rPr>
              <w:t>50</w:t>
            </w:r>
          </w:p>
        </w:tc>
      </w:tr>
      <w:tr w:rsidR="000E08A8" w:rsidRPr="00592C02" w14:paraId="708E5B27" w14:textId="77777777" w:rsidTr="000E08A8">
        <w:trPr>
          <w:trHeight w:val="159"/>
        </w:trPr>
        <w:tc>
          <w:tcPr>
            <w:tcW w:w="791" w:type="dxa"/>
          </w:tcPr>
          <w:p w14:paraId="5904E3FD" w14:textId="77777777" w:rsidR="00242117" w:rsidRDefault="00242117" w:rsidP="00FF5186">
            <w:r w:rsidRPr="006337A9">
              <w:t>Position Method</w:t>
            </w:r>
          </w:p>
        </w:tc>
        <w:tc>
          <w:tcPr>
            <w:tcW w:w="1571" w:type="dxa"/>
          </w:tcPr>
          <w:p w14:paraId="2BAB36C8" w14:textId="77777777" w:rsidR="00242117" w:rsidRDefault="00242117" w:rsidP="00FF5186">
            <w:pPr>
              <w:autoSpaceDE w:val="0"/>
              <w:autoSpaceDN w:val="0"/>
              <w:adjustRightInd w:val="0"/>
              <w:spacing w:after="0"/>
              <w:jc w:val="left"/>
            </w:pPr>
            <w:proofErr w:type="spellStart"/>
            <w:r w:rsidRPr="001D3DE6">
              <w:t>position_methods</w:t>
            </w:r>
            <w:proofErr w:type="spellEnd"/>
            <w:r>
              <w:t>. Name</w:t>
            </w:r>
          </w:p>
          <w:p w14:paraId="62615046" w14:textId="77777777" w:rsidR="00242117" w:rsidRDefault="00242117" w:rsidP="00FF5186"/>
        </w:tc>
        <w:tc>
          <w:tcPr>
            <w:tcW w:w="678" w:type="dxa"/>
          </w:tcPr>
          <w:p w14:paraId="4A51816B" w14:textId="77777777" w:rsidR="00242117" w:rsidRDefault="00242117" w:rsidP="00FF5186">
            <w:pPr>
              <w:rPr>
                <w:sz w:val="18"/>
                <w:szCs w:val="18"/>
              </w:rPr>
            </w:pPr>
            <w:proofErr w:type="spellStart"/>
            <w:r>
              <w:rPr>
                <w:sz w:val="18"/>
                <w:szCs w:val="18"/>
              </w:rPr>
              <w:t>listBox</w:t>
            </w:r>
            <w:proofErr w:type="spellEnd"/>
          </w:p>
        </w:tc>
        <w:tc>
          <w:tcPr>
            <w:tcW w:w="607" w:type="dxa"/>
          </w:tcPr>
          <w:p w14:paraId="33DEC69B" w14:textId="77777777" w:rsidR="00242117" w:rsidRDefault="00242117" w:rsidP="00FF5186">
            <w:pPr>
              <w:rPr>
                <w:sz w:val="18"/>
                <w:szCs w:val="18"/>
              </w:rPr>
            </w:pPr>
            <w:r>
              <w:rPr>
                <w:sz w:val="18"/>
                <w:szCs w:val="18"/>
              </w:rPr>
              <w:t>select</w:t>
            </w:r>
          </w:p>
        </w:tc>
        <w:tc>
          <w:tcPr>
            <w:tcW w:w="765" w:type="dxa"/>
          </w:tcPr>
          <w:p w14:paraId="0475EEE5" w14:textId="77777777" w:rsidR="00242117" w:rsidRDefault="00242117" w:rsidP="00FF5186">
            <w:pPr>
              <w:rPr>
                <w:sz w:val="18"/>
                <w:szCs w:val="18"/>
              </w:rPr>
            </w:pPr>
            <w:r>
              <w:rPr>
                <w:sz w:val="18"/>
                <w:szCs w:val="18"/>
              </w:rPr>
              <w:t>No edit page</w:t>
            </w:r>
          </w:p>
        </w:tc>
        <w:tc>
          <w:tcPr>
            <w:tcW w:w="517" w:type="dxa"/>
          </w:tcPr>
          <w:p w14:paraId="3B5A7EB7" w14:textId="77777777" w:rsidR="00242117" w:rsidRDefault="00242117" w:rsidP="00FF5186">
            <w:pPr>
              <w:rPr>
                <w:sz w:val="18"/>
                <w:szCs w:val="18"/>
              </w:rPr>
            </w:pPr>
            <w:r>
              <w:rPr>
                <w:sz w:val="18"/>
                <w:szCs w:val="18"/>
              </w:rPr>
              <w:t>M</w:t>
            </w:r>
          </w:p>
        </w:tc>
        <w:tc>
          <w:tcPr>
            <w:tcW w:w="807" w:type="dxa"/>
          </w:tcPr>
          <w:p w14:paraId="19BBFCD0" w14:textId="77777777" w:rsidR="00242117" w:rsidRDefault="00242117" w:rsidP="00FF5186">
            <w:pPr>
              <w:rPr>
                <w:sz w:val="18"/>
                <w:szCs w:val="18"/>
              </w:rPr>
            </w:pPr>
            <w:r>
              <w:rPr>
                <w:sz w:val="18"/>
                <w:szCs w:val="18"/>
              </w:rPr>
              <w:t>N/A</w:t>
            </w:r>
          </w:p>
        </w:tc>
        <w:tc>
          <w:tcPr>
            <w:tcW w:w="1610" w:type="dxa"/>
          </w:tcPr>
          <w:p w14:paraId="5BDE723B" w14:textId="77777777" w:rsidR="00242117" w:rsidRPr="00B37713" w:rsidRDefault="00242117" w:rsidP="00FF5186">
            <w:proofErr w:type="spellStart"/>
            <w:r w:rsidRPr="00B37713">
              <w:t>track_records</w:t>
            </w:r>
            <w:proofErr w:type="spellEnd"/>
            <w:r>
              <w:t xml:space="preserve">. </w:t>
            </w:r>
            <w:proofErr w:type="spellStart"/>
            <w:r w:rsidRPr="0067669B">
              <w:t>Position_MethodID</w:t>
            </w:r>
            <w:proofErr w:type="spellEnd"/>
          </w:p>
        </w:tc>
        <w:tc>
          <w:tcPr>
            <w:tcW w:w="747" w:type="dxa"/>
          </w:tcPr>
          <w:p w14:paraId="7FD123E3" w14:textId="77777777" w:rsidR="00242117" w:rsidRPr="00592C02" w:rsidRDefault="00242117" w:rsidP="00FF5186">
            <w:pPr>
              <w:rPr>
                <w:sz w:val="18"/>
                <w:szCs w:val="18"/>
              </w:rPr>
            </w:pPr>
            <w:r w:rsidRPr="00592C02">
              <w:rPr>
                <w:sz w:val="18"/>
                <w:szCs w:val="18"/>
              </w:rPr>
              <w:t>N/A</w:t>
            </w:r>
          </w:p>
        </w:tc>
        <w:tc>
          <w:tcPr>
            <w:tcW w:w="845" w:type="dxa"/>
          </w:tcPr>
          <w:p w14:paraId="155AAF3B" w14:textId="77777777" w:rsidR="00242117" w:rsidRPr="00592C02" w:rsidRDefault="00242117" w:rsidP="00FF5186">
            <w:pPr>
              <w:rPr>
                <w:sz w:val="18"/>
                <w:szCs w:val="18"/>
              </w:rPr>
            </w:pPr>
            <w:r w:rsidRPr="00592C02">
              <w:rPr>
                <w:sz w:val="18"/>
                <w:szCs w:val="18"/>
              </w:rPr>
              <w:t>N/A</w:t>
            </w:r>
          </w:p>
        </w:tc>
        <w:tc>
          <w:tcPr>
            <w:tcW w:w="685" w:type="dxa"/>
          </w:tcPr>
          <w:p w14:paraId="53013656" w14:textId="77777777" w:rsidR="00242117" w:rsidRPr="00592C02" w:rsidRDefault="00242117" w:rsidP="00FF5186">
            <w:pPr>
              <w:rPr>
                <w:sz w:val="18"/>
                <w:szCs w:val="18"/>
              </w:rPr>
            </w:pPr>
            <w:r w:rsidRPr="00592C02">
              <w:rPr>
                <w:sz w:val="18"/>
                <w:szCs w:val="18"/>
              </w:rPr>
              <w:t>N/A</w:t>
            </w:r>
          </w:p>
        </w:tc>
      </w:tr>
      <w:tr w:rsidR="000E08A8" w:rsidRPr="00592C02" w14:paraId="50F5558C" w14:textId="77777777" w:rsidTr="000E08A8">
        <w:trPr>
          <w:trHeight w:val="159"/>
        </w:trPr>
        <w:tc>
          <w:tcPr>
            <w:tcW w:w="791" w:type="dxa"/>
          </w:tcPr>
          <w:p w14:paraId="56BBE857" w14:textId="0FEB7EC0" w:rsidR="000E08A8" w:rsidRPr="006337A9" w:rsidRDefault="000E08A8" w:rsidP="00FF5186">
            <w:r>
              <w:t xml:space="preserve"> </w:t>
            </w:r>
          </w:p>
        </w:tc>
        <w:tc>
          <w:tcPr>
            <w:tcW w:w="1571" w:type="dxa"/>
          </w:tcPr>
          <w:p w14:paraId="01CD2767" w14:textId="7CF1D326" w:rsidR="000E08A8" w:rsidRPr="001D3DE6" w:rsidRDefault="000E08A8" w:rsidP="00FF5186">
            <w:pPr>
              <w:autoSpaceDE w:val="0"/>
              <w:autoSpaceDN w:val="0"/>
              <w:adjustRightInd w:val="0"/>
              <w:spacing w:after="0"/>
              <w:jc w:val="left"/>
            </w:pPr>
            <w:r>
              <w:t>MSISDN/ IMSI</w:t>
            </w:r>
          </w:p>
        </w:tc>
        <w:tc>
          <w:tcPr>
            <w:tcW w:w="678" w:type="dxa"/>
          </w:tcPr>
          <w:p w14:paraId="366D4D12" w14:textId="41A3CB68" w:rsidR="000E08A8" w:rsidRDefault="000E08A8" w:rsidP="00FF5186">
            <w:pPr>
              <w:rPr>
                <w:sz w:val="18"/>
                <w:szCs w:val="18"/>
              </w:rPr>
            </w:pPr>
            <w:r>
              <w:t>Radio</w:t>
            </w:r>
          </w:p>
        </w:tc>
        <w:tc>
          <w:tcPr>
            <w:tcW w:w="607" w:type="dxa"/>
          </w:tcPr>
          <w:p w14:paraId="1A327D4A" w14:textId="77777777" w:rsidR="000E08A8" w:rsidRDefault="000E08A8" w:rsidP="00FF5186">
            <w:pPr>
              <w:rPr>
                <w:sz w:val="18"/>
                <w:szCs w:val="18"/>
              </w:rPr>
            </w:pPr>
          </w:p>
        </w:tc>
        <w:tc>
          <w:tcPr>
            <w:tcW w:w="765" w:type="dxa"/>
          </w:tcPr>
          <w:p w14:paraId="1DFD50E2" w14:textId="77777777" w:rsidR="000E08A8" w:rsidRDefault="000E08A8" w:rsidP="00FF5186">
            <w:pPr>
              <w:rPr>
                <w:sz w:val="18"/>
                <w:szCs w:val="18"/>
              </w:rPr>
            </w:pPr>
          </w:p>
        </w:tc>
        <w:tc>
          <w:tcPr>
            <w:tcW w:w="517" w:type="dxa"/>
          </w:tcPr>
          <w:p w14:paraId="1A14AF24" w14:textId="77777777" w:rsidR="000E08A8" w:rsidRDefault="000E08A8" w:rsidP="00FF5186">
            <w:pPr>
              <w:rPr>
                <w:sz w:val="18"/>
                <w:szCs w:val="18"/>
              </w:rPr>
            </w:pPr>
          </w:p>
        </w:tc>
        <w:tc>
          <w:tcPr>
            <w:tcW w:w="807" w:type="dxa"/>
          </w:tcPr>
          <w:p w14:paraId="268FC508" w14:textId="77777777" w:rsidR="000E08A8" w:rsidRDefault="000E08A8" w:rsidP="00FF5186">
            <w:pPr>
              <w:rPr>
                <w:sz w:val="18"/>
                <w:szCs w:val="18"/>
              </w:rPr>
            </w:pPr>
          </w:p>
        </w:tc>
        <w:tc>
          <w:tcPr>
            <w:tcW w:w="1610" w:type="dxa"/>
          </w:tcPr>
          <w:p w14:paraId="74868C49" w14:textId="77777777" w:rsidR="000E08A8" w:rsidRPr="00B37713" w:rsidRDefault="000E08A8" w:rsidP="00FF5186"/>
        </w:tc>
        <w:tc>
          <w:tcPr>
            <w:tcW w:w="747" w:type="dxa"/>
          </w:tcPr>
          <w:p w14:paraId="68C0B830" w14:textId="77777777" w:rsidR="000E08A8" w:rsidRPr="00592C02" w:rsidRDefault="000E08A8" w:rsidP="00FF5186">
            <w:pPr>
              <w:rPr>
                <w:sz w:val="18"/>
                <w:szCs w:val="18"/>
              </w:rPr>
            </w:pPr>
          </w:p>
        </w:tc>
        <w:tc>
          <w:tcPr>
            <w:tcW w:w="845" w:type="dxa"/>
          </w:tcPr>
          <w:p w14:paraId="44670A64" w14:textId="77777777" w:rsidR="000E08A8" w:rsidRPr="00592C02" w:rsidRDefault="000E08A8" w:rsidP="00FF5186">
            <w:pPr>
              <w:rPr>
                <w:sz w:val="18"/>
                <w:szCs w:val="18"/>
              </w:rPr>
            </w:pPr>
          </w:p>
        </w:tc>
        <w:tc>
          <w:tcPr>
            <w:tcW w:w="685" w:type="dxa"/>
          </w:tcPr>
          <w:p w14:paraId="400668F5" w14:textId="77777777" w:rsidR="000E08A8" w:rsidRPr="00592C02" w:rsidRDefault="000E08A8" w:rsidP="00FF5186">
            <w:pPr>
              <w:rPr>
                <w:sz w:val="18"/>
                <w:szCs w:val="18"/>
              </w:rPr>
            </w:pPr>
          </w:p>
        </w:tc>
      </w:tr>
      <w:tr w:rsidR="000E08A8" w:rsidRPr="00592C02" w14:paraId="574257A3" w14:textId="77777777" w:rsidTr="000E08A8">
        <w:trPr>
          <w:trHeight w:val="159"/>
        </w:trPr>
        <w:tc>
          <w:tcPr>
            <w:tcW w:w="791" w:type="dxa"/>
          </w:tcPr>
          <w:p w14:paraId="3A919A0B" w14:textId="6BC7F4A3" w:rsidR="000E08A8" w:rsidRPr="006337A9" w:rsidRDefault="000E08A8" w:rsidP="000E08A8">
            <w:r>
              <w:t>File</w:t>
            </w:r>
          </w:p>
        </w:tc>
        <w:tc>
          <w:tcPr>
            <w:tcW w:w="1571" w:type="dxa"/>
          </w:tcPr>
          <w:p w14:paraId="7ECF702F" w14:textId="4DC74D11" w:rsidR="000E08A8" w:rsidRPr="001D3DE6" w:rsidRDefault="000E08A8" w:rsidP="000E08A8">
            <w:pPr>
              <w:autoSpaceDE w:val="0"/>
              <w:autoSpaceDN w:val="0"/>
              <w:adjustRightInd w:val="0"/>
              <w:spacing w:after="0"/>
              <w:jc w:val="left"/>
            </w:pPr>
          </w:p>
        </w:tc>
        <w:tc>
          <w:tcPr>
            <w:tcW w:w="678" w:type="dxa"/>
          </w:tcPr>
          <w:p w14:paraId="770FBEB8" w14:textId="0D83C854" w:rsidR="000E08A8" w:rsidRDefault="000E08A8" w:rsidP="000E08A8">
            <w:pPr>
              <w:rPr>
                <w:sz w:val="18"/>
                <w:szCs w:val="18"/>
              </w:rPr>
            </w:pPr>
            <w:r>
              <w:rPr>
                <w:sz w:val="18"/>
                <w:szCs w:val="18"/>
              </w:rPr>
              <w:t>Upload File</w:t>
            </w:r>
          </w:p>
        </w:tc>
        <w:tc>
          <w:tcPr>
            <w:tcW w:w="607" w:type="dxa"/>
          </w:tcPr>
          <w:p w14:paraId="32149E98" w14:textId="77777777" w:rsidR="000E08A8" w:rsidRDefault="000E08A8" w:rsidP="000E08A8">
            <w:pPr>
              <w:rPr>
                <w:sz w:val="18"/>
                <w:szCs w:val="18"/>
              </w:rPr>
            </w:pPr>
          </w:p>
        </w:tc>
        <w:tc>
          <w:tcPr>
            <w:tcW w:w="765" w:type="dxa"/>
          </w:tcPr>
          <w:p w14:paraId="5C14E989" w14:textId="77777777" w:rsidR="000E08A8" w:rsidRDefault="000E08A8" w:rsidP="000E08A8">
            <w:pPr>
              <w:rPr>
                <w:sz w:val="18"/>
                <w:szCs w:val="18"/>
              </w:rPr>
            </w:pPr>
          </w:p>
        </w:tc>
        <w:tc>
          <w:tcPr>
            <w:tcW w:w="517" w:type="dxa"/>
          </w:tcPr>
          <w:p w14:paraId="29500F14" w14:textId="13A9009B" w:rsidR="000E08A8" w:rsidRDefault="000E08A8" w:rsidP="000E08A8">
            <w:pPr>
              <w:rPr>
                <w:sz w:val="18"/>
                <w:szCs w:val="18"/>
              </w:rPr>
            </w:pPr>
            <w:r>
              <w:rPr>
                <w:sz w:val="18"/>
                <w:szCs w:val="18"/>
              </w:rPr>
              <w:t>M</w:t>
            </w:r>
          </w:p>
        </w:tc>
        <w:tc>
          <w:tcPr>
            <w:tcW w:w="807" w:type="dxa"/>
          </w:tcPr>
          <w:p w14:paraId="7F5F31BA" w14:textId="146B6370" w:rsidR="000E08A8" w:rsidRDefault="00E4374D" w:rsidP="000E08A8">
            <w:pPr>
              <w:rPr>
                <w:sz w:val="18"/>
                <w:szCs w:val="18"/>
              </w:rPr>
            </w:pPr>
            <w:r w:rsidRPr="00E4374D">
              <w:rPr>
                <w:sz w:val="18"/>
                <w:szCs w:val="18"/>
                <w:highlight w:val="yellow"/>
              </w:rPr>
              <w:t>To be checked</w:t>
            </w:r>
          </w:p>
        </w:tc>
        <w:tc>
          <w:tcPr>
            <w:tcW w:w="1610" w:type="dxa"/>
          </w:tcPr>
          <w:p w14:paraId="0203A702" w14:textId="5A5B176C" w:rsidR="000E08A8" w:rsidRPr="00B37713" w:rsidRDefault="000E08A8" w:rsidP="000E08A8">
            <w:proofErr w:type="spellStart"/>
            <w:r w:rsidRPr="000E08A8">
              <w:t>bulk_records</w:t>
            </w:r>
            <w:proofErr w:type="spellEnd"/>
            <w:r>
              <w:t xml:space="preserve">. </w:t>
            </w:r>
            <w:proofErr w:type="spellStart"/>
            <w:r w:rsidRPr="000E08A8">
              <w:t>FilePath</w:t>
            </w:r>
            <w:proofErr w:type="spellEnd"/>
          </w:p>
        </w:tc>
        <w:tc>
          <w:tcPr>
            <w:tcW w:w="747" w:type="dxa"/>
          </w:tcPr>
          <w:p w14:paraId="612AA3B5" w14:textId="01A8A885" w:rsidR="000E08A8" w:rsidRPr="00592C02" w:rsidRDefault="000E08A8" w:rsidP="000E08A8">
            <w:pPr>
              <w:rPr>
                <w:sz w:val="18"/>
                <w:szCs w:val="18"/>
              </w:rPr>
            </w:pPr>
            <w:r w:rsidRPr="00592C02">
              <w:rPr>
                <w:sz w:val="18"/>
                <w:szCs w:val="18"/>
              </w:rPr>
              <w:t>N/A</w:t>
            </w:r>
          </w:p>
        </w:tc>
        <w:tc>
          <w:tcPr>
            <w:tcW w:w="845" w:type="dxa"/>
          </w:tcPr>
          <w:p w14:paraId="3BD7487F" w14:textId="3E55A4FF" w:rsidR="000E08A8" w:rsidRPr="00592C02" w:rsidRDefault="000E08A8" w:rsidP="000E08A8">
            <w:pPr>
              <w:rPr>
                <w:sz w:val="18"/>
                <w:szCs w:val="18"/>
              </w:rPr>
            </w:pPr>
            <w:r w:rsidRPr="00592C02">
              <w:rPr>
                <w:sz w:val="18"/>
                <w:szCs w:val="18"/>
              </w:rPr>
              <w:t>N/A</w:t>
            </w:r>
          </w:p>
        </w:tc>
        <w:tc>
          <w:tcPr>
            <w:tcW w:w="685" w:type="dxa"/>
          </w:tcPr>
          <w:p w14:paraId="4D0516A3" w14:textId="76A7AAB1" w:rsidR="000E08A8" w:rsidRPr="00592C02" w:rsidRDefault="000E08A8" w:rsidP="000E08A8">
            <w:pPr>
              <w:rPr>
                <w:sz w:val="18"/>
                <w:szCs w:val="18"/>
              </w:rPr>
            </w:pPr>
            <w:r w:rsidRPr="00592C02">
              <w:rPr>
                <w:sz w:val="18"/>
                <w:szCs w:val="18"/>
              </w:rPr>
              <w:t>N/A</w:t>
            </w:r>
          </w:p>
        </w:tc>
      </w:tr>
    </w:tbl>
    <w:p w14:paraId="204BE62C" w14:textId="77777777" w:rsidR="00242117" w:rsidRPr="002E39ED" w:rsidRDefault="00242117" w:rsidP="00242117"/>
    <w:p w14:paraId="1AC9FB55" w14:textId="77777777" w:rsidR="00242117" w:rsidRPr="002E39ED" w:rsidRDefault="00242117" w:rsidP="00242117">
      <w:r w:rsidRPr="002E39ED">
        <w:rPr>
          <w:b/>
          <w:bCs/>
        </w:rPr>
        <w:t>Business/Code</w:t>
      </w:r>
      <w:r w:rsidRPr="002E39ED">
        <w:t xml:space="preserve"> </w:t>
      </w:r>
      <w:r w:rsidRPr="002E39ED">
        <w:rPr>
          <w:b/>
          <w:bCs/>
        </w:rPr>
        <w:t>Rules</w:t>
      </w:r>
      <w:r w:rsidRPr="002E39ED">
        <w:t>:</w:t>
      </w:r>
    </w:p>
    <w:tbl>
      <w:tblPr>
        <w:tblStyle w:val="TableGrid"/>
        <w:tblW w:w="0" w:type="auto"/>
        <w:tblLook w:val="04A0" w:firstRow="1" w:lastRow="0" w:firstColumn="1" w:lastColumn="0" w:noHBand="0" w:noVBand="1"/>
      </w:tblPr>
      <w:tblGrid>
        <w:gridCol w:w="9623"/>
      </w:tblGrid>
      <w:tr w:rsidR="00242117" w:rsidRPr="002E39ED" w14:paraId="25395F1B" w14:textId="77777777" w:rsidTr="004062C0">
        <w:tc>
          <w:tcPr>
            <w:tcW w:w="9623" w:type="dxa"/>
          </w:tcPr>
          <w:p w14:paraId="51BB9B15" w14:textId="77777777" w:rsidR="00242117" w:rsidRDefault="00242117" w:rsidP="00471F4E">
            <w:pPr>
              <w:pStyle w:val="ListParagraph"/>
              <w:numPr>
                <w:ilvl w:val="0"/>
                <w:numId w:val="10"/>
              </w:numPr>
              <w:spacing w:after="0"/>
              <w:jc w:val="left"/>
            </w:pPr>
            <w:r>
              <w:t>Grid should be single select.</w:t>
            </w:r>
          </w:p>
        </w:tc>
      </w:tr>
      <w:tr w:rsidR="00242117" w:rsidRPr="002E39ED" w14:paraId="635994D1" w14:textId="77777777" w:rsidTr="004062C0">
        <w:tc>
          <w:tcPr>
            <w:tcW w:w="9623" w:type="dxa"/>
          </w:tcPr>
          <w:p w14:paraId="2502468F" w14:textId="77777777" w:rsidR="00242117" w:rsidRPr="002E39ED" w:rsidRDefault="00242117" w:rsidP="00471F4E">
            <w:pPr>
              <w:pStyle w:val="ListParagraph"/>
              <w:numPr>
                <w:ilvl w:val="0"/>
                <w:numId w:val="10"/>
              </w:numPr>
              <w:spacing w:after="0"/>
              <w:jc w:val="left"/>
            </w:pPr>
            <w:r>
              <w:t>Name is unique per account holder.</w:t>
            </w:r>
          </w:p>
        </w:tc>
      </w:tr>
      <w:tr w:rsidR="00242117" w:rsidRPr="002E39ED" w14:paraId="1D2A6A96" w14:textId="77777777" w:rsidTr="004062C0">
        <w:tc>
          <w:tcPr>
            <w:tcW w:w="9623" w:type="dxa"/>
          </w:tcPr>
          <w:p w14:paraId="7EAF10F4" w14:textId="6259CBD3" w:rsidR="00242117" w:rsidRPr="002E39ED" w:rsidRDefault="00242117" w:rsidP="00471F4E">
            <w:pPr>
              <w:pStyle w:val="ListParagraph"/>
              <w:numPr>
                <w:ilvl w:val="0"/>
                <w:numId w:val="10"/>
              </w:numPr>
              <w:spacing w:after="0"/>
              <w:jc w:val="left"/>
            </w:pPr>
            <w:r>
              <w:t xml:space="preserve">Will generate random unique number and store it in </w:t>
            </w:r>
            <w:proofErr w:type="spellStart"/>
            <w:r w:rsidR="000E08A8" w:rsidRPr="000E08A8">
              <w:t>bulk_</w:t>
            </w:r>
            <w:proofErr w:type="gramStart"/>
            <w:r w:rsidR="000E08A8" w:rsidRPr="000E08A8">
              <w:t>records</w:t>
            </w:r>
            <w:r>
              <w:t>.RequestID</w:t>
            </w:r>
            <w:proofErr w:type="spellEnd"/>
            <w:proofErr w:type="gramEnd"/>
            <w:r>
              <w:t>.</w:t>
            </w:r>
          </w:p>
        </w:tc>
      </w:tr>
      <w:tr w:rsidR="00242117" w:rsidRPr="002E39ED" w14:paraId="7E86B41F" w14:textId="77777777" w:rsidTr="004062C0">
        <w:tc>
          <w:tcPr>
            <w:tcW w:w="9623" w:type="dxa"/>
          </w:tcPr>
          <w:p w14:paraId="7F47BF66" w14:textId="1EB8BCA9" w:rsidR="00242117" w:rsidRPr="002E39ED" w:rsidRDefault="000E08A8" w:rsidP="00471F4E">
            <w:pPr>
              <w:pStyle w:val="ListParagraph"/>
              <w:numPr>
                <w:ilvl w:val="0"/>
                <w:numId w:val="10"/>
              </w:numPr>
              <w:spacing w:after="0"/>
              <w:jc w:val="left"/>
            </w:pPr>
            <w:proofErr w:type="spellStart"/>
            <w:r>
              <w:t>bulk</w:t>
            </w:r>
            <w:r w:rsidRPr="00B37713">
              <w:t>_records</w:t>
            </w:r>
            <w:proofErr w:type="spellEnd"/>
            <w:r>
              <w:t xml:space="preserve">. </w:t>
            </w:r>
            <w:proofErr w:type="spellStart"/>
            <w:r w:rsidRPr="00DE10EC">
              <w:t>AccountHolderID</w:t>
            </w:r>
            <w:proofErr w:type="spellEnd"/>
            <w:r>
              <w:t xml:space="preserve"> and </w:t>
            </w:r>
            <w:proofErr w:type="spellStart"/>
            <w:r>
              <w:t>bulk</w:t>
            </w:r>
            <w:r w:rsidRPr="00B37713">
              <w:t>_records</w:t>
            </w:r>
            <w:proofErr w:type="spellEnd"/>
            <w:r>
              <w:t xml:space="preserve">. </w:t>
            </w:r>
            <w:proofErr w:type="spellStart"/>
            <w:r w:rsidRPr="00DE10EC">
              <w:t>UserID</w:t>
            </w:r>
            <w:proofErr w:type="spellEnd"/>
            <w:r>
              <w:t xml:space="preserve"> will be inserted implicitly.</w:t>
            </w:r>
          </w:p>
        </w:tc>
      </w:tr>
      <w:tr w:rsidR="000E08A8" w:rsidRPr="002E39ED" w14:paraId="0BA05838" w14:textId="77777777" w:rsidTr="004062C0">
        <w:tc>
          <w:tcPr>
            <w:tcW w:w="9623" w:type="dxa"/>
          </w:tcPr>
          <w:p w14:paraId="639FFC56" w14:textId="029E64DB" w:rsidR="000E08A8" w:rsidRDefault="00B7768F" w:rsidP="00471F4E">
            <w:pPr>
              <w:pStyle w:val="ListParagraph"/>
              <w:numPr>
                <w:ilvl w:val="0"/>
                <w:numId w:val="10"/>
              </w:numPr>
              <w:spacing w:after="0"/>
              <w:jc w:val="left"/>
            </w:pPr>
            <w:r>
              <w:t xml:space="preserve">Regarding the </w:t>
            </w:r>
            <w:proofErr w:type="spellStart"/>
            <w:r>
              <w:t>bulk</w:t>
            </w:r>
            <w:r w:rsidRPr="00B37713">
              <w:t>_records</w:t>
            </w:r>
            <w:proofErr w:type="spellEnd"/>
            <w:r>
              <w:t xml:space="preserve">. </w:t>
            </w:r>
            <w:proofErr w:type="spellStart"/>
            <w:r w:rsidRPr="00B7768F">
              <w:t>FilePath</w:t>
            </w:r>
            <w:proofErr w:type="spellEnd"/>
            <w:r>
              <w:t>, full path should be saved into the database.</w:t>
            </w:r>
          </w:p>
        </w:tc>
      </w:tr>
      <w:tr w:rsidR="00424697" w:rsidRPr="002E39ED" w14:paraId="234FE328" w14:textId="77777777" w:rsidTr="004062C0">
        <w:tc>
          <w:tcPr>
            <w:tcW w:w="9623" w:type="dxa"/>
          </w:tcPr>
          <w:p w14:paraId="439B54F7" w14:textId="77777777" w:rsidR="00424697" w:rsidRDefault="00424697" w:rsidP="00471F4E">
            <w:pPr>
              <w:pStyle w:val="ListParagraph"/>
              <w:numPr>
                <w:ilvl w:val="0"/>
                <w:numId w:val="10"/>
              </w:numPr>
              <w:spacing w:after="0"/>
              <w:jc w:val="left"/>
            </w:pPr>
            <w:r>
              <w:t>We will not validate the data inside the uploaded file.</w:t>
            </w:r>
          </w:p>
          <w:p w14:paraId="0EBA7CBC" w14:textId="42F3896A" w:rsidR="001109A7" w:rsidRPr="001109A7" w:rsidRDefault="001109A7" w:rsidP="00471F4E">
            <w:pPr>
              <w:pStyle w:val="ListParagraph"/>
              <w:numPr>
                <w:ilvl w:val="0"/>
                <w:numId w:val="10"/>
              </w:numPr>
              <w:spacing w:line="360" w:lineRule="auto"/>
              <w:rPr>
                <w:rFonts w:asciiTheme="minorHAnsi" w:hAnsiTheme="minorHAnsi" w:cstheme="minorHAnsi"/>
              </w:rPr>
            </w:pPr>
            <w:r w:rsidRPr="001109A7">
              <w:lastRenderedPageBreak/>
              <w:t>The uploaded file will be limited to 100 MSISDNs.</w:t>
            </w:r>
            <w:r w:rsidR="00B81071">
              <w:t xml:space="preserve"> </w:t>
            </w:r>
            <w:r w:rsidR="00B81071" w:rsidRPr="00B81071">
              <w:rPr>
                <w:highlight w:val="yellow"/>
              </w:rPr>
              <w:t xml:space="preserve">Add it as </w:t>
            </w:r>
            <w:proofErr w:type="gramStart"/>
            <w:r w:rsidR="00B81071" w:rsidRPr="00B81071">
              <w:rPr>
                <w:highlight w:val="yellow"/>
              </w:rPr>
              <w:t>hint .</w:t>
            </w:r>
            <w:proofErr w:type="gramEnd"/>
          </w:p>
        </w:tc>
      </w:tr>
      <w:tr w:rsidR="003271C9" w:rsidRPr="002E39ED" w14:paraId="370170CB" w14:textId="77777777" w:rsidTr="004062C0">
        <w:tc>
          <w:tcPr>
            <w:tcW w:w="9623" w:type="dxa"/>
          </w:tcPr>
          <w:p w14:paraId="4E57A139" w14:textId="77777777" w:rsidR="003271C9" w:rsidRDefault="003271C9" w:rsidP="00471F4E">
            <w:pPr>
              <w:pStyle w:val="ListParagraph"/>
              <w:numPr>
                <w:ilvl w:val="0"/>
                <w:numId w:val="10"/>
              </w:numPr>
              <w:spacing w:after="0"/>
              <w:jc w:val="left"/>
            </w:pPr>
            <w:r>
              <w:lastRenderedPageBreak/>
              <w:t>Regarding the Download button:</w:t>
            </w:r>
          </w:p>
          <w:p w14:paraId="6275F721" w14:textId="7104CD2F" w:rsidR="003271C9" w:rsidRDefault="003271C9" w:rsidP="00AE09FE">
            <w:pPr>
              <w:pStyle w:val="ListParagraph"/>
              <w:numPr>
                <w:ilvl w:val="2"/>
                <w:numId w:val="3"/>
              </w:numPr>
              <w:spacing w:after="0"/>
              <w:jc w:val="left"/>
            </w:pPr>
            <w:r>
              <w:t xml:space="preserve">If the status is </w:t>
            </w:r>
            <w:r w:rsidR="00B61C5F">
              <w:t xml:space="preserve"> </w:t>
            </w:r>
            <w:r w:rsidR="00107196">
              <w:t xml:space="preserve"> </w:t>
            </w:r>
            <w:r w:rsidR="00B61C5F">
              <w:t>1,</w:t>
            </w:r>
            <w:proofErr w:type="gramStart"/>
            <w:r w:rsidR="00B61C5F">
              <w:t xml:space="preserve">2 </w:t>
            </w:r>
            <w:r>
              <w:t xml:space="preserve"> you</w:t>
            </w:r>
            <w:proofErr w:type="gramEnd"/>
            <w:r>
              <w:t xml:space="preserve"> can proceed.</w:t>
            </w:r>
          </w:p>
          <w:p w14:paraId="1AB7716A" w14:textId="77777777" w:rsidR="003271C9" w:rsidRDefault="003271C9" w:rsidP="00AE09FE">
            <w:pPr>
              <w:pStyle w:val="ListParagraph"/>
              <w:numPr>
                <w:ilvl w:val="2"/>
                <w:numId w:val="3"/>
              </w:numPr>
              <w:spacing w:after="0"/>
              <w:jc w:val="left"/>
            </w:pPr>
            <w:r>
              <w:t xml:space="preserve">We will go to the </w:t>
            </w:r>
            <w:proofErr w:type="gramStart"/>
            <w:r>
              <w:t>database  “</w:t>
            </w:r>
            <w:proofErr w:type="spellStart"/>
            <w:proofErr w:type="gramEnd"/>
            <w:r w:rsidRPr="003271C9">
              <w:t>bulk_details</w:t>
            </w:r>
            <w:proofErr w:type="spellEnd"/>
            <w:r>
              <w:t>”.</w:t>
            </w:r>
          </w:p>
          <w:p w14:paraId="38F64555" w14:textId="77777777" w:rsidR="003271C9" w:rsidRDefault="003271C9" w:rsidP="00AE09FE">
            <w:pPr>
              <w:pStyle w:val="ListParagraph"/>
              <w:numPr>
                <w:ilvl w:val="2"/>
                <w:numId w:val="3"/>
              </w:numPr>
              <w:spacing w:after="0"/>
              <w:jc w:val="left"/>
            </w:pPr>
            <w:r>
              <w:t>Will read the data from the above table and save it into excel sheet with 2 tabs “Success/Failed”.</w:t>
            </w:r>
          </w:p>
          <w:p w14:paraId="032FC370" w14:textId="77777777" w:rsidR="003271C9" w:rsidRDefault="003271C9" w:rsidP="00AE09FE">
            <w:pPr>
              <w:pStyle w:val="ListParagraph"/>
              <w:numPr>
                <w:ilvl w:val="2"/>
                <w:numId w:val="3"/>
              </w:numPr>
              <w:spacing w:after="0"/>
              <w:jc w:val="left"/>
            </w:pPr>
            <w:r>
              <w:t xml:space="preserve">Regarding the success sheet will show the below </w:t>
            </w:r>
            <w:proofErr w:type="gramStart"/>
            <w:r>
              <w:t>columns :</w:t>
            </w:r>
            <w:proofErr w:type="gramEnd"/>
          </w:p>
          <w:p w14:paraId="595C781C" w14:textId="77777777" w:rsidR="003271C9" w:rsidRDefault="00203C5F" w:rsidP="00AE09FE">
            <w:pPr>
              <w:pStyle w:val="ListParagraph"/>
              <w:numPr>
                <w:ilvl w:val="0"/>
                <w:numId w:val="3"/>
              </w:numPr>
              <w:spacing w:after="0"/>
              <w:jc w:val="left"/>
            </w:pPr>
            <w:r>
              <w:rPr>
                <w:rFonts w:asciiTheme="minorHAnsi" w:hAnsiTheme="minorHAnsi" w:cstheme="minorHAnsi"/>
                <w:noProof/>
              </w:rPr>
              <w:drawing>
                <wp:inline distT="0" distB="0" distL="0" distR="0" wp14:anchorId="52020000" wp14:editId="31C6E634">
                  <wp:extent cx="5474970" cy="372745"/>
                  <wp:effectExtent l="19050" t="19050" r="11430"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74970" cy="372745"/>
                          </a:xfrm>
                          <a:prstGeom prst="rect">
                            <a:avLst/>
                          </a:prstGeom>
                          <a:noFill/>
                          <a:ln>
                            <a:solidFill>
                              <a:schemeClr val="bg1">
                                <a:lumMod val="75000"/>
                              </a:schemeClr>
                            </a:solidFill>
                          </a:ln>
                        </pic:spPr>
                      </pic:pic>
                    </a:graphicData>
                  </a:graphic>
                </wp:inline>
              </w:drawing>
            </w:r>
          </w:p>
          <w:p w14:paraId="182AA4D0" w14:textId="69A42641" w:rsidR="00203C5F" w:rsidRDefault="00203C5F" w:rsidP="00203C5F">
            <w:pPr>
              <w:pStyle w:val="ListParagraph"/>
              <w:spacing w:after="0"/>
              <w:ind w:left="1980"/>
              <w:jc w:val="left"/>
            </w:pPr>
          </w:p>
        </w:tc>
      </w:tr>
      <w:tr w:rsidR="00746E1B" w:rsidRPr="002E39ED" w14:paraId="06BAE650" w14:textId="77777777" w:rsidTr="004062C0">
        <w:tc>
          <w:tcPr>
            <w:tcW w:w="9623" w:type="dxa"/>
          </w:tcPr>
          <w:p w14:paraId="67711A82" w14:textId="003E9133" w:rsidR="00746E1B" w:rsidRDefault="00746E1B" w:rsidP="00471F4E">
            <w:pPr>
              <w:pStyle w:val="ListParagraph"/>
              <w:numPr>
                <w:ilvl w:val="0"/>
                <w:numId w:val="10"/>
              </w:numPr>
              <w:spacing w:after="0"/>
              <w:jc w:val="left"/>
            </w:pPr>
            <w:r>
              <w:t>Regarding the Locate button:</w:t>
            </w:r>
          </w:p>
          <w:p w14:paraId="7B54F2DE" w14:textId="37730017" w:rsidR="00F97A72" w:rsidRDefault="00F97A72" w:rsidP="00AE09FE">
            <w:pPr>
              <w:pStyle w:val="ListParagraph"/>
              <w:numPr>
                <w:ilvl w:val="2"/>
                <w:numId w:val="3"/>
              </w:numPr>
              <w:spacing w:after="0"/>
              <w:jc w:val="left"/>
            </w:pPr>
            <w:r>
              <w:t xml:space="preserve">If the status is </w:t>
            </w:r>
            <w:r w:rsidR="00F465CC">
              <w:t>1,2</w:t>
            </w:r>
            <w:r>
              <w:t xml:space="preserve"> you can proceed.</w:t>
            </w:r>
          </w:p>
          <w:p w14:paraId="34FDA73D" w14:textId="77777777" w:rsidR="00746E1B" w:rsidRDefault="00746E1B" w:rsidP="00AE09FE">
            <w:pPr>
              <w:pStyle w:val="ListParagraph"/>
              <w:numPr>
                <w:ilvl w:val="2"/>
                <w:numId w:val="3"/>
              </w:numPr>
              <w:spacing w:after="0"/>
              <w:jc w:val="left"/>
            </w:pPr>
            <w:r>
              <w:t xml:space="preserve">Will get the data from </w:t>
            </w:r>
            <w:proofErr w:type="spellStart"/>
            <w:r w:rsidRPr="00746E1B">
              <w:t>bulk_</w:t>
            </w:r>
            <w:proofErr w:type="gramStart"/>
            <w:r w:rsidRPr="00746E1B">
              <w:t>details</w:t>
            </w:r>
            <w:proofErr w:type="spellEnd"/>
            <w:r w:rsidRPr="00746E1B">
              <w:t xml:space="preserve"> </w:t>
            </w:r>
            <w:r>
              <w:t xml:space="preserve"> Based</w:t>
            </w:r>
            <w:proofErr w:type="gramEnd"/>
            <w:r>
              <w:t xml:space="preserve"> on the selected “</w:t>
            </w:r>
            <w:proofErr w:type="spellStart"/>
            <w:r>
              <w:t>RequestID</w:t>
            </w:r>
            <w:proofErr w:type="spellEnd"/>
            <w:r>
              <w:t>” .</w:t>
            </w:r>
          </w:p>
          <w:p w14:paraId="51AD76FF" w14:textId="5F8CAE2A" w:rsidR="00746E1B" w:rsidRDefault="00746E1B" w:rsidP="00AE09FE">
            <w:pPr>
              <w:pStyle w:val="ListParagraph"/>
              <w:numPr>
                <w:ilvl w:val="2"/>
                <w:numId w:val="3"/>
              </w:numPr>
              <w:spacing w:after="0"/>
              <w:jc w:val="left"/>
            </w:pPr>
            <w:r>
              <w:t>Will show list of MSISDN with their locations.</w:t>
            </w:r>
          </w:p>
        </w:tc>
      </w:tr>
      <w:tr w:rsidR="00B61C5F" w:rsidRPr="002E39ED" w14:paraId="2051A3F0" w14:textId="77777777" w:rsidTr="004062C0">
        <w:tc>
          <w:tcPr>
            <w:tcW w:w="9623" w:type="dxa"/>
          </w:tcPr>
          <w:p w14:paraId="1E9E5447" w14:textId="77777777" w:rsidR="00B61C5F" w:rsidRDefault="00B61C5F" w:rsidP="00471F4E">
            <w:pPr>
              <w:pStyle w:val="ListParagraph"/>
              <w:numPr>
                <w:ilvl w:val="0"/>
                <w:numId w:val="10"/>
              </w:numPr>
              <w:spacing w:after="0"/>
              <w:jc w:val="left"/>
            </w:pPr>
            <w:r>
              <w:t xml:space="preserve">Regarding the Location status, we will check </w:t>
            </w:r>
            <w:proofErr w:type="spellStart"/>
            <w:r w:rsidRPr="003271C9">
              <w:t>bulk_</w:t>
            </w:r>
            <w:proofErr w:type="gramStart"/>
            <w:r w:rsidRPr="003271C9">
              <w:t>details</w:t>
            </w:r>
            <w:r>
              <w:t>.</w:t>
            </w:r>
            <w:r w:rsidRPr="00B61C5F">
              <w:t>StatusCode</w:t>
            </w:r>
            <w:proofErr w:type="spellEnd"/>
            <w:proofErr w:type="gramEnd"/>
            <w:r>
              <w:t xml:space="preserve"> :</w:t>
            </w:r>
          </w:p>
          <w:p w14:paraId="26954C1E" w14:textId="09DD6004" w:rsidR="00B61C5F" w:rsidRDefault="00B61C5F" w:rsidP="00AE09FE">
            <w:pPr>
              <w:pStyle w:val="ListParagraph"/>
              <w:numPr>
                <w:ilvl w:val="0"/>
                <w:numId w:val="3"/>
              </w:numPr>
              <w:spacing w:after="0"/>
              <w:jc w:val="left"/>
            </w:pPr>
            <w:r>
              <w:t xml:space="preserve"> if </w:t>
            </w:r>
            <w:proofErr w:type="spellStart"/>
            <w:r w:rsidRPr="003271C9">
              <w:t>bulk_</w:t>
            </w:r>
            <w:proofErr w:type="gramStart"/>
            <w:r w:rsidRPr="003271C9">
              <w:t>details</w:t>
            </w:r>
            <w:r>
              <w:t>.</w:t>
            </w:r>
            <w:r w:rsidRPr="00B61C5F">
              <w:t>StatusCode</w:t>
            </w:r>
            <w:proofErr w:type="spellEnd"/>
            <w:proofErr w:type="gramEnd"/>
            <w:r>
              <w:t xml:space="preserve">  = 200 then it is success and we have address for this record.</w:t>
            </w:r>
          </w:p>
          <w:p w14:paraId="0CB923DE" w14:textId="3B39CB0D" w:rsidR="00B61C5F" w:rsidRDefault="00B61C5F" w:rsidP="00AE09FE">
            <w:pPr>
              <w:pStyle w:val="ListParagraph"/>
              <w:numPr>
                <w:ilvl w:val="0"/>
                <w:numId w:val="3"/>
              </w:numPr>
              <w:spacing w:after="0"/>
              <w:jc w:val="left"/>
            </w:pPr>
            <w:r>
              <w:t xml:space="preserve">Else if </w:t>
            </w:r>
            <w:proofErr w:type="spellStart"/>
            <w:r w:rsidRPr="003271C9">
              <w:t>bulk_</w:t>
            </w:r>
            <w:proofErr w:type="gramStart"/>
            <w:r w:rsidRPr="003271C9">
              <w:t>details</w:t>
            </w:r>
            <w:r>
              <w:t>.</w:t>
            </w:r>
            <w:r w:rsidRPr="00B61C5F">
              <w:t>StatusCode</w:t>
            </w:r>
            <w:proofErr w:type="spellEnd"/>
            <w:proofErr w:type="gramEnd"/>
            <w:r>
              <w:t xml:space="preserve">  is NULL the Failed (“Problem in API”)</w:t>
            </w:r>
          </w:p>
          <w:p w14:paraId="332F8199" w14:textId="0E64E8C0" w:rsidR="00B61C5F" w:rsidRDefault="00B61C5F" w:rsidP="00AE09FE">
            <w:pPr>
              <w:pStyle w:val="ListParagraph"/>
              <w:numPr>
                <w:ilvl w:val="0"/>
                <w:numId w:val="3"/>
              </w:numPr>
              <w:spacing w:after="0"/>
              <w:jc w:val="left"/>
            </w:pPr>
            <w:r>
              <w:t>Else “No available location”.</w:t>
            </w:r>
          </w:p>
          <w:p w14:paraId="2F530E20" w14:textId="3493D669" w:rsidR="00B61C5F" w:rsidRDefault="00B61C5F" w:rsidP="00B61C5F">
            <w:pPr>
              <w:pStyle w:val="ListParagraph"/>
              <w:spacing w:after="0"/>
              <w:ind w:left="1350"/>
              <w:jc w:val="left"/>
            </w:pPr>
          </w:p>
        </w:tc>
      </w:tr>
    </w:tbl>
    <w:p w14:paraId="6A4D58B1" w14:textId="77B92090" w:rsidR="00BE2AA1" w:rsidRDefault="003B0F0D" w:rsidP="003B0F0D">
      <w:pPr>
        <w:tabs>
          <w:tab w:val="left" w:pos="3125"/>
        </w:tabs>
      </w:pPr>
      <w:r>
        <w:tab/>
      </w:r>
    </w:p>
    <w:p w14:paraId="14232396" w14:textId="2318DAEE" w:rsidR="003B0F0D" w:rsidRDefault="003B0F0D" w:rsidP="003B0F0D">
      <w:pPr>
        <w:tabs>
          <w:tab w:val="left" w:pos="3125"/>
        </w:tabs>
      </w:pPr>
    </w:p>
    <w:p w14:paraId="0B93A119" w14:textId="77777777" w:rsidR="003B0F0D" w:rsidRPr="00BE2AA1" w:rsidRDefault="003B0F0D" w:rsidP="003B0F0D">
      <w:pPr>
        <w:tabs>
          <w:tab w:val="left" w:pos="3125"/>
        </w:tabs>
      </w:pPr>
    </w:p>
    <w:p w14:paraId="363923BD" w14:textId="00148583" w:rsidR="00F97A72" w:rsidRDefault="00F97A72">
      <w:pPr>
        <w:pStyle w:val="Heading1"/>
      </w:pPr>
      <w:bookmarkStart w:id="13" w:name="_Toc86665651"/>
      <w:r>
        <w:lastRenderedPageBreak/>
        <w:t>Security Part 2</w:t>
      </w:r>
      <w:bookmarkEnd w:id="13"/>
    </w:p>
    <w:p w14:paraId="15CDECDB" w14:textId="77777777" w:rsidR="005872E8" w:rsidRPr="00592C02" w:rsidRDefault="005872E8" w:rsidP="005872E8">
      <w:pPr>
        <w:pStyle w:val="Heading2"/>
      </w:pPr>
      <w:bookmarkStart w:id="14" w:name="_Toc68167982"/>
      <w:r w:rsidRPr="00592C02">
        <w:t>Zones</w:t>
      </w:r>
      <w:bookmarkEnd w:id="14"/>
    </w:p>
    <w:p w14:paraId="18044C80" w14:textId="77777777" w:rsidR="005872E8" w:rsidRPr="00E90907" w:rsidRDefault="005872E8" w:rsidP="005872E8">
      <w:pPr>
        <w:rPr>
          <w:b/>
          <w:bCs/>
          <w:i/>
          <w:iCs/>
          <w:color w:val="FF0000"/>
          <w:sz w:val="22"/>
          <w:szCs w:val="22"/>
          <w:u w:val="single"/>
        </w:rPr>
      </w:pPr>
      <w:r w:rsidRPr="00E90907">
        <w:rPr>
          <w:b/>
          <w:bCs/>
          <w:i/>
          <w:iCs/>
          <w:color w:val="FF0000"/>
          <w:sz w:val="22"/>
          <w:szCs w:val="22"/>
          <w:u w:val="single"/>
        </w:rPr>
        <w:t xml:space="preserve">Note: all actions on the zones, will be web service, except the main </w:t>
      </w:r>
      <w:proofErr w:type="gramStart"/>
      <w:r w:rsidRPr="00E90907">
        <w:rPr>
          <w:b/>
          <w:bCs/>
          <w:i/>
          <w:iCs/>
          <w:color w:val="FF0000"/>
          <w:sz w:val="22"/>
          <w:szCs w:val="22"/>
          <w:u w:val="single"/>
        </w:rPr>
        <w:t>grid..</w:t>
      </w:r>
      <w:proofErr w:type="gramEnd"/>
    </w:p>
    <w:tbl>
      <w:tblPr>
        <w:tblStyle w:val="TableGrid"/>
        <w:tblW w:w="0" w:type="auto"/>
        <w:tblLook w:val="04A0" w:firstRow="1" w:lastRow="0" w:firstColumn="1" w:lastColumn="0" w:noHBand="0" w:noVBand="1"/>
      </w:tblPr>
      <w:tblGrid>
        <w:gridCol w:w="1885"/>
        <w:gridCol w:w="7465"/>
      </w:tblGrid>
      <w:tr w:rsidR="005872E8" w:rsidRPr="00592C02" w14:paraId="201877F4" w14:textId="77777777" w:rsidTr="00D02410">
        <w:tc>
          <w:tcPr>
            <w:tcW w:w="1885" w:type="dxa"/>
            <w:shd w:val="clear" w:color="auto" w:fill="BFBFBF" w:themeFill="background1" w:themeFillShade="BF"/>
          </w:tcPr>
          <w:p w14:paraId="77F79427" w14:textId="77777777" w:rsidR="005872E8" w:rsidRPr="00592C02" w:rsidRDefault="005872E8" w:rsidP="00D02410">
            <w:r w:rsidRPr="00592C02">
              <w:t>Module Name</w:t>
            </w:r>
          </w:p>
        </w:tc>
        <w:tc>
          <w:tcPr>
            <w:tcW w:w="7465" w:type="dxa"/>
          </w:tcPr>
          <w:p w14:paraId="6FFB8B36" w14:textId="77777777" w:rsidR="005872E8" w:rsidRPr="00592C02" w:rsidRDefault="005872E8" w:rsidP="00D02410">
            <w:r w:rsidRPr="00592C02">
              <w:t>Zones</w:t>
            </w:r>
          </w:p>
        </w:tc>
      </w:tr>
      <w:tr w:rsidR="005872E8" w:rsidRPr="00592C02" w14:paraId="7307940D" w14:textId="77777777" w:rsidTr="00D02410">
        <w:tc>
          <w:tcPr>
            <w:tcW w:w="1885" w:type="dxa"/>
            <w:shd w:val="clear" w:color="auto" w:fill="BFBFBF" w:themeFill="background1" w:themeFillShade="BF"/>
          </w:tcPr>
          <w:p w14:paraId="65BE7D51" w14:textId="77777777" w:rsidR="005872E8" w:rsidRPr="00592C02" w:rsidRDefault="005872E8" w:rsidP="00D02410">
            <w:r w:rsidRPr="00592C02">
              <w:t xml:space="preserve">Source Table  </w:t>
            </w:r>
          </w:p>
        </w:tc>
        <w:tc>
          <w:tcPr>
            <w:tcW w:w="7465" w:type="dxa"/>
          </w:tcPr>
          <w:p w14:paraId="57DA76AC" w14:textId="6B88CF04" w:rsidR="005872E8" w:rsidRPr="00592C02" w:rsidRDefault="005872E8" w:rsidP="00D02410">
            <w:r w:rsidRPr="00592C02">
              <w:t xml:space="preserve">Zones </w:t>
            </w:r>
            <w:r w:rsidR="00DC0599">
              <w:t xml:space="preserve">where </w:t>
            </w:r>
            <w:r w:rsidR="00DC0599" w:rsidRPr="00DC0599">
              <w:t>is-archived</w:t>
            </w:r>
            <w:r w:rsidR="00DC0599">
              <w:t xml:space="preserve"> =0 (will get not deleted only)</w:t>
            </w:r>
            <w:r w:rsidRPr="00592C02">
              <w:t xml:space="preserve">, </w:t>
            </w:r>
            <w:proofErr w:type="spellStart"/>
            <w:r w:rsidRPr="00592C02">
              <w:t>accounts_holders</w:t>
            </w:r>
            <w:proofErr w:type="spellEnd"/>
            <w:r w:rsidRPr="00592C02">
              <w:t>, users</w:t>
            </w:r>
          </w:p>
        </w:tc>
      </w:tr>
      <w:tr w:rsidR="005872E8" w:rsidRPr="00592C02" w14:paraId="2EDF6606" w14:textId="77777777" w:rsidTr="00D02410">
        <w:tc>
          <w:tcPr>
            <w:tcW w:w="1885" w:type="dxa"/>
            <w:shd w:val="clear" w:color="auto" w:fill="BFBFBF" w:themeFill="background1" w:themeFillShade="BF"/>
          </w:tcPr>
          <w:p w14:paraId="04C7A253" w14:textId="77777777" w:rsidR="005872E8" w:rsidRPr="00592C02" w:rsidRDefault="005872E8" w:rsidP="00D02410">
            <w:pPr>
              <w:tabs>
                <w:tab w:val="left" w:pos="1507"/>
              </w:tabs>
            </w:pPr>
            <w:r w:rsidRPr="00592C02">
              <w:t>Required Actions</w:t>
            </w:r>
          </w:p>
        </w:tc>
        <w:tc>
          <w:tcPr>
            <w:tcW w:w="7465" w:type="dxa"/>
          </w:tcPr>
          <w:p w14:paraId="79AAF755" w14:textId="77777777" w:rsidR="005872E8" w:rsidRPr="00592C02" w:rsidRDefault="005872E8" w:rsidP="00D02410">
            <w:r w:rsidRPr="00592C02">
              <w:t>Add, Update, Delete</w:t>
            </w:r>
          </w:p>
        </w:tc>
      </w:tr>
      <w:tr w:rsidR="005872E8" w:rsidRPr="00592C02" w14:paraId="5C3B37F8" w14:textId="77777777" w:rsidTr="00D02410">
        <w:tc>
          <w:tcPr>
            <w:tcW w:w="1885" w:type="dxa"/>
            <w:shd w:val="clear" w:color="auto" w:fill="BFBFBF" w:themeFill="background1" w:themeFillShade="BF"/>
          </w:tcPr>
          <w:p w14:paraId="4B59CE9E" w14:textId="77777777" w:rsidR="005872E8" w:rsidRPr="00592C02" w:rsidRDefault="005872E8" w:rsidP="00D02410">
            <w:pPr>
              <w:tabs>
                <w:tab w:val="left" w:pos="1507"/>
              </w:tabs>
            </w:pPr>
            <w:r w:rsidRPr="00592C02">
              <w:t>Grid Columns</w:t>
            </w:r>
          </w:p>
        </w:tc>
        <w:tc>
          <w:tcPr>
            <w:tcW w:w="7465" w:type="dxa"/>
          </w:tcPr>
          <w:p w14:paraId="4F586674" w14:textId="330EE895" w:rsidR="005872E8" w:rsidRDefault="005872E8" w:rsidP="00D02410">
            <w:r w:rsidRPr="00592C02">
              <w:t xml:space="preserve">Zone Name, Account Holder </w:t>
            </w:r>
            <w:proofErr w:type="gramStart"/>
            <w:r w:rsidRPr="00592C02">
              <w:t>Name(</w:t>
            </w:r>
            <w:proofErr w:type="gramEnd"/>
            <w:r w:rsidRPr="00592C02">
              <w:t>only will be shown if the logged in user is Admin account holder type</w:t>
            </w:r>
            <w:r w:rsidR="00EF053E">
              <w:t xml:space="preserve"> </w:t>
            </w:r>
            <w:r w:rsidR="00660FEC">
              <w:t xml:space="preserve">(SDK. </w:t>
            </w:r>
            <w:r w:rsidR="00660FEC" w:rsidRPr="00660FEC">
              <w:t>accounts_holders_type</w:t>
            </w:r>
            <w:r w:rsidR="00660FEC">
              <w:t>.ID=0)</w:t>
            </w:r>
            <w:r w:rsidRPr="00592C02">
              <w:t xml:space="preserve">), </w:t>
            </w:r>
            <w:r>
              <w:t>Created By</w:t>
            </w:r>
            <w:r w:rsidRPr="00592C02">
              <w:t>, Created Date.</w:t>
            </w:r>
          </w:p>
          <w:p w14:paraId="0D5F4EEE" w14:textId="77777777" w:rsidR="005872E8" w:rsidRDefault="005872E8" w:rsidP="00D02410">
            <w:r>
              <w:t>Zone Name: zones.</w:t>
            </w:r>
            <w:r w:rsidRPr="009D2DDB">
              <w:t>name</w:t>
            </w:r>
          </w:p>
          <w:p w14:paraId="1C63AB53" w14:textId="77777777" w:rsidR="005872E8" w:rsidRDefault="005872E8" w:rsidP="00D02410">
            <w:r w:rsidRPr="00592C02">
              <w:t>Account Holder</w:t>
            </w:r>
            <w:r>
              <w:t xml:space="preserve"> Name: </w:t>
            </w:r>
            <w:proofErr w:type="spellStart"/>
            <w:r w:rsidRPr="00F8024B">
              <w:t>accounts_</w:t>
            </w:r>
            <w:proofErr w:type="gramStart"/>
            <w:r w:rsidRPr="00F8024B">
              <w:t>holders</w:t>
            </w:r>
            <w:r>
              <w:t>.Name</w:t>
            </w:r>
            <w:proofErr w:type="spellEnd"/>
            <w:proofErr w:type="gramEnd"/>
          </w:p>
          <w:p w14:paraId="36B03EBC" w14:textId="419FF01B" w:rsidR="005872E8" w:rsidRPr="00592C02" w:rsidRDefault="005872E8" w:rsidP="00D02410">
            <w:pPr>
              <w:rPr>
                <w:rFonts w:ascii="Consolas" w:hAnsi="Consolas" w:cs="Consolas"/>
                <w:color w:val="0000FF"/>
                <w:sz w:val="19"/>
                <w:szCs w:val="19"/>
              </w:rPr>
            </w:pPr>
            <w:r w:rsidRPr="00592C02">
              <w:t xml:space="preserve">Created By: </w:t>
            </w:r>
            <w:proofErr w:type="spellStart"/>
            <w:proofErr w:type="gramStart"/>
            <w:r w:rsidR="00EF053E">
              <w:t>SDK.</w:t>
            </w:r>
            <w:r w:rsidRPr="00592C02">
              <w:t>Users.username</w:t>
            </w:r>
            <w:proofErr w:type="spellEnd"/>
            <w:proofErr w:type="gramEnd"/>
            <w:r w:rsidRPr="00592C02">
              <w:t xml:space="preserve"> </w:t>
            </w:r>
          </w:p>
          <w:p w14:paraId="226372E3" w14:textId="77777777" w:rsidR="005872E8" w:rsidRPr="00592C02" w:rsidRDefault="005872E8" w:rsidP="00D02410">
            <w:r w:rsidRPr="00592C02">
              <w:t>Created Date</w:t>
            </w:r>
            <w:r>
              <w:t xml:space="preserve">: </w:t>
            </w:r>
            <w:r w:rsidRPr="00F8024B">
              <w:t>zones</w:t>
            </w:r>
            <w:r>
              <w:t xml:space="preserve">. </w:t>
            </w:r>
            <w:r w:rsidRPr="00F8024B">
              <w:t>creation-date</w:t>
            </w:r>
          </w:p>
        </w:tc>
      </w:tr>
      <w:tr w:rsidR="005872E8" w:rsidRPr="00592C02" w14:paraId="1546339D" w14:textId="77777777" w:rsidTr="00D02410">
        <w:tc>
          <w:tcPr>
            <w:tcW w:w="1885" w:type="dxa"/>
            <w:shd w:val="clear" w:color="auto" w:fill="BFBFBF" w:themeFill="background1" w:themeFillShade="BF"/>
          </w:tcPr>
          <w:p w14:paraId="66DF0633" w14:textId="77777777" w:rsidR="005872E8" w:rsidRPr="00592C02" w:rsidRDefault="005872E8" w:rsidP="00D02410">
            <w:pPr>
              <w:tabs>
                <w:tab w:val="left" w:pos="1507"/>
              </w:tabs>
            </w:pPr>
            <w:r w:rsidRPr="00592C02">
              <w:t>Search List</w:t>
            </w:r>
          </w:p>
        </w:tc>
        <w:tc>
          <w:tcPr>
            <w:tcW w:w="7465" w:type="dxa"/>
          </w:tcPr>
          <w:p w14:paraId="14FDBBF4" w14:textId="77777777" w:rsidR="005872E8" w:rsidRPr="00592C02" w:rsidRDefault="005872E8" w:rsidP="00D02410">
            <w:r w:rsidRPr="00592C02">
              <w:t>Zone Name, Account Holder, Username, Other Attributes.</w:t>
            </w:r>
          </w:p>
          <w:p w14:paraId="652048EB" w14:textId="761B0772" w:rsidR="005872E8" w:rsidRPr="00592C02" w:rsidRDefault="005872E8" w:rsidP="00D02410">
            <w:pPr>
              <w:rPr>
                <w:lang w:bidi="ar-JO"/>
              </w:rPr>
            </w:pPr>
            <w:r w:rsidRPr="00592C02">
              <w:t xml:space="preserve">Other attributes will open new modal dialog contains the below:(All are </w:t>
            </w:r>
            <w:r w:rsidRPr="00D15CE7">
              <w:rPr>
                <w:strike/>
              </w:rPr>
              <w:t>optional</w:t>
            </w:r>
            <w:r w:rsidR="00D15CE7">
              <w:t xml:space="preserve"> </w:t>
            </w:r>
            <w:proofErr w:type="spellStart"/>
            <w:r w:rsidR="00D15CE7">
              <w:t>mandetory</w:t>
            </w:r>
            <w:proofErr w:type="spellEnd"/>
            <w:r w:rsidRPr="00592C02">
              <w:t>)</w:t>
            </w:r>
          </w:p>
          <w:p w14:paraId="229A51F0" w14:textId="77777777" w:rsidR="005872E8" w:rsidRPr="00592C02" w:rsidRDefault="005872E8" w:rsidP="00D02410">
            <w:r>
              <w:rPr>
                <w:noProof/>
              </w:rPr>
              <w:drawing>
                <wp:inline distT="0" distB="0" distL="0" distR="0" wp14:anchorId="7563012C" wp14:editId="7230F45C">
                  <wp:extent cx="4581525" cy="1676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1525" cy="1676400"/>
                          </a:xfrm>
                          <a:prstGeom prst="rect">
                            <a:avLst/>
                          </a:prstGeom>
                          <a:noFill/>
                          <a:ln>
                            <a:noFill/>
                          </a:ln>
                        </pic:spPr>
                      </pic:pic>
                    </a:graphicData>
                  </a:graphic>
                </wp:inline>
              </w:drawing>
            </w:r>
          </w:p>
        </w:tc>
      </w:tr>
    </w:tbl>
    <w:p w14:paraId="4136D631" w14:textId="77777777" w:rsidR="005872E8" w:rsidRDefault="005872E8" w:rsidP="005872E8">
      <w:pPr>
        <w:rPr>
          <w:b/>
          <w:bCs/>
        </w:rPr>
      </w:pPr>
    </w:p>
    <w:p w14:paraId="6FC3EC91" w14:textId="77777777" w:rsidR="005872E8" w:rsidRDefault="005872E8" w:rsidP="005872E8">
      <w:pPr>
        <w:rPr>
          <w:b/>
          <w:bCs/>
        </w:rPr>
      </w:pPr>
    </w:p>
    <w:p w14:paraId="4A575D8D" w14:textId="77777777" w:rsidR="005872E8" w:rsidRDefault="005872E8" w:rsidP="005872E8">
      <w:pPr>
        <w:rPr>
          <w:b/>
          <w:bCs/>
        </w:rPr>
      </w:pPr>
      <w:r>
        <w:rPr>
          <w:b/>
          <w:bCs/>
          <w:noProof/>
        </w:rPr>
        <w:lastRenderedPageBreak/>
        <w:drawing>
          <wp:inline distT="0" distB="0" distL="0" distR="0" wp14:anchorId="5B1B6588" wp14:editId="4512F2D7">
            <wp:extent cx="5890161" cy="2886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4853" cy="2893274"/>
                    </a:xfrm>
                    <a:prstGeom prst="rect">
                      <a:avLst/>
                    </a:prstGeom>
                    <a:noFill/>
                    <a:ln>
                      <a:noFill/>
                    </a:ln>
                  </pic:spPr>
                </pic:pic>
              </a:graphicData>
            </a:graphic>
          </wp:inline>
        </w:drawing>
      </w:r>
    </w:p>
    <w:p w14:paraId="14ACD333" w14:textId="77777777" w:rsidR="005872E8" w:rsidRPr="00592C02" w:rsidRDefault="005872E8" w:rsidP="005872E8">
      <w:pPr>
        <w:rPr>
          <w:b/>
          <w:bCs/>
        </w:rPr>
      </w:pPr>
      <w:r w:rsidRPr="00592C02">
        <w:rPr>
          <w:b/>
          <w:bCs/>
        </w:rPr>
        <w:t>Columns Detailed Specifications:</w:t>
      </w:r>
    </w:p>
    <w:tbl>
      <w:tblPr>
        <w:tblStyle w:val="TableGrid"/>
        <w:tblW w:w="9623" w:type="dxa"/>
        <w:tblLook w:val="04A0" w:firstRow="1" w:lastRow="0" w:firstColumn="1" w:lastColumn="0" w:noHBand="0" w:noVBand="1"/>
      </w:tblPr>
      <w:tblGrid>
        <w:gridCol w:w="826"/>
        <w:gridCol w:w="859"/>
        <w:gridCol w:w="767"/>
        <w:gridCol w:w="749"/>
        <w:gridCol w:w="871"/>
        <w:gridCol w:w="575"/>
        <w:gridCol w:w="921"/>
        <w:gridCol w:w="1446"/>
        <w:gridCol w:w="868"/>
        <w:gridCol w:w="966"/>
        <w:gridCol w:w="775"/>
      </w:tblGrid>
      <w:tr w:rsidR="005872E8" w:rsidRPr="00592C02" w14:paraId="3574B911" w14:textId="77777777" w:rsidTr="00D02410">
        <w:trPr>
          <w:trHeight w:val="328"/>
        </w:trPr>
        <w:tc>
          <w:tcPr>
            <w:tcW w:w="826" w:type="dxa"/>
            <w:shd w:val="clear" w:color="auto" w:fill="FFE07D"/>
          </w:tcPr>
          <w:p w14:paraId="452F115C" w14:textId="77777777" w:rsidR="005872E8" w:rsidRPr="00592C02" w:rsidRDefault="005872E8" w:rsidP="00D02410">
            <w:pPr>
              <w:rPr>
                <w:b/>
                <w:bCs/>
                <w:sz w:val="16"/>
                <w:szCs w:val="16"/>
              </w:rPr>
            </w:pPr>
            <w:r w:rsidRPr="00592C02">
              <w:rPr>
                <w:b/>
                <w:bCs/>
                <w:sz w:val="16"/>
                <w:szCs w:val="16"/>
              </w:rPr>
              <w:t>Display Name</w:t>
            </w:r>
          </w:p>
        </w:tc>
        <w:tc>
          <w:tcPr>
            <w:tcW w:w="859" w:type="dxa"/>
            <w:shd w:val="clear" w:color="auto" w:fill="FFE07D"/>
          </w:tcPr>
          <w:p w14:paraId="39B9DB5A" w14:textId="77777777" w:rsidR="005872E8" w:rsidRPr="00592C02" w:rsidRDefault="005872E8" w:rsidP="00D02410">
            <w:pPr>
              <w:rPr>
                <w:b/>
                <w:bCs/>
                <w:sz w:val="16"/>
                <w:szCs w:val="16"/>
              </w:rPr>
            </w:pPr>
            <w:r w:rsidRPr="00592C02">
              <w:rPr>
                <w:b/>
                <w:bCs/>
                <w:sz w:val="16"/>
                <w:szCs w:val="16"/>
              </w:rPr>
              <w:t>Field Data</w:t>
            </w:r>
          </w:p>
        </w:tc>
        <w:tc>
          <w:tcPr>
            <w:tcW w:w="767" w:type="dxa"/>
            <w:shd w:val="clear" w:color="auto" w:fill="FFE07D"/>
          </w:tcPr>
          <w:p w14:paraId="2A20D8E0" w14:textId="77777777" w:rsidR="005872E8" w:rsidRPr="00592C02" w:rsidRDefault="005872E8" w:rsidP="00D02410">
            <w:pPr>
              <w:rPr>
                <w:b/>
                <w:bCs/>
                <w:sz w:val="16"/>
                <w:szCs w:val="16"/>
              </w:rPr>
            </w:pPr>
            <w:r w:rsidRPr="00592C02">
              <w:rPr>
                <w:b/>
                <w:bCs/>
                <w:sz w:val="16"/>
                <w:szCs w:val="16"/>
              </w:rPr>
              <w:t>Field Type</w:t>
            </w:r>
          </w:p>
        </w:tc>
        <w:tc>
          <w:tcPr>
            <w:tcW w:w="749" w:type="dxa"/>
            <w:shd w:val="clear" w:color="auto" w:fill="FFE07D"/>
          </w:tcPr>
          <w:p w14:paraId="492CC04C" w14:textId="77777777" w:rsidR="005872E8" w:rsidRPr="00592C02" w:rsidRDefault="005872E8" w:rsidP="00D02410">
            <w:pPr>
              <w:rPr>
                <w:b/>
                <w:bCs/>
                <w:sz w:val="16"/>
                <w:szCs w:val="16"/>
              </w:rPr>
            </w:pPr>
            <w:r w:rsidRPr="00592C02">
              <w:rPr>
                <w:b/>
                <w:bCs/>
                <w:sz w:val="16"/>
                <w:szCs w:val="16"/>
              </w:rPr>
              <w:t>Input Type</w:t>
            </w:r>
          </w:p>
        </w:tc>
        <w:tc>
          <w:tcPr>
            <w:tcW w:w="871" w:type="dxa"/>
            <w:shd w:val="clear" w:color="auto" w:fill="FFE07D"/>
          </w:tcPr>
          <w:p w14:paraId="54DA02EB" w14:textId="77777777" w:rsidR="005872E8" w:rsidRPr="00592C02" w:rsidRDefault="005872E8" w:rsidP="00D02410">
            <w:pPr>
              <w:rPr>
                <w:b/>
                <w:bCs/>
                <w:sz w:val="16"/>
                <w:szCs w:val="16"/>
              </w:rPr>
            </w:pPr>
            <w:r w:rsidRPr="00592C02">
              <w:rPr>
                <w:b/>
                <w:bCs/>
                <w:sz w:val="16"/>
                <w:szCs w:val="16"/>
              </w:rPr>
              <w:t>Editable</w:t>
            </w:r>
          </w:p>
        </w:tc>
        <w:tc>
          <w:tcPr>
            <w:tcW w:w="575" w:type="dxa"/>
            <w:shd w:val="clear" w:color="auto" w:fill="FFE07D"/>
          </w:tcPr>
          <w:p w14:paraId="4AAECD02" w14:textId="77777777" w:rsidR="005872E8" w:rsidRPr="00592C02" w:rsidRDefault="005872E8" w:rsidP="00D02410">
            <w:pPr>
              <w:rPr>
                <w:b/>
                <w:bCs/>
                <w:sz w:val="16"/>
                <w:szCs w:val="16"/>
              </w:rPr>
            </w:pPr>
            <w:r w:rsidRPr="00592C02">
              <w:rPr>
                <w:b/>
                <w:bCs/>
                <w:sz w:val="16"/>
                <w:szCs w:val="16"/>
              </w:rPr>
              <w:t>O/M</w:t>
            </w:r>
          </w:p>
        </w:tc>
        <w:tc>
          <w:tcPr>
            <w:tcW w:w="921" w:type="dxa"/>
            <w:shd w:val="clear" w:color="auto" w:fill="FFE07D"/>
          </w:tcPr>
          <w:p w14:paraId="2EFBA530" w14:textId="77777777" w:rsidR="005872E8" w:rsidRPr="00592C02" w:rsidRDefault="005872E8" w:rsidP="00D02410">
            <w:pPr>
              <w:rPr>
                <w:b/>
                <w:bCs/>
                <w:sz w:val="16"/>
                <w:szCs w:val="16"/>
              </w:rPr>
            </w:pPr>
            <w:r w:rsidRPr="00592C02">
              <w:rPr>
                <w:b/>
                <w:bCs/>
                <w:sz w:val="16"/>
                <w:szCs w:val="16"/>
              </w:rPr>
              <w:t>Business Rule</w:t>
            </w:r>
          </w:p>
        </w:tc>
        <w:tc>
          <w:tcPr>
            <w:tcW w:w="1446" w:type="dxa"/>
            <w:shd w:val="clear" w:color="auto" w:fill="FFE07D"/>
          </w:tcPr>
          <w:p w14:paraId="06FCE5A7" w14:textId="77777777" w:rsidR="005872E8" w:rsidRPr="00592C02" w:rsidRDefault="005872E8" w:rsidP="00D02410">
            <w:pPr>
              <w:rPr>
                <w:b/>
                <w:bCs/>
                <w:sz w:val="16"/>
                <w:szCs w:val="16"/>
              </w:rPr>
            </w:pPr>
            <w:r w:rsidRPr="00592C02">
              <w:rPr>
                <w:b/>
                <w:bCs/>
                <w:sz w:val="16"/>
                <w:szCs w:val="16"/>
              </w:rPr>
              <w:t>DB Action</w:t>
            </w:r>
          </w:p>
        </w:tc>
        <w:tc>
          <w:tcPr>
            <w:tcW w:w="868" w:type="dxa"/>
            <w:shd w:val="clear" w:color="auto" w:fill="FFE07D"/>
          </w:tcPr>
          <w:p w14:paraId="2F02E886" w14:textId="77777777" w:rsidR="005872E8" w:rsidRPr="00592C02" w:rsidRDefault="005872E8" w:rsidP="00D02410">
            <w:pPr>
              <w:rPr>
                <w:b/>
                <w:bCs/>
                <w:sz w:val="16"/>
                <w:szCs w:val="16"/>
              </w:rPr>
            </w:pPr>
            <w:r w:rsidRPr="00592C02">
              <w:rPr>
                <w:b/>
                <w:bCs/>
                <w:sz w:val="16"/>
                <w:szCs w:val="16"/>
              </w:rPr>
              <w:t>Is Unique</w:t>
            </w:r>
          </w:p>
          <w:p w14:paraId="1D9F20A4" w14:textId="77777777" w:rsidR="005872E8" w:rsidRPr="00592C02" w:rsidRDefault="005872E8" w:rsidP="00D02410">
            <w:pPr>
              <w:rPr>
                <w:b/>
                <w:bCs/>
                <w:sz w:val="16"/>
                <w:szCs w:val="16"/>
              </w:rPr>
            </w:pPr>
            <w:r w:rsidRPr="00592C02">
              <w:rPr>
                <w:b/>
                <w:bCs/>
                <w:sz w:val="16"/>
                <w:szCs w:val="16"/>
              </w:rPr>
              <w:t>Y/N</w:t>
            </w:r>
          </w:p>
        </w:tc>
        <w:tc>
          <w:tcPr>
            <w:tcW w:w="966" w:type="dxa"/>
            <w:shd w:val="clear" w:color="auto" w:fill="FFE07D"/>
          </w:tcPr>
          <w:p w14:paraId="7CB403BF" w14:textId="77777777" w:rsidR="005872E8" w:rsidRPr="00592C02" w:rsidRDefault="005872E8" w:rsidP="00D02410">
            <w:pPr>
              <w:rPr>
                <w:b/>
                <w:bCs/>
                <w:sz w:val="16"/>
                <w:szCs w:val="16"/>
              </w:rPr>
            </w:pPr>
            <w:r w:rsidRPr="00592C02">
              <w:rPr>
                <w:b/>
                <w:bCs/>
                <w:sz w:val="16"/>
                <w:szCs w:val="16"/>
              </w:rPr>
              <w:t>Minimum Length</w:t>
            </w:r>
          </w:p>
        </w:tc>
        <w:tc>
          <w:tcPr>
            <w:tcW w:w="775" w:type="dxa"/>
            <w:shd w:val="clear" w:color="auto" w:fill="FFE07D"/>
          </w:tcPr>
          <w:p w14:paraId="2100C43A" w14:textId="77777777" w:rsidR="005872E8" w:rsidRPr="00592C02" w:rsidRDefault="005872E8" w:rsidP="00D02410">
            <w:pPr>
              <w:rPr>
                <w:b/>
                <w:bCs/>
                <w:sz w:val="16"/>
                <w:szCs w:val="16"/>
              </w:rPr>
            </w:pPr>
            <w:r w:rsidRPr="00592C02">
              <w:rPr>
                <w:b/>
                <w:bCs/>
                <w:sz w:val="16"/>
                <w:szCs w:val="16"/>
              </w:rPr>
              <w:t>Max Length</w:t>
            </w:r>
          </w:p>
        </w:tc>
      </w:tr>
      <w:tr w:rsidR="005872E8" w:rsidRPr="00592C02" w14:paraId="30E6D8F8" w14:textId="77777777" w:rsidTr="00D02410">
        <w:trPr>
          <w:trHeight w:val="159"/>
        </w:trPr>
        <w:tc>
          <w:tcPr>
            <w:tcW w:w="826" w:type="dxa"/>
          </w:tcPr>
          <w:p w14:paraId="59EC8C67" w14:textId="77777777" w:rsidR="005872E8" w:rsidRPr="00592C02" w:rsidRDefault="005872E8" w:rsidP="00D02410">
            <w:pPr>
              <w:rPr>
                <w:sz w:val="18"/>
                <w:szCs w:val="18"/>
              </w:rPr>
            </w:pPr>
            <w:r w:rsidRPr="00592C02">
              <w:t>Zone Name</w:t>
            </w:r>
          </w:p>
        </w:tc>
        <w:tc>
          <w:tcPr>
            <w:tcW w:w="859" w:type="dxa"/>
          </w:tcPr>
          <w:p w14:paraId="62D33357" w14:textId="77777777" w:rsidR="005872E8" w:rsidRPr="00592C02" w:rsidRDefault="005872E8" w:rsidP="00D02410">
            <w:pPr>
              <w:rPr>
                <w:sz w:val="18"/>
                <w:szCs w:val="18"/>
              </w:rPr>
            </w:pPr>
            <w:r w:rsidRPr="00592C02">
              <w:rPr>
                <w:sz w:val="18"/>
                <w:szCs w:val="18"/>
              </w:rPr>
              <w:t>N/A</w:t>
            </w:r>
          </w:p>
        </w:tc>
        <w:tc>
          <w:tcPr>
            <w:tcW w:w="767" w:type="dxa"/>
          </w:tcPr>
          <w:p w14:paraId="5B658E55" w14:textId="77777777" w:rsidR="005872E8" w:rsidRPr="00592C02" w:rsidRDefault="005872E8" w:rsidP="00D02410">
            <w:pPr>
              <w:rPr>
                <w:sz w:val="18"/>
                <w:szCs w:val="18"/>
              </w:rPr>
            </w:pPr>
            <w:r w:rsidRPr="00592C02">
              <w:rPr>
                <w:sz w:val="18"/>
                <w:szCs w:val="18"/>
              </w:rPr>
              <w:t>Input Text</w:t>
            </w:r>
          </w:p>
        </w:tc>
        <w:tc>
          <w:tcPr>
            <w:tcW w:w="749" w:type="dxa"/>
          </w:tcPr>
          <w:p w14:paraId="62124B23" w14:textId="77777777" w:rsidR="005872E8" w:rsidRPr="00592C02" w:rsidRDefault="005872E8" w:rsidP="00D02410">
            <w:pPr>
              <w:rPr>
                <w:sz w:val="18"/>
                <w:szCs w:val="18"/>
              </w:rPr>
            </w:pPr>
            <w:r w:rsidRPr="00592C02">
              <w:rPr>
                <w:sz w:val="18"/>
                <w:szCs w:val="18"/>
              </w:rPr>
              <w:t>String</w:t>
            </w:r>
          </w:p>
        </w:tc>
        <w:tc>
          <w:tcPr>
            <w:tcW w:w="871" w:type="dxa"/>
          </w:tcPr>
          <w:p w14:paraId="72D96C02" w14:textId="77777777" w:rsidR="005872E8" w:rsidRPr="00592C02" w:rsidRDefault="005872E8" w:rsidP="00D02410">
            <w:pPr>
              <w:rPr>
                <w:sz w:val="18"/>
                <w:szCs w:val="18"/>
              </w:rPr>
            </w:pPr>
            <w:r w:rsidRPr="00592C02">
              <w:rPr>
                <w:sz w:val="18"/>
                <w:szCs w:val="18"/>
              </w:rPr>
              <w:t>y</w:t>
            </w:r>
          </w:p>
        </w:tc>
        <w:tc>
          <w:tcPr>
            <w:tcW w:w="575" w:type="dxa"/>
          </w:tcPr>
          <w:p w14:paraId="1A1170F4" w14:textId="77777777" w:rsidR="005872E8" w:rsidRPr="00592C02" w:rsidRDefault="005872E8" w:rsidP="00D02410">
            <w:pPr>
              <w:rPr>
                <w:sz w:val="18"/>
                <w:szCs w:val="18"/>
              </w:rPr>
            </w:pPr>
            <w:r w:rsidRPr="00592C02">
              <w:rPr>
                <w:sz w:val="18"/>
                <w:szCs w:val="18"/>
              </w:rPr>
              <w:t>M</w:t>
            </w:r>
          </w:p>
        </w:tc>
        <w:tc>
          <w:tcPr>
            <w:tcW w:w="921" w:type="dxa"/>
          </w:tcPr>
          <w:p w14:paraId="2A270D98" w14:textId="77777777" w:rsidR="005872E8" w:rsidRPr="00592C02" w:rsidRDefault="005872E8" w:rsidP="00D02410">
            <w:pPr>
              <w:rPr>
                <w:sz w:val="18"/>
                <w:szCs w:val="18"/>
              </w:rPr>
            </w:pPr>
            <w:r w:rsidRPr="00592C02">
              <w:rPr>
                <w:sz w:val="18"/>
                <w:szCs w:val="18"/>
              </w:rPr>
              <w:t>N/A</w:t>
            </w:r>
          </w:p>
        </w:tc>
        <w:tc>
          <w:tcPr>
            <w:tcW w:w="1446" w:type="dxa"/>
          </w:tcPr>
          <w:p w14:paraId="3741489A" w14:textId="77777777" w:rsidR="005872E8" w:rsidRPr="00592C02" w:rsidRDefault="005872E8" w:rsidP="00D02410">
            <w:pPr>
              <w:rPr>
                <w:sz w:val="16"/>
                <w:szCs w:val="16"/>
              </w:rPr>
            </w:pPr>
            <w:r w:rsidRPr="00592C02">
              <w:t>Web service</w:t>
            </w:r>
          </w:p>
        </w:tc>
        <w:tc>
          <w:tcPr>
            <w:tcW w:w="868" w:type="dxa"/>
          </w:tcPr>
          <w:p w14:paraId="5E8B0141" w14:textId="77777777" w:rsidR="005872E8" w:rsidRPr="00592C02" w:rsidRDefault="005872E8" w:rsidP="00D02410">
            <w:pPr>
              <w:rPr>
                <w:sz w:val="18"/>
                <w:szCs w:val="18"/>
              </w:rPr>
            </w:pPr>
            <w:r w:rsidRPr="00592C02">
              <w:rPr>
                <w:sz w:val="18"/>
                <w:szCs w:val="18"/>
              </w:rPr>
              <w:t>Y</w:t>
            </w:r>
            <w:r>
              <w:rPr>
                <w:sz w:val="18"/>
                <w:szCs w:val="18"/>
              </w:rPr>
              <w:t xml:space="preserve"> per content provider</w:t>
            </w:r>
          </w:p>
        </w:tc>
        <w:tc>
          <w:tcPr>
            <w:tcW w:w="966" w:type="dxa"/>
          </w:tcPr>
          <w:p w14:paraId="15BBF521" w14:textId="77777777" w:rsidR="005872E8" w:rsidRPr="00592C02" w:rsidRDefault="005872E8" w:rsidP="00D02410">
            <w:pPr>
              <w:rPr>
                <w:sz w:val="18"/>
                <w:szCs w:val="18"/>
              </w:rPr>
            </w:pPr>
            <w:r w:rsidRPr="00592C02">
              <w:rPr>
                <w:sz w:val="18"/>
                <w:szCs w:val="18"/>
              </w:rPr>
              <w:t>N/A</w:t>
            </w:r>
          </w:p>
        </w:tc>
        <w:tc>
          <w:tcPr>
            <w:tcW w:w="775" w:type="dxa"/>
          </w:tcPr>
          <w:p w14:paraId="66B7B6A6" w14:textId="77777777" w:rsidR="005872E8" w:rsidRPr="00592C02" w:rsidRDefault="005872E8" w:rsidP="00D02410">
            <w:pPr>
              <w:rPr>
                <w:sz w:val="18"/>
                <w:szCs w:val="18"/>
              </w:rPr>
            </w:pPr>
            <w:r w:rsidRPr="00592C02">
              <w:rPr>
                <w:sz w:val="18"/>
                <w:szCs w:val="18"/>
              </w:rPr>
              <w:t>100</w:t>
            </w:r>
          </w:p>
        </w:tc>
      </w:tr>
      <w:tr w:rsidR="005872E8" w:rsidRPr="00592C02" w14:paraId="6D5018FE" w14:textId="77777777" w:rsidTr="00D02410">
        <w:trPr>
          <w:trHeight w:val="159"/>
        </w:trPr>
        <w:tc>
          <w:tcPr>
            <w:tcW w:w="826" w:type="dxa"/>
          </w:tcPr>
          <w:p w14:paraId="231E73B1" w14:textId="77777777" w:rsidR="005872E8" w:rsidRPr="00592C02" w:rsidRDefault="005872E8" w:rsidP="00D02410">
            <w:pPr>
              <w:rPr>
                <w:sz w:val="18"/>
                <w:szCs w:val="18"/>
              </w:rPr>
            </w:pPr>
            <w:r w:rsidRPr="00592C02">
              <w:rPr>
                <w:sz w:val="18"/>
                <w:szCs w:val="18"/>
              </w:rPr>
              <w:t>Public / Private</w:t>
            </w:r>
          </w:p>
        </w:tc>
        <w:tc>
          <w:tcPr>
            <w:tcW w:w="859" w:type="dxa"/>
          </w:tcPr>
          <w:p w14:paraId="62491FB8" w14:textId="77777777" w:rsidR="005872E8" w:rsidRPr="00592C02" w:rsidRDefault="005872E8" w:rsidP="00D02410">
            <w:pPr>
              <w:rPr>
                <w:sz w:val="18"/>
                <w:szCs w:val="18"/>
              </w:rPr>
            </w:pPr>
            <w:r w:rsidRPr="00592C02">
              <w:t>N/A</w:t>
            </w:r>
          </w:p>
        </w:tc>
        <w:tc>
          <w:tcPr>
            <w:tcW w:w="767" w:type="dxa"/>
          </w:tcPr>
          <w:p w14:paraId="2A52CE8E" w14:textId="77777777" w:rsidR="005872E8" w:rsidRPr="00592C02" w:rsidRDefault="005872E8" w:rsidP="00D02410">
            <w:pPr>
              <w:rPr>
                <w:sz w:val="18"/>
                <w:szCs w:val="18"/>
              </w:rPr>
            </w:pPr>
            <w:r w:rsidRPr="00592C02">
              <w:rPr>
                <w:sz w:val="18"/>
                <w:szCs w:val="18"/>
              </w:rPr>
              <w:t>Radio button</w:t>
            </w:r>
          </w:p>
        </w:tc>
        <w:tc>
          <w:tcPr>
            <w:tcW w:w="749" w:type="dxa"/>
          </w:tcPr>
          <w:p w14:paraId="45CAE8F7" w14:textId="77777777" w:rsidR="005872E8" w:rsidRPr="00592C02" w:rsidRDefault="005872E8" w:rsidP="00D02410">
            <w:pPr>
              <w:rPr>
                <w:sz w:val="18"/>
                <w:szCs w:val="18"/>
              </w:rPr>
            </w:pPr>
            <w:r w:rsidRPr="00592C02">
              <w:rPr>
                <w:sz w:val="18"/>
                <w:szCs w:val="18"/>
              </w:rPr>
              <w:t>Select</w:t>
            </w:r>
          </w:p>
        </w:tc>
        <w:tc>
          <w:tcPr>
            <w:tcW w:w="871" w:type="dxa"/>
          </w:tcPr>
          <w:p w14:paraId="14581B3B" w14:textId="77777777" w:rsidR="005872E8" w:rsidRPr="00592C02" w:rsidRDefault="005872E8" w:rsidP="00D02410">
            <w:pPr>
              <w:rPr>
                <w:sz w:val="18"/>
                <w:szCs w:val="18"/>
              </w:rPr>
            </w:pPr>
            <w:r w:rsidRPr="00592C02">
              <w:rPr>
                <w:sz w:val="18"/>
                <w:szCs w:val="18"/>
              </w:rPr>
              <w:t>Y</w:t>
            </w:r>
          </w:p>
        </w:tc>
        <w:tc>
          <w:tcPr>
            <w:tcW w:w="575" w:type="dxa"/>
          </w:tcPr>
          <w:p w14:paraId="13197590" w14:textId="77777777" w:rsidR="005872E8" w:rsidRPr="00592C02" w:rsidRDefault="005872E8" w:rsidP="00D02410">
            <w:pPr>
              <w:rPr>
                <w:sz w:val="18"/>
                <w:szCs w:val="18"/>
              </w:rPr>
            </w:pPr>
            <w:r w:rsidRPr="00592C02">
              <w:rPr>
                <w:sz w:val="18"/>
                <w:szCs w:val="18"/>
              </w:rPr>
              <w:t>M</w:t>
            </w:r>
          </w:p>
        </w:tc>
        <w:tc>
          <w:tcPr>
            <w:tcW w:w="921" w:type="dxa"/>
          </w:tcPr>
          <w:p w14:paraId="52BFC198" w14:textId="77777777" w:rsidR="005872E8" w:rsidRPr="00592C02" w:rsidRDefault="005872E8" w:rsidP="00D02410">
            <w:pPr>
              <w:rPr>
                <w:sz w:val="18"/>
                <w:szCs w:val="18"/>
              </w:rPr>
            </w:pPr>
            <w:r>
              <w:rPr>
                <w:sz w:val="18"/>
                <w:szCs w:val="18"/>
              </w:rPr>
              <w:t>Will be shown only for admin account holder type.</w:t>
            </w:r>
          </w:p>
        </w:tc>
        <w:tc>
          <w:tcPr>
            <w:tcW w:w="1446" w:type="dxa"/>
          </w:tcPr>
          <w:p w14:paraId="2172CB79" w14:textId="77777777" w:rsidR="005872E8" w:rsidRPr="00592C02" w:rsidRDefault="005872E8" w:rsidP="00D02410">
            <w:r w:rsidRPr="00592C02">
              <w:t>Web service</w:t>
            </w:r>
          </w:p>
        </w:tc>
        <w:tc>
          <w:tcPr>
            <w:tcW w:w="868" w:type="dxa"/>
          </w:tcPr>
          <w:p w14:paraId="4BF49FF9" w14:textId="77777777" w:rsidR="005872E8" w:rsidRPr="00592C02" w:rsidRDefault="005872E8" w:rsidP="00D02410">
            <w:pPr>
              <w:rPr>
                <w:sz w:val="18"/>
                <w:szCs w:val="18"/>
              </w:rPr>
            </w:pPr>
            <w:r w:rsidRPr="00592C02">
              <w:rPr>
                <w:sz w:val="18"/>
                <w:szCs w:val="18"/>
              </w:rPr>
              <w:t>N/A</w:t>
            </w:r>
          </w:p>
        </w:tc>
        <w:tc>
          <w:tcPr>
            <w:tcW w:w="966" w:type="dxa"/>
          </w:tcPr>
          <w:p w14:paraId="02A9E415" w14:textId="77777777" w:rsidR="005872E8" w:rsidRPr="00592C02" w:rsidRDefault="005872E8" w:rsidP="00D02410">
            <w:pPr>
              <w:rPr>
                <w:sz w:val="18"/>
                <w:szCs w:val="18"/>
              </w:rPr>
            </w:pPr>
            <w:r w:rsidRPr="00592C02">
              <w:rPr>
                <w:sz w:val="18"/>
                <w:szCs w:val="18"/>
              </w:rPr>
              <w:t>N/A</w:t>
            </w:r>
          </w:p>
        </w:tc>
        <w:tc>
          <w:tcPr>
            <w:tcW w:w="775" w:type="dxa"/>
          </w:tcPr>
          <w:p w14:paraId="4A9FBE30" w14:textId="77777777" w:rsidR="005872E8" w:rsidRPr="00592C02" w:rsidRDefault="005872E8" w:rsidP="00D02410">
            <w:pPr>
              <w:rPr>
                <w:sz w:val="18"/>
                <w:szCs w:val="18"/>
              </w:rPr>
            </w:pPr>
            <w:r w:rsidRPr="00592C02">
              <w:rPr>
                <w:sz w:val="18"/>
                <w:szCs w:val="18"/>
              </w:rPr>
              <w:t>N/A</w:t>
            </w:r>
          </w:p>
        </w:tc>
      </w:tr>
      <w:tr w:rsidR="005872E8" w:rsidRPr="00592C02" w14:paraId="2E8ED720" w14:textId="77777777" w:rsidTr="00D02410">
        <w:trPr>
          <w:trHeight w:val="159"/>
        </w:trPr>
        <w:tc>
          <w:tcPr>
            <w:tcW w:w="826" w:type="dxa"/>
          </w:tcPr>
          <w:p w14:paraId="34DBCC26" w14:textId="77777777" w:rsidR="005872E8" w:rsidRPr="00592C02" w:rsidRDefault="005872E8" w:rsidP="00D02410">
            <w:pPr>
              <w:rPr>
                <w:sz w:val="18"/>
                <w:szCs w:val="18"/>
              </w:rPr>
            </w:pPr>
            <w:r w:rsidRPr="00592C02">
              <w:t>Map</w:t>
            </w:r>
          </w:p>
        </w:tc>
        <w:tc>
          <w:tcPr>
            <w:tcW w:w="859" w:type="dxa"/>
          </w:tcPr>
          <w:p w14:paraId="6F339BA7" w14:textId="77777777" w:rsidR="005872E8" w:rsidRPr="00592C02" w:rsidRDefault="005872E8" w:rsidP="00D02410">
            <w:r w:rsidRPr="00592C02">
              <w:t>N/A</w:t>
            </w:r>
          </w:p>
        </w:tc>
        <w:tc>
          <w:tcPr>
            <w:tcW w:w="767" w:type="dxa"/>
          </w:tcPr>
          <w:p w14:paraId="29E74B4F" w14:textId="77777777" w:rsidR="005872E8" w:rsidRPr="00592C02" w:rsidRDefault="005872E8" w:rsidP="00D02410">
            <w:pPr>
              <w:rPr>
                <w:sz w:val="18"/>
                <w:szCs w:val="18"/>
              </w:rPr>
            </w:pPr>
            <w:r w:rsidRPr="00592C02">
              <w:rPr>
                <w:sz w:val="18"/>
                <w:szCs w:val="18"/>
              </w:rPr>
              <w:t>N/A</w:t>
            </w:r>
          </w:p>
        </w:tc>
        <w:tc>
          <w:tcPr>
            <w:tcW w:w="749" w:type="dxa"/>
          </w:tcPr>
          <w:p w14:paraId="2940D012" w14:textId="77777777" w:rsidR="005872E8" w:rsidRPr="00592C02" w:rsidRDefault="005872E8" w:rsidP="00D02410">
            <w:pPr>
              <w:rPr>
                <w:sz w:val="18"/>
                <w:szCs w:val="18"/>
              </w:rPr>
            </w:pPr>
            <w:r w:rsidRPr="00592C02">
              <w:rPr>
                <w:sz w:val="18"/>
                <w:szCs w:val="18"/>
              </w:rPr>
              <w:t>select</w:t>
            </w:r>
          </w:p>
        </w:tc>
        <w:tc>
          <w:tcPr>
            <w:tcW w:w="871" w:type="dxa"/>
          </w:tcPr>
          <w:p w14:paraId="367B091F" w14:textId="77777777" w:rsidR="005872E8" w:rsidRPr="00592C02" w:rsidRDefault="005872E8" w:rsidP="00D02410">
            <w:pPr>
              <w:rPr>
                <w:sz w:val="18"/>
                <w:szCs w:val="18"/>
              </w:rPr>
            </w:pPr>
            <w:r w:rsidRPr="00592C02">
              <w:rPr>
                <w:sz w:val="18"/>
                <w:szCs w:val="18"/>
              </w:rPr>
              <w:t>Y</w:t>
            </w:r>
          </w:p>
        </w:tc>
        <w:tc>
          <w:tcPr>
            <w:tcW w:w="575" w:type="dxa"/>
          </w:tcPr>
          <w:p w14:paraId="2919C826" w14:textId="77777777" w:rsidR="005872E8" w:rsidRPr="00592C02" w:rsidRDefault="005872E8" w:rsidP="00D02410">
            <w:pPr>
              <w:rPr>
                <w:sz w:val="18"/>
                <w:szCs w:val="18"/>
              </w:rPr>
            </w:pPr>
            <w:r w:rsidRPr="00592C02">
              <w:rPr>
                <w:sz w:val="18"/>
                <w:szCs w:val="18"/>
              </w:rPr>
              <w:t>M</w:t>
            </w:r>
          </w:p>
        </w:tc>
        <w:tc>
          <w:tcPr>
            <w:tcW w:w="921" w:type="dxa"/>
          </w:tcPr>
          <w:p w14:paraId="5D202422" w14:textId="77777777" w:rsidR="005872E8" w:rsidRPr="00592C02" w:rsidRDefault="005872E8" w:rsidP="00D02410">
            <w:pPr>
              <w:rPr>
                <w:sz w:val="18"/>
                <w:szCs w:val="18"/>
              </w:rPr>
            </w:pPr>
            <w:r w:rsidRPr="00592C02">
              <w:rPr>
                <w:sz w:val="18"/>
                <w:szCs w:val="18"/>
              </w:rPr>
              <w:t>N/A</w:t>
            </w:r>
          </w:p>
        </w:tc>
        <w:tc>
          <w:tcPr>
            <w:tcW w:w="1446" w:type="dxa"/>
          </w:tcPr>
          <w:p w14:paraId="35170D62" w14:textId="77777777" w:rsidR="005872E8" w:rsidRPr="00592C02" w:rsidRDefault="005872E8" w:rsidP="00D02410">
            <w:r w:rsidRPr="00592C02">
              <w:t xml:space="preserve">Web service </w:t>
            </w:r>
          </w:p>
        </w:tc>
        <w:tc>
          <w:tcPr>
            <w:tcW w:w="868" w:type="dxa"/>
          </w:tcPr>
          <w:p w14:paraId="50694B0F" w14:textId="77777777" w:rsidR="005872E8" w:rsidRPr="00592C02" w:rsidRDefault="005872E8" w:rsidP="00D02410">
            <w:pPr>
              <w:rPr>
                <w:sz w:val="18"/>
                <w:szCs w:val="18"/>
              </w:rPr>
            </w:pPr>
            <w:r w:rsidRPr="00592C02">
              <w:rPr>
                <w:sz w:val="18"/>
                <w:szCs w:val="18"/>
              </w:rPr>
              <w:t>N/A</w:t>
            </w:r>
          </w:p>
        </w:tc>
        <w:tc>
          <w:tcPr>
            <w:tcW w:w="966" w:type="dxa"/>
          </w:tcPr>
          <w:p w14:paraId="72714BD9" w14:textId="77777777" w:rsidR="005872E8" w:rsidRPr="00592C02" w:rsidRDefault="005872E8" w:rsidP="00D02410">
            <w:pPr>
              <w:rPr>
                <w:sz w:val="18"/>
                <w:szCs w:val="18"/>
              </w:rPr>
            </w:pPr>
            <w:r w:rsidRPr="00592C02">
              <w:rPr>
                <w:sz w:val="18"/>
                <w:szCs w:val="18"/>
              </w:rPr>
              <w:t>N/A</w:t>
            </w:r>
          </w:p>
        </w:tc>
        <w:tc>
          <w:tcPr>
            <w:tcW w:w="775" w:type="dxa"/>
          </w:tcPr>
          <w:p w14:paraId="7F77B605" w14:textId="77777777" w:rsidR="005872E8" w:rsidRPr="00592C02" w:rsidRDefault="005872E8" w:rsidP="00D02410">
            <w:pPr>
              <w:rPr>
                <w:sz w:val="18"/>
                <w:szCs w:val="18"/>
              </w:rPr>
            </w:pPr>
            <w:r w:rsidRPr="00592C02">
              <w:rPr>
                <w:sz w:val="18"/>
                <w:szCs w:val="18"/>
              </w:rPr>
              <w:t>N/A</w:t>
            </w:r>
          </w:p>
        </w:tc>
      </w:tr>
    </w:tbl>
    <w:p w14:paraId="38DFC376" w14:textId="77777777" w:rsidR="005872E8" w:rsidRPr="00592C02" w:rsidRDefault="005872E8" w:rsidP="005872E8"/>
    <w:p w14:paraId="7B5A61BA" w14:textId="77777777" w:rsidR="005872E8" w:rsidRPr="00592C02" w:rsidRDefault="005872E8" w:rsidP="005872E8"/>
    <w:p w14:paraId="556410EF" w14:textId="77777777" w:rsidR="005872E8" w:rsidRPr="00592C02" w:rsidRDefault="005872E8" w:rsidP="005872E8">
      <w:pPr>
        <w:rPr>
          <w:b/>
          <w:bCs/>
        </w:rPr>
      </w:pPr>
      <w:r w:rsidRPr="00592C02">
        <w:rPr>
          <w:b/>
          <w:bCs/>
        </w:rPr>
        <w:t>Business/Code Rules:</w:t>
      </w:r>
    </w:p>
    <w:tbl>
      <w:tblPr>
        <w:tblStyle w:val="TableGrid"/>
        <w:tblW w:w="0" w:type="auto"/>
        <w:tblLook w:val="04A0" w:firstRow="1" w:lastRow="0" w:firstColumn="1" w:lastColumn="0" w:noHBand="0" w:noVBand="1"/>
      </w:tblPr>
      <w:tblGrid>
        <w:gridCol w:w="9350"/>
      </w:tblGrid>
      <w:tr w:rsidR="005872E8" w:rsidRPr="00592C02" w14:paraId="10F4D77C" w14:textId="77777777" w:rsidTr="00D02410">
        <w:tc>
          <w:tcPr>
            <w:tcW w:w="9350" w:type="dxa"/>
          </w:tcPr>
          <w:p w14:paraId="7AEA7E1B" w14:textId="77777777" w:rsidR="005872E8" w:rsidRPr="00592C02" w:rsidRDefault="005872E8" w:rsidP="00471F4E">
            <w:pPr>
              <w:pStyle w:val="ListParagraph"/>
              <w:numPr>
                <w:ilvl w:val="0"/>
                <w:numId w:val="28"/>
              </w:numPr>
              <w:spacing w:after="0"/>
              <w:jc w:val="left"/>
            </w:pPr>
            <w:r w:rsidRPr="00592C02">
              <w:t>Zone Name should be unique</w:t>
            </w:r>
            <w:r>
              <w:t xml:space="preserve"> per account holder</w:t>
            </w:r>
            <w:r w:rsidRPr="00592C02">
              <w:t xml:space="preserve">. </w:t>
            </w:r>
          </w:p>
        </w:tc>
      </w:tr>
      <w:tr w:rsidR="005872E8" w:rsidRPr="00592C02" w14:paraId="166ADA40" w14:textId="77777777" w:rsidTr="00D02410">
        <w:tc>
          <w:tcPr>
            <w:tcW w:w="9350" w:type="dxa"/>
          </w:tcPr>
          <w:p w14:paraId="1BFB6553" w14:textId="77777777" w:rsidR="005872E8" w:rsidRPr="00592C02" w:rsidRDefault="005872E8" w:rsidP="00471F4E">
            <w:pPr>
              <w:pStyle w:val="ListParagraph"/>
              <w:numPr>
                <w:ilvl w:val="0"/>
                <w:numId w:val="28"/>
              </w:numPr>
              <w:spacing w:after="0"/>
              <w:jc w:val="left"/>
            </w:pPr>
            <w:r w:rsidRPr="00592C02">
              <w:t>Public/Private will appear only for the admin.</w:t>
            </w:r>
          </w:p>
        </w:tc>
      </w:tr>
      <w:tr w:rsidR="005872E8" w:rsidRPr="00592C02" w14:paraId="66706215" w14:textId="77777777" w:rsidTr="00D02410">
        <w:tc>
          <w:tcPr>
            <w:tcW w:w="9350" w:type="dxa"/>
          </w:tcPr>
          <w:p w14:paraId="1C438C77" w14:textId="3DB08F44" w:rsidR="005872E8" w:rsidRPr="00592C02" w:rsidRDefault="005872E8" w:rsidP="00471F4E">
            <w:pPr>
              <w:pStyle w:val="ListParagraph"/>
              <w:numPr>
                <w:ilvl w:val="0"/>
                <w:numId w:val="28"/>
              </w:numPr>
              <w:spacing w:after="0"/>
              <w:jc w:val="left"/>
            </w:pPr>
            <w:r w:rsidRPr="00592C02">
              <w:t>Zone Delete, will be implicitly, will have new column “</w:t>
            </w:r>
            <w:r w:rsidR="00DC0599" w:rsidRPr="00DC0599">
              <w:t>is-archived</w:t>
            </w:r>
            <w:r w:rsidRPr="00592C02">
              <w:t>”.</w:t>
            </w:r>
          </w:p>
        </w:tc>
      </w:tr>
      <w:tr w:rsidR="005872E8" w:rsidRPr="00592C02" w14:paraId="56D7C5D0" w14:textId="77777777" w:rsidTr="00D02410">
        <w:tc>
          <w:tcPr>
            <w:tcW w:w="9350" w:type="dxa"/>
          </w:tcPr>
          <w:p w14:paraId="006FA9F5" w14:textId="77777777" w:rsidR="005872E8" w:rsidRPr="00592C02" w:rsidRDefault="005872E8" w:rsidP="00471F4E">
            <w:pPr>
              <w:pStyle w:val="ListParagraph"/>
              <w:numPr>
                <w:ilvl w:val="0"/>
                <w:numId w:val="28"/>
              </w:numPr>
              <w:spacing w:after="0"/>
              <w:jc w:val="left"/>
            </w:pPr>
            <w:r w:rsidRPr="00592C02">
              <w:t>Main view for the zones, and all list that read from zones table</w:t>
            </w:r>
            <w:r>
              <w:t>(</w:t>
            </w:r>
            <w:proofErr w:type="spellStart"/>
            <w:r>
              <w:t>mySQL</w:t>
            </w:r>
            <w:proofErr w:type="spellEnd"/>
            <w:r>
              <w:t>)</w:t>
            </w:r>
            <w:r w:rsidRPr="00592C02">
              <w:t>, should get only the not deleted zones.</w:t>
            </w:r>
          </w:p>
        </w:tc>
      </w:tr>
      <w:tr w:rsidR="005872E8" w:rsidRPr="00592C02" w14:paraId="7BBDF303" w14:textId="77777777" w:rsidTr="00D02410">
        <w:tc>
          <w:tcPr>
            <w:tcW w:w="9350" w:type="dxa"/>
          </w:tcPr>
          <w:p w14:paraId="2ECCA40A" w14:textId="77777777" w:rsidR="005872E8" w:rsidRPr="00592C02" w:rsidRDefault="005872E8" w:rsidP="00471F4E">
            <w:pPr>
              <w:pStyle w:val="ListParagraph"/>
              <w:numPr>
                <w:ilvl w:val="0"/>
                <w:numId w:val="28"/>
              </w:numPr>
              <w:spacing w:after="0"/>
              <w:jc w:val="left"/>
            </w:pPr>
            <w:r w:rsidRPr="00592C02">
              <w:t>When select specific zone from the zones view, will render the zone location on the map.</w:t>
            </w:r>
          </w:p>
        </w:tc>
      </w:tr>
      <w:tr w:rsidR="005872E8" w:rsidRPr="00592C02" w14:paraId="20E7F1CA" w14:textId="77777777" w:rsidTr="00D02410">
        <w:tc>
          <w:tcPr>
            <w:tcW w:w="9350" w:type="dxa"/>
          </w:tcPr>
          <w:p w14:paraId="4120C30F" w14:textId="77777777" w:rsidR="005872E8" w:rsidRPr="00592C02" w:rsidRDefault="005872E8" w:rsidP="00471F4E">
            <w:pPr>
              <w:pStyle w:val="ListParagraph"/>
              <w:numPr>
                <w:ilvl w:val="0"/>
                <w:numId w:val="28"/>
              </w:numPr>
              <w:spacing w:after="0"/>
              <w:jc w:val="left"/>
            </w:pPr>
            <w:r w:rsidRPr="00592C02">
              <w:t>On the update zone page, will have new checkbox, before the map, “View Cells”, if checked will display the zone(s) cell(s).</w:t>
            </w:r>
          </w:p>
        </w:tc>
      </w:tr>
    </w:tbl>
    <w:p w14:paraId="7D3395F7" w14:textId="77777777" w:rsidR="005872E8" w:rsidRPr="00592C02" w:rsidRDefault="005872E8" w:rsidP="005872E8">
      <w:pPr>
        <w:rPr>
          <w:sz w:val="18"/>
          <w:szCs w:val="18"/>
        </w:rPr>
      </w:pPr>
    </w:p>
    <w:p w14:paraId="3F0D1ECA" w14:textId="77777777" w:rsidR="005872E8" w:rsidRPr="00592C02" w:rsidRDefault="005872E8" w:rsidP="005872E8">
      <w:pPr>
        <w:rPr>
          <w:sz w:val="18"/>
          <w:szCs w:val="18"/>
        </w:rPr>
      </w:pPr>
    </w:p>
    <w:p w14:paraId="2EA90910" w14:textId="77777777" w:rsidR="005872E8" w:rsidRPr="00592C02" w:rsidRDefault="005872E8" w:rsidP="005872E8">
      <w:pPr>
        <w:pStyle w:val="Heading2"/>
      </w:pPr>
      <w:r w:rsidRPr="00592C02">
        <w:lastRenderedPageBreak/>
        <w:t xml:space="preserve"> </w:t>
      </w:r>
      <w:bookmarkStart w:id="15" w:name="_Toc68167983"/>
      <w:r w:rsidRPr="00592C02">
        <w:t>Cells IDs</w:t>
      </w:r>
      <w:bookmarkEnd w:id="15"/>
    </w:p>
    <w:p w14:paraId="25CD8028" w14:textId="1EDFAF74" w:rsidR="005872E8" w:rsidRPr="00592C02" w:rsidRDefault="005872E8" w:rsidP="005872E8">
      <w:pPr>
        <w:rPr>
          <w:b/>
          <w:bCs/>
          <w:color w:val="FF0000"/>
        </w:rPr>
      </w:pPr>
      <w:r w:rsidRPr="00592C02">
        <w:rPr>
          <w:b/>
          <w:bCs/>
          <w:color w:val="FF0000"/>
        </w:rPr>
        <w:t xml:space="preserve">Note: all actions on the </w:t>
      </w:r>
      <w:r>
        <w:rPr>
          <w:b/>
          <w:bCs/>
          <w:color w:val="FF0000"/>
        </w:rPr>
        <w:t>cells</w:t>
      </w:r>
      <w:r w:rsidRPr="00592C02">
        <w:rPr>
          <w:b/>
          <w:bCs/>
          <w:color w:val="FF0000"/>
        </w:rPr>
        <w:t>, will be web service</w:t>
      </w:r>
      <w:r>
        <w:rPr>
          <w:b/>
          <w:bCs/>
          <w:color w:val="FF0000"/>
        </w:rPr>
        <w:t xml:space="preserve"> except the main view</w:t>
      </w:r>
      <w:r w:rsidRPr="00592C02">
        <w:rPr>
          <w:b/>
          <w:bCs/>
          <w:color w:val="FF0000"/>
        </w:rPr>
        <w:t>.</w:t>
      </w:r>
      <w:r w:rsidR="005B6B01">
        <w:rPr>
          <w:b/>
          <w:bCs/>
          <w:color w:val="FF0000"/>
        </w:rPr>
        <w:t xml:space="preserve"> [view filled by Web team from mongo DB]</w:t>
      </w:r>
    </w:p>
    <w:tbl>
      <w:tblPr>
        <w:tblStyle w:val="TableGrid"/>
        <w:tblW w:w="0" w:type="auto"/>
        <w:tblLook w:val="04A0" w:firstRow="1" w:lastRow="0" w:firstColumn="1" w:lastColumn="0" w:noHBand="0" w:noVBand="1"/>
      </w:tblPr>
      <w:tblGrid>
        <w:gridCol w:w="1885"/>
        <w:gridCol w:w="7465"/>
      </w:tblGrid>
      <w:tr w:rsidR="005872E8" w:rsidRPr="00592C02" w14:paraId="06957EB3" w14:textId="77777777" w:rsidTr="00D02410">
        <w:tc>
          <w:tcPr>
            <w:tcW w:w="1885" w:type="dxa"/>
            <w:shd w:val="clear" w:color="auto" w:fill="BFBFBF" w:themeFill="background1" w:themeFillShade="BF"/>
          </w:tcPr>
          <w:p w14:paraId="57BA5419" w14:textId="77777777" w:rsidR="005872E8" w:rsidRPr="00592C02" w:rsidRDefault="005872E8" w:rsidP="00D02410">
            <w:r w:rsidRPr="00592C02">
              <w:t>Module Name</w:t>
            </w:r>
          </w:p>
        </w:tc>
        <w:tc>
          <w:tcPr>
            <w:tcW w:w="7465" w:type="dxa"/>
          </w:tcPr>
          <w:p w14:paraId="22392D8F" w14:textId="77777777" w:rsidR="005872E8" w:rsidRPr="00592C02" w:rsidRDefault="005872E8" w:rsidP="00D02410">
            <w:r w:rsidRPr="00592C02">
              <w:t>Cells</w:t>
            </w:r>
          </w:p>
        </w:tc>
      </w:tr>
      <w:tr w:rsidR="005872E8" w:rsidRPr="00592C02" w14:paraId="7E92A349" w14:textId="77777777" w:rsidTr="00D02410">
        <w:tc>
          <w:tcPr>
            <w:tcW w:w="1885" w:type="dxa"/>
            <w:shd w:val="clear" w:color="auto" w:fill="BFBFBF" w:themeFill="background1" w:themeFillShade="BF"/>
          </w:tcPr>
          <w:p w14:paraId="302A51E6" w14:textId="77777777" w:rsidR="005872E8" w:rsidRPr="00592C02" w:rsidRDefault="005872E8" w:rsidP="00D02410">
            <w:r w:rsidRPr="00592C02">
              <w:t xml:space="preserve">Source Table  </w:t>
            </w:r>
          </w:p>
        </w:tc>
        <w:tc>
          <w:tcPr>
            <w:tcW w:w="7465" w:type="dxa"/>
          </w:tcPr>
          <w:p w14:paraId="6294B939" w14:textId="4D5140F1" w:rsidR="005872E8" w:rsidRPr="00592C02" w:rsidRDefault="00E01EF0" w:rsidP="00D02410">
            <w:proofErr w:type="spellStart"/>
            <w:r w:rsidRPr="00E01EF0">
              <w:t>mongo</w:t>
            </w:r>
            <w:r>
              <w:t>DB.</w:t>
            </w:r>
            <w:r w:rsidR="005872E8" w:rsidRPr="00592C02">
              <w:t>cells</w:t>
            </w:r>
            <w:proofErr w:type="spellEnd"/>
          </w:p>
        </w:tc>
      </w:tr>
      <w:tr w:rsidR="005872E8" w:rsidRPr="00592C02" w14:paraId="222455B2" w14:textId="77777777" w:rsidTr="00D02410">
        <w:tc>
          <w:tcPr>
            <w:tcW w:w="1885" w:type="dxa"/>
            <w:shd w:val="clear" w:color="auto" w:fill="BFBFBF" w:themeFill="background1" w:themeFillShade="BF"/>
          </w:tcPr>
          <w:p w14:paraId="5A8F10B8" w14:textId="77777777" w:rsidR="005872E8" w:rsidRPr="00592C02" w:rsidRDefault="005872E8" w:rsidP="00D02410">
            <w:pPr>
              <w:tabs>
                <w:tab w:val="left" w:pos="1507"/>
              </w:tabs>
            </w:pPr>
            <w:r w:rsidRPr="00592C02">
              <w:t>Required Actions</w:t>
            </w:r>
          </w:p>
        </w:tc>
        <w:tc>
          <w:tcPr>
            <w:tcW w:w="7465" w:type="dxa"/>
          </w:tcPr>
          <w:p w14:paraId="3D813D95" w14:textId="77777777" w:rsidR="005872E8" w:rsidRPr="00592C02" w:rsidRDefault="005872E8" w:rsidP="00D02410">
            <w:r w:rsidRPr="00592C02">
              <w:t>Add, Update, Delete, Upload</w:t>
            </w:r>
          </w:p>
        </w:tc>
      </w:tr>
      <w:tr w:rsidR="005872E8" w:rsidRPr="00592C02" w14:paraId="2A860395" w14:textId="77777777" w:rsidTr="00D02410">
        <w:tc>
          <w:tcPr>
            <w:tcW w:w="1885" w:type="dxa"/>
            <w:shd w:val="clear" w:color="auto" w:fill="BFBFBF" w:themeFill="background1" w:themeFillShade="BF"/>
          </w:tcPr>
          <w:p w14:paraId="66F85BF6" w14:textId="77777777" w:rsidR="005872E8" w:rsidRPr="00592C02" w:rsidRDefault="005872E8" w:rsidP="00D02410">
            <w:pPr>
              <w:tabs>
                <w:tab w:val="left" w:pos="1507"/>
              </w:tabs>
            </w:pPr>
            <w:r w:rsidRPr="00592C02">
              <w:t>Grid Columns</w:t>
            </w:r>
          </w:p>
        </w:tc>
        <w:tc>
          <w:tcPr>
            <w:tcW w:w="7465" w:type="dxa"/>
          </w:tcPr>
          <w:p w14:paraId="60ECE573" w14:textId="54D2FB1C" w:rsidR="005872E8" w:rsidRDefault="005872E8" w:rsidP="00D02410">
            <w:r w:rsidRPr="00592C02">
              <w:t xml:space="preserve">Cell ID, </w:t>
            </w:r>
            <w:r w:rsidRPr="008C5215">
              <w:rPr>
                <w:strike/>
                <w:highlight w:val="yellow"/>
              </w:rPr>
              <w:t>LAT_TAC</w:t>
            </w:r>
            <w:r w:rsidR="008C5215" w:rsidRPr="008C5215">
              <w:rPr>
                <w:highlight w:val="yellow"/>
              </w:rPr>
              <w:t>, LAC</w:t>
            </w:r>
            <w:r w:rsidRPr="00592C02">
              <w:t xml:space="preserve">, Address (main header) when expand the row, will get </w:t>
            </w:r>
            <w:r>
              <w:t>the below:</w:t>
            </w:r>
            <w:r w:rsidR="008C5215">
              <w:t xml:space="preserve"> </w:t>
            </w:r>
            <w:r w:rsidR="008C5215" w:rsidRPr="008C5215">
              <w:rPr>
                <w:highlight w:val="yellow"/>
              </w:rPr>
              <w:t>Note: return all columns</w:t>
            </w:r>
          </w:p>
          <w:p w14:paraId="7B2B5AFE" w14:textId="77777777" w:rsidR="005872E8" w:rsidRPr="00592C02" w:rsidRDefault="005872E8" w:rsidP="00D02410">
            <w:r>
              <w:rPr>
                <w:noProof/>
              </w:rPr>
              <w:drawing>
                <wp:inline distT="0" distB="0" distL="0" distR="0" wp14:anchorId="2FB111CB" wp14:editId="37045AFC">
                  <wp:extent cx="1714500" cy="1095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14500" cy="1095375"/>
                          </a:xfrm>
                          <a:prstGeom prst="rect">
                            <a:avLst/>
                          </a:prstGeom>
                        </pic:spPr>
                      </pic:pic>
                    </a:graphicData>
                  </a:graphic>
                </wp:inline>
              </w:drawing>
            </w:r>
          </w:p>
          <w:p w14:paraId="494EC9E5" w14:textId="77777777" w:rsidR="005872E8" w:rsidRPr="00592C02" w:rsidRDefault="005872E8" w:rsidP="00D02410">
            <w:pPr>
              <w:autoSpaceDE w:val="0"/>
              <w:autoSpaceDN w:val="0"/>
              <w:adjustRightInd w:val="0"/>
              <w:spacing w:after="0"/>
              <w:jc w:val="left"/>
            </w:pPr>
            <w:r w:rsidRPr="00592C02">
              <w:t xml:space="preserve">Notes: all the columns will be retrieved from </w:t>
            </w:r>
            <w:r>
              <w:t xml:space="preserve">mongo </w:t>
            </w:r>
            <w:proofErr w:type="spellStart"/>
            <w:r>
              <w:t>db</w:t>
            </w:r>
            <w:proofErr w:type="spellEnd"/>
          </w:p>
          <w:p w14:paraId="6EA42756" w14:textId="77777777" w:rsidR="005872E8" w:rsidRPr="00592C02" w:rsidRDefault="005872E8" w:rsidP="00D02410">
            <w:pPr>
              <w:autoSpaceDE w:val="0"/>
              <w:autoSpaceDN w:val="0"/>
              <w:adjustRightInd w:val="0"/>
              <w:spacing w:after="0"/>
              <w:jc w:val="left"/>
            </w:pPr>
          </w:p>
        </w:tc>
      </w:tr>
      <w:tr w:rsidR="005872E8" w:rsidRPr="00592C02" w14:paraId="7679C12A" w14:textId="77777777" w:rsidTr="00D02410">
        <w:tc>
          <w:tcPr>
            <w:tcW w:w="1885" w:type="dxa"/>
            <w:shd w:val="clear" w:color="auto" w:fill="BFBFBF" w:themeFill="background1" w:themeFillShade="BF"/>
          </w:tcPr>
          <w:p w14:paraId="72442FFC" w14:textId="77777777" w:rsidR="005872E8" w:rsidRPr="00592C02" w:rsidRDefault="005872E8" w:rsidP="00D02410">
            <w:pPr>
              <w:tabs>
                <w:tab w:val="left" w:pos="1507"/>
              </w:tabs>
            </w:pPr>
            <w:r w:rsidRPr="00592C02">
              <w:t>Search List</w:t>
            </w:r>
          </w:p>
        </w:tc>
        <w:tc>
          <w:tcPr>
            <w:tcW w:w="7465" w:type="dxa"/>
          </w:tcPr>
          <w:p w14:paraId="3CF1D3FA" w14:textId="3CF83B29" w:rsidR="005872E8" w:rsidRDefault="005872E8" w:rsidP="00D02410">
            <w:r w:rsidRPr="00592C02">
              <w:t>Almost all the fields that accept search.</w:t>
            </w:r>
          </w:p>
          <w:p w14:paraId="1A027381" w14:textId="1D87CE0B" w:rsidR="008C5215" w:rsidRPr="00592C02" w:rsidRDefault="008C5215" w:rsidP="00D02410">
            <w:r w:rsidRPr="00541839">
              <w:rPr>
                <w:highlight w:val="yellow"/>
              </w:rPr>
              <w:t xml:space="preserve">Also add new added column [MCC, MNC, Service Node, LAC_TAC </w:t>
            </w:r>
            <w:proofErr w:type="gramStart"/>
            <w:r w:rsidRPr="00541839">
              <w:rPr>
                <w:highlight w:val="yellow"/>
              </w:rPr>
              <w:t>rename</w:t>
            </w:r>
            <w:proofErr w:type="gramEnd"/>
            <w:r w:rsidRPr="00541839">
              <w:rPr>
                <w:highlight w:val="yellow"/>
              </w:rPr>
              <w:t xml:space="preserve"> to LAC]</w:t>
            </w:r>
          </w:p>
          <w:p w14:paraId="245DFA5C" w14:textId="77777777" w:rsidR="005872E8" w:rsidRPr="00592C02" w:rsidRDefault="005872E8" w:rsidP="00D02410">
            <w:pPr>
              <w:rPr>
                <w:lang w:bidi="ar-JO"/>
              </w:rPr>
            </w:pPr>
            <w:r w:rsidRPr="00592C02">
              <w:t>Other attributes will open new modal dialog contains the below:(All are optional)</w:t>
            </w:r>
          </w:p>
          <w:p w14:paraId="445A5B69" w14:textId="77777777" w:rsidR="005872E8" w:rsidRDefault="005872E8" w:rsidP="00D02410">
            <w:pPr>
              <w:rPr>
                <w:noProof/>
              </w:rPr>
            </w:pPr>
            <w:r>
              <w:rPr>
                <w:noProof/>
              </w:rPr>
              <w:t>Put all the document fields.</w:t>
            </w:r>
          </w:p>
          <w:p w14:paraId="5971A9A1" w14:textId="77777777" w:rsidR="005872E8" w:rsidRDefault="005872E8" w:rsidP="00D02410">
            <w:pPr>
              <w:rPr>
                <w:b/>
                <w:bCs/>
                <w:noProof/>
              </w:rPr>
            </w:pPr>
            <w:r w:rsidRPr="00B70A40">
              <w:rPr>
                <w:b/>
                <w:bCs/>
                <w:noProof/>
              </w:rPr>
              <w:t>Note: when do search on long,lat</w:t>
            </w:r>
            <w:r>
              <w:rPr>
                <w:b/>
                <w:bCs/>
                <w:noProof/>
              </w:rPr>
              <w:t>:</w:t>
            </w:r>
          </w:p>
          <w:p w14:paraId="78856133" w14:textId="77777777" w:rsidR="005872E8" w:rsidRPr="0030475B" w:rsidRDefault="005872E8" w:rsidP="00D02410">
            <w:pPr>
              <w:spacing w:after="0"/>
              <w:jc w:val="left"/>
              <w:rPr>
                <w:rFonts w:ascii="Segoe UI" w:hAnsi="Segoe UI" w:cs="Segoe UI"/>
                <w:sz w:val="21"/>
                <w:szCs w:val="21"/>
              </w:rPr>
            </w:pPr>
            <w:r w:rsidRPr="0030475B">
              <w:rPr>
                <w:rFonts w:ascii="Segoe UI" w:hAnsi="Segoe UI" w:cs="Segoe UI"/>
                <w:sz w:val="21"/>
                <w:szCs w:val="21"/>
              </w:rPr>
              <w:t xml:space="preserve">float </w:t>
            </w:r>
            <w:proofErr w:type="spellStart"/>
            <w:r w:rsidRPr="0030475B">
              <w:rPr>
                <w:rFonts w:ascii="Segoe UI" w:hAnsi="Segoe UI" w:cs="Segoe UI"/>
                <w:sz w:val="21"/>
                <w:szCs w:val="21"/>
              </w:rPr>
              <w:t>plus_mnius_coordiate_lng</w:t>
            </w:r>
            <w:proofErr w:type="spellEnd"/>
            <w:r w:rsidRPr="0030475B">
              <w:rPr>
                <w:rFonts w:ascii="Segoe UI" w:hAnsi="Segoe UI" w:cs="Segoe UI"/>
                <w:sz w:val="21"/>
                <w:szCs w:val="21"/>
              </w:rPr>
              <w:t xml:space="preserve"> = (float) 0.00095;</w:t>
            </w:r>
            <w:r w:rsidRPr="0030475B">
              <w:rPr>
                <w:rFonts w:ascii="Segoe UI" w:hAnsi="Segoe UI" w:cs="Segoe UI"/>
                <w:sz w:val="21"/>
                <w:szCs w:val="21"/>
              </w:rPr>
              <w:br/>
              <w:t xml:space="preserve">float </w:t>
            </w:r>
            <w:proofErr w:type="spellStart"/>
            <w:r w:rsidRPr="0030475B">
              <w:rPr>
                <w:rFonts w:ascii="Segoe UI" w:hAnsi="Segoe UI" w:cs="Segoe UI"/>
                <w:sz w:val="21"/>
                <w:szCs w:val="21"/>
              </w:rPr>
              <w:t>plus_mnius_coordiate_lat</w:t>
            </w:r>
            <w:proofErr w:type="spellEnd"/>
            <w:r w:rsidRPr="0030475B">
              <w:rPr>
                <w:rFonts w:ascii="Segoe UI" w:hAnsi="Segoe UI" w:cs="Segoe UI"/>
                <w:sz w:val="21"/>
                <w:szCs w:val="21"/>
              </w:rPr>
              <w:t xml:space="preserve"> = (float) 0.00085;</w:t>
            </w:r>
          </w:p>
          <w:p w14:paraId="2FEEC7F5" w14:textId="77777777" w:rsidR="005872E8" w:rsidRPr="00B70A40" w:rsidRDefault="005872E8" w:rsidP="00D02410">
            <w:pPr>
              <w:rPr>
                <w:b/>
                <w:bCs/>
              </w:rPr>
            </w:pPr>
          </w:p>
        </w:tc>
      </w:tr>
    </w:tbl>
    <w:p w14:paraId="37F46D2E" w14:textId="77777777" w:rsidR="005872E8" w:rsidRPr="00592C02" w:rsidRDefault="005872E8" w:rsidP="005872E8"/>
    <w:p w14:paraId="370D608B" w14:textId="332EEB86" w:rsidR="005872E8" w:rsidRDefault="005872E8" w:rsidP="005872E8">
      <w:pPr>
        <w:rPr>
          <w:b/>
          <w:bCs/>
        </w:rPr>
      </w:pPr>
    </w:p>
    <w:p w14:paraId="173D7E61" w14:textId="77777777" w:rsidR="005872E8" w:rsidRPr="00592C02" w:rsidRDefault="005872E8" w:rsidP="005872E8">
      <w:pPr>
        <w:rPr>
          <w:b/>
          <w:bCs/>
        </w:rPr>
      </w:pPr>
    </w:p>
    <w:p w14:paraId="2D260676" w14:textId="77777777" w:rsidR="005872E8" w:rsidRPr="00592C02" w:rsidRDefault="005872E8" w:rsidP="005872E8">
      <w:pPr>
        <w:rPr>
          <w:b/>
          <w:bCs/>
        </w:rPr>
      </w:pPr>
      <w:r w:rsidRPr="00592C02">
        <w:rPr>
          <w:b/>
          <w:bCs/>
        </w:rPr>
        <w:t>Columns Detailed Specifications:</w:t>
      </w:r>
      <w:r>
        <w:rPr>
          <w:b/>
          <w:bCs/>
        </w:rPr>
        <w:t xml:space="preserve"> Order as the above screen shot</w:t>
      </w:r>
    </w:p>
    <w:tbl>
      <w:tblPr>
        <w:tblStyle w:val="TableGrid"/>
        <w:tblW w:w="9623" w:type="dxa"/>
        <w:tblLook w:val="04A0" w:firstRow="1" w:lastRow="0" w:firstColumn="1" w:lastColumn="0" w:noHBand="0" w:noVBand="1"/>
      </w:tblPr>
      <w:tblGrid>
        <w:gridCol w:w="1225"/>
        <w:gridCol w:w="1469"/>
        <w:gridCol w:w="637"/>
        <w:gridCol w:w="740"/>
        <w:gridCol w:w="860"/>
        <w:gridCol w:w="569"/>
        <w:gridCol w:w="910"/>
        <w:gridCol w:w="718"/>
        <w:gridCol w:w="775"/>
        <w:gridCol w:w="954"/>
        <w:gridCol w:w="766"/>
      </w:tblGrid>
      <w:tr w:rsidR="005872E8" w:rsidRPr="00592C02" w14:paraId="156753BA" w14:textId="77777777" w:rsidTr="00D02410">
        <w:trPr>
          <w:trHeight w:val="328"/>
        </w:trPr>
        <w:tc>
          <w:tcPr>
            <w:tcW w:w="1139" w:type="dxa"/>
            <w:shd w:val="clear" w:color="auto" w:fill="FFE07D"/>
          </w:tcPr>
          <w:p w14:paraId="26D2B1B0" w14:textId="77777777" w:rsidR="005872E8" w:rsidRPr="00592C02" w:rsidRDefault="005872E8" w:rsidP="00D02410">
            <w:pPr>
              <w:rPr>
                <w:b/>
                <w:bCs/>
                <w:sz w:val="16"/>
                <w:szCs w:val="16"/>
              </w:rPr>
            </w:pPr>
            <w:r w:rsidRPr="00592C02">
              <w:rPr>
                <w:b/>
                <w:bCs/>
                <w:sz w:val="16"/>
                <w:szCs w:val="16"/>
              </w:rPr>
              <w:t>Display Name</w:t>
            </w:r>
          </w:p>
        </w:tc>
        <w:tc>
          <w:tcPr>
            <w:tcW w:w="994" w:type="dxa"/>
            <w:shd w:val="clear" w:color="auto" w:fill="FFE07D"/>
          </w:tcPr>
          <w:p w14:paraId="7BF77816" w14:textId="77777777" w:rsidR="005872E8" w:rsidRPr="00592C02" w:rsidRDefault="005872E8" w:rsidP="00D02410">
            <w:pPr>
              <w:rPr>
                <w:b/>
                <w:bCs/>
                <w:sz w:val="16"/>
                <w:szCs w:val="16"/>
              </w:rPr>
            </w:pPr>
            <w:r w:rsidRPr="00592C02">
              <w:rPr>
                <w:b/>
                <w:bCs/>
                <w:sz w:val="16"/>
                <w:szCs w:val="16"/>
              </w:rPr>
              <w:t>Field Data</w:t>
            </w:r>
          </w:p>
        </w:tc>
        <w:tc>
          <w:tcPr>
            <w:tcW w:w="922" w:type="dxa"/>
            <w:shd w:val="clear" w:color="auto" w:fill="FFE07D"/>
          </w:tcPr>
          <w:p w14:paraId="5FC6EB50" w14:textId="77777777" w:rsidR="005872E8" w:rsidRPr="00592C02" w:rsidRDefault="005872E8" w:rsidP="00D02410">
            <w:pPr>
              <w:rPr>
                <w:b/>
                <w:bCs/>
                <w:sz w:val="16"/>
                <w:szCs w:val="16"/>
              </w:rPr>
            </w:pPr>
            <w:r w:rsidRPr="00592C02">
              <w:rPr>
                <w:b/>
                <w:bCs/>
                <w:sz w:val="16"/>
                <w:szCs w:val="16"/>
              </w:rPr>
              <w:t>Field Type</w:t>
            </w:r>
          </w:p>
        </w:tc>
        <w:tc>
          <w:tcPr>
            <w:tcW w:w="749" w:type="dxa"/>
            <w:shd w:val="clear" w:color="auto" w:fill="FFE07D"/>
          </w:tcPr>
          <w:p w14:paraId="6D3E37B3" w14:textId="77777777" w:rsidR="005872E8" w:rsidRPr="00592C02" w:rsidRDefault="005872E8" w:rsidP="00D02410">
            <w:pPr>
              <w:rPr>
                <w:b/>
                <w:bCs/>
                <w:sz w:val="16"/>
                <w:szCs w:val="16"/>
              </w:rPr>
            </w:pPr>
            <w:r w:rsidRPr="00592C02">
              <w:rPr>
                <w:b/>
                <w:bCs/>
                <w:sz w:val="16"/>
                <w:szCs w:val="16"/>
              </w:rPr>
              <w:t>Input Type</w:t>
            </w:r>
          </w:p>
        </w:tc>
        <w:tc>
          <w:tcPr>
            <w:tcW w:w="871" w:type="dxa"/>
            <w:shd w:val="clear" w:color="auto" w:fill="FFE07D"/>
          </w:tcPr>
          <w:p w14:paraId="06EBAD7D" w14:textId="77777777" w:rsidR="005872E8" w:rsidRPr="00592C02" w:rsidRDefault="005872E8" w:rsidP="00D02410">
            <w:pPr>
              <w:rPr>
                <w:b/>
                <w:bCs/>
                <w:sz w:val="16"/>
                <w:szCs w:val="16"/>
              </w:rPr>
            </w:pPr>
            <w:r w:rsidRPr="00592C02">
              <w:rPr>
                <w:b/>
                <w:bCs/>
                <w:sz w:val="16"/>
                <w:szCs w:val="16"/>
              </w:rPr>
              <w:t>Editable</w:t>
            </w:r>
          </w:p>
        </w:tc>
        <w:tc>
          <w:tcPr>
            <w:tcW w:w="575" w:type="dxa"/>
            <w:shd w:val="clear" w:color="auto" w:fill="FFE07D"/>
          </w:tcPr>
          <w:p w14:paraId="1A6B57C6" w14:textId="77777777" w:rsidR="005872E8" w:rsidRPr="00592C02" w:rsidRDefault="005872E8" w:rsidP="00D02410">
            <w:pPr>
              <w:rPr>
                <w:b/>
                <w:bCs/>
                <w:sz w:val="16"/>
                <w:szCs w:val="16"/>
              </w:rPr>
            </w:pPr>
            <w:r w:rsidRPr="00592C02">
              <w:rPr>
                <w:b/>
                <w:bCs/>
                <w:sz w:val="16"/>
                <w:szCs w:val="16"/>
              </w:rPr>
              <w:t>O/M</w:t>
            </w:r>
          </w:p>
        </w:tc>
        <w:tc>
          <w:tcPr>
            <w:tcW w:w="921" w:type="dxa"/>
            <w:shd w:val="clear" w:color="auto" w:fill="FFE07D"/>
          </w:tcPr>
          <w:p w14:paraId="231305B9" w14:textId="77777777" w:rsidR="005872E8" w:rsidRPr="00592C02" w:rsidRDefault="005872E8" w:rsidP="00D02410">
            <w:pPr>
              <w:rPr>
                <w:b/>
                <w:bCs/>
                <w:sz w:val="16"/>
                <w:szCs w:val="16"/>
              </w:rPr>
            </w:pPr>
            <w:r w:rsidRPr="00592C02">
              <w:rPr>
                <w:b/>
                <w:bCs/>
                <w:sz w:val="16"/>
                <w:szCs w:val="16"/>
              </w:rPr>
              <w:t>Business Rule</w:t>
            </w:r>
          </w:p>
        </w:tc>
        <w:tc>
          <w:tcPr>
            <w:tcW w:w="927" w:type="dxa"/>
            <w:shd w:val="clear" w:color="auto" w:fill="FFE07D"/>
          </w:tcPr>
          <w:p w14:paraId="2BCF45ED" w14:textId="77777777" w:rsidR="005872E8" w:rsidRPr="00592C02" w:rsidRDefault="005872E8" w:rsidP="00D02410">
            <w:pPr>
              <w:rPr>
                <w:b/>
                <w:bCs/>
                <w:sz w:val="16"/>
                <w:szCs w:val="16"/>
              </w:rPr>
            </w:pPr>
            <w:r w:rsidRPr="00592C02">
              <w:rPr>
                <w:b/>
                <w:bCs/>
                <w:sz w:val="16"/>
                <w:szCs w:val="16"/>
              </w:rPr>
              <w:t>DB Action</w:t>
            </w:r>
          </w:p>
        </w:tc>
        <w:tc>
          <w:tcPr>
            <w:tcW w:w="784" w:type="dxa"/>
            <w:shd w:val="clear" w:color="auto" w:fill="FFE07D"/>
          </w:tcPr>
          <w:p w14:paraId="49BA6605" w14:textId="77777777" w:rsidR="005872E8" w:rsidRPr="00592C02" w:rsidRDefault="005872E8" w:rsidP="00D02410">
            <w:pPr>
              <w:rPr>
                <w:b/>
                <w:bCs/>
                <w:sz w:val="16"/>
                <w:szCs w:val="16"/>
              </w:rPr>
            </w:pPr>
            <w:r w:rsidRPr="00592C02">
              <w:rPr>
                <w:b/>
                <w:bCs/>
                <w:sz w:val="16"/>
                <w:szCs w:val="16"/>
              </w:rPr>
              <w:t>Is Unique</w:t>
            </w:r>
          </w:p>
          <w:p w14:paraId="0EE8AE41" w14:textId="77777777" w:rsidR="005872E8" w:rsidRPr="00592C02" w:rsidRDefault="005872E8" w:rsidP="00D02410">
            <w:pPr>
              <w:rPr>
                <w:b/>
                <w:bCs/>
                <w:sz w:val="16"/>
                <w:szCs w:val="16"/>
              </w:rPr>
            </w:pPr>
            <w:r w:rsidRPr="00592C02">
              <w:rPr>
                <w:b/>
                <w:bCs/>
                <w:sz w:val="16"/>
                <w:szCs w:val="16"/>
              </w:rPr>
              <w:t>Y/N</w:t>
            </w:r>
          </w:p>
        </w:tc>
        <w:tc>
          <w:tcPr>
            <w:tcW w:w="966" w:type="dxa"/>
            <w:shd w:val="clear" w:color="auto" w:fill="FFE07D"/>
          </w:tcPr>
          <w:p w14:paraId="0F719E53" w14:textId="77777777" w:rsidR="005872E8" w:rsidRPr="00592C02" w:rsidRDefault="005872E8" w:rsidP="00D02410">
            <w:pPr>
              <w:rPr>
                <w:b/>
                <w:bCs/>
                <w:sz w:val="16"/>
                <w:szCs w:val="16"/>
              </w:rPr>
            </w:pPr>
            <w:r w:rsidRPr="00592C02">
              <w:rPr>
                <w:b/>
                <w:bCs/>
                <w:sz w:val="16"/>
                <w:szCs w:val="16"/>
              </w:rPr>
              <w:t>Minimum Length</w:t>
            </w:r>
          </w:p>
        </w:tc>
        <w:tc>
          <w:tcPr>
            <w:tcW w:w="775" w:type="dxa"/>
            <w:shd w:val="clear" w:color="auto" w:fill="FFE07D"/>
          </w:tcPr>
          <w:p w14:paraId="14D39E29" w14:textId="77777777" w:rsidR="005872E8" w:rsidRPr="00592C02" w:rsidRDefault="005872E8" w:rsidP="00D02410">
            <w:pPr>
              <w:rPr>
                <w:b/>
                <w:bCs/>
                <w:sz w:val="16"/>
                <w:szCs w:val="16"/>
              </w:rPr>
            </w:pPr>
            <w:r w:rsidRPr="00592C02">
              <w:rPr>
                <w:b/>
                <w:bCs/>
                <w:sz w:val="16"/>
                <w:szCs w:val="16"/>
              </w:rPr>
              <w:t>Max Length</w:t>
            </w:r>
          </w:p>
        </w:tc>
      </w:tr>
      <w:tr w:rsidR="005872E8" w:rsidRPr="00592C02" w14:paraId="4D5DD0EE" w14:textId="77777777" w:rsidTr="00D02410">
        <w:trPr>
          <w:trHeight w:val="159"/>
        </w:trPr>
        <w:tc>
          <w:tcPr>
            <w:tcW w:w="1139" w:type="dxa"/>
          </w:tcPr>
          <w:p w14:paraId="3803CF54" w14:textId="77777777" w:rsidR="005872E8" w:rsidRPr="00814B43" w:rsidRDefault="005872E8" w:rsidP="00D02410">
            <w:r w:rsidRPr="00814B43">
              <w:t>Cell ID</w:t>
            </w:r>
          </w:p>
        </w:tc>
        <w:tc>
          <w:tcPr>
            <w:tcW w:w="994" w:type="dxa"/>
          </w:tcPr>
          <w:p w14:paraId="05358B4E" w14:textId="77777777" w:rsidR="005872E8" w:rsidRPr="00592C02" w:rsidRDefault="005872E8" w:rsidP="00D02410">
            <w:pPr>
              <w:rPr>
                <w:sz w:val="18"/>
                <w:szCs w:val="18"/>
              </w:rPr>
            </w:pPr>
            <w:r w:rsidRPr="00592C02">
              <w:t>N/A</w:t>
            </w:r>
          </w:p>
        </w:tc>
        <w:tc>
          <w:tcPr>
            <w:tcW w:w="922" w:type="dxa"/>
          </w:tcPr>
          <w:p w14:paraId="722DF53E" w14:textId="77777777" w:rsidR="005872E8" w:rsidRPr="00592C02" w:rsidRDefault="005872E8" w:rsidP="00D02410">
            <w:pPr>
              <w:rPr>
                <w:sz w:val="18"/>
                <w:szCs w:val="18"/>
              </w:rPr>
            </w:pPr>
            <w:r w:rsidRPr="00592C02">
              <w:rPr>
                <w:sz w:val="18"/>
                <w:szCs w:val="18"/>
              </w:rPr>
              <w:t>Input Text</w:t>
            </w:r>
          </w:p>
        </w:tc>
        <w:tc>
          <w:tcPr>
            <w:tcW w:w="749" w:type="dxa"/>
          </w:tcPr>
          <w:p w14:paraId="6826376B" w14:textId="77777777" w:rsidR="005872E8" w:rsidRPr="00592C02" w:rsidRDefault="005872E8" w:rsidP="00D02410">
            <w:pPr>
              <w:rPr>
                <w:sz w:val="18"/>
                <w:szCs w:val="18"/>
              </w:rPr>
            </w:pPr>
            <w:r>
              <w:rPr>
                <w:sz w:val="18"/>
                <w:szCs w:val="18"/>
              </w:rPr>
              <w:t>String</w:t>
            </w:r>
          </w:p>
        </w:tc>
        <w:tc>
          <w:tcPr>
            <w:tcW w:w="871" w:type="dxa"/>
          </w:tcPr>
          <w:p w14:paraId="1D28F34B" w14:textId="77777777" w:rsidR="005872E8" w:rsidRPr="00592C02" w:rsidRDefault="005872E8" w:rsidP="00D02410">
            <w:pPr>
              <w:rPr>
                <w:sz w:val="18"/>
                <w:szCs w:val="18"/>
              </w:rPr>
            </w:pPr>
            <w:r w:rsidRPr="00592C02">
              <w:rPr>
                <w:sz w:val="18"/>
                <w:szCs w:val="18"/>
              </w:rPr>
              <w:t>Y</w:t>
            </w:r>
          </w:p>
        </w:tc>
        <w:tc>
          <w:tcPr>
            <w:tcW w:w="575" w:type="dxa"/>
          </w:tcPr>
          <w:p w14:paraId="470A3B8B" w14:textId="77777777" w:rsidR="005872E8" w:rsidRPr="00592C02" w:rsidRDefault="005872E8" w:rsidP="00D02410">
            <w:pPr>
              <w:rPr>
                <w:sz w:val="18"/>
                <w:szCs w:val="18"/>
                <w:rtl/>
                <w:lang w:bidi="ar-JO"/>
              </w:rPr>
            </w:pPr>
            <w:r w:rsidRPr="00592C02">
              <w:rPr>
                <w:sz w:val="18"/>
                <w:szCs w:val="18"/>
              </w:rPr>
              <w:t>M</w:t>
            </w:r>
          </w:p>
        </w:tc>
        <w:tc>
          <w:tcPr>
            <w:tcW w:w="921" w:type="dxa"/>
          </w:tcPr>
          <w:p w14:paraId="6E9B1F48" w14:textId="77777777" w:rsidR="005872E8" w:rsidRPr="00592C02" w:rsidRDefault="005872E8" w:rsidP="00D02410">
            <w:pPr>
              <w:rPr>
                <w:sz w:val="18"/>
                <w:szCs w:val="18"/>
              </w:rPr>
            </w:pPr>
            <w:r w:rsidRPr="00592C02">
              <w:rPr>
                <w:sz w:val="18"/>
                <w:szCs w:val="18"/>
              </w:rPr>
              <w:t>Y</w:t>
            </w:r>
          </w:p>
        </w:tc>
        <w:tc>
          <w:tcPr>
            <w:tcW w:w="927" w:type="dxa"/>
          </w:tcPr>
          <w:p w14:paraId="500BFA8D" w14:textId="77777777" w:rsidR="005872E8" w:rsidRPr="00592C02" w:rsidRDefault="005872E8" w:rsidP="00D02410">
            <w:pPr>
              <w:rPr>
                <w:sz w:val="16"/>
                <w:szCs w:val="16"/>
              </w:rPr>
            </w:pPr>
          </w:p>
        </w:tc>
        <w:tc>
          <w:tcPr>
            <w:tcW w:w="784" w:type="dxa"/>
          </w:tcPr>
          <w:p w14:paraId="7697D48D" w14:textId="77777777" w:rsidR="005872E8" w:rsidRPr="00592C02" w:rsidRDefault="005872E8" w:rsidP="00D02410">
            <w:pPr>
              <w:rPr>
                <w:sz w:val="18"/>
                <w:szCs w:val="18"/>
              </w:rPr>
            </w:pPr>
            <w:r w:rsidRPr="00592C02">
              <w:rPr>
                <w:sz w:val="18"/>
                <w:szCs w:val="18"/>
              </w:rPr>
              <w:t>Y</w:t>
            </w:r>
          </w:p>
        </w:tc>
        <w:tc>
          <w:tcPr>
            <w:tcW w:w="966" w:type="dxa"/>
          </w:tcPr>
          <w:p w14:paraId="39C2238D" w14:textId="77777777" w:rsidR="005872E8" w:rsidRPr="00592C02" w:rsidRDefault="005872E8" w:rsidP="00D02410">
            <w:pPr>
              <w:rPr>
                <w:sz w:val="18"/>
                <w:szCs w:val="18"/>
              </w:rPr>
            </w:pPr>
            <w:r>
              <w:rPr>
                <w:sz w:val="18"/>
                <w:szCs w:val="18"/>
              </w:rPr>
              <w:t>5</w:t>
            </w:r>
          </w:p>
        </w:tc>
        <w:tc>
          <w:tcPr>
            <w:tcW w:w="775" w:type="dxa"/>
          </w:tcPr>
          <w:p w14:paraId="67DABBA7" w14:textId="77777777" w:rsidR="005872E8" w:rsidRPr="00592C02" w:rsidRDefault="005872E8" w:rsidP="00D02410">
            <w:pPr>
              <w:rPr>
                <w:sz w:val="18"/>
                <w:szCs w:val="18"/>
              </w:rPr>
            </w:pPr>
            <w:r>
              <w:rPr>
                <w:sz w:val="18"/>
                <w:szCs w:val="18"/>
              </w:rPr>
              <w:t>25</w:t>
            </w:r>
          </w:p>
        </w:tc>
      </w:tr>
      <w:tr w:rsidR="005872E8" w:rsidRPr="00592C02" w14:paraId="37590858" w14:textId="77777777" w:rsidTr="00D02410">
        <w:trPr>
          <w:trHeight w:val="159"/>
        </w:trPr>
        <w:tc>
          <w:tcPr>
            <w:tcW w:w="1139" w:type="dxa"/>
          </w:tcPr>
          <w:p w14:paraId="5C0BA880" w14:textId="77777777" w:rsidR="005872E8" w:rsidRPr="00744F31" w:rsidRDefault="005872E8" w:rsidP="00D02410">
            <w:pPr>
              <w:rPr>
                <w:strike/>
                <w:highlight w:val="yellow"/>
              </w:rPr>
            </w:pPr>
            <w:r w:rsidRPr="00744F31">
              <w:rPr>
                <w:strike/>
                <w:highlight w:val="yellow"/>
              </w:rPr>
              <w:lastRenderedPageBreak/>
              <w:t>LAC_LAT</w:t>
            </w:r>
          </w:p>
          <w:p w14:paraId="23251D71" w14:textId="17929E87" w:rsidR="00744F31" w:rsidRPr="00744F31" w:rsidRDefault="00744F31" w:rsidP="00D02410">
            <w:pPr>
              <w:rPr>
                <w:highlight w:val="yellow"/>
              </w:rPr>
            </w:pPr>
            <w:r w:rsidRPr="00744F31">
              <w:rPr>
                <w:highlight w:val="yellow"/>
              </w:rPr>
              <w:t>LAC</w:t>
            </w:r>
          </w:p>
        </w:tc>
        <w:tc>
          <w:tcPr>
            <w:tcW w:w="994" w:type="dxa"/>
          </w:tcPr>
          <w:p w14:paraId="61E74FDD" w14:textId="77777777" w:rsidR="005872E8" w:rsidRPr="00744F31" w:rsidRDefault="005872E8" w:rsidP="00D02410">
            <w:pPr>
              <w:rPr>
                <w:sz w:val="18"/>
                <w:szCs w:val="18"/>
                <w:highlight w:val="yellow"/>
              </w:rPr>
            </w:pPr>
          </w:p>
        </w:tc>
        <w:tc>
          <w:tcPr>
            <w:tcW w:w="922" w:type="dxa"/>
          </w:tcPr>
          <w:p w14:paraId="01EFCCFF" w14:textId="77777777" w:rsidR="005872E8" w:rsidRPr="00744F31" w:rsidRDefault="005872E8" w:rsidP="00D02410">
            <w:pPr>
              <w:rPr>
                <w:sz w:val="18"/>
                <w:szCs w:val="18"/>
                <w:highlight w:val="yellow"/>
              </w:rPr>
            </w:pPr>
            <w:r w:rsidRPr="00744F31">
              <w:rPr>
                <w:sz w:val="18"/>
                <w:szCs w:val="18"/>
                <w:highlight w:val="yellow"/>
              </w:rPr>
              <w:t>Input Text</w:t>
            </w:r>
          </w:p>
        </w:tc>
        <w:tc>
          <w:tcPr>
            <w:tcW w:w="749" w:type="dxa"/>
          </w:tcPr>
          <w:p w14:paraId="679801D7" w14:textId="77777777" w:rsidR="005872E8" w:rsidRPr="00744F31" w:rsidRDefault="005872E8" w:rsidP="00D02410">
            <w:pPr>
              <w:rPr>
                <w:sz w:val="18"/>
                <w:szCs w:val="18"/>
                <w:highlight w:val="yellow"/>
              </w:rPr>
            </w:pPr>
            <w:r w:rsidRPr="00744F31">
              <w:rPr>
                <w:sz w:val="18"/>
                <w:szCs w:val="18"/>
                <w:highlight w:val="yellow"/>
              </w:rPr>
              <w:t>String</w:t>
            </w:r>
          </w:p>
        </w:tc>
        <w:tc>
          <w:tcPr>
            <w:tcW w:w="871" w:type="dxa"/>
          </w:tcPr>
          <w:p w14:paraId="4D8B7F95" w14:textId="77777777" w:rsidR="005872E8" w:rsidRPr="00744F31" w:rsidRDefault="005872E8" w:rsidP="00D02410">
            <w:pPr>
              <w:rPr>
                <w:sz w:val="18"/>
                <w:szCs w:val="18"/>
                <w:highlight w:val="yellow"/>
              </w:rPr>
            </w:pPr>
            <w:r w:rsidRPr="00744F31">
              <w:rPr>
                <w:sz w:val="18"/>
                <w:szCs w:val="18"/>
                <w:highlight w:val="yellow"/>
              </w:rPr>
              <w:t>Y</w:t>
            </w:r>
          </w:p>
        </w:tc>
        <w:tc>
          <w:tcPr>
            <w:tcW w:w="575" w:type="dxa"/>
          </w:tcPr>
          <w:p w14:paraId="7BAA45E0" w14:textId="77777777" w:rsidR="005872E8" w:rsidRPr="00744F31" w:rsidRDefault="005872E8" w:rsidP="00D02410">
            <w:pPr>
              <w:rPr>
                <w:sz w:val="18"/>
                <w:szCs w:val="18"/>
                <w:highlight w:val="yellow"/>
              </w:rPr>
            </w:pPr>
            <w:r w:rsidRPr="00744F31">
              <w:rPr>
                <w:sz w:val="18"/>
                <w:szCs w:val="18"/>
                <w:highlight w:val="yellow"/>
              </w:rPr>
              <w:t>O</w:t>
            </w:r>
          </w:p>
        </w:tc>
        <w:tc>
          <w:tcPr>
            <w:tcW w:w="921" w:type="dxa"/>
          </w:tcPr>
          <w:p w14:paraId="4E479EE8" w14:textId="77777777" w:rsidR="005872E8" w:rsidRPr="00744F31" w:rsidRDefault="005872E8" w:rsidP="00D02410">
            <w:pPr>
              <w:rPr>
                <w:sz w:val="18"/>
                <w:szCs w:val="18"/>
                <w:highlight w:val="yellow"/>
              </w:rPr>
            </w:pPr>
            <w:r w:rsidRPr="00744F31">
              <w:rPr>
                <w:sz w:val="18"/>
                <w:szCs w:val="18"/>
                <w:highlight w:val="yellow"/>
              </w:rPr>
              <w:t>N/A</w:t>
            </w:r>
          </w:p>
        </w:tc>
        <w:tc>
          <w:tcPr>
            <w:tcW w:w="927" w:type="dxa"/>
          </w:tcPr>
          <w:p w14:paraId="2CA7FFED" w14:textId="77777777" w:rsidR="005872E8" w:rsidRPr="00744F31" w:rsidRDefault="005872E8" w:rsidP="00D02410">
            <w:pPr>
              <w:rPr>
                <w:highlight w:val="yellow"/>
              </w:rPr>
            </w:pPr>
          </w:p>
        </w:tc>
        <w:tc>
          <w:tcPr>
            <w:tcW w:w="784" w:type="dxa"/>
          </w:tcPr>
          <w:p w14:paraId="4411F22D" w14:textId="77777777" w:rsidR="005872E8" w:rsidRPr="00744F31" w:rsidRDefault="005872E8" w:rsidP="00D02410">
            <w:pPr>
              <w:rPr>
                <w:sz w:val="18"/>
                <w:szCs w:val="18"/>
                <w:highlight w:val="yellow"/>
              </w:rPr>
            </w:pPr>
            <w:r w:rsidRPr="00744F31">
              <w:rPr>
                <w:sz w:val="18"/>
                <w:szCs w:val="18"/>
                <w:highlight w:val="yellow"/>
              </w:rPr>
              <w:t>N/A</w:t>
            </w:r>
          </w:p>
        </w:tc>
        <w:tc>
          <w:tcPr>
            <w:tcW w:w="966" w:type="dxa"/>
          </w:tcPr>
          <w:p w14:paraId="7F848255" w14:textId="77777777" w:rsidR="005872E8" w:rsidRPr="00744F31" w:rsidRDefault="005872E8" w:rsidP="00D02410">
            <w:pPr>
              <w:rPr>
                <w:sz w:val="18"/>
                <w:szCs w:val="18"/>
                <w:highlight w:val="yellow"/>
              </w:rPr>
            </w:pPr>
            <w:r w:rsidRPr="00744F31">
              <w:rPr>
                <w:sz w:val="18"/>
                <w:szCs w:val="18"/>
                <w:highlight w:val="yellow"/>
              </w:rPr>
              <w:t>N/A</w:t>
            </w:r>
          </w:p>
        </w:tc>
        <w:tc>
          <w:tcPr>
            <w:tcW w:w="775" w:type="dxa"/>
          </w:tcPr>
          <w:p w14:paraId="1988FCDA" w14:textId="77777777" w:rsidR="005872E8" w:rsidRPr="00744F31" w:rsidRDefault="005872E8" w:rsidP="00D02410">
            <w:pPr>
              <w:rPr>
                <w:sz w:val="18"/>
                <w:szCs w:val="18"/>
                <w:highlight w:val="yellow"/>
              </w:rPr>
            </w:pPr>
            <w:r w:rsidRPr="00744F31">
              <w:rPr>
                <w:sz w:val="18"/>
                <w:szCs w:val="18"/>
                <w:highlight w:val="yellow"/>
              </w:rPr>
              <w:t>50</w:t>
            </w:r>
          </w:p>
        </w:tc>
      </w:tr>
      <w:tr w:rsidR="00744F31" w:rsidRPr="00592C02" w14:paraId="3280EE9D" w14:textId="77777777" w:rsidTr="00D02410">
        <w:trPr>
          <w:trHeight w:val="159"/>
        </w:trPr>
        <w:tc>
          <w:tcPr>
            <w:tcW w:w="1139" w:type="dxa"/>
          </w:tcPr>
          <w:p w14:paraId="5E72022C" w14:textId="2E7834A9" w:rsidR="00744F31" w:rsidRPr="00744F31" w:rsidRDefault="00744F31" w:rsidP="00D02410">
            <w:pPr>
              <w:rPr>
                <w:highlight w:val="yellow"/>
              </w:rPr>
            </w:pPr>
            <w:r w:rsidRPr="00744F31">
              <w:rPr>
                <w:highlight w:val="yellow"/>
              </w:rPr>
              <w:t>Serving Node</w:t>
            </w:r>
          </w:p>
        </w:tc>
        <w:tc>
          <w:tcPr>
            <w:tcW w:w="994" w:type="dxa"/>
          </w:tcPr>
          <w:p w14:paraId="56CA3FFA" w14:textId="77777777" w:rsidR="00744F31" w:rsidRPr="00744F31" w:rsidRDefault="00744F31" w:rsidP="00D02410">
            <w:pPr>
              <w:rPr>
                <w:sz w:val="18"/>
                <w:szCs w:val="18"/>
                <w:highlight w:val="yellow"/>
              </w:rPr>
            </w:pPr>
          </w:p>
        </w:tc>
        <w:tc>
          <w:tcPr>
            <w:tcW w:w="922" w:type="dxa"/>
          </w:tcPr>
          <w:p w14:paraId="28054C8A" w14:textId="0EEC618E" w:rsidR="00744F31" w:rsidRPr="00744F31" w:rsidRDefault="00744F31" w:rsidP="00D02410">
            <w:pPr>
              <w:rPr>
                <w:sz w:val="18"/>
                <w:szCs w:val="18"/>
                <w:highlight w:val="yellow"/>
              </w:rPr>
            </w:pPr>
            <w:r w:rsidRPr="00744F31">
              <w:rPr>
                <w:sz w:val="18"/>
                <w:szCs w:val="18"/>
                <w:highlight w:val="yellow"/>
              </w:rPr>
              <w:t>Input Text</w:t>
            </w:r>
          </w:p>
        </w:tc>
        <w:tc>
          <w:tcPr>
            <w:tcW w:w="749" w:type="dxa"/>
          </w:tcPr>
          <w:p w14:paraId="6E560121" w14:textId="292B78F1" w:rsidR="00744F31" w:rsidRPr="00744F31" w:rsidRDefault="00744F31" w:rsidP="00D02410">
            <w:pPr>
              <w:rPr>
                <w:sz w:val="18"/>
                <w:szCs w:val="18"/>
                <w:highlight w:val="yellow"/>
              </w:rPr>
            </w:pPr>
            <w:r w:rsidRPr="00744F31">
              <w:rPr>
                <w:sz w:val="18"/>
                <w:szCs w:val="18"/>
                <w:highlight w:val="yellow"/>
              </w:rPr>
              <w:t>String</w:t>
            </w:r>
          </w:p>
        </w:tc>
        <w:tc>
          <w:tcPr>
            <w:tcW w:w="871" w:type="dxa"/>
          </w:tcPr>
          <w:p w14:paraId="74763543" w14:textId="03CB7FF5" w:rsidR="00744F31" w:rsidRPr="00744F31" w:rsidRDefault="00744F31" w:rsidP="00D02410">
            <w:pPr>
              <w:rPr>
                <w:sz w:val="18"/>
                <w:szCs w:val="18"/>
                <w:highlight w:val="yellow"/>
              </w:rPr>
            </w:pPr>
            <w:r w:rsidRPr="00744F31">
              <w:rPr>
                <w:sz w:val="18"/>
                <w:szCs w:val="18"/>
                <w:highlight w:val="yellow"/>
              </w:rPr>
              <w:t>Y</w:t>
            </w:r>
          </w:p>
        </w:tc>
        <w:tc>
          <w:tcPr>
            <w:tcW w:w="575" w:type="dxa"/>
          </w:tcPr>
          <w:p w14:paraId="75E6494B" w14:textId="30F89BA4" w:rsidR="00744F31" w:rsidRPr="00744F31" w:rsidRDefault="00744F31" w:rsidP="00D02410">
            <w:pPr>
              <w:rPr>
                <w:sz w:val="18"/>
                <w:szCs w:val="18"/>
                <w:highlight w:val="yellow"/>
              </w:rPr>
            </w:pPr>
            <w:r w:rsidRPr="00744F31">
              <w:rPr>
                <w:sz w:val="18"/>
                <w:szCs w:val="18"/>
                <w:highlight w:val="yellow"/>
              </w:rPr>
              <w:t>O</w:t>
            </w:r>
          </w:p>
        </w:tc>
        <w:tc>
          <w:tcPr>
            <w:tcW w:w="921" w:type="dxa"/>
          </w:tcPr>
          <w:p w14:paraId="1E96A920" w14:textId="49484D53" w:rsidR="00744F31" w:rsidRPr="00744F31" w:rsidRDefault="00744F31" w:rsidP="00D02410">
            <w:pPr>
              <w:rPr>
                <w:sz w:val="18"/>
                <w:szCs w:val="18"/>
                <w:highlight w:val="yellow"/>
              </w:rPr>
            </w:pPr>
            <w:r w:rsidRPr="00744F31">
              <w:rPr>
                <w:sz w:val="18"/>
                <w:szCs w:val="18"/>
                <w:highlight w:val="yellow"/>
              </w:rPr>
              <w:t>N/A</w:t>
            </w:r>
          </w:p>
        </w:tc>
        <w:tc>
          <w:tcPr>
            <w:tcW w:w="927" w:type="dxa"/>
          </w:tcPr>
          <w:p w14:paraId="14E2F33D" w14:textId="77777777" w:rsidR="00744F31" w:rsidRPr="00744F31" w:rsidRDefault="00744F31" w:rsidP="00D02410">
            <w:pPr>
              <w:rPr>
                <w:highlight w:val="yellow"/>
              </w:rPr>
            </w:pPr>
          </w:p>
        </w:tc>
        <w:tc>
          <w:tcPr>
            <w:tcW w:w="784" w:type="dxa"/>
          </w:tcPr>
          <w:p w14:paraId="619A30FE" w14:textId="75CB4DDA" w:rsidR="00744F31" w:rsidRPr="00744F31" w:rsidRDefault="00744F31" w:rsidP="00D02410">
            <w:pPr>
              <w:rPr>
                <w:sz w:val="18"/>
                <w:szCs w:val="18"/>
                <w:highlight w:val="yellow"/>
              </w:rPr>
            </w:pPr>
            <w:r w:rsidRPr="00744F31">
              <w:rPr>
                <w:sz w:val="18"/>
                <w:szCs w:val="18"/>
                <w:highlight w:val="yellow"/>
              </w:rPr>
              <w:t>N/A</w:t>
            </w:r>
          </w:p>
        </w:tc>
        <w:tc>
          <w:tcPr>
            <w:tcW w:w="966" w:type="dxa"/>
          </w:tcPr>
          <w:p w14:paraId="73566533" w14:textId="1376A932" w:rsidR="00744F31" w:rsidRPr="00744F31" w:rsidRDefault="00744F31" w:rsidP="00D02410">
            <w:pPr>
              <w:rPr>
                <w:sz w:val="18"/>
                <w:szCs w:val="18"/>
                <w:highlight w:val="yellow"/>
              </w:rPr>
            </w:pPr>
            <w:r w:rsidRPr="00744F31">
              <w:rPr>
                <w:sz w:val="18"/>
                <w:szCs w:val="18"/>
                <w:highlight w:val="yellow"/>
              </w:rPr>
              <w:t>N/A</w:t>
            </w:r>
          </w:p>
        </w:tc>
        <w:tc>
          <w:tcPr>
            <w:tcW w:w="775" w:type="dxa"/>
          </w:tcPr>
          <w:p w14:paraId="54754911" w14:textId="6D1247D5" w:rsidR="00744F31" w:rsidRPr="00744F31" w:rsidRDefault="00744F31" w:rsidP="00D02410">
            <w:pPr>
              <w:rPr>
                <w:sz w:val="18"/>
                <w:szCs w:val="18"/>
                <w:highlight w:val="yellow"/>
              </w:rPr>
            </w:pPr>
            <w:r w:rsidRPr="00744F31">
              <w:rPr>
                <w:sz w:val="18"/>
                <w:szCs w:val="18"/>
                <w:highlight w:val="yellow"/>
              </w:rPr>
              <w:t>50</w:t>
            </w:r>
          </w:p>
        </w:tc>
      </w:tr>
      <w:tr w:rsidR="00217A65" w:rsidRPr="00592C02" w14:paraId="0618193E" w14:textId="77777777" w:rsidTr="00D02410">
        <w:trPr>
          <w:trHeight w:val="159"/>
        </w:trPr>
        <w:tc>
          <w:tcPr>
            <w:tcW w:w="1139" w:type="dxa"/>
          </w:tcPr>
          <w:p w14:paraId="62515AB5" w14:textId="56DFD742" w:rsidR="00217A65" w:rsidRPr="00744F31" w:rsidRDefault="00217A65" w:rsidP="00217A65">
            <w:pPr>
              <w:rPr>
                <w:highlight w:val="yellow"/>
              </w:rPr>
            </w:pPr>
            <w:r>
              <w:rPr>
                <w:highlight w:val="yellow"/>
              </w:rPr>
              <w:t>MCC</w:t>
            </w:r>
          </w:p>
        </w:tc>
        <w:tc>
          <w:tcPr>
            <w:tcW w:w="994" w:type="dxa"/>
          </w:tcPr>
          <w:p w14:paraId="6611C60A" w14:textId="77777777" w:rsidR="00217A65" w:rsidRPr="00744F31" w:rsidRDefault="00217A65" w:rsidP="00217A65">
            <w:pPr>
              <w:rPr>
                <w:sz w:val="18"/>
                <w:szCs w:val="18"/>
                <w:highlight w:val="yellow"/>
              </w:rPr>
            </w:pPr>
          </w:p>
        </w:tc>
        <w:tc>
          <w:tcPr>
            <w:tcW w:w="922" w:type="dxa"/>
          </w:tcPr>
          <w:p w14:paraId="52E76A3D" w14:textId="7FAB48DD" w:rsidR="00217A65" w:rsidRPr="00744F31" w:rsidRDefault="00217A65" w:rsidP="00217A65">
            <w:pPr>
              <w:rPr>
                <w:sz w:val="18"/>
                <w:szCs w:val="18"/>
                <w:highlight w:val="yellow"/>
              </w:rPr>
            </w:pPr>
            <w:r w:rsidRPr="00744F31">
              <w:rPr>
                <w:sz w:val="18"/>
                <w:szCs w:val="18"/>
                <w:highlight w:val="yellow"/>
              </w:rPr>
              <w:t>Input Text</w:t>
            </w:r>
          </w:p>
        </w:tc>
        <w:tc>
          <w:tcPr>
            <w:tcW w:w="749" w:type="dxa"/>
          </w:tcPr>
          <w:p w14:paraId="12E382A0" w14:textId="691730C2" w:rsidR="00217A65" w:rsidRPr="00744F31" w:rsidRDefault="00217A65" w:rsidP="00217A65">
            <w:pPr>
              <w:rPr>
                <w:sz w:val="18"/>
                <w:szCs w:val="18"/>
                <w:highlight w:val="yellow"/>
              </w:rPr>
            </w:pPr>
            <w:r w:rsidRPr="00744F31">
              <w:rPr>
                <w:sz w:val="18"/>
                <w:szCs w:val="18"/>
                <w:highlight w:val="yellow"/>
              </w:rPr>
              <w:t>String</w:t>
            </w:r>
          </w:p>
        </w:tc>
        <w:tc>
          <w:tcPr>
            <w:tcW w:w="871" w:type="dxa"/>
          </w:tcPr>
          <w:p w14:paraId="3D16ED25" w14:textId="39B660AA" w:rsidR="00217A65" w:rsidRPr="00744F31" w:rsidRDefault="00217A65" w:rsidP="00217A65">
            <w:pPr>
              <w:rPr>
                <w:sz w:val="18"/>
                <w:szCs w:val="18"/>
                <w:highlight w:val="yellow"/>
              </w:rPr>
            </w:pPr>
            <w:r w:rsidRPr="00744F31">
              <w:rPr>
                <w:sz w:val="18"/>
                <w:szCs w:val="18"/>
                <w:highlight w:val="yellow"/>
              </w:rPr>
              <w:t>Y</w:t>
            </w:r>
          </w:p>
        </w:tc>
        <w:tc>
          <w:tcPr>
            <w:tcW w:w="575" w:type="dxa"/>
          </w:tcPr>
          <w:p w14:paraId="3394870C" w14:textId="24A71999" w:rsidR="00217A65" w:rsidRPr="00744F31" w:rsidRDefault="00217A65" w:rsidP="00217A65">
            <w:pPr>
              <w:rPr>
                <w:sz w:val="18"/>
                <w:szCs w:val="18"/>
                <w:highlight w:val="yellow"/>
              </w:rPr>
            </w:pPr>
            <w:r w:rsidRPr="00744F31">
              <w:rPr>
                <w:sz w:val="18"/>
                <w:szCs w:val="18"/>
                <w:highlight w:val="yellow"/>
              </w:rPr>
              <w:t>O</w:t>
            </w:r>
          </w:p>
        </w:tc>
        <w:tc>
          <w:tcPr>
            <w:tcW w:w="921" w:type="dxa"/>
          </w:tcPr>
          <w:p w14:paraId="640DB2B2" w14:textId="398DD321" w:rsidR="00217A65" w:rsidRPr="00744F31" w:rsidRDefault="00217A65" w:rsidP="00217A65">
            <w:pPr>
              <w:rPr>
                <w:sz w:val="18"/>
                <w:szCs w:val="18"/>
                <w:highlight w:val="yellow"/>
              </w:rPr>
            </w:pPr>
            <w:r w:rsidRPr="00744F31">
              <w:rPr>
                <w:sz w:val="18"/>
                <w:szCs w:val="18"/>
                <w:highlight w:val="yellow"/>
              </w:rPr>
              <w:t>N/A</w:t>
            </w:r>
          </w:p>
        </w:tc>
        <w:tc>
          <w:tcPr>
            <w:tcW w:w="927" w:type="dxa"/>
          </w:tcPr>
          <w:p w14:paraId="7C8D409C" w14:textId="77777777" w:rsidR="00217A65" w:rsidRPr="00744F31" w:rsidRDefault="00217A65" w:rsidP="00217A65">
            <w:pPr>
              <w:rPr>
                <w:highlight w:val="yellow"/>
              </w:rPr>
            </w:pPr>
          </w:p>
        </w:tc>
        <w:tc>
          <w:tcPr>
            <w:tcW w:w="784" w:type="dxa"/>
          </w:tcPr>
          <w:p w14:paraId="51F49ABB" w14:textId="10E97CF2" w:rsidR="00217A65" w:rsidRPr="00744F31" w:rsidRDefault="00217A65" w:rsidP="00217A65">
            <w:pPr>
              <w:rPr>
                <w:sz w:val="18"/>
                <w:szCs w:val="18"/>
                <w:highlight w:val="yellow"/>
              </w:rPr>
            </w:pPr>
            <w:r w:rsidRPr="00744F31">
              <w:rPr>
                <w:sz w:val="18"/>
                <w:szCs w:val="18"/>
                <w:highlight w:val="yellow"/>
              </w:rPr>
              <w:t>N/A</w:t>
            </w:r>
          </w:p>
        </w:tc>
        <w:tc>
          <w:tcPr>
            <w:tcW w:w="966" w:type="dxa"/>
          </w:tcPr>
          <w:p w14:paraId="2FE0CDBA" w14:textId="686B0F3A" w:rsidR="00217A65" w:rsidRPr="00744F31" w:rsidRDefault="00217A65" w:rsidP="00217A65">
            <w:pPr>
              <w:rPr>
                <w:sz w:val="18"/>
                <w:szCs w:val="18"/>
                <w:highlight w:val="yellow"/>
              </w:rPr>
            </w:pPr>
            <w:r w:rsidRPr="00744F31">
              <w:rPr>
                <w:sz w:val="18"/>
                <w:szCs w:val="18"/>
                <w:highlight w:val="yellow"/>
              </w:rPr>
              <w:t>N/A</w:t>
            </w:r>
          </w:p>
        </w:tc>
        <w:tc>
          <w:tcPr>
            <w:tcW w:w="775" w:type="dxa"/>
          </w:tcPr>
          <w:p w14:paraId="5E413195" w14:textId="6E341090" w:rsidR="00217A65" w:rsidRPr="00744F31" w:rsidRDefault="00217A65" w:rsidP="00217A65">
            <w:pPr>
              <w:rPr>
                <w:sz w:val="18"/>
                <w:szCs w:val="18"/>
                <w:highlight w:val="yellow"/>
              </w:rPr>
            </w:pPr>
            <w:r w:rsidRPr="00744F31">
              <w:rPr>
                <w:sz w:val="18"/>
                <w:szCs w:val="18"/>
                <w:highlight w:val="yellow"/>
              </w:rPr>
              <w:t>50</w:t>
            </w:r>
          </w:p>
        </w:tc>
      </w:tr>
      <w:tr w:rsidR="00217A65" w:rsidRPr="00592C02" w14:paraId="66292226" w14:textId="77777777" w:rsidTr="00D02410">
        <w:trPr>
          <w:trHeight w:val="159"/>
        </w:trPr>
        <w:tc>
          <w:tcPr>
            <w:tcW w:w="1139" w:type="dxa"/>
          </w:tcPr>
          <w:p w14:paraId="369FFF33" w14:textId="05CC2FDC" w:rsidR="00217A65" w:rsidRDefault="00217A65" w:rsidP="00217A65">
            <w:pPr>
              <w:rPr>
                <w:highlight w:val="yellow"/>
                <w:rtl/>
                <w:lang w:bidi="ar-JO"/>
              </w:rPr>
            </w:pPr>
            <w:r>
              <w:rPr>
                <w:highlight w:val="yellow"/>
              </w:rPr>
              <w:t>MNC</w:t>
            </w:r>
          </w:p>
        </w:tc>
        <w:tc>
          <w:tcPr>
            <w:tcW w:w="994" w:type="dxa"/>
          </w:tcPr>
          <w:p w14:paraId="330E056B" w14:textId="77777777" w:rsidR="00217A65" w:rsidRPr="00744F31" w:rsidRDefault="00217A65" w:rsidP="00217A65">
            <w:pPr>
              <w:rPr>
                <w:sz w:val="18"/>
                <w:szCs w:val="18"/>
                <w:highlight w:val="yellow"/>
              </w:rPr>
            </w:pPr>
          </w:p>
        </w:tc>
        <w:tc>
          <w:tcPr>
            <w:tcW w:w="922" w:type="dxa"/>
          </w:tcPr>
          <w:p w14:paraId="3BF2B50F" w14:textId="33F3E81C" w:rsidR="00217A65" w:rsidRPr="00744F31" w:rsidRDefault="00217A65" w:rsidP="00217A65">
            <w:pPr>
              <w:rPr>
                <w:sz w:val="18"/>
                <w:szCs w:val="18"/>
                <w:highlight w:val="yellow"/>
              </w:rPr>
            </w:pPr>
            <w:r w:rsidRPr="00744F31">
              <w:rPr>
                <w:sz w:val="18"/>
                <w:szCs w:val="18"/>
                <w:highlight w:val="yellow"/>
              </w:rPr>
              <w:t>Input Text</w:t>
            </w:r>
          </w:p>
        </w:tc>
        <w:tc>
          <w:tcPr>
            <w:tcW w:w="749" w:type="dxa"/>
          </w:tcPr>
          <w:p w14:paraId="6918DC75" w14:textId="2F1C4613" w:rsidR="00217A65" w:rsidRPr="00744F31" w:rsidRDefault="00217A65" w:rsidP="00217A65">
            <w:pPr>
              <w:rPr>
                <w:sz w:val="18"/>
                <w:szCs w:val="18"/>
                <w:highlight w:val="yellow"/>
              </w:rPr>
            </w:pPr>
            <w:r w:rsidRPr="00744F31">
              <w:rPr>
                <w:sz w:val="18"/>
                <w:szCs w:val="18"/>
                <w:highlight w:val="yellow"/>
              </w:rPr>
              <w:t>String</w:t>
            </w:r>
          </w:p>
        </w:tc>
        <w:tc>
          <w:tcPr>
            <w:tcW w:w="871" w:type="dxa"/>
          </w:tcPr>
          <w:p w14:paraId="79CE76CD" w14:textId="6AB920D0" w:rsidR="00217A65" w:rsidRPr="00744F31" w:rsidRDefault="00217A65" w:rsidP="00217A65">
            <w:pPr>
              <w:rPr>
                <w:sz w:val="18"/>
                <w:szCs w:val="18"/>
                <w:highlight w:val="yellow"/>
              </w:rPr>
            </w:pPr>
            <w:r w:rsidRPr="00744F31">
              <w:rPr>
                <w:sz w:val="18"/>
                <w:szCs w:val="18"/>
                <w:highlight w:val="yellow"/>
              </w:rPr>
              <w:t>Y</w:t>
            </w:r>
          </w:p>
        </w:tc>
        <w:tc>
          <w:tcPr>
            <w:tcW w:w="575" w:type="dxa"/>
          </w:tcPr>
          <w:p w14:paraId="00B091CF" w14:textId="5B2CCA91" w:rsidR="00217A65" w:rsidRPr="00744F31" w:rsidRDefault="00217A65" w:rsidP="00217A65">
            <w:pPr>
              <w:rPr>
                <w:sz w:val="18"/>
                <w:szCs w:val="18"/>
                <w:highlight w:val="yellow"/>
              </w:rPr>
            </w:pPr>
            <w:r w:rsidRPr="00744F31">
              <w:rPr>
                <w:sz w:val="18"/>
                <w:szCs w:val="18"/>
                <w:highlight w:val="yellow"/>
              </w:rPr>
              <w:t>O</w:t>
            </w:r>
          </w:p>
        </w:tc>
        <w:tc>
          <w:tcPr>
            <w:tcW w:w="921" w:type="dxa"/>
          </w:tcPr>
          <w:p w14:paraId="10D66514" w14:textId="6063F1F1" w:rsidR="00217A65" w:rsidRPr="00744F31" w:rsidRDefault="00217A65" w:rsidP="00217A65">
            <w:pPr>
              <w:rPr>
                <w:sz w:val="18"/>
                <w:szCs w:val="18"/>
                <w:highlight w:val="yellow"/>
              </w:rPr>
            </w:pPr>
            <w:r w:rsidRPr="00744F31">
              <w:rPr>
                <w:sz w:val="18"/>
                <w:szCs w:val="18"/>
                <w:highlight w:val="yellow"/>
              </w:rPr>
              <w:t>N/A</w:t>
            </w:r>
          </w:p>
        </w:tc>
        <w:tc>
          <w:tcPr>
            <w:tcW w:w="927" w:type="dxa"/>
          </w:tcPr>
          <w:p w14:paraId="0BF0708F" w14:textId="77777777" w:rsidR="00217A65" w:rsidRPr="00744F31" w:rsidRDefault="00217A65" w:rsidP="00217A65">
            <w:pPr>
              <w:rPr>
                <w:highlight w:val="yellow"/>
              </w:rPr>
            </w:pPr>
          </w:p>
        </w:tc>
        <w:tc>
          <w:tcPr>
            <w:tcW w:w="784" w:type="dxa"/>
          </w:tcPr>
          <w:p w14:paraId="221AD716" w14:textId="75459F83" w:rsidR="00217A65" w:rsidRPr="00744F31" w:rsidRDefault="00217A65" w:rsidP="00217A65">
            <w:pPr>
              <w:rPr>
                <w:sz w:val="18"/>
                <w:szCs w:val="18"/>
                <w:highlight w:val="yellow"/>
              </w:rPr>
            </w:pPr>
            <w:r w:rsidRPr="00744F31">
              <w:rPr>
                <w:sz w:val="18"/>
                <w:szCs w:val="18"/>
                <w:highlight w:val="yellow"/>
              </w:rPr>
              <w:t>N/A</w:t>
            </w:r>
          </w:p>
        </w:tc>
        <w:tc>
          <w:tcPr>
            <w:tcW w:w="966" w:type="dxa"/>
          </w:tcPr>
          <w:p w14:paraId="7ABA1A81" w14:textId="0B055330" w:rsidR="00217A65" w:rsidRPr="00744F31" w:rsidRDefault="00217A65" w:rsidP="00217A65">
            <w:pPr>
              <w:rPr>
                <w:sz w:val="18"/>
                <w:szCs w:val="18"/>
                <w:highlight w:val="yellow"/>
              </w:rPr>
            </w:pPr>
            <w:r w:rsidRPr="00744F31">
              <w:rPr>
                <w:sz w:val="18"/>
                <w:szCs w:val="18"/>
                <w:highlight w:val="yellow"/>
              </w:rPr>
              <w:t>N/A</w:t>
            </w:r>
          </w:p>
        </w:tc>
        <w:tc>
          <w:tcPr>
            <w:tcW w:w="775" w:type="dxa"/>
          </w:tcPr>
          <w:p w14:paraId="5097AF33" w14:textId="66550FCF" w:rsidR="00217A65" w:rsidRPr="00744F31" w:rsidRDefault="00217A65" w:rsidP="00217A65">
            <w:pPr>
              <w:rPr>
                <w:sz w:val="18"/>
                <w:szCs w:val="18"/>
                <w:highlight w:val="yellow"/>
              </w:rPr>
            </w:pPr>
            <w:r w:rsidRPr="00744F31">
              <w:rPr>
                <w:sz w:val="18"/>
                <w:szCs w:val="18"/>
                <w:highlight w:val="yellow"/>
              </w:rPr>
              <w:t>50</w:t>
            </w:r>
          </w:p>
        </w:tc>
      </w:tr>
      <w:tr w:rsidR="00217A65" w:rsidRPr="00592C02" w14:paraId="4010CA4F" w14:textId="77777777" w:rsidTr="00D02410">
        <w:trPr>
          <w:trHeight w:val="159"/>
        </w:trPr>
        <w:tc>
          <w:tcPr>
            <w:tcW w:w="1139" w:type="dxa"/>
          </w:tcPr>
          <w:p w14:paraId="6DA1E6F1" w14:textId="77777777" w:rsidR="00217A65" w:rsidRPr="00592C02" w:rsidRDefault="00217A65" w:rsidP="00217A65">
            <w:pPr>
              <w:rPr>
                <w:sz w:val="18"/>
                <w:szCs w:val="18"/>
              </w:rPr>
            </w:pPr>
            <w:r>
              <w:t>Address</w:t>
            </w:r>
          </w:p>
        </w:tc>
        <w:tc>
          <w:tcPr>
            <w:tcW w:w="994" w:type="dxa"/>
          </w:tcPr>
          <w:p w14:paraId="7725969F" w14:textId="77777777" w:rsidR="00217A65" w:rsidRPr="00592C02" w:rsidRDefault="00217A65" w:rsidP="00217A65"/>
        </w:tc>
        <w:tc>
          <w:tcPr>
            <w:tcW w:w="922" w:type="dxa"/>
          </w:tcPr>
          <w:p w14:paraId="78104154" w14:textId="77777777" w:rsidR="00217A65" w:rsidRPr="00592C02" w:rsidRDefault="00217A65" w:rsidP="00217A65">
            <w:pPr>
              <w:rPr>
                <w:sz w:val="18"/>
                <w:szCs w:val="18"/>
              </w:rPr>
            </w:pPr>
            <w:r>
              <w:rPr>
                <w:sz w:val="18"/>
                <w:szCs w:val="18"/>
              </w:rPr>
              <w:t>Text area</w:t>
            </w:r>
          </w:p>
        </w:tc>
        <w:tc>
          <w:tcPr>
            <w:tcW w:w="749" w:type="dxa"/>
          </w:tcPr>
          <w:p w14:paraId="22A71F31" w14:textId="77777777" w:rsidR="00217A65" w:rsidRPr="00592C02" w:rsidRDefault="00217A65" w:rsidP="00217A65">
            <w:pPr>
              <w:rPr>
                <w:sz w:val="18"/>
                <w:szCs w:val="18"/>
              </w:rPr>
            </w:pPr>
            <w:r w:rsidRPr="00592C02">
              <w:rPr>
                <w:sz w:val="18"/>
                <w:szCs w:val="18"/>
              </w:rPr>
              <w:t>String</w:t>
            </w:r>
          </w:p>
        </w:tc>
        <w:tc>
          <w:tcPr>
            <w:tcW w:w="871" w:type="dxa"/>
          </w:tcPr>
          <w:p w14:paraId="00644F08" w14:textId="77777777" w:rsidR="00217A65" w:rsidRPr="00592C02" w:rsidRDefault="00217A65" w:rsidP="00217A65">
            <w:pPr>
              <w:rPr>
                <w:sz w:val="18"/>
                <w:szCs w:val="18"/>
              </w:rPr>
            </w:pPr>
            <w:r w:rsidRPr="000245BA">
              <w:rPr>
                <w:sz w:val="18"/>
                <w:szCs w:val="18"/>
              </w:rPr>
              <w:t>Y</w:t>
            </w:r>
          </w:p>
        </w:tc>
        <w:tc>
          <w:tcPr>
            <w:tcW w:w="575" w:type="dxa"/>
          </w:tcPr>
          <w:p w14:paraId="23388A2C" w14:textId="77777777" w:rsidR="00217A65" w:rsidRPr="00592C02" w:rsidRDefault="00217A65" w:rsidP="00217A65">
            <w:pPr>
              <w:rPr>
                <w:sz w:val="18"/>
                <w:szCs w:val="18"/>
              </w:rPr>
            </w:pPr>
            <w:r>
              <w:rPr>
                <w:sz w:val="18"/>
                <w:szCs w:val="18"/>
              </w:rPr>
              <w:t>O</w:t>
            </w:r>
          </w:p>
        </w:tc>
        <w:tc>
          <w:tcPr>
            <w:tcW w:w="921" w:type="dxa"/>
          </w:tcPr>
          <w:p w14:paraId="4B199087" w14:textId="77777777" w:rsidR="00217A65" w:rsidRPr="00592C02" w:rsidRDefault="00217A65" w:rsidP="00217A65">
            <w:pPr>
              <w:rPr>
                <w:sz w:val="18"/>
                <w:szCs w:val="18"/>
              </w:rPr>
            </w:pPr>
            <w:r w:rsidRPr="00592C02">
              <w:rPr>
                <w:sz w:val="18"/>
                <w:szCs w:val="18"/>
              </w:rPr>
              <w:t>N/A</w:t>
            </w:r>
          </w:p>
        </w:tc>
        <w:tc>
          <w:tcPr>
            <w:tcW w:w="927" w:type="dxa"/>
          </w:tcPr>
          <w:p w14:paraId="2ECA6B67" w14:textId="77777777" w:rsidR="00217A65" w:rsidRPr="00592C02" w:rsidRDefault="00217A65" w:rsidP="00217A65"/>
        </w:tc>
        <w:tc>
          <w:tcPr>
            <w:tcW w:w="784" w:type="dxa"/>
          </w:tcPr>
          <w:p w14:paraId="26871886" w14:textId="77777777" w:rsidR="00217A65" w:rsidRPr="00592C02" w:rsidRDefault="00217A65" w:rsidP="00217A65">
            <w:pPr>
              <w:rPr>
                <w:sz w:val="18"/>
                <w:szCs w:val="18"/>
              </w:rPr>
            </w:pPr>
            <w:r w:rsidRPr="00592C02">
              <w:rPr>
                <w:sz w:val="18"/>
                <w:szCs w:val="18"/>
              </w:rPr>
              <w:t>N/A</w:t>
            </w:r>
          </w:p>
        </w:tc>
        <w:tc>
          <w:tcPr>
            <w:tcW w:w="966" w:type="dxa"/>
          </w:tcPr>
          <w:p w14:paraId="27C498CF" w14:textId="77777777" w:rsidR="00217A65" w:rsidRPr="00592C02" w:rsidRDefault="00217A65" w:rsidP="00217A65">
            <w:pPr>
              <w:rPr>
                <w:sz w:val="18"/>
                <w:szCs w:val="18"/>
              </w:rPr>
            </w:pPr>
            <w:r w:rsidRPr="00592C02">
              <w:rPr>
                <w:sz w:val="18"/>
                <w:szCs w:val="18"/>
              </w:rPr>
              <w:t>N/A</w:t>
            </w:r>
          </w:p>
        </w:tc>
        <w:tc>
          <w:tcPr>
            <w:tcW w:w="775" w:type="dxa"/>
          </w:tcPr>
          <w:p w14:paraId="3C2705A8" w14:textId="77777777" w:rsidR="00217A65" w:rsidRPr="00592C02" w:rsidRDefault="00217A65" w:rsidP="00217A65">
            <w:pPr>
              <w:rPr>
                <w:sz w:val="18"/>
                <w:szCs w:val="18"/>
              </w:rPr>
            </w:pPr>
            <w:r>
              <w:rPr>
                <w:sz w:val="18"/>
                <w:szCs w:val="18"/>
              </w:rPr>
              <w:t>200</w:t>
            </w:r>
          </w:p>
        </w:tc>
      </w:tr>
      <w:tr w:rsidR="00217A65" w:rsidRPr="00592C02" w14:paraId="0222BA05" w14:textId="77777777" w:rsidTr="00D02410">
        <w:trPr>
          <w:trHeight w:val="159"/>
        </w:trPr>
        <w:tc>
          <w:tcPr>
            <w:tcW w:w="1139" w:type="dxa"/>
          </w:tcPr>
          <w:p w14:paraId="5F2E0F17" w14:textId="77777777" w:rsidR="00217A65" w:rsidRDefault="00217A65" w:rsidP="00217A65">
            <w:r>
              <w:rPr>
                <w:rFonts w:ascii="Arial" w:hAnsi="Arial" w:cs="Arial"/>
                <w:color w:val="333333"/>
                <w:sz w:val="21"/>
                <w:szCs w:val="21"/>
                <w:shd w:val="clear" w:color="auto" w:fill="FFFFFF"/>
              </w:rPr>
              <w:t>Longitude</w:t>
            </w:r>
          </w:p>
        </w:tc>
        <w:tc>
          <w:tcPr>
            <w:tcW w:w="994" w:type="dxa"/>
          </w:tcPr>
          <w:p w14:paraId="0505CFC2" w14:textId="77777777" w:rsidR="00217A65" w:rsidRPr="00592C02" w:rsidRDefault="00217A65" w:rsidP="00217A65"/>
        </w:tc>
        <w:tc>
          <w:tcPr>
            <w:tcW w:w="922" w:type="dxa"/>
          </w:tcPr>
          <w:p w14:paraId="4AFFF641" w14:textId="77777777" w:rsidR="00217A65" w:rsidRDefault="00217A65" w:rsidP="00217A65">
            <w:pPr>
              <w:rPr>
                <w:sz w:val="18"/>
                <w:szCs w:val="18"/>
              </w:rPr>
            </w:pPr>
            <w:r w:rsidRPr="00592C02">
              <w:rPr>
                <w:sz w:val="18"/>
                <w:szCs w:val="18"/>
              </w:rPr>
              <w:t>Input Text</w:t>
            </w:r>
          </w:p>
        </w:tc>
        <w:tc>
          <w:tcPr>
            <w:tcW w:w="749" w:type="dxa"/>
          </w:tcPr>
          <w:p w14:paraId="5896FEF8" w14:textId="77777777" w:rsidR="00217A65" w:rsidRPr="00592C02" w:rsidRDefault="00217A65" w:rsidP="00217A65">
            <w:pPr>
              <w:rPr>
                <w:sz w:val="18"/>
                <w:szCs w:val="18"/>
              </w:rPr>
            </w:pPr>
            <w:r>
              <w:rPr>
                <w:sz w:val="18"/>
                <w:szCs w:val="18"/>
              </w:rPr>
              <w:t>double</w:t>
            </w:r>
          </w:p>
        </w:tc>
        <w:tc>
          <w:tcPr>
            <w:tcW w:w="871" w:type="dxa"/>
          </w:tcPr>
          <w:p w14:paraId="33C04464" w14:textId="77777777" w:rsidR="00217A65" w:rsidRPr="000245BA" w:rsidRDefault="00217A65" w:rsidP="00217A65">
            <w:pPr>
              <w:rPr>
                <w:sz w:val="18"/>
                <w:szCs w:val="18"/>
              </w:rPr>
            </w:pPr>
            <w:r>
              <w:rPr>
                <w:sz w:val="18"/>
                <w:szCs w:val="18"/>
              </w:rPr>
              <w:t>y</w:t>
            </w:r>
          </w:p>
        </w:tc>
        <w:tc>
          <w:tcPr>
            <w:tcW w:w="575" w:type="dxa"/>
          </w:tcPr>
          <w:p w14:paraId="720C7110" w14:textId="77777777" w:rsidR="00217A65" w:rsidRPr="00592C02" w:rsidRDefault="00217A65" w:rsidP="00217A65">
            <w:pPr>
              <w:rPr>
                <w:sz w:val="18"/>
                <w:szCs w:val="18"/>
              </w:rPr>
            </w:pPr>
            <w:r>
              <w:rPr>
                <w:sz w:val="18"/>
                <w:szCs w:val="18"/>
              </w:rPr>
              <w:t>M</w:t>
            </w:r>
          </w:p>
        </w:tc>
        <w:tc>
          <w:tcPr>
            <w:tcW w:w="921" w:type="dxa"/>
          </w:tcPr>
          <w:p w14:paraId="625A709E" w14:textId="77777777" w:rsidR="00217A65" w:rsidRPr="00592C02" w:rsidRDefault="00217A65" w:rsidP="00217A65">
            <w:pPr>
              <w:rPr>
                <w:sz w:val="18"/>
                <w:szCs w:val="18"/>
              </w:rPr>
            </w:pPr>
            <w:r w:rsidRPr="00592C02">
              <w:rPr>
                <w:sz w:val="18"/>
                <w:szCs w:val="18"/>
              </w:rPr>
              <w:t>N/A</w:t>
            </w:r>
          </w:p>
        </w:tc>
        <w:tc>
          <w:tcPr>
            <w:tcW w:w="927" w:type="dxa"/>
          </w:tcPr>
          <w:p w14:paraId="429F3657" w14:textId="77777777" w:rsidR="00217A65" w:rsidRPr="00592C02" w:rsidRDefault="00217A65" w:rsidP="00217A65"/>
        </w:tc>
        <w:tc>
          <w:tcPr>
            <w:tcW w:w="784" w:type="dxa"/>
          </w:tcPr>
          <w:p w14:paraId="70F47262" w14:textId="77777777" w:rsidR="00217A65" w:rsidRPr="00592C02" w:rsidRDefault="00217A65" w:rsidP="00217A65">
            <w:pPr>
              <w:rPr>
                <w:sz w:val="18"/>
                <w:szCs w:val="18"/>
              </w:rPr>
            </w:pPr>
            <w:r w:rsidRPr="00592C02">
              <w:rPr>
                <w:sz w:val="18"/>
                <w:szCs w:val="18"/>
              </w:rPr>
              <w:t>N/A</w:t>
            </w:r>
          </w:p>
        </w:tc>
        <w:tc>
          <w:tcPr>
            <w:tcW w:w="966" w:type="dxa"/>
          </w:tcPr>
          <w:p w14:paraId="6CD4FE14" w14:textId="77777777" w:rsidR="00217A65" w:rsidRPr="00592C02" w:rsidRDefault="00217A65" w:rsidP="00217A65">
            <w:pPr>
              <w:rPr>
                <w:sz w:val="18"/>
                <w:szCs w:val="18"/>
              </w:rPr>
            </w:pPr>
            <w:r w:rsidRPr="00592C02">
              <w:rPr>
                <w:sz w:val="18"/>
                <w:szCs w:val="18"/>
              </w:rPr>
              <w:t>N/A</w:t>
            </w:r>
          </w:p>
        </w:tc>
        <w:tc>
          <w:tcPr>
            <w:tcW w:w="775" w:type="dxa"/>
          </w:tcPr>
          <w:p w14:paraId="4224356F" w14:textId="77777777" w:rsidR="00217A65" w:rsidRDefault="00217A65" w:rsidP="00217A65">
            <w:pPr>
              <w:rPr>
                <w:sz w:val="18"/>
                <w:szCs w:val="18"/>
              </w:rPr>
            </w:pPr>
            <w:r>
              <w:rPr>
                <w:sz w:val="18"/>
                <w:szCs w:val="18"/>
              </w:rPr>
              <w:t>15</w:t>
            </w:r>
          </w:p>
        </w:tc>
      </w:tr>
      <w:tr w:rsidR="00217A65" w:rsidRPr="00592C02" w14:paraId="19B5A535" w14:textId="77777777" w:rsidTr="00D02410">
        <w:trPr>
          <w:trHeight w:val="159"/>
        </w:trPr>
        <w:tc>
          <w:tcPr>
            <w:tcW w:w="1139" w:type="dxa"/>
          </w:tcPr>
          <w:p w14:paraId="09470B5D" w14:textId="77777777" w:rsidR="00217A65" w:rsidRDefault="00217A65" w:rsidP="00217A65">
            <w:pPr>
              <w:rPr>
                <w:rFonts w:ascii="Arial" w:hAnsi="Arial" w:cs="Arial"/>
                <w:color w:val="333333"/>
                <w:sz w:val="21"/>
                <w:szCs w:val="21"/>
                <w:shd w:val="clear" w:color="auto" w:fill="FFFFFF"/>
              </w:rPr>
            </w:pPr>
            <w:r>
              <w:rPr>
                <w:rFonts w:ascii="Arial" w:hAnsi="Arial" w:cs="Arial"/>
                <w:color w:val="333333"/>
                <w:sz w:val="21"/>
                <w:szCs w:val="21"/>
                <w:shd w:val="clear" w:color="auto" w:fill="FFFFFF"/>
              </w:rPr>
              <w:t>Latitude</w:t>
            </w:r>
          </w:p>
        </w:tc>
        <w:tc>
          <w:tcPr>
            <w:tcW w:w="994" w:type="dxa"/>
          </w:tcPr>
          <w:p w14:paraId="058BB573" w14:textId="77777777" w:rsidR="00217A65" w:rsidRPr="00592C02" w:rsidRDefault="00217A65" w:rsidP="00217A65"/>
        </w:tc>
        <w:tc>
          <w:tcPr>
            <w:tcW w:w="922" w:type="dxa"/>
          </w:tcPr>
          <w:p w14:paraId="5BBCABE6" w14:textId="77777777" w:rsidR="00217A65" w:rsidRDefault="00217A65" w:rsidP="00217A65">
            <w:pPr>
              <w:rPr>
                <w:sz w:val="18"/>
                <w:szCs w:val="18"/>
              </w:rPr>
            </w:pPr>
            <w:r w:rsidRPr="00592C02">
              <w:rPr>
                <w:sz w:val="18"/>
                <w:szCs w:val="18"/>
              </w:rPr>
              <w:t>Input Text</w:t>
            </w:r>
          </w:p>
        </w:tc>
        <w:tc>
          <w:tcPr>
            <w:tcW w:w="749" w:type="dxa"/>
          </w:tcPr>
          <w:p w14:paraId="701B6ACD" w14:textId="77777777" w:rsidR="00217A65" w:rsidRPr="00592C02" w:rsidRDefault="00217A65" w:rsidP="00217A65">
            <w:pPr>
              <w:rPr>
                <w:sz w:val="18"/>
                <w:szCs w:val="18"/>
              </w:rPr>
            </w:pPr>
            <w:r>
              <w:rPr>
                <w:sz w:val="18"/>
                <w:szCs w:val="18"/>
              </w:rPr>
              <w:t>double</w:t>
            </w:r>
          </w:p>
        </w:tc>
        <w:tc>
          <w:tcPr>
            <w:tcW w:w="871" w:type="dxa"/>
          </w:tcPr>
          <w:p w14:paraId="66DD2206" w14:textId="77777777" w:rsidR="00217A65" w:rsidRPr="000245BA" w:rsidRDefault="00217A65" w:rsidP="00217A65">
            <w:pPr>
              <w:rPr>
                <w:sz w:val="18"/>
                <w:szCs w:val="18"/>
              </w:rPr>
            </w:pPr>
            <w:r>
              <w:rPr>
                <w:sz w:val="18"/>
                <w:szCs w:val="18"/>
              </w:rPr>
              <w:t>y</w:t>
            </w:r>
          </w:p>
        </w:tc>
        <w:tc>
          <w:tcPr>
            <w:tcW w:w="575" w:type="dxa"/>
          </w:tcPr>
          <w:p w14:paraId="4C6F1B38" w14:textId="77777777" w:rsidR="00217A65" w:rsidRPr="00592C02" w:rsidRDefault="00217A65" w:rsidP="00217A65">
            <w:pPr>
              <w:rPr>
                <w:sz w:val="18"/>
                <w:szCs w:val="18"/>
              </w:rPr>
            </w:pPr>
            <w:r>
              <w:rPr>
                <w:sz w:val="18"/>
                <w:szCs w:val="18"/>
              </w:rPr>
              <w:t>M</w:t>
            </w:r>
          </w:p>
        </w:tc>
        <w:tc>
          <w:tcPr>
            <w:tcW w:w="921" w:type="dxa"/>
          </w:tcPr>
          <w:p w14:paraId="5D74016B" w14:textId="77777777" w:rsidR="00217A65" w:rsidRPr="00592C02" w:rsidRDefault="00217A65" w:rsidP="00217A65">
            <w:pPr>
              <w:rPr>
                <w:sz w:val="18"/>
                <w:szCs w:val="18"/>
              </w:rPr>
            </w:pPr>
            <w:r w:rsidRPr="00592C02">
              <w:rPr>
                <w:sz w:val="18"/>
                <w:szCs w:val="18"/>
              </w:rPr>
              <w:t>N/A</w:t>
            </w:r>
          </w:p>
        </w:tc>
        <w:tc>
          <w:tcPr>
            <w:tcW w:w="927" w:type="dxa"/>
          </w:tcPr>
          <w:p w14:paraId="46674A0D" w14:textId="77777777" w:rsidR="00217A65" w:rsidRPr="00592C02" w:rsidRDefault="00217A65" w:rsidP="00217A65"/>
        </w:tc>
        <w:tc>
          <w:tcPr>
            <w:tcW w:w="784" w:type="dxa"/>
          </w:tcPr>
          <w:p w14:paraId="0390A8F2" w14:textId="77777777" w:rsidR="00217A65" w:rsidRPr="00592C02" w:rsidRDefault="00217A65" w:rsidP="00217A65">
            <w:pPr>
              <w:rPr>
                <w:sz w:val="18"/>
                <w:szCs w:val="18"/>
              </w:rPr>
            </w:pPr>
            <w:r w:rsidRPr="00592C02">
              <w:rPr>
                <w:sz w:val="18"/>
                <w:szCs w:val="18"/>
              </w:rPr>
              <w:t>N/A</w:t>
            </w:r>
          </w:p>
        </w:tc>
        <w:tc>
          <w:tcPr>
            <w:tcW w:w="966" w:type="dxa"/>
          </w:tcPr>
          <w:p w14:paraId="5FAE05AF" w14:textId="77777777" w:rsidR="00217A65" w:rsidRPr="00592C02" w:rsidRDefault="00217A65" w:rsidP="00217A65">
            <w:pPr>
              <w:rPr>
                <w:sz w:val="18"/>
                <w:szCs w:val="18"/>
              </w:rPr>
            </w:pPr>
            <w:r w:rsidRPr="00592C02">
              <w:rPr>
                <w:sz w:val="18"/>
                <w:szCs w:val="18"/>
              </w:rPr>
              <w:t>N/A</w:t>
            </w:r>
          </w:p>
        </w:tc>
        <w:tc>
          <w:tcPr>
            <w:tcW w:w="775" w:type="dxa"/>
          </w:tcPr>
          <w:p w14:paraId="321CE623" w14:textId="77777777" w:rsidR="00217A65" w:rsidRDefault="00217A65" w:rsidP="00217A65">
            <w:pPr>
              <w:rPr>
                <w:sz w:val="18"/>
                <w:szCs w:val="18"/>
              </w:rPr>
            </w:pPr>
            <w:r>
              <w:rPr>
                <w:sz w:val="18"/>
                <w:szCs w:val="18"/>
              </w:rPr>
              <w:t>15</w:t>
            </w:r>
          </w:p>
        </w:tc>
      </w:tr>
      <w:tr w:rsidR="00217A65" w:rsidRPr="00592C02" w14:paraId="556DC260" w14:textId="77777777" w:rsidTr="00D02410">
        <w:trPr>
          <w:trHeight w:val="159"/>
        </w:trPr>
        <w:tc>
          <w:tcPr>
            <w:tcW w:w="1139" w:type="dxa"/>
          </w:tcPr>
          <w:p w14:paraId="688FA995" w14:textId="77777777" w:rsidR="00217A65" w:rsidRPr="00592C02" w:rsidRDefault="00217A65" w:rsidP="00217A65">
            <w:r>
              <w:t>Range</w:t>
            </w:r>
          </w:p>
        </w:tc>
        <w:tc>
          <w:tcPr>
            <w:tcW w:w="994" w:type="dxa"/>
          </w:tcPr>
          <w:p w14:paraId="6A69B655" w14:textId="77777777" w:rsidR="00217A65" w:rsidRPr="00592C02" w:rsidRDefault="00217A65" w:rsidP="00217A65">
            <w:pPr>
              <w:autoSpaceDE w:val="0"/>
              <w:autoSpaceDN w:val="0"/>
              <w:adjustRightInd w:val="0"/>
              <w:spacing w:after="0"/>
              <w:jc w:val="left"/>
            </w:pPr>
          </w:p>
        </w:tc>
        <w:tc>
          <w:tcPr>
            <w:tcW w:w="922" w:type="dxa"/>
          </w:tcPr>
          <w:p w14:paraId="7484C8B9" w14:textId="77777777" w:rsidR="00217A65" w:rsidRPr="00592C02" w:rsidRDefault="00217A65" w:rsidP="00217A65">
            <w:pPr>
              <w:rPr>
                <w:sz w:val="18"/>
                <w:szCs w:val="18"/>
              </w:rPr>
            </w:pPr>
            <w:r w:rsidRPr="00592C02">
              <w:rPr>
                <w:sz w:val="18"/>
                <w:szCs w:val="18"/>
              </w:rPr>
              <w:t>Input Text</w:t>
            </w:r>
          </w:p>
        </w:tc>
        <w:tc>
          <w:tcPr>
            <w:tcW w:w="749" w:type="dxa"/>
          </w:tcPr>
          <w:p w14:paraId="251545FD" w14:textId="77777777" w:rsidR="00217A65" w:rsidRPr="00592C02" w:rsidRDefault="00217A65" w:rsidP="00217A65">
            <w:pPr>
              <w:rPr>
                <w:sz w:val="18"/>
                <w:szCs w:val="18"/>
              </w:rPr>
            </w:pPr>
            <w:r>
              <w:rPr>
                <w:sz w:val="18"/>
                <w:szCs w:val="18"/>
              </w:rPr>
              <w:t>double</w:t>
            </w:r>
          </w:p>
        </w:tc>
        <w:tc>
          <w:tcPr>
            <w:tcW w:w="871" w:type="dxa"/>
          </w:tcPr>
          <w:p w14:paraId="3C2ABA3A" w14:textId="77777777" w:rsidR="00217A65" w:rsidRPr="00592C02" w:rsidRDefault="00217A65" w:rsidP="00217A65">
            <w:pPr>
              <w:rPr>
                <w:sz w:val="18"/>
                <w:szCs w:val="18"/>
              </w:rPr>
            </w:pPr>
            <w:r w:rsidRPr="000245BA">
              <w:rPr>
                <w:sz w:val="18"/>
                <w:szCs w:val="18"/>
              </w:rPr>
              <w:t>Y</w:t>
            </w:r>
          </w:p>
        </w:tc>
        <w:tc>
          <w:tcPr>
            <w:tcW w:w="575" w:type="dxa"/>
          </w:tcPr>
          <w:p w14:paraId="4E370934" w14:textId="77777777" w:rsidR="00217A65" w:rsidRPr="008219DE" w:rsidRDefault="00217A65" w:rsidP="00217A65">
            <w:pPr>
              <w:rPr>
                <w:sz w:val="18"/>
                <w:szCs w:val="18"/>
                <w:highlight w:val="yellow"/>
              </w:rPr>
            </w:pPr>
            <w:r w:rsidRPr="008B39F1">
              <w:rPr>
                <w:sz w:val="18"/>
                <w:szCs w:val="18"/>
              </w:rPr>
              <w:t>O</w:t>
            </w:r>
          </w:p>
        </w:tc>
        <w:tc>
          <w:tcPr>
            <w:tcW w:w="921" w:type="dxa"/>
          </w:tcPr>
          <w:p w14:paraId="3068EA55" w14:textId="77777777" w:rsidR="00217A65" w:rsidRPr="00592C02" w:rsidRDefault="00217A65" w:rsidP="00217A65">
            <w:pPr>
              <w:rPr>
                <w:sz w:val="18"/>
                <w:szCs w:val="18"/>
              </w:rPr>
            </w:pPr>
            <w:r w:rsidRPr="00592C02">
              <w:rPr>
                <w:sz w:val="18"/>
                <w:szCs w:val="18"/>
              </w:rPr>
              <w:t>N/A</w:t>
            </w:r>
          </w:p>
        </w:tc>
        <w:tc>
          <w:tcPr>
            <w:tcW w:w="927" w:type="dxa"/>
          </w:tcPr>
          <w:p w14:paraId="43F27B92" w14:textId="77777777" w:rsidR="00217A65" w:rsidRPr="00592C02" w:rsidRDefault="00217A65" w:rsidP="00217A65"/>
        </w:tc>
        <w:tc>
          <w:tcPr>
            <w:tcW w:w="784" w:type="dxa"/>
          </w:tcPr>
          <w:p w14:paraId="487B6ED3" w14:textId="77777777" w:rsidR="00217A65" w:rsidRPr="00592C02" w:rsidRDefault="00217A65" w:rsidP="00217A65">
            <w:pPr>
              <w:rPr>
                <w:sz w:val="18"/>
                <w:szCs w:val="18"/>
              </w:rPr>
            </w:pPr>
            <w:r w:rsidRPr="00592C02">
              <w:rPr>
                <w:sz w:val="18"/>
                <w:szCs w:val="18"/>
              </w:rPr>
              <w:t>N/A</w:t>
            </w:r>
          </w:p>
        </w:tc>
        <w:tc>
          <w:tcPr>
            <w:tcW w:w="966" w:type="dxa"/>
          </w:tcPr>
          <w:p w14:paraId="425765E0" w14:textId="77777777" w:rsidR="00217A65" w:rsidRPr="00592C02" w:rsidRDefault="00217A65" w:rsidP="00217A65">
            <w:pPr>
              <w:rPr>
                <w:sz w:val="18"/>
                <w:szCs w:val="18"/>
              </w:rPr>
            </w:pPr>
            <w:r w:rsidRPr="00592C02">
              <w:rPr>
                <w:sz w:val="18"/>
                <w:szCs w:val="18"/>
              </w:rPr>
              <w:t>N/A</w:t>
            </w:r>
          </w:p>
        </w:tc>
        <w:tc>
          <w:tcPr>
            <w:tcW w:w="775" w:type="dxa"/>
          </w:tcPr>
          <w:p w14:paraId="2DEC1852" w14:textId="77777777" w:rsidR="00217A65" w:rsidRPr="00592C02" w:rsidRDefault="00217A65" w:rsidP="00217A65">
            <w:pPr>
              <w:rPr>
                <w:sz w:val="18"/>
                <w:szCs w:val="18"/>
              </w:rPr>
            </w:pPr>
            <w:r>
              <w:rPr>
                <w:sz w:val="18"/>
                <w:szCs w:val="18"/>
              </w:rPr>
              <w:t>15</w:t>
            </w:r>
          </w:p>
        </w:tc>
      </w:tr>
      <w:tr w:rsidR="00217A65" w:rsidRPr="00592C02" w14:paraId="720A4413" w14:textId="77777777" w:rsidTr="00D02410">
        <w:trPr>
          <w:trHeight w:val="159"/>
        </w:trPr>
        <w:tc>
          <w:tcPr>
            <w:tcW w:w="1139" w:type="dxa"/>
          </w:tcPr>
          <w:p w14:paraId="63DDFE47" w14:textId="77777777" w:rsidR="00217A65" w:rsidRDefault="00217A65" w:rsidP="00217A65">
            <w:pPr>
              <w:rPr>
                <w:strike/>
                <w:highlight w:val="yellow"/>
              </w:rPr>
            </w:pPr>
            <w:r w:rsidRPr="00541839">
              <w:rPr>
                <w:strike/>
                <w:highlight w:val="yellow"/>
              </w:rPr>
              <w:t>Type</w:t>
            </w:r>
          </w:p>
          <w:p w14:paraId="6EC6CCBE" w14:textId="5DFC647F" w:rsidR="00541839" w:rsidRPr="00C74DC8" w:rsidRDefault="00541839" w:rsidP="00217A65">
            <w:pPr>
              <w:rPr>
                <w:highlight w:val="yellow"/>
              </w:rPr>
            </w:pPr>
            <w:r w:rsidRPr="00C74DC8">
              <w:rPr>
                <w:highlight w:val="yellow"/>
              </w:rPr>
              <w:t>This should be deleted</w:t>
            </w:r>
            <w:r w:rsidR="00C74DC8">
              <w:rPr>
                <w:highlight w:val="yellow"/>
              </w:rPr>
              <w:t xml:space="preserve"> everywhere</w:t>
            </w:r>
          </w:p>
        </w:tc>
        <w:tc>
          <w:tcPr>
            <w:tcW w:w="994" w:type="dxa"/>
          </w:tcPr>
          <w:p w14:paraId="5BA97621" w14:textId="77777777" w:rsidR="00217A65" w:rsidRPr="00541839" w:rsidRDefault="00217A65" w:rsidP="00217A65">
            <w:pPr>
              <w:rPr>
                <w:strike/>
                <w:highlight w:val="yellow"/>
              </w:rPr>
            </w:pPr>
            <w:r w:rsidRPr="00541839">
              <w:rPr>
                <w:strike/>
                <w:highlight w:val="yellow"/>
              </w:rPr>
              <w:t>GSM, UMTS</w:t>
            </w:r>
          </w:p>
        </w:tc>
        <w:tc>
          <w:tcPr>
            <w:tcW w:w="922" w:type="dxa"/>
          </w:tcPr>
          <w:p w14:paraId="0F25B96A" w14:textId="77777777" w:rsidR="00217A65" w:rsidRPr="00541839" w:rsidRDefault="00217A65" w:rsidP="00217A65">
            <w:pPr>
              <w:rPr>
                <w:strike/>
                <w:sz w:val="18"/>
                <w:szCs w:val="18"/>
                <w:highlight w:val="yellow"/>
              </w:rPr>
            </w:pPr>
            <w:r w:rsidRPr="00541839">
              <w:rPr>
                <w:strike/>
                <w:sz w:val="18"/>
                <w:szCs w:val="18"/>
                <w:highlight w:val="yellow"/>
              </w:rPr>
              <w:t>list</w:t>
            </w:r>
          </w:p>
        </w:tc>
        <w:tc>
          <w:tcPr>
            <w:tcW w:w="749" w:type="dxa"/>
          </w:tcPr>
          <w:p w14:paraId="3546E0CA" w14:textId="77777777" w:rsidR="00217A65" w:rsidRPr="00541839" w:rsidRDefault="00217A65" w:rsidP="00217A65">
            <w:pPr>
              <w:rPr>
                <w:strike/>
                <w:sz w:val="18"/>
                <w:szCs w:val="18"/>
                <w:highlight w:val="yellow"/>
              </w:rPr>
            </w:pPr>
            <w:r w:rsidRPr="00541839">
              <w:rPr>
                <w:strike/>
                <w:sz w:val="18"/>
                <w:szCs w:val="18"/>
                <w:highlight w:val="yellow"/>
              </w:rPr>
              <w:t>select</w:t>
            </w:r>
          </w:p>
        </w:tc>
        <w:tc>
          <w:tcPr>
            <w:tcW w:w="871" w:type="dxa"/>
          </w:tcPr>
          <w:p w14:paraId="7B2A7195" w14:textId="77777777" w:rsidR="00217A65" w:rsidRPr="00541839" w:rsidRDefault="00217A65" w:rsidP="00217A65">
            <w:pPr>
              <w:rPr>
                <w:strike/>
                <w:sz w:val="18"/>
                <w:szCs w:val="18"/>
                <w:highlight w:val="yellow"/>
              </w:rPr>
            </w:pPr>
            <w:r w:rsidRPr="00541839">
              <w:rPr>
                <w:strike/>
                <w:sz w:val="18"/>
                <w:szCs w:val="18"/>
                <w:highlight w:val="yellow"/>
              </w:rPr>
              <w:t>Y</w:t>
            </w:r>
          </w:p>
        </w:tc>
        <w:tc>
          <w:tcPr>
            <w:tcW w:w="575" w:type="dxa"/>
          </w:tcPr>
          <w:p w14:paraId="265456EB" w14:textId="77777777" w:rsidR="00217A65" w:rsidRPr="00541839" w:rsidRDefault="00217A65" w:rsidP="00217A65">
            <w:pPr>
              <w:rPr>
                <w:strike/>
                <w:sz w:val="18"/>
                <w:szCs w:val="18"/>
                <w:highlight w:val="yellow"/>
              </w:rPr>
            </w:pPr>
            <w:r w:rsidRPr="00541839">
              <w:rPr>
                <w:strike/>
                <w:sz w:val="18"/>
                <w:szCs w:val="18"/>
                <w:highlight w:val="yellow"/>
              </w:rPr>
              <w:t>O</w:t>
            </w:r>
          </w:p>
        </w:tc>
        <w:tc>
          <w:tcPr>
            <w:tcW w:w="921" w:type="dxa"/>
          </w:tcPr>
          <w:p w14:paraId="0C973D88" w14:textId="77777777" w:rsidR="00217A65" w:rsidRPr="00541839" w:rsidRDefault="00217A65" w:rsidP="00217A65">
            <w:pPr>
              <w:rPr>
                <w:strike/>
                <w:sz w:val="18"/>
                <w:szCs w:val="18"/>
                <w:highlight w:val="yellow"/>
              </w:rPr>
            </w:pPr>
            <w:r w:rsidRPr="00541839">
              <w:rPr>
                <w:strike/>
                <w:sz w:val="18"/>
                <w:szCs w:val="18"/>
                <w:highlight w:val="yellow"/>
              </w:rPr>
              <w:t>N/A</w:t>
            </w:r>
          </w:p>
        </w:tc>
        <w:tc>
          <w:tcPr>
            <w:tcW w:w="927" w:type="dxa"/>
          </w:tcPr>
          <w:p w14:paraId="21203AD0" w14:textId="77777777" w:rsidR="00217A65" w:rsidRPr="00541839" w:rsidRDefault="00217A65" w:rsidP="00217A65">
            <w:pPr>
              <w:rPr>
                <w:strike/>
                <w:highlight w:val="yellow"/>
              </w:rPr>
            </w:pPr>
          </w:p>
        </w:tc>
        <w:tc>
          <w:tcPr>
            <w:tcW w:w="784" w:type="dxa"/>
          </w:tcPr>
          <w:p w14:paraId="6C7CFE13" w14:textId="77777777" w:rsidR="00217A65" w:rsidRPr="00541839" w:rsidRDefault="00217A65" w:rsidP="00217A65">
            <w:pPr>
              <w:rPr>
                <w:strike/>
                <w:sz w:val="18"/>
                <w:szCs w:val="18"/>
                <w:highlight w:val="yellow"/>
              </w:rPr>
            </w:pPr>
            <w:r w:rsidRPr="00541839">
              <w:rPr>
                <w:strike/>
                <w:sz w:val="18"/>
                <w:szCs w:val="18"/>
                <w:highlight w:val="yellow"/>
              </w:rPr>
              <w:t>N/A</w:t>
            </w:r>
          </w:p>
        </w:tc>
        <w:tc>
          <w:tcPr>
            <w:tcW w:w="966" w:type="dxa"/>
          </w:tcPr>
          <w:p w14:paraId="122C07CE" w14:textId="77777777" w:rsidR="00217A65" w:rsidRPr="00541839" w:rsidRDefault="00217A65" w:rsidP="00217A65">
            <w:pPr>
              <w:rPr>
                <w:strike/>
                <w:sz w:val="18"/>
                <w:szCs w:val="18"/>
                <w:highlight w:val="yellow"/>
              </w:rPr>
            </w:pPr>
            <w:r w:rsidRPr="00541839">
              <w:rPr>
                <w:strike/>
                <w:sz w:val="18"/>
                <w:szCs w:val="18"/>
                <w:highlight w:val="yellow"/>
              </w:rPr>
              <w:t>N/A</w:t>
            </w:r>
          </w:p>
        </w:tc>
        <w:tc>
          <w:tcPr>
            <w:tcW w:w="775" w:type="dxa"/>
          </w:tcPr>
          <w:p w14:paraId="3E3428B4" w14:textId="77777777" w:rsidR="00217A65" w:rsidRPr="00541839" w:rsidRDefault="00217A65" w:rsidP="00217A65">
            <w:pPr>
              <w:rPr>
                <w:strike/>
                <w:sz w:val="18"/>
                <w:szCs w:val="18"/>
                <w:highlight w:val="yellow"/>
              </w:rPr>
            </w:pPr>
            <w:r w:rsidRPr="00541839">
              <w:rPr>
                <w:strike/>
                <w:sz w:val="18"/>
                <w:szCs w:val="18"/>
                <w:highlight w:val="yellow"/>
              </w:rPr>
              <w:t>N/A</w:t>
            </w:r>
          </w:p>
        </w:tc>
      </w:tr>
      <w:tr w:rsidR="00BC0F4E" w:rsidRPr="00592C02" w14:paraId="3541288F" w14:textId="77777777" w:rsidTr="00D02410">
        <w:trPr>
          <w:trHeight w:val="159"/>
        </w:trPr>
        <w:tc>
          <w:tcPr>
            <w:tcW w:w="1139" w:type="dxa"/>
          </w:tcPr>
          <w:p w14:paraId="16998ACE" w14:textId="77777777" w:rsidR="00BC0F4E" w:rsidRPr="00BC0F4E" w:rsidRDefault="00BC0F4E" w:rsidP="00BC0F4E">
            <w:pPr>
              <w:rPr>
                <w:highlight w:val="yellow"/>
              </w:rPr>
            </w:pPr>
            <w:r w:rsidRPr="00BC0F4E">
              <w:rPr>
                <w:highlight w:val="yellow"/>
              </w:rPr>
              <w:t>RAT</w:t>
            </w:r>
          </w:p>
          <w:p w14:paraId="023BC4E7" w14:textId="77777777" w:rsidR="00BC0F4E" w:rsidRPr="00BC0F4E" w:rsidRDefault="00BC0F4E" w:rsidP="00BC0F4E">
            <w:pPr>
              <w:rPr>
                <w:sz w:val="18"/>
                <w:szCs w:val="18"/>
                <w:highlight w:val="yellow"/>
              </w:rPr>
            </w:pPr>
          </w:p>
          <w:p w14:paraId="0EE28012" w14:textId="75D1B9C7" w:rsidR="00BC0F4E" w:rsidRPr="00BC0F4E" w:rsidRDefault="00BC0F4E" w:rsidP="00BC0F4E">
            <w:pPr>
              <w:rPr>
                <w:sz w:val="18"/>
                <w:szCs w:val="18"/>
                <w:highlight w:val="yellow"/>
              </w:rPr>
            </w:pPr>
            <w:r w:rsidRPr="00BC0F4E">
              <w:rPr>
                <w:sz w:val="18"/>
                <w:szCs w:val="18"/>
                <w:highlight w:val="yellow"/>
              </w:rPr>
              <w:t>Send Name to API not ID</w:t>
            </w:r>
          </w:p>
        </w:tc>
        <w:tc>
          <w:tcPr>
            <w:tcW w:w="994" w:type="dxa"/>
          </w:tcPr>
          <w:p w14:paraId="40F4E6B5" w14:textId="77777777" w:rsidR="00BC0F4E" w:rsidRPr="00BC0F4E" w:rsidRDefault="00BC0F4E" w:rsidP="00BC0F4E">
            <w:pPr>
              <w:rPr>
                <w:highlight w:val="yellow"/>
              </w:rPr>
            </w:pPr>
            <w:r w:rsidRPr="00BC0F4E">
              <w:rPr>
                <w:highlight w:val="yellow"/>
              </w:rPr>
              <w:t>Select * from RAT</w:t>
            </w:r>
          </w:p>
          <w:p w14:paraId="51AF8D21" w14:textId="77777777" w:rsidR="00BC0F4E" w:rsidRPr="00BC0F4E" w:rsidRDefault="00BC0F4E" w:rsidP="00BC0F4E">
            <w:pPr>
              <w:rPr>
                <w:highlight w:val="yellow"/>
              </w:rPr>
            </w:pPr>
          </w:p>
          <w:p w14:paraId="402F43F7" w14:textId="77777777" w:rsidR="00BC0F4E" w:rsidRPr="00BC0F4E" w:rsidRDefault="00BC0F4E" w:rsidP="00BC0F4E">
            <w:pPr>
              <w:rPr>
                <w:highlight w:val="yellow"/>
              </w:rPr>
            </w:pPr>
            <w:r w:rsidRPr="00BC0F4E">
              <w:rPr>
                <w:highlight w:val="yellow"/>
              </w:rPr>
              <w:t>Initially</w:t>
            </w:r>
          </w:p>
          <w:p w14:paraId="2257ED0F" w14:textId="6C8CBF7B" w:rsidR="00BC0F4E" w:rsidRPr="00BC0F4E" w:rsidRDefault="00BC0F4E" w:rsidP="00BC0F4E">
            <w:pPr>
              <w:rPr>
                <w:highlight w:val="yellow"/>
              </w:rPr>
            </w:pPr>
            <w:proofErr w:type="gramStart"/>
            <w:r w:rsidRPr="00BC0F4E">
              <w:rPr>
                <w:highlight w:val="yellow"/>
              </w:rPr>
              <w:t>GSM ,</w:t>
            </w:r>
            <w:proofErr w:type="gramEnd"/>
            <w:r w:rsidRPr="00BC0F4E">
              <w:rPr>
                <w:highlight w:val="yellow"/>
              </w:rPr>
              <w:t xml:space="preserve"> UMTS  </w:t>
            </w:r>
          </w:p>
        </w:tc>
        <w:tc>
          <w:tcPr>
            <w:tcW w:w="922" w:type="dxa"/>
          </w:tcPr>
          <w:p w14:paraId="222E2CF8" w14:textId="481A4396" w:rsidR="00BC0F4E" w:rsidRPr="00BC0F4E" w:rsidRDefault="00BC0F4E" w:rsidP="00BC0F4E">
            <w:pPr>
              <w:rPr>
                <w:sz w:val="18"/>
                <w:szCs w:val="18"/>
                <w:highlight w:val="yellow"/>
              </w:rPr>
            </w:pPr>
            <w:r w:rsidRPr="00BC0F4E">
              <w:rPr>
                <w:sz w:val="18"/>
                <w:szCs w:val="18"/>
                <w:highlight w:val="yellow"/>
              </w:rPr>
              <w:t>list</w:t>
            </w:r>
          </w:p>
        </w:tc>
        <w:tc>
          <w:tcPr>
            <w:tcW w:w="749" w:type="dxa"/>
          </w:tcPr>
          <w:p w14:paraId="607FFBBC" w14:textId="017689A5" w:rsidR="00BC0F4E" w:rsidRPr="00BC0F4E" w:rsidRDefault="00BC0F4E" w:rsidP="00BC0F4E">
            <w:pPr>
              <w:rPr>
                <w:sz w:val="18"/>
                <w:szCs w:val="18"/>
                <w:highlight w:val="yellow"/>
              </w:rPr>
            </w:pPr>
            <w:r w:rsidRPr="00BC0F4E">
              <w:rPr>
                <w:sz w:val="18"/>
                <w:szCs w:val="18"/>
                <w:highlight w:val="yellow"/>
              </w:rPr>
              <w:t>select</w:t>
            </w:r>
          </w:p>
        </w:tc>
        <w:tc>
          <w:tcPr>
            <w:tcW w:w="871" w:type="dxa"/>
          </w:tcPr>
          <w:p w14:paraId="28E94CBD" w14:textId="77777777" w:rsidR="00BC0F4E" w:rsidRPr="00BC0F4E" w:rsidRDefault="00BC0F4E" w:rsidP="00BC0F4E">
            <w:pPr>
              <w:rPr>
                <w:sz w:val="18"/>
                <w:szCs w:val="18"/>
                <w:highlight w:val="yellow"/>
              </w:rPr>
            </w:pPr>
            <w:r w:rsidRPr="00BC0F4E">
              <w:rPr>
                <w:sz w:val="18"/>
                <w:szCs w:val="18"/>
                <w:highlight w:val="yellow"/>
              </w:rPr>
              <w:t>Y</w:t>
            </w:r>
          </w:p>
        </w:tc>
        <w:tc>
          <w:tcPr>
            <w:tcW w:w="575" w:type="dxa"/>
          </w:tcPr>
          <w:p w14:paraId="1931C8A7" w14:textId="77777777" w:rsidR="00BC0F4E" w:rsidRPr="00BC0F4E" w:rsidRDefault="00BC0F4E" w:rsidP="00BC0F4E">
            <w:pPr>
              <w:rPr>
                <w:sz w:val="18"/>
                <w:szCs w:val="18"/>
                <w:highlight w:val="yellow"/>
              </w:rPr>
            </w:pPr>
            <w:r w:rsidRPr="00BC0F4E">
              <w:rPr>
                <w:sz w:val="18"/>
                <w:szCs w:val="18"/>
                <w:highlight w:val="yellow"/>
              </w:rPr>
              <w:t>O</w:t>
            </w:r>
          </w:p>
        </w:tc>
        <w:tc>
          <w:tcPr>
            <w:tcW w:w="921" w:type="dxa"/>
          </w:tcPr>
          <w:p w14:paraId="25EB67EA" w14:textId="77777777" w:rsidR="00BC0F4E" w:rsidRPr="00BC0F4E" w:rsidRDefault="00BC0F4E" w:rsidP="00BC0F4E">
            <w:pPr>
              <w:rPr>
                <w:sz w:val="18"/>
                <w:szCs w:val="18"/>
                <w:highlight w:val="yellow"/>
              </w:rPr>
            </w:pPr>
            <w:r w:rsidRPr="00BC0F4E">
              <w:rPr>
                <w:sz w:val="18"/>
                <w:szCs w:val="18"/>
                <w:highlight w:val="yellow"/>
              </w:rPr>
              <w:t>N/A</w:t>
            </w:r>
          </w:p>
        </w:tc>
        <w:tc>
          <w:tcPr>
            <w:tcW w:w="927" w:type="dxa"/>
          </w:tcPr>
          <w:p w14:paraId="52FE4D28" w14:textId="77777777" w:rsidR="00BC0F4E" w:rsidRPr="00BC0F4E" w:rsidRDefault="00BC0F4E" w:rsidP="00BC0F4E">
            <w:pPr>
              <w:rPr>
                <w:highlight w:val="yellow"/>
              </w:rPr>
            </w:pPr>
          </w:p>
        </w:tc>
        <w:tc>
          <w:tcPr>
            <w:tcW w:w="784" w:type="dxa"/>
          </w:tcPr>
          <w:p w14:paraId="00E2C683" w14:textId="77777777" w:rsidR="00BC0F4E" w:rsidRPr="00BC0F4E" w:rsidRDefault="00BC0F4E" w:rsidP="00BC0F4E">
            <w:pPr>
              <w:rPr>
                <w:sz w:val="18"/>
                <w:szCs w:val="18"/>
                <w:highlight w:val="yellow"/>
              </w:rPr>
            </w:pPr>
            <w:r w:rsidRPr="00BC0F4E">
              <w:rPr>
                <w:sz w:val="18"/>
                <w:szCs w:val="18"/>
                <w:highlight w:val="yellow"/>
              </w:rPr>
              <w:t>N/A</w:t>
            </w:r>
          </w:p>
        </w:tc>
        <w:tc>
          <w:tcPr>
            <w:tcW w:w="966" w:type="dxa"/>
          </w:tcPr>
          <w:p w14:paraId="16E62DF0" w14:textId="77777777" w:rsidR="00BC0F4E" w:rsidRPr="00BC0F4E" w:rsidRDefault="00BC0F4E" w:rsidP="00BC0F4E">
            <w:pPr>
              <w:rPr>
                <w:sz w:val="18"/>
                <w:szCs w:val="18"/>
                <w:highlight w:val="yellow"/>
              </w:rPr>
            </w:pPr>
            <w:r w:rsidRPr="00BC0F4E">
              <w:rPr>
                <w:sz w:val="18"/>
                <w:szCs w:val="18"/>
                <w:highlight w:val="yellow"/>
              </w:rPr>
              <w:t>N/A</w:t>
            </w:r>
          </w:p>
        </w:tc>
        <w:tc>
          <w:tcPr>
            <w:tcW w:w="775" w:type="dxa"/>
          </w:tcPr>
          <w:p w14:paraId="177D1952" w14:textId="10B95CBC" w:rsidR="00BC0F4E" w:rsidRPr="00BC0F4E" w:rsidRDefault="00BC0F4E" w:rsidP="00BC0F4E">
            <w:pPr>
              <w:rPr>
                <w:sz w:val="18"/>
                <w:szCs w:val="18"/>
                <w:highlight w:val="yellow"/>
              </w:rPr>
            </w:pPr>
            <w:r w:rsidRPr="00BC0F4E">
              <w:rPr>
                <w:sz w:val="18"/>
                <w:szCs w:val="18"/>
                <w:highlight w:val="yellow"/>
              </w:rPr>
              <w:t>N/A</w:t>
            </w:r>
          </w:p>
        </w:tc>
      </w:tr>
      <w:tr w:rsidR="00BC0F4E" w:rsidRPr="00592C02" w14:paraId="24972788" w14:textId="77777777" w:rsidTr="00D02410">
        <w:trPr>
          <w:trHeight w:val="159"/>
        </w:trPr>
        <w:tc>
          <w:tcPr>
            <w:tcW w:w="1139" w:type="dxa"/>
          </w:tcPr>
          <w:p w14:paraId="1FBDB5E7" w14:textId="77777777" w:rsidR="00BC0F4E" w:rsidRDefault="00BC0F4E" w:rsidP="00BC0F4E">
            <w:r>
              <w:rPr>
                <w:rFonts w:ascii="Arial" w:hAnsi="Arial" w:cs="Arial"/>
                <w:color w:val="333333"/>
                <w:sz w:val="21"/>
                <w:szCs w:val="21"/>
                <w:shd w:val="clear" w:color="auto" w:fill="FFFFFF"/>
              </w:rPr>
              <w:t>Min Rx-Level</w:t>
            </w:r>
          </w:p>
        </w:tc>
        <w:tc>
          <w:tcPr>
            <w:tcW w:w="994" w:type="dxa"/>
          </w:tcPr>
          <w:p w14:paraId="4BF826BD" w14:textId="77777777" w:rsidR="00BC0F4E" w:rsidRPr="00592C02" w:rsidRDefault="00BC0F4E" w:rsidP="00BC0F4E"/>
        </w:tc>
        <w:tc>
          <w:tcPr>
            <w:tcW w:w="922" w:type="dxa"/>
          </w:tcPr>
          <w:p w14:paraId="09F2EB41" w14:textId="77777777" w:rsidR="00BC0F4E" w:rsidRPr="00592C02" w:rsidRDefault="00BC0F4E" w:rsidP="00BC0F4E">
            <w:pPr>
              <w:rPr>
                <w:sz w:val="18"/>
                <w:szCs w:val="18"/>
              </w:rPr>
            </w:pPr>
            <w:r w:rsidRPr="00592C02">
              <w:rPr>
                <w:sz w:val="18"/>
                <w:szCs w:val="18"/>
              </w:rPr>
              <w:t>Input Text</w:t>
            </w:r>
          </w:p>
        </w:tc>
        <w:tc>
          <w:tcPr>
            <w:tcW w:w="749" w:type="dxa"/>
          </w:tcPr>
          <w:p w14:paraId="4737DC74" w14:textId="77777777" w:rsidR="00BC0F4E" w:rsidRDefault="00BC0F4E" w:rsidP="00BC0F4E">
            <w:pPr>
              <w:rPr>
                <w:sz w:val="18"/>
                <w:szCs w:val="18"/>
              </w:rPr>
            </w:pPr>
            <w:r>
              <w:rPr>
                <w:sz w:val="18"/>
                <w:szCs w:val="18"/>
              </w:rPr>
              <w:t>double</w:t>
            </w:r>
          </w:p>
        </w:tc>
        <w:tc>
          <w:tcPr>
            <w:tcW w:w="871" w:type="dxa"/>
          </w:tcPr>
          <w:p w14:paraId="45111EB0" w14:textId="77777777" w:rsidR="00BC0F4E" w:rsidRPr="00592C02" w:rsidRDefault="00BC0F4E" w:rsidP="00BC0F4E">
            <w:pPr>
              <w:rPr>
                <w:sz w:val="18"/>
                <w:szCs w:val="18"/>
              </w:rPr>
            </w:pPr>
            <w:r>
              <w:rPr>
                <w:sz w:val="18"/>
                <w:szCs w:val="18"/>
              </w:rPr>
              <w:t>y</w:t>
            </w:r>
          </w:p>
        </w:tc>
        <w:tc>
          <w:tcPr>
            <w:tcW w:w="575" w:type="dxa"/>
          </w:tcPr>
          <w:p w14:paraId="3CD329E4" w14:textId="77777777" w:rsidR="00BC0F4E" w:rsidRPr="008B39F1" w:rsidRDefault="00BC0F4E" w:rsidP="00BC0F4E">
            <w:pPr>
              <w:rPr>
                <w:sz w:val="18"/>
                <w:szCs w:val="18"/>
              </w:rPr>
            </w:pPr>
            <w:r w:rsidRPr="008B39F1">
              <w:rPr>
                <w:sz w:val="18"/>
                <w:szCs w:val="18"/>
              </w:rPr>
              <w:t>O</w:t>
            </w:r>
          </w:p>
        </w:tc>
        <w:tc>
          <w:tcPr>
            <w:tcW w:w="921" w:type="dxa"/>
          </w:tcPr>
          <w:p w14:paraId="0BFAF582" w14:textId="77777777" w:rsidR="00BC0F4E" w:rsidRPr="00592C02" w:rsidRDefault="00BC0F4E" w:rsidP="00BC0F4E">
            <w:pPr>
              <w:rPr>
                <w:sz w:val="18"/>
                <w:szCs w:val="18"/>
              </w:rPr>
            </w:pPr>
            <w:r w:rsidRPr="00592C02">
              <w:rPr>
                <w:sz w:val="18"/>
                <w:szCs w:val="18"/>
              </w:rPr>
              <w:t>N/A</w:t>
            </w:r>
          </w:p>
        </w:tc>
        <w:tc>
          <w:tcPr>
            <w:tcW w:w="927" w:type="dxa"/>
          </w:tcPr>
          <w:p w14:paraId="35A9425C" w14:textId="77777777" w:rsidR="00BC0F4E" w:rsidRPr="00592C02" w:rsidRDefault="00BC0F4E" w:rsidP="00BC0F4E"/>
        </w:tc>
        <w:tc>
          <w:tcPr>
            <w:tcW w:w="784" w:type="dxa"/>
          </w:tcPr>
          <w:p w14:paraId="39639DDC" w14:textId="77777777" w:rsidR="00BC0F4E" w:rsidRPr="00592C02" w:rsidRDefault="00BC0F4E" w:rsidP="00BC0F4E">
            <w:pPr>
              <w:rPr>
                <w:sz w:val="18"/>
                <w:szCs w:val="18"/>
              </w:rPr>
            </w:pPr>
            <w:r w:rsidRPr="00592C02">
              <w:rPr>
                <w:sz w:val="18"/>
                <w:szCs w:val="18"/>
              </w:rPr>
              <w:t>N/A</w:t>
            </w:r>
          </w:p>
        </w:tc>
        <w:tc>
          <w:tcPr>
            <w:tcW w:w="966" w:type="dxa"/>
          </w:tcPr>
          <w:p w14:paraId="3DABE3FA" w14:textId="77777777" w:rsidR="00BC0F4E" w:rsidRPr="00592C02" w:rsidRDefault="00BC0F4E" w:rsidP="00BC0F4E">
            <w:pPr>
              <w:rPr>
                <w:sz w:val="18"/>
                <w:szCs w:val="18"/>
              </w:rPr>
            </w:pPr>
            <w:r w:rsidRPr="00592C02">
              <w:rPr>
                <w:sz w:val="18"/>
                <w:szCs w:val="18"/>
              </w:rPr>
              <w:t>N/A</w:t>
            </w:r>
          </w:p>
        </w:tc>
        <w:tc>
          <w:tcPr>
            <w:tcW w:w="775" w:type="dxa"/>
          </w:tcPr>
          <w:p w14:paraId="0655CC9C" w14:textId="77777777" w:rsidR="00BC0F4E" w:rsidRDefault="00BC0F4E" w:rsidP="00BC0F4E">
            <w:pPr>
              <w:rPr>
                <w:sz w:val="18"/>
                <w:szCs w:val="18"/>
              </w:rPr>
            </w:pPr>
            <w:r>
              <w:rPr>
                <w:sz w:val="18"/>
                <w:szCs w:val="18"/>
              </w:rPr>
              <w:t>15</w:t>
            </w:r>
          </w:p>
        </w:tc>
      </w:tr>
      <w:tr w:rsidR="00BC0F4E" w:rsidRPr="00592C02" w14:paraId="64241932" w14:textId="77777777" w:rsidTr="00D02410">
        <w:trPr>
          <w:trHeight w:val="159"/>
        </w:trPr>
        <w:tc>
          <w:tcPr>
            <w:tcW w:w="1139" w:type="dxa"/>
          </w:tcPr>
          <w:p w14:paraId="55D46259" w14:textId="77777777" w:rsidR="00BC0F4E" w:rsidRPr="008219DE" w:rsidRDefault="00BC0F4E" w:rsidP="00BC0F4E">
            <w:r>
              <w:t>Power Level</w:t>
            </w:r>
          </w:p>
        </w:tc>
        <w:tc>
          <w:tcPr>
            <w:tcW w:w="994" w:type="dxa"/>
          </w:tcPr>
          <w:p w14:paraId="4FCDD748" w14:textId="77777777" w:rsidR="00BC0F4E" w:rsidRPr="00592C02" w:rsidRDefault="00BC0F4E" w:rsidP="00BC0F4E"/>
        </w:tc>
        <w:tc>
          <w:tcPr>
            <w:tcW w:w="922" w:type="dxa"/>
          </w:tcPr>
          <w:p w14:paraId="26C8D507" w14:textId="77777777" w:rsidR="00BC0F4E" w:rsidRPr="00592C02" w:rsidRDefault="00BC0F4E" w:rsidP="00BC0F4E">
            <w:pPr>
              <w:rPr>
                <w:sz w:val="18"/>
                <w:szCs w:val="18"/>
              </w:rPr>
            </w:pPr>
            <w:r w:rsidRPr="00592C02">
              <w:rPr>
                <w:sz w:val="18"/>
                <w:szCs w:val="18"/>
              </w:rPr>
              <w:t>Input Text</w:t>
            </w:r>
          </w:p>
        </w:tc>
        <w:tc>
          <w:tcPr>
            <w:tcW w:w="749" w:type="dxa"/>
          </w:tcPr>
          <w:p w14:paraId="01A1284A" w14:textId="77777777" w:rsidR="00BC0F4E" w:rsidRDefault="00BC0F4E" w:rsidP="00BC0F4E">
            <w:pPr>
              <w:rPr>
                <w:sz w:val="18"/>
                <w:szCs w:val="18"/>
              </w:rPr>
            </w:pPr>
            <w:r>
              <w:rPr>
                <w:sz w:val="18"/>
                <w:szCs w:val="18"/>
              </w:rPr>
              <w:t>double</w:t>
            </w:r>
          </w:p>
        </w:tc>
        <w:tc>
          <w:tcPr>
            <w:tcW w:w="871" w:type="dxa"/>
          </w:tcPr>
          <w:p w14:paraId="1E9361F2" w14:textId="77777777" w:rsidR="00BC0F4E" w:rsidRDefault="00BC0F4E" w:rsidP="00BC0F4E">
            <w:pPr>
              <w:rPr>
                <w:sz w:val="18"/>
                <w:szCs w:val="18"/>
              </w:rPr>
            </w:pPr>
            <w:r>
              <w:rPr>
                <w:sz w:val="18"/>
                <w:szCs w:val="18"/>
              </w:rPr>
              <w:t>y</w:t>
            </w:r>
          </w:p>
        </w:tc>
        <w:tc>
          <w:tcPr>
            <w:tcW w:w="575" w:type="dxa"/>
          </w:tcPr>
          <w:p w14:paraId="17214A33" w14:textId="77777777" w:rsidR="00BC0F4E" w:rsidRPr="008B39F1" w:rsidRDefault="00BC0F4E" w:rsidP="00BC0F4E">
            <w:pPr>
              <w:rPr>
                <w:sz w:val="18"/>
                <w:szCs w:val="18"/>
              </w:rPr>
            </w:pPr>
            <w:r w:rsidRPr="008B39F1">
              <w:rPr>
                <w:sz w:val="18"/>
                <w:szCs w:val="18"/>
              </w:rPr>
              <w:t>O</w:t>
            </w:r>
          </w:p>
        </w:tc>
        <w:tc>
          <w:tcPr>
            <w:tcW w:w="921" w:type="dxa"/>
          </w:tcPr>
          <w:p w14:paraId="732837DD" w14:textId="77777777" w:rsidR="00BC0F4E" w:rsidRPr="00592C02" w:rsidRDefault="00BC0F4E" w:rsidP="00BC0F4E">
            <w:pPr>
              <w:rPr>
                <w:sz w:val="18"/>
                <w:szCs w:val="18"/>
              </w:rPr>
            </w:pPr>
            <w:r w:rsidRPr="00592C02">
              <w:rPr>
                <w:sz w:val="18"/>
                <w:szCs w:val="18"/>
              </w:rPr>
              <w:t>N/A</w:t>
            </w:r>
          </w:p>
        </w:tc>
        <w:tc>
          <w:tcPr>
            <w:tcW w:w="927" w:type="dxa"/>
          </w:tcPr>
          <w:p w14:paraId="68F41DB8" w14:textId="77777777" w:rsidR="00BC0F4E" w:rsidRPr="00592C02" w:rsidRDefault="00BC0F4E" w:rsidP="00BC0F4E"/>
        </w:tc>
        <w:tc>
          <w:tcPr>
            <w:tcW w:w="784" w:type="dxa"/>
          </w:tcPr>
          <w:p w14:paraId="78250ACF" w14:textId="77777777" w:rsidR="00BC0F4E" w:rsidRPr="00592C02" w:rsidRDefault="00BC0F4E" w:rsidP="00BC0F4E">
            <w:pPr>
              <w:rPr>
                <w:sz w:val="18"/>
                <w:szCs w:val="18"/>
              </w:rPr>
            </w:pPr>
            <w:r w:rsidRPr="00592C02">
              <w:rPr>
                <w:sz w:val="18"/>
                <w:szCs w:val="18"/>
              </w:rPr>
              <w:t>N/A</w:t>
            </w:r>
          </w:p>
        </w:tc>
        <w:tc>
          <w:tcPr>
            <w:tcW w:w="966" w:type="dxa"/>
          </w:tcPr>
          <w:p w14:paraId="401CA7C7" w14:textId="77777777" w:rsidR="00BC0F4E" w:rsidRPr="00592C02" w:rsidRDefault="00BC0F4E" w:rsidP="00BC0F4E">
            <w:pPr>
              <w:rPr>
                <w:sz w:val="18"/>
                <w:szCs w:val="18"/>
              </w:rPr>
            </w:pPr>
            <w:r w:rsidRPr="00592C02">
              <w:rPr>
                <w:sz w:val="18"/>
                <w:szCs w:val="18"/>
              </w:rPr>
              <w:t>N/A</w:t>
            </w:r>
          </w:p>
        </w:tc>
        <w:tc>
          <w:tcPr>
            <w:tcW w:w="775" w:type="dxa"/>
          </w:tcPr>
          <w:p w14:paraId="265D4B72" w14:textId="77777777" w:rsidR="00BC0F4E" w:rsidRDefault="00BC0F4E" w:rsidP="00BC0F4E">
            <w:pPr>
              <w:rPr>
                <w:sz w:val="18"/>
                <w:szCs w:val="18"/>
              </w:rPr>
            </w:pPr>
            <w:r>
              <w:rPr>
                <w:sz w:val="18"/>
                <w:szCs w:val="18"/>
              </w:rPr>
              <w:t>15</w:t>
            </w:r>
          </w:p>
        </w:tc>
      </w:tr>
      <w:tr w:rsidR="00BC0F4E" w:rsidRPr="00BC0F4E" w14:paraId="72F45949" w14:textId="77777777" w:rsidTr="00D02410">
        <w:trPr>
          <w:trHeight w:val="159"/>
        </w:trPr>
        <w:tc>
          <w:tcPr>
            <w:tcW w:w="1139" w:type="dxa"/>
          </w:tcPr>
          <w:p w14:paraId="7689148D" w14:textId="77777777" w:rsidR="00BC0F4E" w:rsidRPr="00BC0F4E" w:rsidRDefault="00BC0F4E" w:rsidP="00BC0F4E">
            <w:pPr>
              <w:rPr>
                <w:highlight w:val="yellow"/>
              </w:rPr>
            </w:pPr>
            <w:r w:rsidRPr="00BC0F4E">
              <w:rPr>
                <w:highlight w:val="yellow"/>
              </w:rPr>
              <w:t>Antenna Type</w:t>
            </w:r>
          </w:p>
          <w:p w14:paraId="57E789A0" w14:textId="03E666DA" w:rsidR="00BC0F4E" w:rsidRPr="00BC0F4E" w:rsidRDefault="00BC0F4E" w:rsidP="00BC0F4E">
            <w:pPr>
              <w:rPr>
                <w:highlight w:val="yellow"/>
              </w:rPr>
            </w:pPr>
            <w:r w:rsidRPr="00BC0F4E">
              <w:rPr>
                <w:sz w:val="18"/>
                <w:szCs w:val="18"/>
                <w:highlight w:val="yellow"/>
              </w:rPr>
              <w:lastRenderedPageBreak/>
              <w:t>Send Name to API not ID</w:t>
            </w:r>
          </w:p>
        </w:tc>
        <w:tc>
          <w:tcPr>
            <w:tcW w:w="994" w:type="dxa"/>
          </w:tcPr>
          <w:p w14:paraId="68979FA1" w14:textId="77777777" w:rsidR="00BC0F4E" w:rsidRPr="00C74DC8" w:rsidRDefault="00BC0F4E" w:rsidP="00BC0F4E">
            <w:pPr>
              <w:rPr>
                <w:strike/>
                <w:highlight w:val="yellow"/>
              </w:rPr>
            </w:pPr>
            <w:r w:rsidRPr="00C74DC8">
              <w:rPr>
                <w:strike/>
                <w:highlight w:val="yellow"/>
              </w:rPr>
              <w:lastRenderedPageBreak/>
              <w:t xml:space="preserve">Omni, </w:t>
            </w:r>
            <w:proofErr w:type="spellStart"/>
            <w:r w:rsidRPr="00C74DC8">
              <w:rPr>
                <w:strike/>
                <w:highlight w:val="yellow"/>
              </w:rPr>
              <w:t>Mimo</w:t>
            </w:r>
            <w:proofErr w:type="spellEnd"/>
          </w:p>
          <w:p w14:paraId="1BD3E1E5" w14:textId="00721954" w:rsidR="00BC0F4E" w:rsidRPr="00BC0F4E" w:rsidRDefault="00BC0F4E" w:rsidP="00BC0F4E">
            <w:pPr>
              <w:rPr>
                <w:highlight w:val="yellow"/>
              </w:rPr>
            </w:pPr>
            <w:r w:rsidRPr="00BC0F4E">
              <w:rPr>
                <w:highlight w:val="yellow"/>
              </w:rPr>
              <w:t xml:space="preserve">This should read from </w:t>
            </w:r>
            <w:r w:rsidRPr="00BC0F4E">
              <w:rPr>
                <w:highlight w:val="yellow"/>
              </w:rPr>
              <w:lastRenderedPageBreak/>
              <w:t xml:space="preserve">table </w:t>
            </w:r>
            <w:proofErr w:type="spellStart"/>
            <w:r w:rsidRPr="00BC0F4E">
              <w:rPr>
                <w:highlight w:val="yellow"/>
              </w:rPr>
              <w:t>Antenna_Type</w:t>
            </w:r>
            <w:proofErr w:type="spellEnd"/>
          </w:p>
        </w:tc>
        <w:tc>
          <w:tcPr>
            <w:tcW w:w="922" w:type="dxa"/>
          </w:tcPr>
          <w:p w14:paraId="2A8DD214" w14:textId="77777777" w:rsidR="00BC0F4E" w:rsidRPr="00BC0F4E" w:rsidRDefault="00BC0F4E" w:rsidP="00BC0F4E">
            <w:pPr>
              <w:rPr>
                <w:sz w:val="18"/>
                <w:szCs w:val="18"/>
                <w:highlight w:val="yellow"/>
              </w:rPr>
            </w:pPr>
            <w:r w:rsidRPr="00BC0F4E">
              <w:rPr>
                <w:sz w:val="18"/>
                <w:szCs w:val="18"/>
                <w:highlight w:val="yellow"/>
              </w:rPr>
              <w:lastRenderedPageBreak/>
              <w:t>List box</w:t>
            </w:r>
          </w:p>
        </w:tc>
        <w:tc>
          <w:tcPr>
            <w:tcW w:w="749" w:type="dxa"/>
          </w:tcPr>
          <w:p w14:paraId="1DC11279" w14:textId="77777777" w:rsidR="00BC0F4E" w:rsidRPr="00BC0F4E" w:rsidRDefault="00BC0F4E" w:rsidP="00BC0F4E">
            <w:pPr>
              <w:rPr>
                <w:sz w:val="18"/>
                <w:szCs w:val="18"/>
                <w:highlight w:val="yellow"/>
              </w:rPr>
            </w:pPr>
            <w:r w:rsidRPr="00BC0F4E">
              <w:rPr>
                <w:sz w:val="18"/>
                <w:szCs w:val="18"/>
                <w:highlight w:val="yellow"/>
              </w:rPr>
              <w:t>select</w:t>
            </w:r>
          </w:p>
        </w:tc>
        <w:tc>
          <w:tcPr>
            <w:tcW w:w="871" w:type="dxa"/>
          </w:tcPr>
          <w:p w14:paraId="12EE7132" w14:textId="77777777" w:rsidR="00BC0F4E" w:rsidRPr="00BC0F4E" w:rsidRDefault="00BC0F4E" w:rsidP="00BC0F4E">
            <w:pPr>
              <w:rPr>
                <w:sz w:val="18"/>
                <w:szCs w:val="18"/>
                <w:highlight w:val="yellow"/>
              </w:rPr>
            </w:pPr>
          </w:p>
        </w:tc>
        <w:tc>
          <w:tcPr>
            <w:tcW w:w="575" w:type="dxa"/>
          </w:tcPr>
          <w:p w14:paraId="60793858" w14:textId="77777777" w:rsidR="00BC0F4E" w:rsidRPr="00BC0F4E" w:rsidRDefault="00BC0F4E" w:rsidP="00BC0F4E">
            <w:pPr>
              <w:rPr>
                <w:sz w:val="18"/>
                <w:szCs w:val="18"/>
                <w:highlight w:val="yellow"/>
              </w:rPr>
            </w:pPr>
            <w:r w:rsidRPr="00BC0F4E">
              <w:rPr>
                <w:sz w:val="18"/>
                <w:szCs w:val="18"/>
                <w:highlight w:val="yellow"/>
              </w:rPr>
              <w:t>O</w:t>
            </w:r>
          </w:p>
        </w:tc>
        <w:tc>
          <w:tcPr>
            <w:tcW w:w="921" w:type="dxa"/>
          </w:tcPr>
          <w:p w14:paraId="2573761E" w14:textId="77777777" w:rsidR="00BC0F4E" w:rsidRPr="00BC0F4E" w:rsidRDefault="00BC0F4E" w:rsidP="00BC0F4E">
            <w:pPr>
              <w:rPr>
                <w:sz w:val="18"/>
                <w:szCs w:val="18"/>
                <w:highlight w:val="yellow"/>
              </w:rPr>
            </w:pPr>
          </w:p>
        </w:tc>
        <w:tc>
          <w:tcPr>
            <w:tcW w:w="927" w:type="dxa"/>
          </w:tcPr>
          <w:p w14:paraId="598710D3" w14:textId="77777777" w:rsidR="00BC0F4E" w:rsidRPr="00BC0F4E" w:rsidRDefault="00BC0F4E" w:rsidP="00BC0F4E">
            <w:pPr>
              <w:rPr>
                <w:highlight w:val="yellow"/>
              </w:rPr>
            </w:pPr>
          </w:p>
        </w:tc>
        <w:tc>
          <w:tcPr>
            <w:tcW w:w="784" w:type="dxa"/>
          </w:tcPr>
          <w:p w14:paraId="2D9D43C6" w14:textId="77777777" w:rsidR="00BC0F4E" w:rsidRPr="00BC0F4E" w:rsidRDefault="00BC0F4E" w:rsidP="00BC0F4E">
            <w:pPr>
              <w:rPr>
                <w:sz w:val="18"/>
                <w:szCs w:val="18"/>
                <w:highlight w:val="yellow"/>
              </w:rPr>
            </w:pPr>
          </w:p>
        </w:tc>
        <w:tc>
          <w:tcPr>
            <w:tcW w:w="966" w:type="dxa"/>
          </w:tcPr>
          <w:p w14:paraId="053DC399" w14:textId="77777777" w:rsidR="00BC0F4E" w:rsidRPr="00BC0F4E" w:rsidRDefault="00BC0F4E" w:rsidP="00BC0F4E">
            <w:pPr>
              <w:rPr>
                <w:sz w:val="18"/>
                <w:szCs w:val="18"/>
                <w:highlight w:val="yellow"/>
              </w:rPr>
            </w:pPr>
          </w:p>
        </w:tc>
        <w:tc>
          <w:tcPr>
            <w:tcW w:w="775" w:type="dxa"/>
          </w:tcPr>
          <w:p w14:paraId="2D856EB1" w14:textId="77777777" w:rsidR="00BC0F4E" w:rsidRPr="00BC0F4E" w:rsidRDefault="00BC0F4E" w:rsidP="00BC0F4E">
            <w:pPr>
              <w:rPr>
                <w:sz w:val="18"/>
                <w:szCs w:val="18"/>
                <w:highlight w:val="yellow"/>
              </w:rPr>
            </w:pPr>
          </w:p>
        </w:tc>
      </w:tr>
      <w:tr w:rsidR="00BC0F4E" w:rsidRPr="00592C02" w14:paraId="01C9583B" w14:textId="77777777" w:rsidTr="00D02410">
        <w:trPr>
          <w:trHeight w:val="159"/>
        </w:trPr>
        <w:tc>
          <w:tcPr>
            <w:tcW w:w="1139" w:type="dxa"/>
          </w:tcPr>
          <w:p w14:paraId="23122F52" w14:textId="77777777" w:rsidR="00BC0F4E" w:rsidRDefault="00BC0F4E" w:rsidP="00BC0F4E">
            <w:r>
              <w:t>Cell Direction Angle</w:t>
            </w:r>
          </w:p>
        </w:tc>
        <w:tc>
          <w:tcPr>
            <w:tcW w:w="994" w:type="dxa"/>
          </w:tcPr>
          <w:p w14:paraId="0BAE228D" w14:textId="77777777" w:rsidR="00BC0F4E" w:rsidRPr="00B13F59" w:rsidRDefault="00BC0F4E" w:rsidP="00BC0F4E"/>
        </w:tc>
        <w:tc>
          <w:tcPr>
            <w:tcW w:w="922" w:type="dxa"/>
          </w:tcPr>
          <w:p w14:paraId="327032D2" w14:textId="77777777" w:rsidR="00BC0F4E" w:rsidRDefault="00BC0F4E" w:rsidP="00BC0F4E">
            <w:pPr>
              <w:rPr>
                <w:sz w:val="18"/>
                <w:szCs w:val="18"/>
              </w:rPr>
            </w:pPr>
            <w:r w:rsidRPr="00592C02">
              <w:rPr>
                <w:sz w:val="18"/>
                <w:szCs w:val="18"/>
              </w:rPr>
              <w:t>Input Text</w:t>
            </w:r>
          </w:p>
        </w:tc>
        <w:tc>
          <w:tcPr>
            <w:tcW w:w="749" w:type="dxa"/>
          </w:tcPr>
          <w:p w14:paraId="155A7397" w14:textId="77777777" w:rsidR="00BC0F4E" w:rsidRDefault="00BC0F4E" w:rsidP="00BC0F4E">
            <w:pPr>
              <w:rPr>
                <w:sz w:val="18"/>
                <w:szCs w:val="18"/>
              </w:rPr>
            </w:pPr>
            <w:r>
              <w:rPr>
                <w:sz w:val="18"/>
                <w:szCs w:val="18"/>
              </w:rPr>
              <w:t>double</w:t>
            </w:r>
          </w:p>
        </w:tc>
        <w:tc>
          <w:tcPr>
            <w:tcW w:w="871" w:type="dxa"/>
          </w:tcPr>
          <w:p w14:paraId="4A111E67" w14:textId="77777777" w:rsidR="00BC0F4E" w:rsidRDefault="00BC0F4E" w:rsidP="00BC0F4E">
            <w:pPr>
              <w:rPr>
                <w:sz w:val="18"/>
                <w:szCs w:val="18"/>
              </w:rPr>
            </w:pPr>
            <w:r>
              <w:rPr>
                <w:sz w:val="18"/>
                <w:szCs w:val="18"/>
              </w:rPr>
              <w:t>y</w:t>
            </w:r>
          </w:p>
        </w:tc>
        <w:tc>
          <w:tcPr>
            <w:tcW w:w="575" w:type="dxa"/>
          </w:tcPr>
          <w:p w14:paraId="0DC83840" w14:textId="77777777" w:rsidR="00BC0F4E" w:rsidRPr="008B39F1" w:rsidRDefault="00BC0F4E" w:rsidP="00BC0F4E">
            <w:pPr>
              <w:rPr>
                <w:sz w:val="18"/>
                <w:szCs w:val="18"/>
              </w:rPr>
            </w:pPr>
            <w:r w:rsidRPr="008B39F1">
              <w:rPr>
                <w:sz w:val="18"/>
                <w:szCs w:val="18"/>
              </w:rPr>
              <w:t>O</w:t>
            </w:r>
          </w:p>
        </w:tc>
        <w:tc>
          <w:tcPr>
            <w:tcW w:w="921" w:type="dxa"/>
          </w:tcPr>
          <w:p w14:paraId="5522B921" w14:textId="77777777" w:rsidR="00BC0F4E" w:rsidRPr="00592C02" w:rsidRDefault="00BC0F4E" w:rsidP="00BC0F4E">
            <w:pPr>
              <w:rPr>
                <w:sz w:val="18"/>
                <w:szCs w:val="18"/>
              </w:rPr>
            </w:pPr>
            <w:r w:rsidRPr="00592C02">
              <w:rPr>
                <w:sz w:val="18"/>
                <w:szCs w:val="18"/>
              </w:rPr>
              <w:t>N/A</w:t>
            </w:r>
          </w:p>
        </w:tc>
        <w:tc>
          <w:tcPr>
            <w:tcW w:w="927" w:type="dxa"/>
          </w:tcPr>
          <w:p w14:paraId="30250493" w14:textId="77777777" w:rsidR="00BC0F4E" w:rsidRPr="00592C02" w:rsidRDefault="00BC0F4E" w:rsidP="00BC0F4E"/>
        </w:tc>
        <w:tc>
          <w:tcPr>
            <w:tcW w:w="784" w:type="dxa"/>
          </w:tcPr>
          <w:p w14:paraId="172D5039" w14:textId="77777777" w:rsidR="00BC0F4E" w:rsidRPr="00592C02" w:rsidRDefault="00BC0F4E" w:rsidP="00BC0F4E">
            <w:pPr>
              <w:rPr>
                <w:sz w:val="18"/>
                <w:szCs w:val="18"/>
              </w:rPr>
            </w:pPr>
            <w:r w:rsidRPr="00592C02">
              <w:rPr>
                <w:sz w:val="18"/>
                <w:szCs w:val="18"/>
              </w:rPr>
              <w:t>N/A</w:t>
            </w:r>
          </w:p>
        </w:tc>
        <w:tc>
          <w:tcPr>
            <w:tcW w:w="966" w:type="dxa"/>
          </w:tcPr>
          <w:p w14:paraId="406B65DC" w14:textId="77777777" w:rsidR="00BC0F4E" w:rsidRPr="00592C02" w:rsidRDefault="00BC0F4E" w:rsidP="00BC0F4E">
            <w:pPr>
              <w:rPr>
                <w:sz w:val="18"/>
                <w:szCs w:val="18"/>
              </w:rPr>
            </w:pPr>
            <w:r w:rsidRPr="00592C02">
              <w:rPr>
                <w:sz w:val="18"/>
                <w:szCs w:val="18"/>
              </w:rPr>
              <w:t>N/A</w:t>
            </w:r>
          </w:p>
        </w:tc>
        <w:tc>
          <w:tcPr>
            <w:tcW w:w="775" w:type="dxa"/>
          </w:tcPr>
          <w:p w14:paraId="732F89E0" w14:textId="77777777" w:rsidR="00BC0F4E" w:rsidRDefault="00BC0F4E" w:rsidP="00BC0F4E">
            <w:pPr>
              <w:rPr>
                <w:sz w:val="18"/>
                <w:szCs w:val="18"/>
              </w:rPr>
            </w:pPr>
            <w:r>
              <w:rPr>
                <w:sz w:val="18"/>
                <w:szCs w:val="18"/>
              </w:rPr>
              <w:t>15</w:t>
            </w:r>
          </w:p>
        </w:tc>
      </w:tr>
    </w:tbl>
    <w:p w14:paraId="244A7AAB" w14:textId="77777777" w:rsidR="005872E8" w:rsidRPr="00592C02" w:rsidRDefault="005872E8" w:rsidP="005872E8"/>
    <w:p w14:paraId="5850C48B" w14:textId="77777777" w:rsidR="005872E8" w:rsidRPr="00592C02" w:rsidRDefault="005872E8" w:rsidP="005872E8"/>
    <w:p w14:paraId="2D90F1D9" w14:textId="77777777" w:rsidR="005872E8" w:rsidRPr="00592C02" w:rsidRDefault="005872E8" w:rsidP="005872E8">
      <w:pPr>
        <w:rPr>
          <w:b/>
          <w:bCs/>
        </w:rPr>
      </w:pPr>
      <w:r w:rsidRPr="00592C02">
        <w:rPr>
          <w:b/>
          <w:bCs/>
        </w:rPr>
        <w:t>Business/Code Rules:</w:t>
      </w:r>
    </w:p>
    <w:tbl>
      <w:tblPr>
        <w:tblStyle w:val="TableGrid"/>
        <w:tblW w:w="0" w:type="auto"/>
        <w:tblLook w:val="04A0" w:firstRow="1" w:lastRow="0" w:firstColumn="1" w:lastColumn="0" w:noHBand="0" w:noVBand="1"/>
      </w:tblPr>
      <w:tblGrid>
        <w:gridCol w:w="9350"/>
      </w:tblGrid>
      <w:tr w:rsidR="005872E8" w:rsidRPr="00592C02" w14:paraId="4AC95FC4" w14:textId="77777777" w:rsidTr="00D02410">
        <w:tc>
          <w:tcPr>
            <w:tcW w:w="9350" w:type="dxa"/>
          </w:tcPr>
          <w:p w14:paraId="2C9AD425" w14:textId="77777777" w:rsidR="005872E8" w:rsidRPr="00592C02" w:rsidRDefault="005872E8" w:rsidP="00471F4E">
            <w:pPr>
              <w:pStyle w:val="ListParagraph"/>
              <w:numPr>
                <w:ilvl w:val="0"/>
                <w:numId w:val="29"/>
              </w:numPr>
              <w:spacing w:after="0"/>
              <w:jc w:val="left"/>
            </w:pPr>
            <w:r w:rsidRPr="00592C02">
              <w:t xml:space="preserve">Data table should be single row select </w:t>
            </w:r>
          </w:p>
        </w:tc>
      </w:tr>
      <w:tr w:rsidR="005872E8" w:rsidRPr="00592C02" w14:paraId="007BD64C" w14:textId="77777777" w:rsidTr="00D02410">
        <w:tc>
          <w:tcPr>
            <w:tcW w:w="9350" w:type="dxa"/>
          </w:tcPr>
          <w:p w14:paraId="2A6BB141" w14:textId="77777777" w:rsidR="005872E8" w:rsidRPr="00592C02" w:rsidRDefault="005872E8" w:rsidP="00471F4E">
            <w:pPr>
              <w:pStyle w:val="ListParagraph"/>
              <w:numPr>
                <w:ilvl w:val="0"/>
                <w:numId w:val="29"/>
              </w:numPr>
              <w:spacing w:after="0"/>
              <w:jc w:val="left"/>
            </w:pPr>
            <w:r w:rsidRPr="00592C02">
              <w:t xml:space="preserve">When select specific </w:t>
            </w:r>
            <w:r>
              <w:t>cell</w:t>
            </w:r>
            <w:r w:rsidRPr="00592C02">
              <w:t xml:space="preserve"> from the </w:t>
            </w:r>
            <w:r>
              <w:t>cells</w:t>
            </w:r>
            <w:r w:rsidRPr="00592C02">
              <w:t xml:space="preserve"> view, will render the </w:t>
            </w:r>
            <w:r>
              <w:t>cell</w:t>
            </w:r>
            <w:r w:rsidRPr="00592C02">
              <w:t xml:space="preserve"> location on the map.</w:t>
            </w:r>
          </w:p>
        </w:tc>
      </w:tr>
      <w:tr w:rsidR="005872E8" w:rsidRPr="00592C02" w14:paraId="7B54629D" w14:textId="77777777" w:rsidTr="00D02410">
        <w:tc>
          <w:tcPr>
            <w:tcW w:w="9350" w:type="dxa"/>
          </w:tcPr>
          <w:p w14:paraId="29D8C042" w14:textId="77777777" w:rsidR="005872E8" w:rsidRPr="00592C02" w:rsidRDefault="005872E8" w:rsidP="00471F4E">
            <w:pPr>
              <w:pStyle w:val="ListParagraph"/>
              <w:numPr>
                <w:ilvl w:val="0"/>
                <w:numId w:val="29"/>
              </w:numPr>
              <w:spacing w:after="0"/>
              <w:jc w:val="left"/>
            </w:pPr>
            <w:r>
              <w:t>Regarding the above point, will add edit icon to update the cells info.</w:t>
            </w:r>
          </w:p>
        </w:tc>
      </w:tr>
      <w:tr w:rsidR="005872E8" w:rsidRPr="00592C02" w14:paraId="32690D2D" w14:textId="77777777" w:rsidTr="00D02410">
        <w:tc>
          <w:tcPr>
            <w:tcW w:w="9350" w:type="dxa"/>
          </w:tcPr>
          <w:p w14:paraId="6F58270B" w14:textId="77777777" w:rsidR="005872E8" w:rsidRDefault="005872E8" w:rsidP="00471F4E">
            <w:pPr>
              <w:pStyle w:val="ListParagraph"/>
              <w:numPr>
                <w:ilvl w:val="0"/>
                <w:numId w:val="29"/>
              </w:numPr>
              <w:spacing w:after="0"/>
              <w:jc w:val="left"/>
            </w:pPr>
            <w:r>
              <w:t>Regarding the address, if it NULL, will call web service (Open Street Map Reverse Geo Coding).</w:t>
            </w:r>
          </w:p>
          <w:p w14:paraId="23DEB8EC" w14:textId="77777777" w:rsidR="005872E8" w:rsidRDefault="005872E8" w:rsidP="00471F4E">
            <w:pPr>
              <w:pStyle w:val="ListParagraph"/>
              <w:numPr>
                <w:ilvl w:val="0"/>
                <w:numId w:val="29"/>
              </w:numPr>
              <w:spacing w:after="0"/>
              <w:jc w:val="left"/>
            </w:pPr>
            <w:proofErr w:type="gramStart"/>
            <w:r>
              <w:t>Also</w:t>
            </w:r>
            <w:proofErr w:type="gramEnd"/>
            <w:r>
              <w:t xml:space="preserve"> this should be applied for the upload Cells.</w:t>
            </w:r>
          </w:p>
        </w:tc>
      </w:tr>
      <w:tr w:rsidR="00E9393E" w:rsidRPr="00592C02" w14:paraId="0DD1FD7E" w14:textId="77777777" w:rsidTr="00D02410">
        <w:tc>
          <w:tcPr>
            <w:tcW w:w="9350" w:type="dxa"/>
          </w:tcPr>
          <w:p w14:paraId="264A5CAC" w14:textId="7B498FA7" w:rsidR="00E9393E" w:rsidRDefault="00E9393E" w:rsidP="00471F4E">
            <w:pPr>
              <w:pStyle w:val="ListParagraph"/>
              <w:numPr>
                <w:ilvl w:val="0"/>
                <w:numId w:val="29"/>
              </w:numPr>
              <w:spacing w:after="0"/>
              <w:jc w:val="left"/>
            </w:pPr>
            <w:r>
              <w:t>Upload File validation should be done from web side.</w:t>
            </w:r>
          </w:p>
        </w:tc>
      </w:tr>
    </w:tbl>
    <w:p w14:paraId="032B5037" w14:textId="77777777" w:rsidR="005872E8" w:rsidRPr="00592C02" w:rsidRDefault="005872E8" w:rsidP="005872E8">
      <w:pPr>
        <w:rPr>
          <w:b/>
          <w:bCs/>
          <w:sz w:val="18"/>
          <w:szCs w:val="18"/>
        </w:rPr>
      </w:pPr>
    </w:p>
    <w:p w14:paraId="6DB15C01" w14:textId="77777777" w:rsidR="00123EAC" w:rsidRPr="00592C02" w:rsidRDefault="00123EAC" w:rsidP="00123EAC">
      <w:pPr>
        <w:pStyle w:val="Heading2"/>
      </w:pPr>
      <w:bookmarkStart w:id="16" w:name="_Toc68167985"/>
      <w:r w:rsidRPr="00592C02">
        <w:t>Security Watch Agents</w:t>
      </w:r>
      <w:bookmarkEnd w:id="16"/>
    </w:p>
    <w:tbl>
      <w:tblPr>
        <w:tblStyle w:val="TableGrid"/>
        <w:tblW w:w="0" w:type="auto"/>
        <w:tblLook w:val="04A0" w:firstRow="1" w:lastRow="0" w:firstColumn="1" w:lastColumn="0" w:noHBand="0" w:noVBand="1"/>
      </w:tblPr>
      <w:tblGrid>
        <w:gridCol w:w="1885"/>
        <w:gridCol w:w="7465"/>
      </w:tblGrid>
      <w:tr w:rsidR="00123EAC" w:rsidRPr="00592C02" w14:paraId="6081FAFE" w14:textId="77777777" w:rsidTr="00D02410">
        <w:tc>
          <w:tcPr>
            <w:tcW w:w="1885" w:type="dxa"/>
            <w:shd w:val="clear" w:color="auto" w:fill="BFBFBF" w:themeFill="background1" w:themeFillShade="BF"/>
          </w:tcPr>
          <w:p w14:paraId="48238C1F" w14:textId="77777777" w:rsidR="00123EAC" w:rsidRPr="00592C02" w:rsidRDefault="00123EAC" w:rsidP="00D02410">
            <w:r w:rsidRPr="00592C02">
              <w:t>Module Name</w:t>
            </w:r>
          </w:p>
        </w:tc>
        <w:tc>
          <w:tcPr>
            <w:tcW w:w="7465" w:type="dxa"/>
          </w:tcPr>
          <w:p w14:paraId="16C3618C" w14:textId="77777777" w:rsidR="00123EAC" w:rsidRPr="00592C02" w:rsidRDefault="00123EAC" w:rsidP="00D02410">
            <w:r w:rsidRPr="00592C02">
              <w:t>Security Watch agents.</w:t>
            </w:r>
          </w:p>
        </w:tc>
      </w:tr>
      <w:tr w:rsidR="00123EAC" w:rsidRPr="00592C02" w14:paraId="69C17ECE" w14:textId="77777777" w:rsidTr="00D02410">
        <w:tc>
          <w:tcPr>
            <w:tcW w:w="1885" w:type="dxa"/>
            <w:shd w:val="clear" w:color="auto" w:fill="BFBFBF" w:themeFill="background1" w:themeFillShade="BF"/>
          </w:tcPr>
          <w:p w14:paraId="7586D8E2" w14:textId="77777777" w:rsidR="00123EAC" w:rsidRPr="00592C02" w:rsidRDefault="00123EAC" w:rsidP="00D02410">
            <w:r w:rsidRPr="00592C02">
              <w:t xml:space="preserve">Source Table  </w:t>
            </w:r>
          </w:p>
        </w:tc>
        <w:tc>
          <w:tcPr>
            <w:tcW w:w="7465" w:type="dxa"/>
          </w:tcPr>
          <w:p w14:paraId="513B448C" w14:textId="77777777" w:rsidR="00123EAC" w:rsidRPr="00592C02" w:rsidRDefault="00123EAC" w:rsidP="00D02410">
            <w:proofErr w:type="spellStart"/>
            <w:r w:rsidRPr="00592C02">
              <w:t>security_watch_agents</w:t>
            </w:r>
            <w:proofErr w:type="spellEnd"/>
          </w:p>
        </w:tc>
      </w:tr>
      <w:tr w:rsidR="00123EAC" w:rsidRPr="00592C02" w14:paraId="75F06454" w14:textId="77777777" w:rsidTr="00D02410">
        <w:tc>
          <w:tcPr>
            <w:tcW w:w="1885" w:type="dxa"/>
            <w:shd w:val="clear" w:color="auto" w:fill="BFBFBF" w:themeFill="background1" w:themeFillShade="BF"/>
          </w:tcPr>
          <w:p w14:paraId="3F2A9DC5" w14:textId="77777777" w:rsidR="00123EAC" w:rsidRPr="00592C02" w:rsidRDefault="00123EAC" w:rsidP="00D02410">
            <w:pPr>
              <w:tabs>
                <w:tab w:val="left" w:pos="1507"/>
              </w:tabs>
            </w:pPr>
            <w:r w:rsidRPr="00592C02">
              <w:t>Required Actions</w:t>
            </w:r>
          </w:p>
        </w:tc>
        <w:tc>
          <w:tcPr>
            <w:tcW w:w="7465" w:type="dxa"/>
          </w:tcPr>
          <w:p w14:paraId="60F36ED9" w14:textId="77777777" w:rsidR="00123EAC" w:rsidRPr="00592C02" w:rsidRDefault="00123EAC" w:rsidP="00D02410">
            <w:r w:rsidRPr="00592C02">
              <w:t>Add, Update and Delete</w:t>
            </w:r>
          </w:p>
        </w:tc>
      </w:tr>
      <w:tr w:rsidR="00123EAC" w:rsidRPr="00592C02" w14:paraId="7EB0E147" w14:textId="77777777" w:rsidTr="00D02410">
        <w:tc>
          <w:tcPr>
            <w:tcW w:w="1885" w:type="dxa"/>
            <w:shd w:val="clear" w:color="auto" w:fill="BFBFBF" w:themeFill="background1" w:themeFillShade="BF"/>
          </w:tcPr>
          <w:p w14:paraId="2245E121" w14:textId="77777777" w:rsidR="00123EAC" w:rsidRPr="00592C02" w:rsidRDefault="00123EAC" w:rsidP="00D02410">
            <w:pPr>
              <w:tabs>
                <w:tab w:val="left" w:pos="1507"/>
              </w:tabs>
            </w:pPr>
            <w:r w:rsidRPr="00592C02">
              <w:t>Grid Columns</w:t>
            </w:r>
          </w:p>
        </w:tc>
        <w:tc>
          <w:tcPr>
            <w:tcW w:w="7465" w:type="dxa"/>
          </w:tcPr>
          <w:p w14:paraId="6DDA7724" w14:textId="7FC410AB" w:rsidR="00123EAC" w:rsidRPr="00592C02" w:rsidRDefault="00123EAC" w:rsidP="00D02410">
            <w:pPr>
              <w:autoSpaceDE w:val="0"/>
              <w:autoSpaceDN w:val="0"/>
              <w:adjustRightInd w:val="0"/>
              <w:spacing w:after="0"/>
              <w:jc w:val="left"/>
            </w:pPr>
            <w:r w:rsidRPr="00592C02">
              <w:t xml:space="preserve">Agent Name, Phone Number, Email Address, Created </w:t>
            </w:r>
            <w:proofErr w:type="gramStart"/>
            <w:r w:rsidRPr="00592C02">
              <w:t>By(</w:t>
            </w:r>
            <w:proofErr w:type="gramEnd"/>
            <w:r w:rsidRPr="00592C02">
              <w:t xml:space="preserve">from </w:t>
            </w:r>
            <w:proofErr w:type="spellStart"/>
            <w:r w:rsidRPr="00592C02">
              <w:t>Users.username</w:t>
            </w:r>
            <w:proofErr w:type="spellEnd"/>
            <w:r w:rsidRPr="00592C02">
              <w:t>)</w:t>
            </w:r>
          </w:p>
          <w:p w14:paraId="71199D35" w14:textId="77777777" w:rsidR="00123EAC" w:rsidRPr="00592C02" w:rsidRDefault="00123EAC" w:rsidP="00D02410">
            <w:pPr>
              <w:autoSpaceDE w:val="0"/>
              <w:autoSpaceDN w:val="0"/>
              <w:adjustRightInd w:val="0"/>
              <w:spacing w:after="0"/>
              <w:jc w:val="left"/>
            </w:pPr>
          </w:p>
        </w:tc>
      </w:tr>
      <w:tr w:rsidR="00123EAC" w:rsidRPr="00592C02" w14:paraId="032DE955" w14:textId="77777777" w:rsidTr="00D02410">
        <w:tc>
          <w:tcPr>
            <w:tcW w:w="1885" w:type="dxa"/>
            <w:shd w:val="clear" w:color="auto" w:fill="BFBFBF" w:themeFill="background1" w:themeFillShade="BF"/>
          </w:tcPr>
          <w:p w14:paraId="62BF57B4" w14:textId="77777777" w:rsidR="00123EAC" w:rsidRPr="00592C02" w:rsidRDefault="00123EAC" w:rsidP="00D02410">
            <w:pPr>
              <w:tabs>
                <w:tab w:val="left" w:pos="1507"/>
              </w:tabs>
            </w:pPr>
            <w:r w:rsidRPr="00592C02">
              <w:t>Search List</w:t>
            </w:r>
          </w:p>
        </w:tc>
        <w:tc>
          <w:tcPr>
            <w:tcW w:w="7465" w:type="dxa"/>
          </w:tcPr>
          <w:p w14:paraId="6194786B" w14:textId="77777777" w:rsidR="00123EAC" w:rsidRPr="00592C02" w:rsidRDefault="00123EAC" w:rsidP="00D02410">
            <w:pPr>
              <w:autoSpaceDE w:val="0"/>
              <w:autoSpaceDN w:val="0"/>
              <w:adjustRightInd w:val="0"/>
              <w:spacing w:after="0"/>
              <w:jc w:val="left"/>
            </w:pPr>
            <w:r w:rsidRPr="00592C02">
              <w:t>Agent Name, Phone Number, Email Address, Created By</w:t>
            </w:r>
          </w:p>
          <w:p w14:paraId="17DC8D85" w14:textId="77777777" w:rsidR="00123EAC" w:rsidRPr="00592C02" w:rsidRDefault="00123EAC" w:rsidP="00D02410"/>
        </w:tc>
      </w:tr>
    </w:tbl>
    <w:p w14:paraId="135D1655" w14:textId="77777777" w:rsidR="00123EAC" w:rsidRPr="00592C02" w:rsidRDefault="00123EAC" w:rsidP="00123EAC">
      <w:pPr>
        <w:rPr>
          <w:b/>
          <w:bCs/>
        </w:rPr>
      </w:pPr>
    </w:p>
    <w:p w14:paraId="752E740C" w14:textId="77777777" w:rsidR="00123EAC" w:rsidRPr="00592C02" w:rsidRDefault="00123EAC" w:rsidP="00123EAC">
      <w:pPr>
        <w:rPr>
          <w:b/>
          <w:bCs/>
        </w:rPr>
      </w:pPr>
      <w:r w:rsidRPr="00592C02">
        <w:rPr>
          <w:b/>
          <w:bCs/>
        </w:rPr>
        <w:t>NOTE: this module will be as the Auto Reporting Agents module, but we have some new restrictions here:</w:t>
      </w:r>
    </w:p>
    <w:p w14:paraId="1226F7E8" w14:textId="77777777" w:rsidR="00123EAC" w:rsidRPr="00592C02" w:rsidRDefault="00123EAC" w:rsidP="00123EAC">
      <w:pPr>
        <w:rPr>
          <w:b/>
          <w:bCs/>
        </w:rPr>
      </w:pPr>
      <w:r w:rsidRPr="00592C02">
        <w:rPr>
          <w:b/>
          <w:bCs/>
        </w:rPr>
        <w:t>Business/Code Rules:</w:t>
      </w:r>
    </w:p>
    <w:tbl>
      <w:tblPr>
        <w:tblStyle w:val="TableGrid"/>
        <w:tblW w:w="0" w:type="auto"/>
        <w:tblLook w:val="04A0" w:firstRow="1" w:lastRow="0" w:firstColumn="1" w:lastColumn="0" w:noHBand="0" w:noVBand="1"/>
      </w:tblPr>
      <w:tblGrid>
        <w:gridCol w:w="9350"/>
      </w:tblGrid>
      <w:tr w:rsidR="00123EAC" w:rsidRPr="00592C02" w14:paraId="58692717" w14:textId="77777777" w:rsidTr="00D02410">
        <w:tc>
          <w:tcPr>
            <w:tcW w:w="9350" w:type="dxa"/>
          </w:tcPr>
          <w:p w14:paraId="7C014962" w14:textId="77777777" w:rsidR="00123EAC" w:rsidRPr="00592C02" w:rsidRDefault="00123EAC" w:rsidP="00123EAC">
            <w:pPr>
              <w:pStyle w:val="ListParagraph"/>
              <w:numPr>
                <w:ilvl w:val="1"/>
                <w:numId w:val="3"/>
              </w:numPr>
              <w:spacing w:after="0"/>
              <w:jc w:val="left"/>
            </w:pPr>
            <w:r w:rsidRPr="00592C02">
              <w:t xml:space="preserve">Will have new column </w:t>
            </w:r>
            <w:proofErr w:type="spellStart"/>
            <w:r w:rsidRPr="00592C02">
              <w:t>Account_HolderID</w:t>
            </w:r>
            <w:proofErr w:type="spellEnd"/>
            <w:r w:rsidRPr="00592C02">
              <w:t>, this will appear only if the logged in account holder type is Admin.</w:t>
            </w:r>
          </w:p>
        </w:tc>
      </w:tr>
      <w:tr w:rsidR="00123EAC" w:rsidRPr="00592C02" w14:paraId="03C766A1" w14:textId="77777777" w:rsidTr="00D02410">
        <w:tc>
          <w:tcPr>
            <w:tcW w:w="9350" w:type="dxa"/>
          </w:tcPr>
          <w:p w14:paraId="550D8C2C" w14:textId="77777777" w:rsidR="00123EAC" w:rsidRPr="00592C02" w:rsidRDefault="00123EAC" w:rsidP="00123EAC">
            <w:pPr>
              <w:pStyle w:val="ListParagraph"/>
              <w:numPr>
                <w:ilvl w:val="1"/>
                <w:numId w:val="3"/>
              </w:numPr>
              <w:spacing w:after="0"/>
              <w:jc w:val="left"/>
            </w:pPr>
            <w:r w:rsidRPr="00592C02">
              <w:t>Regarding the uniqueness (</w:t>
            </w:r>
            <w:proofErr w:type="spellStart"/>
            <w:proofErr w:type="gramStart"/>
            <w:r w:rsidRPr="00592C02">
              <w:t>Name,Phone</w:t>
            </w:r>
            <w:proofErr w:type="gramEnd"/>
            <w:r w:rsidRPr="00592C02">
              <w:t>,Email</w:t>
            </w:r>
            <w:proofErr w:type="spellEnd"/>
            <w:r w:rsidRPr="00592C02">
              <w:t>) they will be unique per the account holder type .</w:t>
            </w:r>
          </w:p>
        </w:tc>
      </w:tr>
    </w:tbl>
    <w:p w14:paraId="13B8DE85" w14:textId="77777777" w:rsidR="00123EAC" w:rsidRPr="00592C02" w:rsidRDefault="00123EAC" w:rsidP="00123EAC">
      <w:pPr>
        <w:rPr>
          <w:sz w:val="18"/>
          <w:szCs w:val="18"/>
        </w:rPr>
      </w:pPr>
    </w:p>
    <w:p w14:paraId="7992D427" w14:textId="2BC1FC2B" w:rsidR="00123EAC" w:rsidRDefault="00123EAC" w:rsidP="00123EAC">
      <w:pPr>
        <w:pStyle w:val="Heading2"/>
      </w:pPr>
      <w:bookmarkStart w:id="17" w:name="_Toc68167986"/>
      <w:r w:rsidRPr="00592C02">
        <w:t>Notifications Templates</w:t>
      </w:r>
      <w:bookmarkEnd w:id="17"/>
    </w:p>
    <w:p w14:paraId="632C2527" w14:textId="5E964F75" w:rsidR="00972EED" w:rsidRPr="00E90907" w:rsidRDefault="00972EED" w:rsidP="00972EED">
      <w:pPr>
        <w:rPr>
          <w:b/>
          <w:bCs/>
          <w:i/>
          <w:iCs/>
          <w:color w:val="FF0000"/>
          <w:sz w:val="22"/>
          <w:szCs w:val="22"/>
          <w:u w:val="single"/>
        </w:rPr>
      </w:pPr>
      <w:r w:rsidRPr="00E90907">
        <w:rPr>
          <w:b/>
          <w:bCs/>
          <w:i/>
          <w:iCs/>
          <w:color w:val="FF0000"/>
          <w:sz w:val="22"/>
          <w:szCs w:val="22"/>
          <w:u w:val="single"/>
        </w:rPr>
        <w:t>Note: all actions on th</w:t>
      </w:r>
      <w:r>
        <w:rPr>
          <w:b/>
          <w:bCs/>
          <w:i/>
          <w:iCs/>
          <w:color w:val="FF0000"/>
          <w:sz w:val="22"/>
          <w:szCs w:val="22"/>
          <w:u w:val="single"/>
        </w:rPr>
        <w:t>is module</w:t>
      </w:r>
      <w:r w:rsidRPr="00E90907">
        <w:rPr>
          <w:b/>
          <w:bCs/>
          <w:i/>
          <w:iCs/>
          <w:color w:val="FF0000"/>
          <w:sz w:val="22"/>
          <w:szCs w:val="22"/>
          <w:u w:val="single"/>
        </w:rPr>
        <w:t xml:space="preserve">, </w:t>
      </w:r>
      <w:r>
        <w:rPr>
          <w:b/>
          <w:bCs/>
          <w:i/>
          <w:iCs/>
          <w:color w:val="FF0000"/>
          <w:sz w:val="22"/>
          <w:szCs w:val="22"/>
          <w:u w:val="single"/>
        </w:rPr>
        <w:t>will be from web side</w:t>
      </w:r>
      <w:r w:rsidRPr="00E90907">
        <w:rPr>
          <w:b/>
          <w:bCs/>
          <w:i/>
          <w:iCs/>
          <w:color w:val="FF0000"/>
          <w:sz w:val="22"/>
          <w:szCs w:val="22"/>
          <w:u w:val="single"/>
        </w:rPr>
        <w:t>.</w:t>
      </w:r>
    </w:p>
    <w:tbl>
      <w:tblPr>
        <w:tblStyle w:val="TableGrid"/>
        <w:tblW w:w="0" w:type="auto"/>
        <w:tblLook w:val="04A0" w:firstRow="1" w:lastRow="0" w:firstColumn="1" w:lastColumn="0" w:noHBand="0" w:noVBand="1"/>
      </w:tblPr>
      <w:tblGrid>
        <w:gridCol w:w="1885"/>
        <w:gridCol w:w="7465"/>
      </w:tblGrid>
      <w:tr w:rsidR="00123EAC" w:rsidRPr="00592C02" w14:paraId="3041F367" w14:textId="77777777" w:rsidTr="00D02410">
        <w:tc>
          <w:tcPr>
            <w:tcW w:w="1885" w:type="dxa"/>
            <w:shd w:val="clear" w:color="auto" w:fill="BFBFBF" w:themeFill="background1" w:themeFillShade="BF"/>
          </w:tcPr>
          <w:p w14:paraId="10E1E3DE" w14:textId="77777777" w:rsidR="00123EAC" w:rsidRPr="00592C02" w:rsidRDefault="00123EAC" w:rsidP="00D02410">
            <w:r w:rsidRPr="00592C02">
              <w:lastRenderedPageBreak/>
              <w:t>Module Name</w:t>
            </w:r>
          </w:p>
        </w:tc>
        <w:tc>
          <w:tcPr>
            <w:tcW w:w="7465" w:type="dxa"/>
          </w:tcPr>
          <w:p w14:paraId="44EF6D53" w14:textId="77777777" w:rsidR="00123EAC" w:rsidRPr="00592C02" w:rsidRDefault="00123EAC" w:rsidP="00D02410">
            <w:r w:rsidRPr="00592C02">
              <w:t>Notifications Templates</w:t>
            </w:r>
          </w:p>
        </w:tc>
      </w:tr>
      <w:tr w:rsidR="00123EAC" w:rsidRPr="00592C02" w14:paraId="126FB6F8" w14:textId="77777777" w:rsidTr="00D02410">
        <w:tc>
          <w:tcPr>
            <w:tcW w:w="1885" w:type="dxa"/>
            <w:shd w:val="clear" w:color="auto" w:fill="BFBFBF" w:themeFill="background1" w:themeFillShade="BF"/>
          </w:tcPr>
          <w:p w14:paraId="6D237F9F" w14:textId="77777777" w:rsidR="00123EAC" w:rsidRPr="00592C02" w:rsidRDefault="00123EAC" w:rsidP="00D02410">
            <w:r w:rsidRPr="00592C02">
              <w:t xml:space="preserve">Source Table  </w:t>
            </w:r>
          </w:p>
        </w:tc>
        <w:tc>
          <w:tcPr>
            <w:tcW w:w="7465" w:type="dxa"/>
          </w:tcPr>
          <w:p w14:paraId="05E3E25D" w14:textId="77777777" w:rsidR="00123EAC" w:rsidRPr="00592C02" w:rsidRDefault="00123EAC" w:rsidP="00D02410">
            <w:proofErr w:type="spellStart"/>
            <w:r w:rsidRPr="00592C02">
              <w:t>notifications_templates</w:t>
            </w:r>
            <w:proofErr w:type="spellEnd"/>
          </w:p>
        </w:tc>
      </w:tr>
      <w:tr w:rsidR="00123EAC" w:rsidRPr="00592C02" w14:paraId="0B66F4E1" w14:textId="77777777" w:rsidTr="00D02410">
        <w:tc>
          <w:tcPr>
            <w:tcW w:w="1885" w:type="dxa"/>
            <w:shd w:val="clear" w:color="auto" w:fill="BFBFBF" w:themeFill="background1" w:themeFillShade="BF"/>
          </w:tcPr>
          <w:p w14:paraId="62CB0FE0" w14:textId="77777777" w:rsidR="00123EAC" w:rsidRPr="00592C02" w:rsidRDefault="00123EAC" w:rsidP="00D02410">
            <w:pPr>
              <w:tabs>
                <w:tab w:val="left" w:pos="1507"/>
              </w:tabs>
            </w:pPr>
            <w:r w:rsidRPr="00592C02">
              <w:t>Required Actions</w:t>
            </w:r>
          </w:p>
        </w:tc>
        <w:tc>
          <w:tcPr>
            <w:tcW w:w="7465" w:type="dxa"/>
          </w:tcPr>
          <w:p w14:paraId="232CDEAA" w14:textId="77777777" w:rsidR="00123EAC" w:rsidRPr="00592C02" w:rsidRDefault="00123EAC" w:rsidP="00D02410">
            <w:r w:rsidRPr="00592C02">
              <w:t>Update</w:t>
            </w:r>
          </w:p>
        </w:tc>
      </w:tr>
      <w:tr w:rsidR="00123EAC" w:rsidRPr="00592C02" w14:paraId="38D0EC8B" w14:textId="77777777" w:rsidTr="00D02410">
        <w:tc>
          <w:tcPr>
            <w:tcW w:w="1885" w:type="dxa"/>
            <w:shd w:val="clear" w:color="auto" w:fill="BFBFBF" w:themeFill="background1" w:themeFillShade="BF"/>
          </w:tcPr>
          <w:p w14:paraId="07CD1C68" w14:textId="77777777" w:rsidR="00123EAC" w:rsidRPr="00592C02" w:rsidRDefault="00123EAC" w:rsidP="00D02410">
            <w:pPr>
              <w:tabs>
                <w:tab w:val="left" w:pos="1507"/>
              </w:tabs>
            </w:pPr>
            <w:r w:rsidRPr="00592C02">
              <w:t>Grid Columns</w:t>
            </w:r>
          </w:p>
        </w:tc>
        <w:tc>
          <w:tcPr>
            <w:tcW w:w="7465" w:type="dxa"/>
          </w:tcPr>
          <w:p w14:paraId="62C76BE4" w14:textId="77777777" w:rsidR="00123EAC" w:rsidRPr="00592C02" w:rsidRDefault="00123EAC" w:rsidP="00D02410">
            <w:r w:rsidRPr="00592C02">
              <w:t xml:space="preserve">Template Name:  </w:t>
            </w:r>
            <w:proofErr w:type="spellStart"/>
            <w:r w:rsidRPr="00592C02">
              <w:t>notifications_</w:t>
            </w:r>
            <w:proofErr w:type="gramStart"/>
            <w:r w:rsidRPr="00592C02">
              <w:t>templates.type</w:t>
            </w:r>
            <w:proofErr w:type="spellEnd"/>
            <w:proofErr w:type="gramEnd"/>
            <w:r w:rsidRPr="00592C02">
              <w:t>('1:Zones Protections, 2:VIPS Protection , 3:Spatial Density , 4: Groups Tracking, 5: Events Monitoring ')</w:t>
            </w:r>
          </w:p>
          <w:p w14:paraId="1782E6D1" w14:textId="77777777" w:rsidR="00123EAC" w:rsidRPr="00592C02" w:rsidRDefault="00123EAC" w:rsidP="00D02410">
            <w:pPr>
              <w:autoSpaceDE w:val="0"/>
              <w:autoSpaceDN w:val="0"/>
              <w:adjustRightInd w:val="0"/>
              <w:spacing w:after="0"/>
              <w:jc w:val="left"/>
              <w:rPr>
                <w:rFonts w:ascii="Consolas" w:hAnsi="Consolas" w:cs="Consolas"/>
                <w:color w:val="0000FF"/>
                <w:sz w:val="19"/>
                <w:szCs w:val="19"/>
              </w:rPr>
            </w:pPr>
            <w:r w:rsidRPr="00592C02">
              <w:t xml:space="preserve"> </w:t>
            </w:r>
          </w:p>
          <w:p w14:paraId="13DDA35D" w14:textId="77777777" w:rsidR="00123EAC" w:rsidRPr="00592C02" w:rsidRDefault="00123EAC" w:rsidP="00D02410">
            <w:pPr>
              <w:autoSpaceDE w:val="0"/>
              <w:autoSpaceDN w:val="0"/>
              <w:adjustRightInd w:val="0"/>
              <w:spacing w:after="0"/>
              <w:jc w:val="left"/>
              <w:rPr>
                <w:rFonts w:ascii="Consolas" w:hAnsi="Consolas" w:cs="Consolas"/>
                <w:color w:val="0000FF"/>
                <w:sz w:val="19"/>
                <w:szCs w:val="19"/>
              </w:rPr>
            </w:pPr>
          </w:p>
        </w:tc>
      </w:tr>
      <w:tr w:rsidR="00123EAC" w:rsidRPr="00592C02" w14:paraId="4ABB4862" w14:textId="77777777" w:rsidTr="00D02410">
        <w:tc>
          <w:tcPr>
            <w:tcW w:w="1885" w:type="dxa"/>
            <w:shd w:val="clear" w:color="auto" w:fill="BFBFBF" w:themeFill="background1" w:themeFillShade="BF"/>
          </w:tcPr>
          <w:p w14:paraId="420F6E75" w14:textId="77777777" w:rsidR="00123EAC" w:rsidRPr="00592C02" w:rsidRDefault="00123EAC" w:rsidP="00D02410">
            <w:pPr>
              <w:tabs>
                <w:tab w:val="left" w:pos="1507"/>
              </w:tabs>
            </w:pPr>
            <w:r w:rsidRPr="00592C02">
              <w:t>Search List</w:t>
            </w:r>
          </w:p>
        </w:tc>
        <w:tc>
          <w:tcPr>
            <w:tcW w:w="7465" w:type="dxa"/>
          </w:tcPr>
          <w:p w14:paraId="650D4FCD" w14:textId="77777777" w:rsidR="00123EAC" w:rsidRPr="00592C02" w:rsidRDefault="00123EAC" w:rsidP="00D02410">
            <w:r w:rsidRPr="00592C02">
              <w:t>Template Name</w:t>
            </w:r>
          </w:p>
        </w:tc>
      </w:tr>
    </w:tbl>
    <w:p w14:paraId="0DD4BA6F" w14:textId="77777777" w:rsidR="00123EAC" w:rsidRPr="00592C02" w:rsidRDefault="00123EAC" w:rsidP="00123EAC">
      <w:pPr>
        <w:rPr>
          <w:b/>
          <w:bCs/>
        </w:rPr>
      </w:pPr>
    </w:p>
    <w:p w14:paraId="3500FE34" w14:textId="77777777" w:rsidR="00123EAC" w:rsidRPr="00592C02" w:rsidRDefault="00123EAC" w:rsidP="00123EAC">
      <w:pPr>
        <w:rPr>
          <w:b/>
          <w:bCs/>
        </w:rPr>
      </w:pPr>
      <w:r w:rsidRPr="00592C02">
        <w:rPr>
          <w:b/>
          <w:bCs/>
        </w:rPr>
        <w:t>Columns Detailed Specifications:</w:t>
      </w:r>
    </w:p>
    <w:tbl>
      <w:tblPr>
        <w:tblStyle w:val="TableGrid"/>
        <w:tblW w:w="9623" w:type="dxa"/>
        <w:tblLook w:val="04A0" w:firstRow="1" w:lastRow="0" w:firstColumn="1" w:lastColumn="0" w:noHBand="0" w:noVBand="1"/>
      </w:tblPr>
      <w:tblGrid>
        <w:gridCol w:w="811"/>
        <w:gridCol w:w="2867"/>
        <w:gridCol w:w="560"/>
        <w:gridCol w:w="577"/>
        <w:gridCol w:w="742"/>
        <w:gridCol w:w="504"/>
        <w:gridCol w:w="782"/>
        <w:gridCol w:w="625"/>
        <w:gridCol w:w="672"/>
        <w:gridCol w:w="818"/>
        <w:gridCol w:w="665"/>
      </w:tblGrid>
      <w:tr w:rsidR="00123EAC" w:rsidRPr="00592C02" w14:paraId="7E6579F8" w14:textId="77777777" w:rsidTr="00D02410">
        <w:trPr>
          <w:trHeight w:val="328"/>
        </w:trPr>
        <w:tc>
          <w:tcPr>
            <w:tcW w:w="811" w:type="dxa"/>
            <w:shd w:val="clear" w:color="auto" w:fill="FFE07D"/>
          </w:tcPr>
          <w:p w14:paraId="0224EE7B" w14:textId="77777777" w:rsidR="00123EAC" w:rsidRPr="00592C02" w:rsidRDefault="00123EAC" w:rsidP="00D02410">
            <w:pPr>
              <w:rPr>
                <w:b/>
                <w:bCs/>
                <w:sz w:val="16"/>
                <w:szCs w:val="16"/>
              </w:rPr>
            </w:pPr>
            <w:r w:rsidRPr="00592C02">
              <w:rPr>
                <w:b/>
                <w:bCs/>
                <w:sz w:val="16"/>
                <w:szCs w:val="16"/>
              </w:rPr>
              <w:t>Display Name</w:t>
            </w:r>
          </w:p>
        </w:tc>
        <w:tc>
          <w:tcPr>
            <w:tcW w:w="2867" w:type="dxa"/>
            <w:shd w:val="clear" w:color="auto" w:fill="FFE07D"/>
          </w:tcPr>
          <w:p w14:paraId="5DDD9323" w14:textId="77777777" w:rsidR="00123EAC" w:rsidRPr="00592C02" w:rsidRDefault="00123EAC" w:rsidP="00D02410">
            <w:pPr>
              <w:rPr>
                <w:b/>
                <w:bCs/>
                <w:sz w:val="16"/>
                <w:szCs w:val="16"/>
              </w:rPr>
            </w:pPr>
            <w:r w:rsidRPr="00592C02">
              <w:rPr>
                <w:b/>
                <w:bCs/>
                <w:sz w:val="16"/>
                <w:szCs w:val="16"/>
              </w:rPr>
              <w:t>Field Data</w:t>
            </w:r>
          </w:p>
        </w:tc>
        <w:tc>
          <w:tcPr>
            <w:tcW w:w="560" w:type="dxa"/>
            <w:shd w:val="clear" w:color="auto" w:fill="FFE07D"/>
          </w:tcPr>
          <w:p w14:paraId="1862973C" w14:textId="77777777" w:rsidR="00123EAC" w:rsidRPr="00592C02" w:rsidRDefault="00123EAC" w:rsidP="00D02410">
            <w:pPr>
              <w:rPr>
                <w:b/>
                <w:bCs/>
                <w:sz w:val="16"/>
                <w:szCs w:val="16"/>
              </w:rPr>
            </w:pPr>
            <w:r w:rsidRPr="00592C02">
              <w:rPr>
                <w:b/>
                <w:bCs/>
                <w:sz w:val="16"/>
                <w:szCs w:val="16"/>
              </w:rPr>
              <w:t>Field Type</w:t>
            </w:r>
          </w:p>
        </w:tc>
        <w:tc>
          <w:tcPr>
            <w:tcW w:w="577" w:type="dxa"/>
            <w:shd w:val="clear" w:color="auto" w:fill="FFE07D"/>
          </w:tcPr>
          <w:p w14:paraId="1950AA65" w14:textId="77777777" w:rsidR="00123EAC" w:rsidRPr="00592C02" w:rsidRDefault="00123EAC" w:rsidP="00D02410">
            <w:pPr>
              <w:rPr>
                <w:b/>
                <w:bCs/>
                <w:sz w:val="16"/>
                <w:szCs w:val="16"/>
              </w:rPr>
            </w:pPr>
            <w:r w:rsidRPr="00592C02">
              <w:rPr>
                <w:b/>
                <w:bCs/>
                <w:sz w:val="16"/>
                <w:szCs w:val="16"/>
              </w:rPr>
              <w:t>Input Type</w:t>
            </w:r>
          </w:p>
        </w:tc>
        <w:tc>
          <w:tcPr>
            <w:tcW w:w="742" w:type="dxa"/>
            <w:shd w:val="clear" w:color="auto" w:fill="FFE07D"/>
          </w:tcPr>
          <w:p w14:paraId="46A5B71D" w14:textId="77777777" w:rsidR="00123EAC" w:rsidRPr="00592C02" w:rsidRDefault="00123EAC" w:rsidP="00D02410">
            <w:pPr>
              <w:rPr>
                <w:b/>
                <w:bCs/>
                <w:sz w:val="16"/>
                <w:szCs w:val="16"/>
              </w:rPr>
            </w:pPr>
            <w:r w:rsidRPr="00592C02">
              <w:rPr>
                <w:b/>
                <w:bCs/>
                <w:sz w:val="16"/>
                <w:szCs w:val="16"/>
              </w:rPr>
              <w:t>Editable</w:t>
            </w:r>
          </w:p>
        </w:tc>
        <w:tc>
          <w:tcPr>
            <w:tcW w:w="504" w:type="dxa"/>
            <w:shd w:val="clear" w:color="auto" w:fill="FFE07D"/>
          </w:tcPr>
          <w:p w14:paraId="5E6EA5E1" w14:textId="77777777" w:rsidR="00123EAC" w:rsidRPr="00592C02" w:rsidRDefault="00123EAC" w:rsidP="00D02410">
            <w:pPr>
              <w:rPr>
                <w:b/>
                <w:bCs/>
                <w:sz w:val="16"/>
                <w:szCs w:val="16"/>
              </w:rPr>
            </w:pPr>
            <w:r w:rsidRPr="00592C02">
              <w:rPr>
                <w:b/>
                <w:bCs/>
                <w:sz w:val="16"/>
                <w:szCs w:val="16"/>
              </w:rPr>
              <w:t>O/M</w:t>
            </w:r>
          </w:p>
        </w:tc>
        <w:tc>
          <w:tcPr>
            <w:tcW w:w="782" w:type="dxa"/>
            <w:shd w:val="clear" w:color="auto" w:fill="FFE07D"/>
          </w:tcPr>
          <w:p w14:paraId="55DE9A7A" w14:textId="77777777" w:rsidR="00123EAC" w:rsidRPr="00592C02" w:rsidRDefault="00123EAC" w:rsidP="00D02410">
            <w:pPr>
              <w:rPr>
                <w:b/>
                <w:bCs/>
                <w:sz w:val="16"/>
                <w:szCs w:val="16"/>
              </w:rPr>
            </w:pPr>
            <w:r w:rsidRPr="00592C02">
              <w:rPr>
                <w:b/>
                <w:bCs/>
                <w:sz w:val="16"/>
                <w:szCs w:val="16"/>
              </w:rPr>
              <w:t>Business Rule</w:t>
            </w:r>
          </w:p>
        </w:tc>
        <w:tc>
          <w:tcPr>
            <w:tcW w:w="625" w:type="dxa"/>
            <w:shd w:val="clear" w:color="auto" w:fill="FFE07D"/>
          </w:tcPr>
          <w:p w14:paraId="57D9302E" w14:textId="77777777" w:rsidR="00123EAC" w:rsidRPr="00592C02" w:rsidRDefault="00123EAC" w:rsidP="00D02410">
            <w:pPr>
              <w:rPr>
                <w:b/>
                <w:bCs/>
                <w:sz w:val="16"/>
                <w:szCs w:val="16"/>
              </w:rPr>
            </w:pPr>
            <w:r w:rsidRPr="00592C02">
              <w:rPr>
                <w:b/>
                <w:bCs/>
                <w:sz w:val="16"/>
                <w:szCs w:val="16"/>
              </w:rPr>
              <w:t>DB Action</w:t>
            </w:r>
          </w:p>
        </w:tc>
        <w:tc>
          <w:tcPr>
            <w:tcW w:w="672" w:type="dxa"/>
            <w:shd w:val="clear" w:color="auto" w:fill="FFE07D"/>
          </w:tcPr>
          <w:p w14:paraId="421A4A33" w14:textId="77777777" w:rsidR="00123EAC" w:rsidRPr="00592C02" w:rsidRDefault="00123EAC" w:rsidP="00D02410">
            <w:pPr>
              <w:rPr>
                <w:b/>
                <w:bCs/>
                <w:sz w:val="16"/>
                <w:szCs w:val="16"/>
              </w:rPr>
            </w:pPr>
            <w:r w:rsidRPr="00592C02">
              <w:rPr>
                <w:b/>
                <w:bCs/>
                <w:sz w:val="16"/>
                <w:szCs w:val="16"/>
              </w:rPr>
              <w:t>Is Unique</w:t>
            </w:r>
          </w:p>
          <w:p w14:paraId="059D592D" w14:textId="77777777" w:rsidR="00123EAC" w:rsidRPr="00592C02" w:rsidRDefault="00123EAC" w:rsidP="00D02410">
            <w:pPr>
              <w:rPr>
                <w:b/>
                <w:bCs/>
                <w:sz w:val="16"/>
                <w:szCs w:val="16"/>
              </w:rPr>
            </w:pPr>
            <w:r w:rsidRPr="00592C02">
              <w:rPr>
                <w:b/>
                <w:bCs/>
                <w:sz w:val="16"/>
                <w:szCs w:val="16"/>
              </w:rPr>
              <w:t>Y/N</w:t>
            </w:r>
          </w:p>
        </w:tc>
        <w:tc>
          <w:tcPr>
            <w:tcW w:w="818" w:type="dxa"/>
            <w:shd w:val="clear" w:color="auto" w:fill="FFE07D"/>
          </w:tcPr>
          <w:p w14:paraId="0072D43D" w14:textId="77777777" w:rsidR="00123EAC" w:rsidRPr="00592C02" w:rsidRDefault="00123EAC" w:rsidP="00D02410">
            <w:pPr>
              <w:rPr>
                <w:b/>
                <w:bCs/>
                <w:sz w:val="16"/>
                <w:szCs w:val="16"/>
              </w:rPr>
            </w:pPr>
            <w:r w:rsidRPr="00592C02">
              <w:rPr>
                <w:b/>
                <w:bCs/>
                <w:sz w:val="16"/>
                <w:szCs w:val="16"/>
              </w:rPr>
              <w:t>Minimum Length</w:t>
            </w:r>
          </w:p>
        </w:tc>
        <w:tc>
          <w:tcPr>
            <w:tcW w:w="665" w:type="dxa"/>
            <w:shd w:val="clear" w:color="auto" w:fill="FFE07D"/>
          </w:tcPr>
          <w:p w14:paraId="5044E72D" w14:textId="77777777" w:rsidR="00123EAC" w:rsidRPr="00592C02" w:rsidRDefault="00123EAC" w:rsidP="00D02410">
            <w:pPr>
              <w:rPr>
                <w:b/>
                <w:bCs/>
                <w:sz w:val="16"/>
                <w:szCs w:val="16"/>
              </w:rPr>
            </w:pPr>
            <w:r w:rsidRPr="00592C02">
              <w:rPr>
                <w:b/>
                <w:bCs/>
                <w:sz w:val="16"/>
                <w:szCs w:val="16"/>
              </w:rPr>
              <w:t>Max Length</w:t>
            </w:r>
          </w:p>
        </w:tc>
      </w:tr>
      <w:tr w:rsidR="00123EAC" w:rsidRPr="00592C02" w14:paraId="0B7323AF" w14:textId="77777777" w:rsidTr="00D02410">
        <w:trPr>
          <w:trHeight w:val="159"/>
        </w:trPr>
        <w:tc>
          <w:tcPr>
            <w:tcW w:w="811" w:type="dxa"/>
          </w:tcPr>
          <w:p w14:paraId="1605157C" w14:textId="77777777" w:rsidR="00123EAC" w:rsidRPr="00592C02" w:rsidRDefault="00123EAC" w:rsidP="00D02410">
            <w:pPr>
              <w:rPr>
                <w:sz w:val="18"/>
                <w:szCs w:val="18"/>
              </w:rPr>
            </w:pPr>
            <w:r w:rsidRPr="00592C02">
              <w:rPr>
                <w:sz w:val="18"/>
                <w:szCs w:val="18"/>
              </w:rPr>
              <w:t>Template Name</w:t>
            </w:r>
          </w:p>
        </w:tc>
        <w:tc>
          <w:tcPr>
            <w:tcW w:w="2867" w:type="dxa"/>
          </w:tcPr>
          <w:p w14:paraId="5C15E939" w14:textId="77777777" w:rsidR="00123EAC" w:rsidRPr="00592C02" w:rsidRDefault="00123EAC" w:rsidP="00D02410">
            <w:pPr>
              <w:rPr>
                <w:sz w:val="18"/>
                <w:szCs w:val="18"/>
              </w:rPr>
            </w:pPr>
            <w:proofErr w:type="spellStart"/>
            <w:r w:rsidRPr="00592C02">
              <w:t>notifications_</w:t>
            </w:r>
            <w:proofErr w:type="gramStart"/>
            <w:r w:rsidRPr="00592C02">
              <w:t>templates.type</w:t>
            </w:r>
            <w:proofErr w:type="spellEnd"/>
            <w:proofErr w:type="gramEnd"/>
            <w:r w:rsidRPr="00592C02">
              <w:t>('1:Zones Protections, 2:VIPS Protection , 3:Spatial Density , 4: Groups Tracking, 5: Events Monitoring ')</w:t>
            </w:r>
          </w:p>
        </w:tc>
        <w:tc>
          <w:tcPr>
            <w:tcW w:w="560" w:type="dxa"/>
          </w:tcPr>
          <w:p w14:paraId="4FA10BDE" w14:textId="77777777" w:rsidR="00123EAC" w:rsidRPr="00592C02" w:rsidRDefault="00123EAC" w:rsidP="00D02410">
            <w:pPr>
              <w:rPr>
                <w:sz w:val="18"/>
                <w:szCs w:val="18"/>
              </w:rPr>
            </w:pPr>
            <w:r w:rsidRPr="00592C02">
              <w:rPr>
                <w:sz w:val="18"/>
                <w:szCs w:val="18"/>
              </w:rPr>
              <w:t>Input Text</w:t>
            </w:r>
          </w:p>
        </w:tc>
        <w:tc>
          <w:tcPr>
            <w:tcW w:w="577" w:type="dxa"/>
          </w:tcPr>
          <w:p w14:paraId="70512D85" w14:textId="77777777" w:rsidR="00123EAC" w:rsidRPr="00592C02" w:rsidRDefault="00123EAC" w:rsidP="00D02410">
            <w:pPr>
              <w:rPr>
                <w:sz w:val="18"/>
                <w:szCs w:val="18"/>
              </w:rPr>
            </w:pPr>
            <w:r w:rsidRPr="00592C02">
              <w:rPr>
                <w:sz w:val="18"/>
                <w:szCs w:val="18"/>
              </w:rPr>
              <w:t>N/A</w:t>
            </w:r>
          </w:p>
        </w:tc>
        <w:tc>
          <w:tcPr>
            <w:tcW w:w="742" w:type="dxa"/>
          </w:tcPr>
          <w:p w14:paraId="754C3A67" w14:textId="77777777" w:rsidR="00123EAC" w:rsidRPr="00592C02" w:rsidRDefault="00123EAC" w:rsidP="00D02410">
            <w:pPr>
              <w:rPr>
                <w:sz w:val="18"/>
                <w:szCs w:val="18"/>
              </w:rPr>
            </w:pPr>
            <w:r w:rsidRPr="00592C02">
              <w:rPr>
                <w:sz w:val="18"/>
                <w:szCs w:val="18"/>
              </w:rPr>
              <w:t>N</w:t>
            </w:r>
          </w:p>
        </w:tc>
        <w:tc>
          <w:tcPr>
            <w:tcW w:w="504" w:type="dxa"/>
          </w:tcPr>
          <w:p w14:paraId="086981A0" w14:textId="77777777" w:rsidR="00123EAC" w:rsidRPr="00592C02" w:rsidRDefault="00123EAC" w:rsidP="00D02410">
            <w:pPr>
              <w:rPr>
                <w:sz w:val="18"/>
                <w:szCs w:val="18"/>
              </w:rPr>
            </w:pPr>
            <w:r w:rsidRPr="00592C02">
              <w:rPr>
                <w:sz w:val="18"/>
                <w:szCs w:val="18"/>
              </w:rPr>
              <w:t>N/A</w:t>
            </w:r>
          </w:p>
        </w:tc>
        <w:tc>
          <w:tcPr>
            <w:tcW w:w="782" w:type="dxa"/>
          </w:tcPr>
          <w:p w14:paraId="529E8282" w14:textId="77777777" w:rsidR="00123EAC" w:rsidRPr="00592C02" w:rsidRDefault="00123EAC" w:rsidP="00D02410">
            <w:pPr>
              <w:rPr>
                <w:sz w:val="18"/>
                <w:szCs w:val="18"/>
              </w:rPr>
            </w:pPr>
            <w:r w:rsidRPr="00592C02">
              <w:rPr>
                <w:sz w:val="18"/>
                <w:szCs w:val="18"/>
              </w:rPr>
              <w:t>N/A</w:t>
            </w:r>
          </w:p>
        </w:tc>
        <w:tc>
          <w:tcPr>
            <w:tcW w:w="625" w:type="dxa"/>
          </w:tcPr>
          <w:p w14:paraId="26019596" w14:textId="77777777" w:rsidR="00123EAC" w:rsidRPr="00592C02" w:rsidRDefault="00123EAC" w:rsidP="00D02410">
            <w:pPr>
              <w:rPr>
                <w:sz w:val="16"/>
                <w:szCs w:val="16"/>
              </w:rPr>
            </w:pPr>
            <w:r w:rsidRPr="00592C02">
              <w:rPr>
                <w:sz w:val="16"/>
                <w:szCs w:val="16"/>
              </w:rPr>
              <w:t>N/A</w:t>
            </w:r>
          </w:p>
        </w:tc>
        <w:tc>
          <w:tcPr>
            <w:tcW w:w="672" w:type="dxa"/>
          </w:tcPr>
          <w:p w14:paraId="25D46599" w14:textId="77777777" w:rsidR="00123EAC" w:rsidRPr="00592C02" w:rsidRDefault="00123EAC" w:rsidP="00D02410">
            <w:pPr>
              <w:rPr>
                <w:sz w:val="18"/>
                <w:szCs w:val="18"/>
              </w:rPr>
            </w:pPr>
            <w:r w:rsidRPr="00592C02">
              <w:rPr>
                <w:sz w:val="18"/>
                <w:szCs w:val="18"/>
              </w:rPr>
              <w:t>N/A</w:t>
            </w:r>
          </w:p>
        </w:tc>
        <w:tc>
          <w:tcPr>
            <w:tcW w:w="818" w:type="dxa"/>
          </w:tcPr>
          <w:p w14:paraId="604A6AB5" w14:textId="77777777" w:rsidR="00123EAC" w:rsidRPr="00592C02" w:rsidRDefault="00123EAC" w:rsidP="00D02410">
            <w:pPr>
              <w:rPr>
                <w:sz w:val="18"/>
                <w:szCs w:val="18"/>
              </w:rPr>
            </w:pPr>
            <w:r w:rsidRPr="00592C02">
              <w:rPr>
                <w:sz w:val="18"/>
                <w:szCs w:val="18"/>
              </w:rPr>
              <w:t>N/A</w:t>
            </w:r>
          </w:p>
        </w:tc>
        <w:tc>
          <w:tcPr>
            <w:tcW w:w="665" w:type="dxa"/>
          </w:tcPr>
          <w:p w14:paraId="21EC9093" w14:textId="77777777" w:rsidR="00123EAC" w:rsidRPr="00592C02" w:rsidRDefault="00123EAC" w:rsidP="00D02410">
            <w:pPr>
              <w:rPr>
                <w:sz w:val="18"/>
                <w:szCs w:val="18"/>
              </w:rPr>
            </w:pPr>
            <w:r w:rsidRPr="00592C02">
              <w:rPr>
                <w:sz w:val="18"/>
                <w:szCs w:val="18"/>
              </w:rPr>
              <w:t>N/A</w:t>
            </w:r>
          </w:p>
        </w:tc>
      </w:tr>
      <w:tr w:rsidR="00123EAC" w:rsidRPr="00592C02" w14:paraId="39E89303" w14:textId="77777777" w:rsidTr="00D02410">
        <w:trPr>
          <w:trHeight w:val="159"/>
        </w:trPr>
        <w:tc>
          <w:tcPr>
            <w:tcW w:w="9623" w:type="dxa"/>
            <w:gridSpan w:val="11"/>
          </w:tcPr>
          <w:p w14:paraId="5B2CA09A" w14:textId="77777777" w:rsidR="00123EAC" w:rsidRDefault="00123EAC" w:rsidP="00D02410">
            <w:pPr>
              <w:rPr>
                <w:sz w:val="18"/>
                <w:szCs w:val="18"/>
              </w:rPr>
            </w:pPr>
          </w:p>
          <w:p w14:paraId="5A1A1E58" w14:textId="77777777" w:rsidR="00123EAC" w:rsidRDefault="00123EAC" w:rsidP="00D02410">
            <w:pPr>
              <w:rPr>
                <w:sz w:val="18"/>
                <w:szCs w:val="18"/>
              </w:rPr>
            </w:pPr>
            <w:r>
              <w:rPr>
                <w:sz w:val="18"/>
                <w:szCs w:val="18"/>
              </w:rPr>
              <w:t xml:space="preserve">We should go through the below JSON and reflect it on the web GUI. </w:t>
            </w:r>
          </w:p>
          <w:p w14:paraId="370AED1C" w14:textId="77777777" w:rsidR="00123EAC" w:rsidRPr="00313006" w:rsidRDefault="00123EAC" w:rsidP="00D02410">
            <w:pPr>
              <w:rPr>
                <w:b/>
                <w:bCs/>
                <w:color w:val="FF0000"/>
                <w:sz w:val="18"/>
                <w:szCs w:val="18"/>
              </w:rPr>
            </w:pPr>
            <w:r w:rsidRPr="00313006">
              <w:rPr>
                <w:b/>
                <w:bCs/>
                <w:color w:val="FF0000"/>
                <w:sz w:val="18"/>
                <w:szCs w:val="18"/>
              </w:rPr>
              <w:t>All elements should be reflected except the Agents.</w:t>
            </w:r>
          </w:p>
          <w:p w14:paraId="39372E87" w14:textId="77777777" w:rsidR="00123EAC" w:rsidRDefault="00123EAC" w:rsidP="00D02410">
            <w:pPr>
              <w:rPr>
                <w:sz w:val="18"/>
                <w:szCs w:val="18"/>
              </w:rPr>
            </w:pPr>
            <w:r>
              <w:rPr>
                <w:sz w:val="18"/>
                <w:szCs w:val="18"/>
              </w:rPr>
              <w:t>NOTE: will receive Array of JSON.</w:t>
            </w:r>
          </w:p>
          <w:p w14:paraId="1500C557" w14:textId="77777777" w:rsidR="00123EAC" w:rsidRPr="004C2AE8" w:rsidRDefault="00123EAC" w:rsidP="00D02410">
            <w:pPr>
              <w:shd w:val="clear" w:color="auto" w:fill="FFFFFF"/>
              <w:spacing w:after="0"/>
              <w:jc w:val="left"/>
              <w:rPr>
                <w:rFonts w:ascii="Segoe UI" w:hAnsi="Segoe UI" w:cs="Segoe UI"/>
                <w:color w:val="252423"/>
                <w:sz w:val="21"/>
                <w:szCs w:val="21"/>
              </w:rPr>
            </w:pPr>
            <w:r w:rsidRPr="004C2AE8">
              <w:rPr>
                <w:rFonts w:ascii="Segoe UI" w:hAnsi="Segoe UI" w:cs="Segoe UI"/>
                <w:color w:val="252423"/>
                <w:sz w:val="21"/>
                <w:szCs w:val="21"/>
              </w:rPr>
              <w:t>"action": {​​​​             </w:t>
            </w:r>
            <w:r w:rsidRPr="004C2AE8">
              <w:rPr>
                <w:rFonts w:ascii="Segoe UI" w:hAnsi="Segoe UI" w:cs="Segoe UI"/>
                <w:color w:val="252423"/>
                <w:sz w:val="21"/>
                <w:szCs w:val="21"/>
              </w:rPr>
              <w:br/>
              <w:t>    "</w:t>
            </w:r>
            <w:proofErr w:type="spellStart"/>
            <w:r w:rsidRPr="004C2AE8">
              <w:rPr>
                <w:rFonts w:ascii="Segoe UI" w:hAnsi="Segoe UI" w:cs="Segoe UI"/>
                <w:color w:val="252423"/>
                <w:sz w:val="21"/>
                <w:szCs w:val="21"/>
              </w:rPr>
              <w:t>type":"http</w:t>
            </w:r>
            <w:proofErr w:type="spellEnd"/>
            <w:r w:rsidRPr="004C2AE8">
              <w:rPr>
                <w:rFonts w:ascii="Segoe UI" w:hAnsi="Segoe UI" w:cs="Segoe UI"/>
                <w:color w:val="252423"/>
                <w:sz w:val="21"/>
                <w:szCs w:val="21"/>
              </w:rPr>
              <w:t>",</w:t>
            </w:r>
            <w:r w:rsidRPr="004C2AE8">
              <w:rPr>
                <w:rFonts w:ascii="Segoe UI" w:hAnsi="Segoe UI" w:cs="Segoe UI"/>
                <w:color w:val="252423"/>
                <w:sz w:val="21"/>
                <w:szCs w:val="21"/>
              </w:rPr>
              <w:br/>
              <w:t>    "parameters": {​​​​​​​​​​​</w:t>
            </w:r>
            <w:r w:rsidRPr="004C2AE8">
              <w:rPr>
                <w:rFonts w:ascii="Segoe UI" w:hAnsi="Segoe UI" w:cs="Segoe UI"/>
                <w:color w:val="252423"/>
                <w:sz w:val="21"/>
                <w:szCs w:val="21"/>
              </w:rPr>
              <w:br/>
              <w:t>        "http-rest-</w:t>
            </w:r>
            <w:proofErr w:type="spellStart"/>
            <w:r w:rsidRPr="004C2AE8">
              <w:rPr>
                <w:rFonts w:ascii="Segoe UI" w:hAnsi="Segoe UI" w:cs="Segoe UI"/>
                <w:color w:val="252423"/>
                <w:sz w:val="21"/>
                <w:szCs w:val="21"/>
              </w:rPr>
              <w:t>url</w:t>
            </w:r>
            <w:proofErr w:type="spellEnd"/>
            <w:r w:rsidRPr="004C2AE8">
              <w:rPr>
                <w:rFonts w:ascii="Segoe UI" w:hAnsi="Segoe UI" w:cs="Segoe UI"/>
                <w:color w:val="252423"/>
                <w:sz w:val="21"/>
                <w:szCs w:val="21"/>
              </w:rPr>
              <w:t>":"",</w:t>
            </w:r>
            <w:r w:rsidRPr="004C2AE8">
              <w:rPr>
                <w:rFonts w:ascii="Segoe UI" w:hAnsi="Segoe UI" w:cs="Segoe UI"/>
                <w:color w:val="252423"/>
                <w:sz w:val="21"/>
                <w:szCs w:val="21"/>
              </w:rPr>
              <w:br/>
              <w:t>        "http-request-type":"",</w:t>
            </w:r>
            <w:r w:rsidRPr="004C2AE8">
              <w:rPr>
                <w:rFonts w:ascii="Segoe UI" w:hAnsi="Segoe UI" w:cs="Segoe UI"/>
                <w:color w:val="252423"/>
                <w:sz w:val="21"/>
                <w:szCs w:val="21"/>
              </w:rPr>
              <w:br/>
              <w:t>        "</w:t>
            </w:r>
            <w:proofErr w:type="spellStart"/>
            <w:r w:rsidRPr="004C2AE8">
              <w:rPr>
                <w:rFonts w:ascii="Segoe UI" w:hAnsi="Segoe UI" w:cs="Segoe UI"/>
                <w:color w:val="252423"/>
                <w:sz w:val="21"/>
                <w:szCs w:val="21"/>
              </w:rPr>
              <w:t>http-request-body":"body</w:t>
            </w:r>
            <w:proofErr w:type="spellEnd"/>
            <w:r w:rsidRPr="004C2AE8">
              <w:rPr>
                <w:rFonts w:ascii="Segoe UI" w:hAnsi="Segoe UI" w:cs="Segoe UI"/>
                <w:color w:val="252423"/>
                <w:sz w:val="21"/>
                <w:szCs w:val="21"/>
              </w:rPr>
              <w:t>",</w:t>
            </w:r>
            <w:r w:rsidRPr="004C2AE8">
              <w:rPr>
                <w:rFonts w:ascii="Segoe UI" w:hAnsi="Segoe UI" w:cs="Segoe UI"/>
                <w:color w:val="252423"/>
                <w:sz w:val="21"/>
                <w:szCs w:val="21"/>
              </w:rPr>
              <w:br/>
              <w:t>        "headers":[</w:t>
            </w:r>
            <w:r w:rsidRPr="004C2AE8">
              <w:rPr>
                <w:rFonts w:ascii="Segoe UI" w:hAnsi="Segoe UI" w:cs="Segoe UI"/>
                <w:color w:val="252423"/>
                <w:sz w:val="21"/>
                <w:szCs w:val="21"/>
              </w:rPr>
              <w:br/>
              <w:t>            {​​​​​​​​​​​"Content-Type" : "application/x-www-form-</w:t>
            </w:r>
            <w:proofErr w:type="spellStart"/>
            <w:r w:rsidRPr="004C2AE8">
              <w:rPr>
                <w:rFonts w:ascii="Segoe UI" w:hAnsi="Segoe UI" w:cs="Segoe UI"/>
                <w:color w:val="252423"/>
                <w:sz w:val="21"/>
                <w:szCs w:val="21"/>
              </w:rPr>
              <w:t>urlencoded</w:t>
            </w:r>
            <w:proofErr w:type="spellEnd"/>
            <w:r w:rsidRPr="004C2AE8">
              <w:rPr>
                <w:rFonts w:ascii="Segoe UI" w:hAnsi="Segoe UI" w:cs="Segoe UI"/>
                <w:color w:val="252423"/>
                <w:sz w:val="21"/>
                <w:szCs w:val="21"/>
              </w:rPr>
              <w:t>" }​​​​​​​​​​​,</w:t>
            </w:r>
            <w:r w:rsidRPr="004C2AE8">
              <w:rPr>
                <w:rFonts w:ascii="Segoe UI" w:hAnsi="Segoe UI" w:cs="Segoe UI"/>
                <w:color w:val="252423"/>
                <w:sz w:val="21"/>
                <w:szCs w:val="21"/>
              </w:rPr>
              <w:br/>
              <w:t>            {​​​​​​​​​​​"Content-Type" : "application/x-www-form-</w:t>
            </w:r>
            <w:proofErr w:type="spellStart"/>
            <w:r w:rsidRPr="004C2AE8">
              <w:rPr>
                <w:rFonts w:ascii="Segoe UI" w:hAnsi="Segoe UI" w:cs="Segoe UI"/>
                <w:color w:val="252423"/>
                <w:sz w:val="21"/>
                <w:szCs w:val="21"/>
              </w:rPr>
              <w:t>urlencoded</w:t>
            </w:r>
            <w:proofErr w:type="spellEnd"/>
            <w:r w:rsidRPr="004C2AE8">
              <w:rPr>
                <w:rFonts w:ascii="Segoe UI" w:hAnsi="Segoe UI" w:cs="Segoe UI"/>
                <w:color w:val="252423"/>
                <w:sz w:val="21"/>
                <w:szCs w:val="21"/>
              </w:rPr>
              <w:t>" }​​​​​​​​​​​</w:t>
            </w:r>
            <w:r w:rsidRPr="004C2AE8">
              <w:rPr>
                <w:rFonts w:ascii="Segoe UI" w:hAnsi="Segoe UI" w:cs="Segoe UI"/>
                <w:color w:val="252423"/>
                <w:sz w:val="21"/>
                <w:szCs w:val="21"/>
              </w:rPr>
              <w:br/>
              <w:t>        ]</w:t>
            </w:r>
            <w:r w:rsidRPr="004C2AE8">
              <w:rPr>
                <w:rFonts w:ascii="Segoe UI" w:hAnsi="Segoe UI" w:cs="Segoe UI"/>
                <w:color w:val="252423"/>
                <w:sz w:val="21"/>
                <w:szCs w:val="21"/>
              </w:rPr>
              <w:br/>
              <w:t>    }​​​​​​​​​​​</w:t>
            </w:r>
            <w:r w:rsidRPr="004C2AE8">
              <w:rPr>
                <w:rFonts w:ascii="Segoe UI" w:hAnsi="Segoe UI" w:cs="Segoe UI"/>
                <w:color w:val="252423"/>
                <w:sz w:val="21"/>
                <w:szCs w:val="21"/>
              </w:rPr>
              <w:br/>
              <w:t>}​​​​​​​​​​​</w:t>
            </w:r>
            <w:r w:rsidRPr="004C2AE8">
              <w:rPr>
                <w:rFonts w:ascii="Segoe UI" w:hAnsi="Segoe UI" w:cs="Segoe UI"/>
                <w:color w:val="252423"/>
                <w:sz w:val="21"/>
                <w:szCs w:val="21"/>
              </w:rPr>
              <w:br/>
              <w:t>or</w:t>
            </w:r>
            <w:r w:rsidRPr="004C2AE8">
              <w:rPr>
                <w:rFonts w:ascii="Segoe UI" w:hAnsi="Segoe UI" w:cs="Segoe UI"/>
                <w:color w:val="252423"/>
                <w:sz w:val="21"/>
                <w:szCs w:val="21"/>
              </w:rPr>
              <w:br/>
              <w:t>"action": {​​​​​​​​​​​             </w:t>
            </w:r>
            <w:r w:rsidRPr="004C2AE8">
              <w:rPr>
                <w:rFonts w:ascii="Segoe UI" w:hAnsi="Segoe UI" w:cs="Segoe UI"/>
                <w:color w:val="252423"/>
                <w:sz w:val="21"/>
                <w:szCs w:val="21"/>
              </w:rPr>
              <w:br/>
              <w:t>    "type":"</w:t>
            </w:r>
            <w:proofErr w:type="spellStart"/>
            <w:r w:rsidRPr="004C2AE8">
              <w:rPr>
                <w:rFonts w:ascii="Segoe UI" w:hAnsi="Segoe UI" w:cs="Segoe UI"/>
                <w:color w:val="252423"/>
                <w:sz w:val="21"/>
                <w:szCs w:val="21"/>
              </w:rPr>
              <w:t>sms</w:t>
            </w:r>
            <w:proofErr w:type="spellEnd"/>
            <w:r w:rsidRPr="004C2AE8">
              <w:rPr>
                <w:rFonts w:ascii="Segoe UI" w:hAnsi="Segoe UI" w:cs="Segoe UI"/>
                <w:color w:val="252423"/>
                <w:sz w:val="21"/>
                <w:szCs w:val="21"/>
              </w:rPr>
              <w:t>",</w:t>
            </w:r>
            <w:r w:rsidRPr="004C2AE8">
              <w:rPr>
                <w:rFonts w:ascii="Segoe UI" w:hAnsi="Segoe UI" w:cs="Segoe UI"/>
                <w:color w:val="252423"/>
                <w:sz w:val="21"/>
                <w:szCs w:val="21"/>
              </w:rPr>
              <w:br/>
              <w:t>    "parameters": {​​​​​​​​​​​</w:t>
            </w:r>
            <w:r w:rsidRPr="004C2AE8">
              <w:rPr>
                <w:rFonts w:ascii="Segoe UI" w:hAnsi="Segoe UI" w:cs="Segoe UI"/>
                <w:color w:val="252423"/>
                <w:sz w:val="21"/>
                <w:szCs w:val="21"/>
              </w:rPr>
              <w:br/>
              <w:t>        "</w:t>
            </w:r>
            <w:proofErr w:type="spellStart"/>
            <w:r w:rsidRPr="004C2AE8">
              <w:rPr>
                <w:rFonts w:ascii="Segoe UI" w:hAnsi="Segoe UI" w:cs="Segoe UI"/>
                <w:color w:val="252423"/>
                <w:sz w:val="21"/>
                <w:szCs w:val="21"/>
              </w:rPr>
              <w:t>sms</w:t>
            </w:r>
            <w:proofErr w:type="spellEnd"/>
            <w:r w:rsidRPr="004C2AE8">
              <w:rPr>
                <w:rFonts w:ascii="Segoe UI" w:hAnsi="Segoe UI" w:cs="Segoe UI"/>
                <w:color w:val="252423"/>
                <w:sz w:val="21"/>
                <w:szCs w:val="21"/>
              </w:rPr>
              <w:t>-sender":"",</w:t>
            </w:r>
            <w:r w:rsidRPr="004C2AE8">
              <w:rPr>
                <w:rFonts w:ascii="Segoe UI" w:hAnsi="Segoe UI" w:cs="Segoe UI"/>
                <w:color w:val="252423"/>
                <w:sz w:val="21"/>
                <w:szCs w:val="21"/>
              </w:rPr>
              <w:br/>
              <w:t>        "</w:t>
            </w:r>
            <w:proofErr w:type="spellStart"/>
            <w:r w:rsidRPr="004C2AE8">
              <w:rPr>
                <w:rFonts w:ascii="Segoe UI" w:hAnsi="Segoe UI" w:cs="Segoe UI"/>
                <w:color w:val="252423"/>
                <w:sz w:val="21"/>
                <w:szCs w:val="21"/>
              </w:rPr>
              <w:t>sms</w:t>
            </w:r>
            <w:proofErr w:type="spellEnd"/>
            <w:r w:rsidRPr="004C2AE8">
              <w:rPr>
                <w:rFonts w:ascii="Segoe UI" w:hAnsi="Segoe UI" w:cs="Segoe UI"/>
                <w:color w:val="252423"/>
                <w:sz w:val="21"/>
                <w:szCs w:val="21"/>
              </w:rPr>
              <w:t>-type":"",</w:t>
            </w:r>
            <w:r w:rsidRPr="004C2AE8">
              <w:rPr>
                <w:rFonts w:ascii="Segoe UI" w:hAnsi="Segoe UI" w:cs="Segoe UI"/>
                <w:color w:val="252423"/>
                <w:sz w:val="21"/>
                <w:szCs w:val="21"/>
              </w:rPr>
              <w:br/>
            </w:r>
            <w:r w:rsidRPr="004C2AE8">
              <w:rPr>
                <w:rFonts w:ascii="Segoe UI" w:hAnsi="Segoe UI" w:cs="Segoe UI"/>
                <w:color w:val="252423"/>
                <w:sz w:val="21"/>
                <w:szCs w:val="21"/>
              </w:rPr>
              <w:lastRenderedPageBreak/>
              <w:t>        "</w:t>
            </w:r>
            <w:proofErr w:type="spellStart"/>
            <w:r w:rsidRPr="004C2AE8">
              <w:rPr>
                <w:rFonts w:ascii="Segoe UI" w:hAnsi="Segoe UI" w:cs="Segoe UI"/>
                <w:color w:val="252423"/>
                <w:sz w:val="21"/>
                <w:szCs w:val="21"/>
              </w:rPr>
              <w:t>sms</w:t>
            </w:r>
            <w:proofErr w:type="spellEnd"/>
            <w:r w:rsidRPr="004C2AE8">
              <w:rPr>
                <w:rFonts w:ascii="Segoe UI" w:hAnsi="Segoe UI" w:cs="Segoe UI"/>
                <w:color w:val="252423"/>
                <w:sz w:val="21"/>
                <w:szCs w:val="21"/>
              </w:rPr>
              <w:t>-</w:t>
            </w:r>
            <w:proofErr w:type="spellStart"/>
            <w:r w:rsidRPr="004C2AE8">
              <w:rPr>
                <w:rFonts w:ascii="Segoe UI" w:hAnsi="Segoe UI" w:cs="Segoe UI"/>
                <w:color w:val="252423"/>
                <w:sz w:val="21"/>
                <w:szCs w:val="21"/>
              </w:rPr>
              <w:t>body":"body</w:t>
            </w:r>
            <w:proofErr w:type="spellEnd"/>
            <w:r w:rsidRPr="004C2AE8">
              <w:rPr>
                <w:rFonts w:ascii="Segoe UI" w:hAnsi="Segoe UI" w:cs="Segoe UI"/>
                <w:color w:val="252423"/>
                <w:sz w:val="21"/>
                <w:szCs w:val="21"/>
              </w:rPr>
              <w:t>",</w:t>
            </w:r>
            <w:r w:rsidRPr="004C2AE8">
              <w:rPr>
                <w:rFonts w:ascii="Segoe UI" w:hAnsi="Segoe UI" w:cs="Segoe UI"/>
                <w:color w:val="252423"/>
                <w:sz w:val="21"/>
                <w:szCs w:val="21"/>
              </w:rPr>
              <w:br/>
              <w:t>        "agents": [13,14]</w:t>
            </w:r>
            <w:r>
              <w:rPr>
                <w:rFonts w:ascii="Segoe UI" w:hAnsi="Segoe UI" w:cs="Segoe UI"/>
                <w:color w:val="252423"/>
                <w:sz w:val="21"/>
                <w:szCs w:val="21"/>
              </w:rPr>
              <w:t xml:space="preserve"> // </w:t>
            </w:r>
            <w:r w:rsidRPr="00313006">
              <w:rPr>
                <w:rFonts w:ascii="Segoe UI" w:hAnsi="Segoe UI" w:cs="Segoe UI"/>
                <w:b/>
                <w:bCs/>
                <w:color w:val="FF0000"/>
                <w:sz w:val="21"/>
                <w:szCs w:val="21"/>
              </w:rPr>
              <w:t>Don’t add it to the GUI</w:t>
            </w:r>
            <w:r w:rsidRPr="004C2AE8">
              <w:rPr>
                <w:rFonts w:ascii="Segoe UI" w:hAnsi="Segoe UI" w:cs="Segoe UI"/>
                <w:b/>
                <w:bCs/>
                <w:color w:val="FF0000"/>
                <w:sz w:val="21"/>
                <w:szCs w:val="21"/>
              </w:rPr>
              <w:br/>
            </w:r>
            <w:r w:rsidRPr="004C2AE8">
              <w:rPr>
                <w:rFonts w:ascii="Segoe UI" w:hAnsi="Segoe UI" w:cs="Segoe UI"/>
                <w:color w:val="252423"/>
                <w:sz w:val="21"/>
                <w:szCs w:val="21"/>
              </w:rPr>
              <w:t>    }​​​​​​​​​​​</w:t>
            </w:r>
            <w:r w:rsidRPr="004C2AE8">
              <w:rPr>
                <w:rFonts w:ascii="Segoe UI" w:hAnsi="Segoe UI" w:cs="Segoe UI"/>
                <w:color w:val="252423"/>
                <w:sz w:val="21"/>
                <w:szCs w:val="21"/>
              </w:rPr>
              <w:br/>
              <w:t>}​​​​​​​​​​​</w:t>
            </w:r>
            <w:r w:rsidRPr="004C2AE8">
              <w:rPr>
                <w:rFonts w:ascii="Segoe UI" w:hAnsi="Segoe UI" w:cs="Segoe UI"/>
                <w:color w:val="252423"/>
                <w:sz w:val="21"/>
                <w:szCs w:val="21"/>
              </w:rPr>
              <w:br/>
              <w:t>or</w:t>
            </w:r>
            <w:r w:rsidRPr="004C2AE8">
              <w:rPr>
                <w:rFonts w:ascii="Segoe UI" w:hAnsi="Segoe UI" w:cs="Segoe UI"/>
                <w:color w:val="252423"/>
                <w:sz w:val="21"/>
                <w:szCs w:val="21"/>
              </w:rPr>
              <w:br/>
              <w:t>"action": {​​​​​​​​​​​             </w:t>
            </w:r>
            <w:r w:rsidRPr="004C2AE8">
              <w:rPr>
                <w:rFonts w:ascii="Segoe UI" w:hAnsi="Segoe UI" w:cs="Segoe UI"/>
                <w:color w:val="252423"/>
                <w:sz w:val="21"/>
                <w:szCs w:val="21"/>
              </w:rPr>
              <w:br/>
              <w:t>    "</w:t>
            </w:r>
            <w:proofErr w:type="spellStart"/>
            <w:r w:rsidRPr="004C2AE8">
              <w:rPr>
                <w:rFonts w:ascii="Segoe UI" w:hAnsi="Segoe UI" w:cs="Segoe UI"/>
                <w:color w:val="252423"/>
                <w:sz w:val="21"/>
                <w:szCs w:val="21"/>
              </w:rPr>
              <w:t>type":"email</w:t>
            </w:r>
            <w:proofErr w:type="spellEnd"/>
            <w:r w:rsidRPr="004C2AE8">
              <w:rPr>
                <w:rFonts w:ascii="Segoe UI" w:hAnsi="Segoe UI" w:cs="Segoe UI"/>
                <w:color w:val="252423"/>
                <w:sz w:val="21"/>
                <w:szCs w:val="21"/>
              </w:rPr>
              <w:t>",</w:t>
            </w:r>
            <w:r w:rsidRPr="004C2AE8">
              <w:rPr>
                <w:rFonts w:ascii="Segoe UI" w:hAnsi="Segoe UI" w:cs="Segoe UI"/>
                <w:color w:val="252423"/>
                <w:sz w:val="21"/>
                <w:szCs w:val="21"/>
              </w:rPr>
              <w:br/>
              <w:t>    "parameters": {​​​​​​​​​​​</w:t>
            </w:r>
            <w:r w:rsidRPr="004C2AE8">
              <w:rPr>
                <w:rFonts w:ascii="Segoe UI" w:hAnsi="Segoe UI" w:cs="Segoe UI"/>
                <w:color w:val="252423"/>
                <w:sz w:val="21"/>
                <w:szCs w:val="21"/>
              </w:rPr>
              <w:br/>
              <w:t>        "email-from":"",</w:t>
            </w:r>
            <w:r w:rsidRPr="004C2AE8">
              <w:rPr>
                <w:rFonts w:ascii="Segoe UI" w:hAnsi="Segoe UI" w:cs="Segoe UI"/>
                <w:color w:val="252423"/>
                <w:sz w:val="21"/>
                <w:szCs w:val="21"/>
              </w:rPr>
              <w:br/>
              <w:t>        "email-cc":"",</w:t>
            </w:r>
          </w:p>
          <w:p w14:paraId="599F5B58" w14:textId="77777777" w:rsidR="00123EAC" w:rsidRPr="004C2AE8" w:rsidRDefault="00123EAC" w:rsidP="00D02410">
            <w:pPr>
              <w:shd w:val="clear" w:color="auto" w:fill="FFFFFF"/>
              <w:spacing w:after="0"/>
              <w:jc w:val="left"/>
              <w:rPr>
                <w:rFonts w:ascii="Segoe UI" w:hAnsi="Segoe UI" w:cs="Segoe UI"/>
                <w:color w:val="252423"/>
                <w:sz w:val="21"/>
                <w:szCs w:val="21"/>
              </w:rPr>
            </w:pPr>
            <w:r w:rsidRPr="004C2AE8">
              <w:rPr>
                <w:rFonts w:ascii="Segoe UI" w:hAnsi="Segoe UI" w:cs="Segoe UI"/>
                <w:color w:val="252423"/>
                <w:sz w:val="21"/>
                <w:szCs w:val="21"/>
              </w:rPr>
              <w:t>        "email-subject":"",</w:t>
            </w:r>
            <w:r w:rsidRPr="004C2AE8">
              <w:rPr>
                <w:rFonts w:ascii="Segoe UI" w:hAnsi="Segoe UI" w:cs="Segoe UI"/>
                <w:color w:val="252423"/>
                <w:sz w:val="21"/>
                <w:szCs w:val="21"/>
              </w:rPr>
              <w:br/>
              <w:t>        "</w:t>
            </w:r>
            <w:proofErr w:type="spellStart"/>
            <w:r w:rsidRPr="004C2AE8">
              <w:rPr>
                <w:rFonts w:ascii="Segoe UI" w:hAnsi="Segoe UI" w:cs="Segoe UI"/>
                <w:color w:val="252423"/>
                <w:sz w:val="21"/>
                <w:szCs w:val="21"/>
              </w:rPr>
              <w:t>email-body":"body</w:t>
            </w:r>
            <w:proofErr w:type="spellEnd"/>
            <w:r w:rsidRPr="004C2AE8">
              <w:rPr>
                <w:rFonts w:ascii="Segoe UI" w:hAnsi="Segoe UI" w:cs="Segoe UI"/>
                <w:color w:val="252423"/>
                <w:sz w:val="21"/>
                <w:szCs w:val="21"/>
              </w:rPr>
              <w:t>",</w:t>
            </w:r>
            <w:r w:rsidRPr="004C2AE8">
              <w:rPr>
                <w:rFonts w:ascii="Segoe UI" w:hAnsi="Segoe UI" w:cs="Segoe UI"/>
                <w:color w:val="252423"/>
                <w:sz w:val="21"/>
                <w:szCs w:val="21"/>
              </w:rPr>
              <w:br/>
              <w:t>        "agents": [13,14]</w:t>
            </w:r>
            <w:r w:rsidRPr="00313006">
              <w:rPr>
                <w:rFonts w:ascii="Segoe UI" w:hAnsi="Segoe UI" w:cs="Segoe UI"/>
                <w:b/>
                <w:bCs/>
                <w:color w:val="FF0000"/>
                <w:sz w:val="21"/>
                <w:szCs w:val="21"/>
              </w:rPr>
              <w:t xml:space="preserve"> </w:t>
            </w:r>
            <w:r>
              <w:rPr>
                <w:rFonts w:ascii="Segoe UI" w:hAnsi="Segoe UI" w:cs="Segoe UI"/>
                <w:b/>
                <w:bCs/>
                <w:color w:val="FF0000"/>
                <w:sz w:val="21"/>
                <w:szCs w:val="21"/>
              </w:rPr>
              <w:t>//</w:t>
            </w:r>
            <w:r w:rsidRPr="00313006">
              <w:rPr>
                <w:rFonts w:ascii="Segoe UI" w:hAnsi="Segoe UI" w:cs="Segoe UI"/>
                <w:b/>
                <w:bCs/>
                <w:color w:val="FF0000"/>
                <w:sz w:val="21"/>
                <w:szCs w:val="21"/>
              </w:rPr>
              <w:t>Don’t add it to the GUI</w:t>
            </w:r>
            <w:r w:rsidRPr="004C2AE8">
              <w:rPr>
                <w:rFonts w:ascii="Segoe UI" w:hAnsi="Segoe UI" w:cs="Segoe UI"/>
                <w:b/>
                <w:bCs/>
                <w:color w:val="FF0000"/>
                <w:sz w:val="21"/>
                <w:szCs w:val="21"/>
              </w:rPr>
              <w:br/>
            </w:r>
            <w:r w:rsidRPr="004C2AE8">
              <w:rPr>
                <w:rFonts w:ascii="Segoe UI" w:hAnsi="Segoe UI" w:cs="Segoe UI"/>
                <w:color w:val="252423"/>
                <w:sz w:val="21"/>
                <w:szCs w:val="21"/>
              </w:rPr>
              <w:br/>
              <w:t>  </w:t>
            </w:r>
            <w:proofErr w:type="gramStart"/>
            <w:r w:rsidRPr="004C2AE8">
              <w:rPr>
                <w:rFonts w:ascii="Segoe UI" w:hAnsi="Segoe UI" w:cs="Segoe UI"/>
                <w:color w:val="252423"/>
                <w:sz w:val="21"/>
                <w:szCs w:val="21"/>
              </w:rPr>
              <w:t>  }</w:t>
            </w:r>
            <w:proofErr w:type="gramEnd"/>
            <w:r w:rsidRPr="004C2AE8">
              <w:rPr>
                <w:rFonts w:ascii="Segoe UI" w:hAnsi="Segoe UI" w:cs="Segoe UI"/>
                <w:color w:val="252423"/>
                <w:sz w:val="21"/>
                <w:szCs w:val="21"/>
              </w:rPr>
              <w:t>​​​​​​​​​​​</w:t>
            </w:r>
            <w:r w:rsidRPr="004C2AE8">
              <w:rPr>
                <w:rFonts w:ascii="Segoe UI" w:hAnsi="Segoe UI" w:cs="Segoe UI"/>
                <w:color w:val="252423"/>
                <w:sz w:val="21"/>
                <w:szCs w:val="21"/>
              </w:rPr>
              <w:br/>
              <w:t>}​​​​​​​​​​​</w:t>
            </w:r>
          </w:p>
          <w:p w14:paraId="51801669" w14:textId="77777777" w:rsidR="00123EAC" w:rsidRPr="004C2AE8" w:rsidRDefault="00123EAC" w:rsidP="00D02410">
            <w:pPr>
              <w:rPr>
                <w:sz w:val="18"/>
                <w:szCs w:val="18"/>
              </w:rPr>
            </w:pPr>
          </w:p>
        </w:tc>
      </w:tr>
    </w:tbl>
    <w:p w14:paraId="2A5C9DE7" w14:textId="77777777" w:rsidR="00123EAC" w:rsidRPr="00592C02" w:rsidRDefault="00123EAC" w:rsidP="00123EAC">
      <w:pPr>
        <w:rPr>
          <w:b/>
          <w:bCs/>
        </w:rPr>
      </w:pPr>
    </w:p>
    <w:p w14:paraId="3E226928" w14:textId="77777777" w:rsidR="00123EAC" w:rsidRPr="00592C02" w:rsidRDefault="00123EAC" w:rsidP="00123EAC">
      <w:pPr>
        <w:rPr>
          <w:b/>
          <w:bCs/>
        </w:rPr>
      </w:pPr>
      <w:r w:rsidRPr="00592C02">
        <w:rPr>
          <w:b/>
          <w:bCs/>
        </w:rPr>
        <w:t>Business/Code Rules:</w:t>
      </w:r>
    </w:p>
    <w:tbl>
      <w:tblPr>
        <w:tblStyle w:val="TableGrid"/>
        <w:tblW w:w="0" w:type="auto"/>
        <w:tblLook w:val="04A0" w:firstRow="1" w:lastRow="0" w:firstColumn="1" w:lastColumn="0" w:noHBand="0" w:noVBand="1"/>
      </w:tblPr>
      <w:tblGrid>
        <w:gridCol w:w="9350"/>
      </w:tblGrid>
      <w:tr w:rsidR="00123EAC" w:rsidRPr="00592C02" w14:paraId="421493A3" w14:textId="77777777" w:rsidTr="00D02410">
        <w:tc>
          <w:tcPr>
            <w:tcW w:w="9350" w:type="dxa"/>
          </w:tcPr>
          <w:p w14:paraId="4928ECE3" w14:textId="77777777" w:rsidR="00123EAC" w:rsidRPr="00592C02" w:rsidRDefault="00123EAC" w:rsidP="00471F4E">
            <w:pPr>
              <w:pStyle w:val="ListParagraph"/>
              <w:numPr>
                <w:ilvl w:val="0"/>
                <w:numId w:val="30"/>
              </w:numPr>
              <w:spacing w:after="0"/>
              <w:jc w:val="left"/>
            </w:pPr>
            <w:r w:rsidRPr="00592C02">
              <w:t>Grid should be single select.</w:t>
            </w:r>
          </w:p>
        </w:tc>
      </w:tr>
      <w:tr w:rsidR="005F784F" w:rsidRPr="00592C02" w14:paraId="0C6E29BC" w14:textId="77777777" w:rsidTr="00D02410">
        <w:tc>
          <w:tcPr>
            <w:tcW w:w="9350" w:type="dxa"/>
          </w:tcPr>
          <w:p w14:paraId="1F153A66" w14:textId="013EABF8" w:rsidR="005F784F" w:rsidRPr="005F784F" w:rsidRDefault="005F784F" w:rsidP="00471F4E">
            <w:pPr>
              <w:pStyle w:val="ListParagraph"/>
              <w:numPr>
                <w:ilvl w:val="0"/>
                <w:numId w:val="30"/>
              </w:numPr>
              <w:spacing w:after="0"/>
              <w:jc w:val="left"/>
              <w:rPr>
                <w:highlight w:val="yellow"/>
              </w:rPr>
            </w:pPr>
            <w:r w:rsidRPr="005F784F">
              <w:rPr>
                <w:highlight w:val="yellow"/>
              </w:rPr>
              <w:t>Check what should we do incase if table is empty.</w:t>
            </w:r>
          </w:p>
        </w:tc>
      </w:tr>
    </w:tbl>
    <w:p w14:paraId="2A709F85" w14:textId="77777777" w:rsidR="00123EAC" w:rsidRPr="00592C02" w:rsidRDefault="00123EAC" w:rsidP="00123EAC">
      <w:pPr>
        <w:rPr>
          <w:sz w:val="18"/>
          <w:szCs w:val="18"/>
        </w:rPr>
      </w:pPr>
    </w:p>
    <w:p w14:paraId="3DA479D9" w14:textId="77777777" w:rsidR="00123EAC" w:rsidRPr="00592C02" w:rsidRDefault="00123EAC" w:rsidP="00123EAC">
      <w:pPr>
        <w:rPr>
          <w:sz w:val="18"/>
          <w:szCs w:val="18"/>
        </w:rPr>
      </w:pPr>
    </w:p>
    <w:p w14:paraId="69E34D13" w14:textId="77777777" w:rsidR="00123EAC" w:rsidRPr="00592C02" w:rsidRDefault="00123EAC" w:rsidP="00123EAC">
      <w:pPr>
        <w:rPr>
          <w:sz w:val="18"/>
          <w:szCs w:val="18"/>
        </w:rPr>
      </w:pPr>
    </w:p>
    <w:p w14:paraId="5010CA89" w14:textId="77777777" w:rsidR="00123EAC" w:rsidRPr="00592C02" w:rsidRDefault="00123EAC" w:rsidP="00123EAC">
      <w:pPr>
        <w:rPr>
          <w:sz w:val="18"/>
          <w:szCs w:val="18"/>
        </w:rPr>
      </w:pPr>
    </w:p>
    <w:p w14:paraId="2F36D48B" w14:textId="77777777" w:rsidR="00123EAC" w:rsidRPr="00592C02" w:rsidRDefault="00123EAC" w:rsidP="00123EAC">
      <w:pPr>
        <w:rPr>
          <w:sz w:val="18"/>
          <w:szCs w:val="18"/>
        </w:rPr>
      </w:pPr>
    </w:p>
    <w:p w14:paraId="6584AC1D" w14:textId="77777777" w:rsidR="00123EAC" w:rsidRPr="00592C02" w:rsidRDefault="00123EAC" w:rsidP="00123EAC">
      <w:pPr>
        <w:rPr>
          <w:sz w:val="18"/>
          <w:szCs w:val="18"/>
        </w:rPr>
      </w:pPr>
    </w:p>
    <w:p w14:paraId="2DCBC9A6" w14:textId="77777777" w:rsidR="00123EAC" w:rsidRPr="00592C02" w:rsidRDefault="00123EAC" w:rsidP="00123EAC">
      <w:pPr>
        <w:rPr>
          <w:sz w:val="18"/>
          <w:szCs w:val="18"/>
        </w:rPr>
      </w:pPr>
    </w:p>
    <w:p w14:paraId="7E03BB78" w14:textId="77777777" w:rsidR="00123EAC" w:rsidRPr="00592C02" w:rsidRDefault="00123EAC" w:rsidP="00123EAC">
      <w:pPr>
        <w:rPr>
          <w:sz w:val="18"/>
          <w:szCs w:val="18"/>
        </w:rPr>
      </w:pPr>
    </w:p>
    <w:p w14:paraId="703BE673" w14:textId="77777777" w:rsidR="00123EAC" w:rsidRPr="00592C02" w:rsidRDefault="00123EAC" w:rsidP="00123EAC">
      <w:pPr>
        <w:rPr>
          <w:sz w:val="18"/>
          <w:szCs w:val="18"/>
        </w:rPr>
      </w:pPr>
    </w:p>
    <w:p w14:paraId="4504AD5B" w14:textId="77777777" w:rsidR="00123EAC" w:rsidRPr="00592C02" w:rsidRDefault="00123EAC" w:rsidP="00123EAC">
      <w:pPr>
        <w:rPr>
          <w:sz w:val="18"/>
          <w:szCs w:val="18"/>
        </w:rPr>
      </w:pPr>
    </w:p>
    <w:p w14:paraId="5F7B6555" w14:textId="77777777" w:rsidR="00123EAC" w:rsidRPr="00592C02" w:rsidRDefault="00123EAC" w:rsidP="00123EAC">
      <w:pPr>
        <w:rPr>
          <w:sz w:val="18"/>
          <w:szCs w:val="18"/>
        </w:rPr>
      </w:pPr>
    </w:p>
    <w:p w14:paraId="1BEB4F97" w14:textId="77777777" w:rsidR="00123EAC" w:rsidRPr="00592C02" w:rsidRDefault="00123EAC" w:rsidP="00123EAC">
      <w:pPr>
        <w:rPr>
          <w:sz w:val="18"/>
          <w:szCs w:val="18"/>
        </w:rPr>
      </w:pPr>
    </w:p>
    <w:p w14:paraId="2D5901F0" w14:textId="77777777" w:rsidR="00123EAC" w:rsidRPr="00592C02" w:rsidRDefault="00123EAC" w:rsidP="00123EAC">
      <w:pPr>
        <w:rPr>
          <w:sz w:val="18"/>
          <w:szCs w:val="18"/>
        </w:rPr>
      </w:pPr>
    </w:p>
    <w:p w14:paraId="4AAC22DD" w14:textId="77777777" w:rsidR="00123EAC" w:rsidRPr="00592C02" w:rsidRDefault="00123EAC" w:rsidP="00123EAC">
      <w:pPr>
        <w:rPr>
          <w:sz w:val="18"/>
          <w:szCs w:val="18"/>
        </w:rPr>
      </w:pPr>
    </w:p>
    <w:p w14:paraId="48C2477C" w14:textId="77777777" w:rsidR="00123EAC" w:rsidRPr="00592C02" w:rsidRDefault="00123EAC" w:rsidP="00123EAC">
      <w:pPr>
        <w:rPr>
          <w:sz w:val="18"/>
          <w:szCs w:val="18"/>
        </w:rPr>
      </w:pPr>
    </w:p>
    <w:p w14:paraId="603D39A9" w14:textId="77777777" w:rsidR="00123EAC" w:rsidRPr="00592C02" w:rsidRDefault="00123EAC" w:rsidP="00123EAC">
      <w:pPr>
        <w:rPr>
          <w:sz w:val="18"/>
          <w:szCs w:val="18"/>
        </w:rPr>
      </w:pPr>
    </w:p>
    <w:p w14:paraId="27D9EB87" w14:textId="77777777" w:rsidR="00123EAC" w:rsidRPr="00592C02" w:rsidRDefault="00123EAC" w:rsidP="00123EAC">
      <w:pPr>
        <w:rPr>
          <w:sz w:val="18"/>
          <w:szCs w:val="18"/>
        </w:rPr>
      </w:pPr>
    </w:p>
    <w:p w14:paraId="6E2D596E" w14:textId="77777777" w:rsidR="00123EAC" w:rsidRPr="00592C02" w:rsidRDefault="00123EAC" w:rsidP="00123EAC">
      <w:pPr>
        <w:rPr>
          <w:sz w:val="18"/>
          <w:szCs w:val="18"/>
        </w:rPr>
      </w:pPr>
    </w:p>
    <w:p w14:paraId="5CCCC46D" w14:textId="77777777" w:rsidR="00123EAC" w:rsidRPr="00592C02" w:rsidRDefault="00123EAC" w:rsidP="00123EAC">
      <w:pPr>
        <w:rPr>
          <w:sz w:val="18"/>
          <w:szCs w:val="18"/>
        </w:rPr>
      </w:pPr>
    </w:p>
    <w:p w14:paraId="36985FFE" w14:textId="57964FD9" w:rsidR="00123EAC" w:rsidRDefault="00123EAC" w:rsidP="00123EAC">
      <w:pPr>
        <w:pStyle w:val="Heading2"/>
      </w:pPr>
      <w:r w:rsidRPr="00592C02">
        <w:t xml:space="preserve"> </w:t>
      </w:r>
      <w:bookmarkStart w:id="18" w:name="_Toc68167987"/>
      <w:r w:rsidRPr="00592C02">
        <w:t>Zones Protection</w:t>
      </w:r>
      <w:bookmarkEnd w:id="18"/>
    </w:p>
    <w:p w14:paraId="3C82096E" w14:textId="033AECB2" w:rsidR="00321A1C" w:rsidRPr="00321A1C" w:rsidRDefault="00321A1C" w:rsidP="00321A1C">
      <w:pPr>
        <w:rPr>
          <w:b/>
          <w:bCs/>
          <w:i/>
          <w:iCs/>
          <w:color w:val="FF0000"/>
          <w:sz w:val="22"/>
          <w:szCs w:val="22"/>
          <w:u w:val="single"/>
        </w:rPr>
      </w:pPr>
      <w:r w:rsidRPr="00E90907">
        <w:rPr>
          <w:b/>
          <w:bCs/>
          <w:i/>
          <w:iCs/>
          <w:color w:val="FF0000"/>
          <w:sz w:val="22"/>
          <w:szCs w:val="22"/>
          <w:u w:val="single"/>
        </w:rPr>
        <w:t>Note: all actions on th</w:t>
      </w:r>
      <w:r>
        <w:rPr>
          <w:b/>
          <w:bCs/>
          <w:i/>
          <w:iCs/>
          <w:color w:val="FF0000"/>
          <w:sz w:val="22"/>
          <w:szCs w:val="22"/>
          <w:u w:val="single"/>
        </w:rPr>
        <w:t>is module</w:t>
      </w:r>
      <w:r w:rsidRPr="00E90907">
        <w:rPr>
          <w:b/>
          <w:bCs/>
          <w:i/>
          <w:iCs/>
          <w:color w:val="FF0000"/>
          <w:sz w:val="22"/>
          <w:szCs w:val="22"/>
          <w:u w:val="single"/>
        </w:rPr>
        <w:t xml:space="preserve">, </w:t>
      </w:r>
      <w:r>
        <w:rPr>
          <w:b/>
          <w:bCs/>
          <w:i/>
          <w:iCs/>
          <w:color w:val="FF0000"/>
          <w:sz w:val="22"/>
          <w:szCs w:val="22"/>
          <w:u w:val="single"/>
        </w:rPr>
        <w:t xml:space="preserve">will be APIs </w:t>
      </w:r>
      <w:r w:rsidRPr="00DD25ED">
        <w:rPr>
          <w:b/>
          <w:bCs/>
          <w:i/>
          <w:iCs/>
          <w:color w:val="FF0000"/>
          <w:sz w:val="22"/>
          <w:szCs w:val="22"/>
          <w:u w:val="single"/>
        </w:rPr>
        <w:t xml:space="preserve">except the main grid </w:t>
      </w:r>
      <w:r w:rsidRPr="001E5907">
        <w:rPr>
          <w:b/>
          <w:bCs/>
          <w:i/>
          <w:iCs/>
          <w:strike/>
          <w:color w:val="FF0000"/>
          <w:sz w:val="22"/>
          <w:szCs w:val="22"/>
          <w:u w:val="single"/>
        </w:rPr>
        <w:t>and full management of the MSISDN List</w:t>
      </w:r>
      <w:r w:rsidRPr="00E90907">
        <w:rPr>
          <w:b/>
          <w:bCs/>
          <w:i/>
          <w:iCs/>
          <w:color w:val="FF0000"/>
          <w:sz w:val="22"/>
          <w:szCs w:val="22"/>
          <w:u w:val="single"/>
        </w:rPr>
        <w:t>.</w:t>
      </w:r>
    </w:p>
    <w:tbl>
      <w:tblPr>
        <w:tblStyle w:val="TableGrid"/>
        <w:tblW w:w="0" w:type="auto"/>
        <w:tblLook w:val="04A0" w:firstRow="1" w:lastRow="0" w:firstColumn="1" w:lastColumn="0" w:noHBand="0" w:noVBand="1"/>
      </w:tblPr>
      <w:tblGrid>
        <w:gridCol w:w="1885"/>
        <w:gridCol w:w="7465"/>
      </w:tblGrid>
      <w:tr w:rsidR="00123EAC" w:rsidRPr="00592C02" w14:paraId="12704377" w14:textId="77777777" w:rsidTr="00D02410">
        <w:tc>
          <w:tcPr>
            <w:tcW w:w="1885" w:type="dxa"/>
            <w:shd w:val="clear" w:color="auto" w:fill="BFBFBF" w:themeFill="background1" w:themeFillShade="BF"/>
          </w:tcPr>
          <w:p w14:paraId="0EA75750" w14:textId="77777777" w:rsidR="00123EAC" w:rsidRPr="00592C02" w:rsidRDefault="00123EAC" w:rsidP="00D02410">
            <w:r w:rsidRPr="00592C02">
              <w:t>Module Name</w:t>
            </w:r>
          </w:p>
        </w:tc>
        <w:tc>
          <w:tcPr>
            <w:tcW w:w="7465" w:type="dxa"/>
          </w:tcPr>
          <w:p w14:paraId="44CD48D7" w14:textId="77777777" w:rsidR="00123EAC" w:rsidRPr="00592C02" w:rsidRDefault="00123EAC" w:rsidP="00D02410">
            <w:r w:rsidRPr="00592C02">
              <w:t>Zones Protection</w:t>
            </w:r>
          </w:p>
        </w:tc>
      </w:tr>
      <w:tr w:rsidR="00123EAC" w:rsidRPr="00592C02" w14:paraId="1CF53715" w14:textId="77777777" w:rsidTr="00D02410">
        <w:tc>
          <w:tcPr>
            <w:tcW w:w="1885" w:type="dxa"/>
            <w:shd w:val="clear" w:color="auto" w:fill="BFBFBF" w:themeFill="background1" w:themeFillShade="BF"/>
          </w:tcPr>
          <w:p w14:paraId="77D8DA29" w14:textId="77777777" w:rsidR="00123EAC" w:rsidRPr="00592C02" w:rsidRDefault="00123EAC" w:rsidP="00D02410">
            <w:r w:rsidRPr="00592C02">
              <w:t xml:space="preserve">Source Table  </w:t>
            </w:r>
          </w:p>
        </w:tc>
        <w:tc>
          <w:tcPr>
            <w:tcW w:w="7465" w:type="dxa"/>
          </w:tcPr>
          <w:p w14:paraId="55363DFF" w14:textId="77777777" w:rsidR="00123EAC" w:rsidRPr="00592C02" w:rsidRDefault="00123EAC" w:rsidP="00D02410">
            <w:proofErr w:type="spellStart"/>
            <w:r w:rsidRPr="00592C02">
              <w:t>zones_</w:t>
            </w:r>
            <w:proofErr w:type="gramStart"/>
            <w:r w:rsidRPr="00592C02">
              <w:t>protections,</w:t>
            </w:r>
            <w:r w:rsidRPr="00744F31">
              <w:rPr>
                <w:strike/>
              </w:rPr>
              <w:t>Actions</w:t>
            </w:r>
            <w:proofErr w:type="spellEnd"/>
            <w:proofErr w:type="gramEnd"/>
          </w:p>
        </w:tc>
      </w:tr>
      <w:tr w:rsidR="00123EAC" w:rsidRPr="00592C02" w14:paraId="29E2A47F" w14:textId="77777777" w:rsidTr="00D02410">
        <w:tc>
          <w:tcPr>
            <w:tcW w:w="1885" w:type="dxa"/>
            <w:shd w:val="clear" w:color="auto" w:fill="BFBFBF" w:themeFill="background1" w:themeFillShade="BF"/>
          </w:tcPr>
          <w:p w14:paraId="064ED322" w14:textId="77777777" w:rsidR="00123EAC" w:rsidRPr="00592C02" w:rsidRDefault="00123EAC" w:rsidP="00D02410">
            <w:pPr>
              <w:tabs>
                <w:tab w:val="left" w:pos="1507"/>
              </w:tabs>
            </w:pPr>
            <w:r w:rsidRPr="00592C02">
              <w:t>Required Actions</w:t>
            </w:r>
          </w:p>
        </w:tc>
        <w:tc>
          <w:tcPr>
            <w:tcW w:w="7465" w:type="dxa"/>
          </w:tcPr>
          <w:p w14:paraId="1906832A" w14:textId="77777777" w:rsidR="00123EAC" w:rsidRPr="00592C02" w:rsidRDefault="00123EAC" w:rsidP="00D02410">
            <w:r w:rsidRPr="00592C02">
              <w:t>Add, Update, Delete</w:t>
            </w:r>
          </w:p>
        </w:tc>
      </w:tr>
      <w:tr w:rsidR="00123EAC" w:rsidRPr="00592C02" w14:paraId="5C9A0E32" w14:textId="77777777" w:rsidTr="00D02410">
        <w:tc>
          <w:tcPr>
            <w:tcW w:w="1885" w:type="dxa"/>
            <w:shd w:val="clear" w:color="auto" w:fill="BFBFBF" w:themeFill="background1" w:themeFillShade="BF"/>
          </w:tcPr>
          <w:p w14:paraId="76CD657D" w14:textId="77777777" w:rsidR="00123EAC" w:rsidRPr="00592C02" w:rsidRDefault="00123EAC" w:rsidP="00D02410">
            <w:pPr>
              <w:tabs>
                <w:tab w:val="left" w:pos="1507"/>
              </w:tabs>
            </w:pPr>
            <w:r w:rsidRPr="00592C02">
              <w:t>Grid Columns</w:t>
            </w:r>
          </w:p>
        </w:tc>
        <w:tc>
          <w:tcPr>
            <w:tcW w:w="7465" w:type="dxa"/>
          </w:tcPr>
          <w:p w14:paraId="40BB65F2" w14:textId="77777777" w:rsidR="00123EAC" w:rsidRPr="00592C02" w:rsidRDefault="00123EAC" w:rsidP="00D02410">
            <w:r w:rsidRPr="00592C02">
              <w:t xml:space="preserve">Zone, Action, Created By, Account Holder </w:t>
            </w:r>
            <w:proofErr w:type="gramStart"/>
            <w:r w:rsidRPr="00592C02">
              <w:t>Name(</w:t>
            </w:r>
            <w:proofErr w:type="gramEnd"/>
            <w:r w:rsidRPr="00592C02">
              <w:t>only will be shown if the logged in user is Admin account holder type).</w:t>
            </w:r>
          </w:p>
          <w:p w14:paraId="7042C05D" w14:textId="77777777" w:rsidR="00123EAC" w:rsidRPr="00592C02" w:rsidRDefault="00123EAC" w:rsidP="00D02410">
            <w:r w:rsidRPr="00592C02">
              <w:t xml:space="preserve">Zone: from </w:t>
            </w:r>
            <w:proofErr w:type="spellStart"/>
            <w:r w:rsidRPr="00592C02">
              <w:t>Zones.Name</w:t>
            </w:r>
            <w:proofErr w:type="spellEnd"/>
          </w:p>
          <w:p w14:paraId="4BDAAC9E" w14:textId="6E64E92A" w:rsidR="00123EAC" w:rsidRPr="00592C02" w:rsidRDefault="00123EAC" w:rsidP="00D02410">
            <w:r w:rsidRPr="00592C02">
              <w:t>Action:</w:t>
            </w:r>
            <w:r w:rsidR="005C26C1" w:rsidRPr="00592C02">
              <w:t xml:space="preserve"> </w:t>
            </w:r>
            <w:proofErr w:type="spellStart"/>
            <w:proofErr w:type="gramStart"/>
            <w:r w:rsidR="005C26C1" w:rsidRPr="00592C02">
              <w:t>Zones</w:t>
            </w:r>
            <w:r w:rsidRPr="00592C02">
              <w:t>.</w:t>
            </w:r>
            <w:r w:rsidR="005C26C1">
              <w:t>action.type</w:t>
            </w:r>
            <w:proofErr w:type="spellEnd"/>
            <w:proofErr w:type="gramEnd"/>
          </w:p>
          <w:p w14:paraId="1F1CF48E" w14:textId="77777777" w:rsidR="00123EAC" w:rsidRPr="00592C02" w:rsidRDefault="00123EAC" w:rsidP="00D02410">
            <w:pPr>
              <w:rPr>
                <w:rFonts w:ascii="Consolas" w:hAnsi="Consolas" w:cs="Consolas"/>
                <w:color w:val="0000FF"/>
                <w:sz w:val="19"/>
                <w:szCs w:val="19"/>
              </w:rPr>
            </w:pPr>
            <w:r w:rsidRPr="00592C02">
              <w:t xml:space="preserve">Created By: </w:t>
            </w:r>
            <w:proofErr w:type="spellStart"/>
            <w:r w:rsidRPr="00592C02">
              <w:t>Users.username</w:t>
            </w:r>
            <w:proofErr w:type="spellEnd"/>
            <w:r w:rsidRPr="00592C02">
              <w:t xml:space="preserve"> </w:t>
            </w:r>
          </w:p>
          <w:p w14:paraId="34DEA62E" w14:textId="77777777" w:rsidR="00123EAC" w:rsidRPr="00592C02" w:rsidRDefault="00123EAC" w:rsidP="00D02410">
            <w:pPr>
              <w:autoSpaceDE w:val="0"/>
              <w:autoSpaceDN w:val="0"/>
              <w:adjustRightInd w:val="0"/>
              <w:spacing w:after="0"/>
              <w:jc w:val="left"/>
              <w:rPr>
                <w:rFonts w:ascii="Consolas" w:hAnsi="Consolas" w:cs="Consolas"/>
                <w:color w:val="0000FF"/>
                <w:sz w:val="19"/>
                <w:szCs w:val="19"/>
              </w:rPr>
            </w:pPr>
          </w:p>
        </w:tc>
      </w:tr>
      <w:tr w:rsidR="00123EAC" w:rsidRPr="00592C02" w14:paraId="3BC386D1" w14:textId="77777777" w:rsidTr="00D02410">
        <w:tc>
          <w:tcPr>
            <w:tcW w:w="1885" w:type="dxa"/>
            <w:shd w:val="clear" w:color="auto" w:fill="BFBFBF" w:themeFill="background1" w:themeFillShade="BF"/>
          </w:tcPr>
          <w:p w14:paraId="1D1F8C0D" w14:textId="77777777" w:rsidR="00123EAC" w:rsidRPr="00592C02" w:rsidRDefault="00123EAC" w:rsidP="00D02410">
            <w:pPr>
              <w:tabs>
                <w:tab w:val="left" w:pos="1507"/>
              </w:tabs>
            </w:pPr>
            <w:r w:rsidRPr="00592C02">
              <w:t>Search List</w:t>
            </w:r>
          </w:p>
        </w:tc>
        <w:tc>
          <w:tcPr>
            <w:tcW w:w="7465" w:type="dxa"/>
          </w:tcPr>
          <w:p w14:paraId="5E4C9A2D" w14:textId="77777777" w:rsidR="00123EAC" w:rsidRPr="00592C02" w:rsidRDefault="00123EAC" w:rsidP="00D02410">
            <w:r w:rsidRPr="00592C02">
              <w:t>Zone, Action, Created By, Account Holder Name</w:t>
            </w:r>
          </w:p>
        </w:tc>
      </w:tr>
    </w:tbl>
    <w:p w14:paraId="5717CAEE" w14:textId="77777777" w:rsidR="00123EAC" w:rsidRDefault="00123EAC" w:rsidP="00123EAC">
      <w:pPr>
        <w:tabs>
          <w:tab w:val="left" w:pos="1035"/>
        </w:tabs>
      </w:pPr>
    </w:p>
    <w:p w14:paraId="46D0DF7B" w14:textId="77777777" w:rsidR="00123EAC" w:rsidRPr="00592C02" w:rsidRDefault="00123EAC" w:rsidP="00123EAC">
      <w:pPr>
        <w:tabs>
          <w:tab w:val="left" w:pos="1035"/>
        </w:tabs>
      </w:pPr>
      <w:r>
        <w:rPr>
          <w:noProof/>
        </w:rPr>
        <w:drawing>
          <wp:inline distT="0" distB="0" distL="0" distR="0" wp14:anchorId="2B020DE6" wp14:editId="08DC059A">
            <wp:extent cx="6116955" cy="17684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6955" cy="1768475"/>
                    </a:xfrm>
                    <a:prstGeom prst="rect">
                      <a:avLst/>
                    </a:prstGeom>
                  </pic:spPr>
                </pic:pic>
              </a:graphicData>
            </a:graphic>
          </wp:inline>
        </w:drawing>
      </w:r>
    </w:p>
    <w:p w14:paraId="561A556A" w14:textId="77777777" w:rsidR="00123EAC" w:rsidRPr="00592C02" w:rsidRDefault="00123EAC" w:rsidP="00123EAC">
      <w:pPr>
        <w:tabs>
          <w:tab w:val="left" w:pos="1035"/>
        </w:tabs>
      </w:pPr>
      <w:r>
        <w:rPr>
          <w:noProof/>
        </w:rPr>
        <w:lastRenderedPageBreak/>
        <w:drawing>
          <wp:inline distT="0" distB="0" distL="0" distR="0" wp14:anchorId="7BCF9EA3" wp14:editId="6705CE2C">
            <wp:extent cx="6116955" cy="26047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6955" cy="2604770"/>
                    </a:xfrm>
                    <a:prstGeom prst="rect">
                      <a:avLst/>
                    </a:prstGeom>
                  </pic:spPr>
                </pic:pic>
              </a:graphicData>
            </a:graphic>
          </wp:inline>
        </w:drawing>
      </w:r>
    </w:p>
    <w:p w14:paraId="4B4B9448" w14:textId="77777777" w:rsidR="00123EAC" w:rsidRPr="00592C02" w:rsidRDefault="00123EAC" w:rsidP="00123EAC">
      <w:pPr>
        <w:rPr>
          <w:b/>
          <w:bCs/>
        </w:rPr>
      </w:pPr>
    </w:p>
    <w:p w14:paraId="2D8460A7" w14:textId="77777777" w:rsidR="00123EAC" w:rsidRPr="00592C02" w:rsidRDefault="00123EAC" w:rsidP="00123EAC">
      <w:pPr>
        <w:rPr>
          <w:b/>
          <w:bCs/>
        </w:rPr>
      </w:pPr>
    </w:p>
    <w:p w14:paraId="4A7CBFFB" w14:textId="77777777" w:rsidR="00123EAC" w:rsidRPr="00592C02" w:rsidRDefault="00123EAC" w:rsidP="00123EAC">
      <w:pPr>
        <w:rPr>
          <w:b/>
          <w:bCs/>
        </w:rPr>
      </w:pPr>
    </w:p>
    <w:p w14:paraId="2EDDEDCE" w14:textId="77777777" w:rsidR="00123EAC" w:rsidRPr="00592C02" w:rsidRDefault="00123EAC" w:rsidP="00123EAC">
      <w:pPr>
        <w:rPr>
          <w:b/>
          <w:bCs/>
        </w:rPr>
      </w:pPr>
    </w:p>
    <w:p w14:paraId="12F8C7B6" w14:textId="77777777" w:rsidR="00123EAC" w:rsidRPr="00592C02" w:rsidRDefault="00123EAC" w:rsidP="00123EAC">
      <w:pPr>
        <w:rPr>
          <w:b/>
          <w:bCs/>
        </w:rPr>
      </w:pPr>
      <w:r w:rsidRPr="00592C02">
        <w:rPr>
          <w:b/>
          <w:bCs/>
        </w:rPr>
        <w:t>Columns Detailed Specifications:</w:t>
      </w:r>
    </w:p>
    <w:tbl>
      <w:tblPr>
        <w:tblStyle w:val="TableGrid"/>
        <w:tblW w:w="9623" w:type="dxa"/>
        <w:tblLook w:val="04A0" w:firstRow="1" w:lastRow="0" w:firstColumn="1" w:lastColumn="0" w:noHBand="0" w:noVBand="1"/>
      </w:tblPr>
      <w:tblGrid>
        <w:gridCol w:w="835"/>
        <w:gridCol w:w="2072"/>
        <w:gridCol w:w="577"/>
        <w:gridCol w:w="821"/>
        <w:gridCol w:w="672"/>
        <w:gridCol w:w="560"/>
        <w:gridCol w:w="707"/>
        <w:gridCol w:w="1365"/>
        <w:gridCol w:w="611"/>
        <w:gridCol w:w="738"/>
        <w:gridCol w:w="665"/>
      </w:tblGrid>
      <w:tr w:rsidR="00123EAC" w:rsidRPr="00592C02" w14:paraId="39F90AFE" w14:textId="77777777" w:rsidTr="00D02410">
        <w:trPr>
          <w:trHeight w:val="328"/>
        </w:trPr>
        <w:tc>
          <w:tcPr>
            <w:tcW w:w="938" w:type="dxa"/>
            <w:shd w:val="clear" w:color="auto" w:fill="FFE07D"/>
          </w:tcPr>
          <w:p w14:paraId="6D125CB8" w14:textId="77777777" w:rsidR="00123EAC" w:rsidRPr="00592C02" w:rsidRDefault="00123EAC" w:rsidP="00D02410">
            <w:pPr>
              <w:rPr>
                <w:b/>
                <w:bCs/>
                <w:sz w:val="16"/>
                <w:szCs w:val="16"/>
              </w:rPr>
            </w:pPr>
            <w:r w:rsidRPr="00592C02">
              <w:rPr>
                <w:b/>
                <w:bCs/>
                <w:sz w:val="16"/>
                <w:szCs w:val="16"/>
              </w:rPr>
              <w:t>Display Name</w:t>
            </w:r>
          </w:p>
        </w:tc>
        <w:tc>
          <w:tcPr>
            <w:tcW w:w="2060" w:type="dxa"/>
            <w:shd w:val="clear" w:color="auto" w:fill="FFE07D"/>
          </w:tcPr>
          <w:p w14:paraId="747BE33F" w14:textId="77777777" w:rsidR="00123EAC" w:rsidRPr="00592C02" w:rsidRDefault="00123EAC" w:rsidP="00D02410">
            <w:pPr>
              <w:rPr>
                <w:b/>
                <w:bCs/>
                <w:sz w:val="16"/>
                <w:szCs w:val="16"/>
              </w:rPr>
            </w:pPr>
            <w:r w:rsidRPr="00592C02">
              <w:rPr>
                <w:b/>
                <w:bCs/>
                <w:sz w:val="16"/>
                <w:szCs w:val="16"/>
              </w:rPr>
              <w:t>Field Data</w:t>
            </w:r>
          </w:p>
        </w:tc>
        <w:tc>
          <w:tcPr>
            <w:tcW w:w="575" w:type="dxa"/>
            <w:shd w:val="clear" w:color="auto" w:fill="FFE07D"/>
          </w:tcPr>
          <w:p w14:paraId="4FC9D103" w14:textId="77777777" w:rsidR="00123EAC" w:rsidRPr="00592C02" w:rsidRDefault="00123EAC" w:rsidP="00D02410">
            <w:pPr>
              <w:rPr>
                <w:b/>
                <w:bCs/>
                <w:sz w:val="16"/>
                <w:szCs w:val="16"/>
              </w:rPr>
            </w:pPr>
            <w:r w:rsidRPr="00592C02">
              <w:rPr>
                <w:b/>
                <w:bCs/>
                <w:sz w:val="16"/>
                <w:szCs w:val="16"/>
              </w:rPr>
              <w:t>Field Type</w:t>
            </w:r>
          </w:p>
        </w:tc>
        <w:tc>
          <w:tcPr>
            <w:tcW w:w="757" w:type="dxa"/>
            <w:shd w:val="clear" w:color="auto" w:fill="FFE07D"/>
          </w:tcPr>
          <w:p w14:paraId="0C6433F0" w14:textId="77777777" w:rsidR="00123EAC" w:rsidRPr="00592C02" w:rsidRDefault="00123EAC" w:rsidP="00D02410">
            <w:pPr>
              <w:rPr>
                <w:b/>
                <w:bCs/>
                <w:sz w:val="16"/>
                <w:szCs w:val="16"/>
              </w:rPr>
            </w:pPr>
            <w:r w:rsidRPr="00592C02">
              <w:rPr>
                <w:b/>
                <w:bCs/>
                <w:sz w:val="16"/>
                <w:szCs w:val="16"/>
              </w:rPr>
              <w:t>Input Type</w:t>
            </w:r>
          </w:p>
        </w:tc>
        <w:tc>
          <w:tcPr>
            <w:tcW w:w="669" w:type="dxa"/>
            <w:shd w:val="clear" w:color="auto" w:fill="FFE07D"/>
          </w:tcPr>
          <w:p w14:paraId="7B293B7A" w14:textId="77777777" w:rsidR="00123EAC" w:rsidRPr="00592C02" w:rsidRDefault="00123EAC" w:rsidP="00D02410">
            <w:pPr>
              <w:rPr>
                <w:b/>
                <w:bCs/>
                <w:sz w:val="16"/>
                <w:szCs w:val="16"/>
              </w:rPr>
            </w:pPr>
            <w:r w:rsidRPr="00592C02">
              <w:rPr>
                <w:b/>
                <w:bCs/>
                <w:sz w:val="16"/>
                <w:szCs w:val="16"/>
              </w:rPr>
              <w:t>Editable</w:t>
            </w:r>
          </w:p>
        </w:tc>
        <w:tc>
          <w:tcPr>
            <w:tcW w:w="558" w:type="dxa"/>
            <w:shd w:val="clear" w:color="auto" w:fill="FFE07D"/>
          </w:tcPr>
          <w:p w14:paraId="77DBA77C" w14:textId="77777777" w:rsidR="00123EAC" w:rsidRPr="00592C02" w:rsidRDefault="00123EAC" w:rsidP="00D02410">
            <w:pPr>
              <w:rPr>
                <w:b/>
                <w:bCs/>
                <w:sz w:val="16"/>
                <w:szCs w:val="16"/>
              </w:rPr>
            </w:pPr>
            <w:r w:rsidRPr="00592C02">
              <w:rPr>
                <w:b/>
                <w:bCs/>
                <w:sz w:val="16"/>
                <w:szCs w:val="16"/>
              </w:rPr>
              <w:t>O/M</w:t>
            </w:r>
          </w:p>
        </w:tc>
        <w:tc>
          <w:tcPr>
            <w:tcW w:w="703" w:type="dxa"/>
            <w:shd w:val="clear" w:color="auto" w:fill="FFE07D"/>
          </w:tcPr>
          <w:p w14:paraId="40B53D1A" w14:textId="77777777" w:rsidR="00123EAC" w:rsidRPr="00592C02" w:rsidRDefault="00123EAC" w:rsidP="00D02410">
            <w:pPr>
              <w:rPr>
                <w:b/>
                <w:bCs/>
                <w:sz w:val="16"/>
                <w:szCs w:val="16"/>
              </w:rPr>
            </w:pPr>
            <w:r w:rsidRPr="00592C02">
              <w:rPr>
                <w:b/>
                <w:bCs/>
                <w:sz w:val="16"/>
                <w:szCs w:val="16"/>
              </w:rPr>
              <w:t>Business Rule</w:t>
            </w:r>
          </w:p>
        </w:tc>
        <w:tc>
          <w:tcPr>
            <w:tcW w:w="1357" w:type="dxa"/>
            <w:shd w:val="clear" w:color="auto" w:fill="FFE07D"/>
          </w:tcPr>
          <w:p w14:paraId="03F5EE6F" w14:textId="77777777" w:rsidR="00123EAC" w:rsidRPr="00592C02" w:rsidRDefault="00123EAC" w:rsidP="00D02410">
            <w:pPr>
              <w:rPr>
                <w:b/>
                <w:bCs/>
                <w:sz w:val="16"/>
                <w:szCs w:val="16"/>
              </w:rPr>
            </w:pPr>
            <w:r w:rsidRPr="00592C02">
              <w:rPr>
                <w:b/>
                <w:bCs/>
                <w:sz w:val="16"/>
                <w:szCs w:val="16"/>
              </w:rPr>
              <w:t>DB Action</w:t>
            </w:r>
          </w:p>
        </w:tc>
        <w:tc>
          <w:tcPr>
            <w:tcW w:w="609" w:type="dxa"/>
            <w:shd w:val="clear" w:color="auto" w:fill="FFE07D"/>
          </w:tcPr>
          <w:p w14:paraId="0CC8BF97" w14:textId="77777777" w:rsidR="00123EAC" w:rsidRPr="00592C02" w:rsidRDefault="00123EAC" w:rsidP="00D02410">
            <w:pPr>
              <w:rPr>
                <w:b/>
                <w:bCs/>
                <w:sz w:val="16"/>
                <w:szCs w:val="16"/>
              </w:rPr>
            </w:pPr>
            <w:r w:rsidRPr="00592C02">
              <w:rPr>
                <w:b/>
                <w:bCs/>
                <w:sz w:val="16"/>
                <w:szCs w:val="16"/>
              </w:rPr>
              <w:t>Is Unique</w:t>
            </w:r>
          </w:p>
          <w:p w14:paraId="0C6ABE3A" w14:textId="77777777" w:rsidR="00123EAC" w:rsidRPr="00592C02" w:rsidRDefault="00123EAC" w:rsidP="00D02410">
            <w:pPr>
              <w:rPr>
                <w:b/>
                <w:bCs/>
                <w:sz w:val="16"/>
                <w:szCs w:val="16"/>
              </w:rPr>
            </w:pPr>
            <w:r w:rsidRPr="00592C02">
              <w:rPr>
                <w:b/>
                <w:bCs/>
                <w:sz w:val="16"/>
                <w:szCs w:val="16"/>
              </w:rPr>
              <w:t>Y/N</w:t>
            </w:r>
          </w:p>
        </w:tc>
        <w:tc>
          <w:tcPr>
            <w:tcW w:w="734" w:type="dxa"/>
            <w:shd w:val="clear" w:color="auto" w:fill="FFE07D"/>
          </w:tcPr>
          <w:p w14:paraId="76107DA6" w14:textId="77777777" w:rsidR="00123EAC" w:rsidRPr="00592C02" w:rsidRDefault="00123EAC" w:rsidP="00D02410">
            <w:pPr>
              <w:rPr>
                <w:b/>
                <w:bCs/>
                <w:sz w:val="16"/>
                <w:szCs w:val="16"/>
              </w:rPr>
            </w:pPr>
            <w:r w:rsidRPr="00592C02">
              <w:rPr>
                <w:b/>
                <w:bCs/>
                <w:sz w:val="16"/>
                <w:szCs w:val="16"/>
              </w:rPr>
              <w:t>Minimum Length</w:t>
            </w:r>
          </w:p>
        </w:tc>
        <w:tc>
          <w:tcPr>
            <w:tcW w:w="663" w:type="dxa"/>
            <w:shd w:val="clear" w:color="auto" w:fill="FFE07D"/>
          </w:tcPr>
          <w:p w14:paraId="71B14D8D" w14:textId="77777777" w:rsidR="00123EAC" w:rsidRPr="00592C02" w:rsidRDefault="00123EAC" w:rsidP="00D02410">
            <w:pPr>
              <w:rPr>
                <w:b/>
                <w:bCs/>
                <w:sz w:val="16"/>
                <w:szCs w:val="16"/>
              </w:rPr>
            </w:pPr>
            <w:r w:rsidRPr="00592C02">
              <w:rPr>
                <w:b/>
                <w:bCs/>
                <w:sz w:val="16"/>
                <w:szCs w:val="16"/>
              </w:rPr>
              <w:t>Max Length</w:t>
            </w:r>
          </w:p>
        </w:tc>
      </w:tr>
      <w:tr w:rsidR="00123EAC" w:rsidRPr="00592C02" w14:paraId="114FA263" w14:textId="77777777" w:rsidTr="00D02410">
        <w:trPr>
          <w:trHeight w:val="159"/>
        </w:trPr>
        <w:tc>
          <w:tcPr>
            <w:tcW w:w="938" w:type="dxa"/>
          </w:tcPr>
          <w:p w14:paraId="222773FD" w14:textId="77777777" w:rsidR="00123EAC" w:rsidRPr="00592C02" w:rsidRDefault="00123EAC" w:rsidP="00D02410">
            <w:pPr>
              <w:rPr>
                <w:sz w:val="18"/>
                <w:szCs w:val="18"/>
              </w:rPr>
            </w:pPr>
            <w:r w:rsidRPr="00592C02">
              <w:rPr>
                <w:sz w:val="18"/>
                <w:szCs w:val="18"/>
              </w:rPr>
              <w:t>Direction</w:t>
            </w:r>
          </w:p>
        </w:tc>
        <w:tc>
          <w:tcPr>
            <w:tcW w:w="2060" w:type="dxa"/>
          </w:tcPr>
          <w:p w14:paraId="5E996FD9" w14:textId="77777777" w:rsidR="00123EAC" w:rsidRPr="00592C02" w:rsidRDefault="00123EAC" w:rsidP="00D02410">
            <w:pPr>
              <w:rPr>
                <w:sz w:val="18"/>
                <w:szCs w:val="18"/>
              </w:rPr>
            </w:pPr>
            <w:r w:rsidRPr="00592C02">
              <w:rPr>
                <w:sz w:val="18"/>
                <w:szCs w:val="18"/>
              </w:rPr>
              <w:t>Zone Enter/Leave</w:t>
            </w:r>
          </w:p>
        </w:tc>
        <w:tc>
          <w:tcPr>
            <w:tcW w:w="575" w:type="dxa"/>
          </w:tcPr>
          <w:p w14:paraId="3F64C7DA" w14:textId="77777777" w:rsidR="00123EAC" w:rsidRPr="00592C02" w:rsidRDefault="00123EAC" w:rsidP="00D02410">
            <w:pPr>
              <w:rPr>
                <w:sz w:val="18"/>
                <w:szCs w:val="18"/>
              </w:rPr>
            </w:pPr>
            <w:r w:rsidRPr="00592C02">
              <w:rPr>
                <w:sz w:val="18"/>
                <w:szCs w:val="18"/>
              </w:rPr>
              <w:t>Radio button</w:t>
            </w:r>
          </w:p>
        </w:tc>
        <w:tc>
          <w:tcPr>
            <w:tcW w:w="757" w:type="dxa"/>
          </w:tcPr>
          <w:p w14:paraId="1853BEE1" w14:textId="77777777" w:rsidR="00123EAC" w:rsidRPr="00592C02" w:rsidRDefault="00123EAC" w:rsidP="00D02410">
            <w:pPr>
              <w:rPr>
                <w:sz w:val="18"/>
                <w:szCs w:val="18"/>
              </w:rPr>
            </w:pPr>
            <w:r w:rsidRPr="00592C02">
              <w:rPr>
                <w:sz w:val="18"/>
                <w:szCs w:val="18"/>
              </w:rPr>
              <w:t>select</w:t>
            </w:r>
          </w:p>
        </w:tc>
        <w:tc>
          <w:tcPr>
            <w:tcW w:w="669" w:type="dxa"/>
          </w:tcPr>
          <w:p w14:paraId="5FCE788E" w14:textId="77777777" w:rsidR="00123EAC" w:rsidRPr="00592C02" w:rsidRDefault="00123EAC" w:rsidP="00D02410">
            <w:pPr>
              <w:rPr>
                <w:sz w:val="18"/>
                <w:szCs w:val="18"/>
              </w:rPr>
            </w:pPr>
            <w:r w:rsidRPr="00592C02">
              <w:rPr>
                <w:sz w:val="18"/>
                <w:szCs w:val="18"/>
              </w:rPr>
              <w:t>Y on add only</w:t>
            </w:r>
          </w:p>
        </w:tc>
        <w:tc>
          <w:tcPr>
            <w:tcW w:w="558" w:type="dxa"/>
          </w:tcPr>
          <w:p w14:paraId="0EF3CFFB" w14:textId="77777777" w:rsidR="00123EAC" w:rsidRPr="00592C02" w:rsidRDefault="00123EAC" w:rsidP="00D02410">
            <w:pPr>
              <w:rPr>
                <w:sz w:val="18"/>
                <w:szCs w:val="18"/>
              </w:rPr>
            </w:pPr>
            <w:r w:rsidRPr="00592C02">
              <w:rPr>
                <w:sz w:val="18"/>
                <w:szCs w:val="18"/>
              </w:rPr>
              <w:t>M</w:t>
            </w:r>
          </w:p>
        </w:tc>
        <w:tc>
          <w:tcPr>
            <w:tcW w:w="703" w:type="dxa"/>
          </w:tcPr>
          <w:p w14:paraId="3A7E9558" w14:textId="77777777" w:rsidR="00123EAC" w:rsidRPr="00592C02" w:rsidRDefault="00123EAC" w:rsidP="00D02410">
            <w:pPr>
              <w:rPr>
                <w:sz w:val="18"/>
                <w:szCs w:val="18"/>
              </w:rPr>
            </w:pPr>
            <w:r w:rsidRPr="00592C02">
              <w:rPr>
                <w:sz w:val="18"/>
                <w:szCs w:val="18"/>
              </w:rPr>
              <w:t>Y</w:t>
            </w:r>
          </w:p>
        </w:tc>
        <w:tc>
          <w:tcPr>
            <w:tcW w:w="1357" w:type="dxa"/>
          </w:tcPr>
          <w:p w14:paraId="25341D8C" w14:textId="77777777" w:rsidR="00123EAC" w:rsidRPr="00592C02" w:rsidRDefault="00123EAC" w:rsidP="00D02410">
            <w:pPr>
              <w:rPr>
                <w:sz w:val="16"/>
                <w:szCs w:val="16"/>
              </w:rPr>
            </w:pPr>
            <w:proofErr w:type="spellStart"/>
            <w:r w:rsidRPr="00592C02">
              <w:rPr>
                <w:sz w:val="16"/>
                <w:szCs w:val="16"/>
              </w:rPr>
              <w:t>zones_protections</w:t>
            </w:r>
            <w:proofErr w:type="spellEnd"/>
            <w:r w:rsidRPr="00592C02">
              <w:rPr>
                <w:sz w:val="16"/>
                <w:szCs w:val="16"/>
              </w:rPr>
              <w:t>.</w:t>
            </w:r>
            <w:r w:rsidRPr="00592C02">
              <w:t xml:space="preserve"> </w:t>
            </w:r>
            <w:r w:rsidRPr="00592C02">
              <w:rPr>
                <w:sz w:val="16"/>
                <w:szCs w:val="16"/>
              </w:rPr>
              <w:t>Direction</w:t>
            </w:r>
          </w:p>
        </w:tc>
        <w:tc>
          <w:tcPr>
            <w:tcW w:w="609" w:type="dxa"/>
          </w:tcPr>
          <w:p w14:paraId="5B5E4FC3" w14:textId="77777777" w:rsidR="00123EAC" w:rsidRPr="00592C02" w:rsidRDefault="00123EAC" w:rsidP="00D02410">
            <w:pPr>
              <w:rPr>
                <w:sz w:val="18"/>
                <w:szCs w:val="18"/>
              </w:rPr>
            </w:pPr>
            <w:r w:rsidRPr="00592C02">
              <w:rPr>
                <w:sz w:val="18"/>
                <w:szCs w:val="18"/>
              </w:rPr>
              <w:t>N/A</w:t>
            </w:r>
          </w:p>
        </w:tc>
        <w:tc>
          <w:tcPr>
            <w:tcW w:w="734" w:type="dxa"/>
          </w:tcPr>
          <w:p w14:paraId="4C26C5C1" w14:textId="77777777" w:rsidR="00123EAC" w:rsidRPr="00592C02" w:rsidRDefault="00123EAC" w:rsidP="00D02410">
            <w:pPr>
              <w:rPr>
                <w:sz w:val="18"/>
                <w:szCs w:val="18"/>
              </w:rPr>
            </w:pPr>
            <w:r w:rsidRPr="00592C02">
              <w:rPr>
                <w:sz w:val="18"/>
                <w:szCs w:val="18"/>
              </w:rPr>
              <w:t>N/A</w:t>
            </w:r>
          </w:p>
        </w:tc>
        <w:tc>
          <w:tcPr>
            <w:tcW w:w="663" w:type="dxa"/>
          </w:tcPr>
          <w:p w14:paraId="067D55C2" w14:textId="77777777" w:rsidR="00123EAC" w:rsidRPr="00592C02" w:rsidRDefault="00123EAC" w:rsidP="00D02410">
            <w:pPr>
              <w:rPr>
                <w:sz w:val="18"/>
                <w:szCs w:val="18"/>
              </w:rPr>
            </w:pPr>
            <w:r w:rsidRPr="00592C02">
              <w:rPr>
                <w:sz w:val="18"/>
                <w:szCs w:val="18"/>
              </w:rPr>
              <w:t>N/A</w:t>
            </w:r>
          </w:p>
        </w:tc>
      </w:tr>
      <w:tr w:rsidR="00123EAC" w:rsidRPr="00592C02" w14:paraId="3A8B2CF5" w14:textId="77777777" w:rsidTr="00D02410">
        <w:trPr>
          <w:trHeight w:val="159"/>
        </w:trPr>
        <w:tc>
          <w:tcPr>
            <w:tcW w:w="938" w:type="dxa"/>
          </w:tcPr>
          <w:p w14:paraId="37155834" w14:textId="77777777" w:rsidR="00123EAC" w:rsidRPr="00592C02" w:rsidRDefault="00123EAC" w:rsidP="00D02410">
            <w:pPr>
              <w:rPr>
                <w:sz w:val="18"/>
                <w:szCs w:val="18"/>
              </w:rPr>
            </w:pPr>
            <w:r w:rsidRPr="00592C02">
              <w:t>Zone</w:t>
            </w:r>
          </w:p>
        </w:tc>
        <w:tc>
          <w:tcPr>
            <w:tcW w:w="2060" w:type="dxa"/>
          </w:tcPr>
          <w:p w14:paraId="48E58B1F" w14:textId="77777777" w:rsidR="00123EAC" w:rsidRPr="00592C02" w:rsidRDefault="00123EAC" w:rsidP="00D02410">
            <w:pPr>
              <w:rPr>
                <w:sz w:val="18"/>
                <w:szCs w:val="18"/>
              </w:rPr>
            </w:pPr>
            <w:r w:rsidRPr="00592C02">
              <w:rPr>
                <w:sz w:val="18"/>
                <w:szCs w:val="18"/>
              </w:rPr>
              <w:t>From Zones.</w:t>
            </w:r>
            <w:r>
              <w:rPr>
                <w:sz w:val="18"/>
                <w:szCs w:val="18"/>
              </w:rPr>
              <w:t>name</w:t>
            </w:r>
          </w:p>
        </w:tc>
        <w:tc>
          <w:tcPr>
            <w:tcW w:w="575" w:type="dxa"/>
          </w:tcPr>
          <w:p w14:paraId="29170200" w14:textId="77777777" w:rsidR="00123EAC" w:rsidRPr="00592C02" w:rsidRDefault="00123EAC" w:rsidP="00D02410">
            <w:pPr>
              <w:rPr>
                <w:sz w:val="18"/>
                <w:szCs w:val="18"/>
              </w:rPr>
            </w:pPr>
            <w:proofErr w:type="spellStart"/>
            <w:r w:rsidRPr="00592C02">
              <w:rPr>
                <w:sz w:val="18"/>
                <w:szCs w:val="18"/>
              </w:rPr>
              <w:t>listBox</w:t>
            </w:r>
            <w:proofErr w:type="spellEnd"/>
          </w:p>
        </w:tc>
        <w:tc>
          <w:tcPr>
            <w:tcW w:w="757" w:type="dxa"/>
          </w:tcPr>
          <w:p w14:paraId="72B47664" w14:textId="77777777" w:rsidR="00123EAC" w:rsidRPr="00592C02" w:rsidRDefault="00123EAC" w:rsidP="00D02410">
            <w:pPr>
              <w:rPr>
                <w:sz w:val="18"/>
                <w:szCs w:val="18"/>
              </w:rPr>
            </w:pPr>
            <w:r w:rsidRPr="00592C02">
              <w:rPr>
                <w:sz w:val="18"/>
                <w:szCs w:val="18"/>
              </w:rPr>
              <w:t>select</w:t>
            </w:r>
          </w:p>
        </w:tc>
        <w:tc>
          <w:tcPr>
            <w:tcW w:w="669" w:type="dxa"/>
          </w:tcPr>
          <w:p w14:paraId="102EC39B" w14:textId="77777777" w:rsidR="00123EAC" w:rsidRPr="00592C02" w:rsidRDefault="00123EAC" w:rsidP="00D02410">
            <w:pPr>
              <w:rPr>
                <w:sz w:val="18"/>
                <w:szCs w:val="18"/>
              </w:rPr>
            </w:pPr>
            <w:r w:rsidRPr="00592C02">
              <w:rPr>
                <w:sz w:val="18"/>
                <w:szCs w:val="18"/>
              </w:rPr>
              <w:t>Y</w:t>
            </w:r>
          </w:p>
          <w:p w14:paraId="6D12CCB9" w14:textId="77777777" w:rsidR="00123EAC" w:rsidRPr="00592C02" w:rsidRDefault="00123EAC" w:rsidP="00D02410">
            <w:pPr>
              <w:rPr>
                <w:sz w:val="18"/>
                <w:szCs w:val="18"/>
              </w:rPr>
            </w:pPr>
          </w:p>
          <w:p w14:paraId="0544D6FD" w14:textId="77777777" w:rsidR="00123EAC" w:rsidRPr="00592C02" w:rsidRDefault="00123EAC" w:rsidP="00D02410">
            <w:pPr>
              <w:rPr>
                <w:sz w:val="18"/>
                <w:szCs w:val="18"/>
              </w:rPr>
            </w:pPr>
          </w:p>
          <w:p w14:paraId="3CF84C1A" w14:textId="77777777" w:rsidR="00123EAC" w:rsidRPr="00592C02" w:rsidRDefault="00123EAC" w:rsidP="00D02410">
            <w:pPr>
              <w:rPr>
                <w:sz w:val="18"/>
                <w:szCs w:val="18"/>
              </w:rPr>
            </w:pPr>
          </w:p>
        </w:tc>
        <w:tc>
          <w:tcPr>
            <w:tcW w:w="558" w:type="dxa"/>
          </w:tcPr>
          <w:p w14:paraId="1C8C5106" w14:textId="77777777" w:rsidR="00123EAC" w:rsidRPr="00592C02" w:rsidRDefault="00123EAC" w:rsidP="00D02410">
            <w:pPr>
              <w:rPr>
                <w:sz w:val="18"/>
                <w:szCs w:val="18"/>
              </w:rPr>
            </w:pPr>
            <w:r w:rsidRPr="00592C02">
              <w:rPr>
                <w:sz w:val="18"/>
                <w:szCs w:val="18"/>
              </w:rPr>
              <w:t>M</w:t>
            </w:r>
          </w:p>
        </w:tc>
        <w:tc>
          <w:tcPr>
            <w:tcW w:w="703" w:type="dxa"/>
          </w:tcPr>
          <w:p w14:paraId="4E0D02E9" w14:textId="77777777" w:rsidR="00123EAC" w:rsidRPr="00592C02" w:rsidRDefault="00123EAC" w:rsidP="00D02410">
            <w:pPr>
              <w:rPr>
                <w:sz w:val="18"/>
                <w:szCs w:val="18"/>
              </w:rPr>
            </w:pPr>
            <w:r w:rsidRPr="00592C02">
              <w:rPr>
                <w:sz w:val="18"/>
                <w:szCs w:val="18"/>
              </w:rPr>
              <w:t>N/A</w:t>
            </w:r>
          </w:p>
        </w:tc>
        <w:tc>
          <w:tcPr>
            <w:tcW w:w="1357" w:type="dxa"/>
          </w:tcPr>
          <w:p w14:paraId="6435732B" w14:textId="77777777" w:rsidR="00123EAC" w:rsidRPr="00592C02" w:rsidRDefault="00123EAC" w:rsidP="00D02410">
            <w:pPr>
              <w:rPr>
                <w:sz w:val="16"/>
                <w:szCs w:val="16"/>
              </w:rPr>
            </w:pPr>
            <w:r w:rsidRPr="00592C02">
              <w:t xml:space="preserve"> </w:t>
            </w:r>
            <w:proofErr w:type="spellStart"/>
            <w:r w:rsidRPr="00592C02">
              <w:t>zones_protections</w:t>
            </w:r>
            <w:proofErr w:type="spellEnd"/>
            <w:r w:rsidRPr="00592C02">
              <w:t xml:space="preserve">. </w:t>
            </w:r>
            <w:proofErr w:type="spellStart"/>
            <w:r w:rsidRPr="00592C02">
              <w:t>ZoneID</w:t>
            </w:r>
            <w:proofErr w:type="spellEnd"/>
          </w:p>
        </w:tc>
        <w:tc>
          <w:tcPr>
            <w:tcW w:w="609" w:type="dxa"/>
          </w:tcPr>
          <w:p w14:paraId="7190203F" w14:textId="77777777" w:rsidR="00123EAC" w:rsidRPr="00592C02" w:rsidRDefault="00123EAC" w:rsidP="00D02410">
            <w:pPr>
              <w:rPr>
                <w:sz w:val="18"/>
                <w:szCs w:val="18"/>
              </w:rPr>
            </w:pPr>
            <w:r w:rsidRPr="00592C02">
              <w:rPr>
                <w:sz w:val="18"/>
                <w:szCs w:val="18"/>
              </w:rPr>
              <w:t>N/A</w:t>
            </w:r>
          </w:p>
        </w:tc>
        <w:tc>
          <w:tcPr>
            <w:tcW w:w="734" w:type="dxa"/>
          </w:tcPr>
          <w:p w14:paraId="4131F2BE" w14:textId="77777777" w:rsidR="00123EAC" w:rsidRPr="00592C02" w:rsidRDefault="00123EAC" w:rsidP="00D02410">
            <w:pPr>
              <w:rPr>
                <w:sz w:val="18"/>
                <w:szCs w:val="18"/>
              </w:rPr>
            </w:pPr>
            <w:r w:rsidRPr="00592C02">
              <w:rPr>
                <w:sz w:val="18"/>
                <w:szCs w:val="18"/>
              </w:rPr>
              <w:t>N/A</w:t>
            </w:r>
          </w:p>
        </w:tc>
        <w:tc>
          <w:tcPr>
            <w:tcW w:w="663" w:type="dxa"/>
          </w:tcPr>
          <w:p w14:paraId="343A458E" w14:textId="77777777" w:rsidR="00123EAC" w:rsidRPr="00592C02" w:rsidRDefault="00123EAC" w:rsidP="00D02410">
            <w:pPr>
              <w:rPr>
                <w:sz w:val="18"/>
                <w:szCs w:val="18"/>
              </w:rPr>
            </w:pPr>
            <w:r w:rsidRPr="00592C02">
              <w:rPr>
                <w:sz w:val="18"/>
                <w:szCs w:val="18"/>
              </w:rPr>
              <w:t>N/A</w:t>
            </w:r>
          </w:p>
        </w:tc>
      </w:tr>
      <w:tr w:rsidR="00123EAC" w:rsidRPr="00592C02" w14:paraId="22A8F3B7" w14:textId="77777777" w:rsidTr="00D02410">
        <w:trPr>
          <w:trHeight w:val="159"/>
        </w:trPr>
        <w:tc>
          <w:tcPr>
            <w:tcW w:w="938" w:type="dxa"/>
          </w:tcPr>
          <w:p w14:paraId="08487AB7" w14:textId="77777777" w:rsidR="00123EAC" w:rsidRDefault="00123EAC" w:rsidP="00D02410">
            <w:r w:rsidRPr="00592C02">
              <w:t>Protection Type</w:t>
            </w:r>
          </w:p>
          <w:p w14:paraId="5F986B70" w14:textId="77777777" w:rsidR="00123EAC" w:rsidRPr="00592C02" w:rsidRDefault="00123EAC" w:rsidP="00D02410"/>
        </w:tc>
        <w:tc>
          <w:tcPr>
            <w:tcW w:w="2060" w:type="dxa"/>
          </w:tcPr>
          <w:p w14:paraId="755E80ED" w14:textId="77777777" w:rsidR="00123EAC" w:rsidRPr="00592C02" w:rsidRDefault="00123EAC" w:rsidP="00D02410">
            <w:pPr>
              <w:rPr>
                <w:sz w:val="18"/>
                <w:szCs w:val="18"/>
              </w:rPr>
            </w:pPr>
            <w:proofErr w:type="gramStart"/>
            <w:r w:rsidRPr="00592C02">
              <w:rPr>
                <w:sz w:val="18"/>
                <w:szCs w:val="18"/>
              </w:rPr>
              <w:t>0:Any</w:t>
            </w:r>
            <w:proofErr w:type="gramEnd"/>
            <w:r w:rsidRPr="00592C02">
              <w:rPr>
                <w:sz w:val="18"/>
                <w:szCs w:val="18"/>
              </w:rPr>
              <w:t>, 1:Inclusion (</w:t>
            </w:r>
            <w:proofErr w:type="spellStart"/>
            <w:r w:rsidRPr="00592C02">
              <w:rPr>
                <w:sz w:val="18"/>
                <w:szCs w:val="18"/>
              </w:rPr>
              <w:t>WhiteList</w:t>
            </w:r>
            <w:proofErr w:type="spellEnd"/>
            <w:r w:rsidRPr="00592C02">
              <w:rPr>
                <w:sz w:val="18"/>
                <w:szCs w:val="18"/>
              </w:rPr>
              <w:t xml:space="preserve">), 2: </w:t>
            </w:r>
            <w:proofErr w:type="spellStart"/>
            <w:r w:rsidRPr="00592C02">
              <w:rPr>
                <w:sz w:val="18"/>
                <w:szCs w:val="18"/>
              </w:rPr>
              <w:t>Execlusion</w:t>
            </w:r>
            <w:proofErr w:type="spellEnd"/>
            <w:r w:rsidRPr="00592C02">
              <w:rPr>
                <w:sz w:val="18"/>
                <w:szCs w:val="18"/>
              </w:rPr>
              <w:t xml:space="preserve"> (Black list)</w:t>
            </w:r>
          </w:p>
        </w:tc>
        <w:tc>
          <w:tcPr>
            <w:tcW w:w="575" w:type="dxa"/>
          </w:tcPr>
          <w:p w14:paraId="4584EAC0" w14:textId="77777777" w:rsidR="00123EAC" w:rsidRPr="00592C02" w:rsidRDefault="00123EAC" w:rsidP="00D02410">
            <w:pPr>
              <w:rPr>
                <w:sz w:val="18"/>
                <w:szCs w:val="18"/>
              </w:rPr>
            </w:pPr>
            <w:proofErr w:type="spellStart"/>
            <w:r w:rsidRPr="00592C02">
              <w:rPr>
                <w:sz w:val="18"/>
                <w:szCs w:val="18"/>
              </w:rPr>
              <w:t>listBox</w:t>
            </w:r>
            <w:proofErr w:type="spellEnd"/>
          </w:p>
        </w:tc>
        <w:tc>
          <w:tcPr>
            <w:tcW w:w="757" w:type="dxa"/>
          </w:tcPr>
          <w:p w14:paraId="172E9BE6" w14:textId="77777777" w:rsidR="00123EAC" w:rsidRPr="00592C02" w:rsidRDefault="00123EAC" w:rsidP="00D02410">
            <w:pPr>
              <w:rPr>
                <w:sz w:val="18"/>
                <w:szCs w:val="18"/>
              </w:rPr>
            </w:pPr>
            <w:r w:rsidRPr="00592C02">
              <w:rPr>
                <w:sz w:val="18"/>
                <w:szCs w:val="18"/>
              </w:rPr>
              <w:t>select</w:t>
            </w:r>
          </w:p>
        </w:tc>
        <w:tc>
          <w:tcPr>
            <w:tcW w:w="669" w:type="dxa"/>
          </w:tcPr>
          <w:p w14:paraId="721F795A" w14:textId="77777777" w:rsidR="00123EAC" w:rsidRPr="00592C02" w:rsidRDefault="00123EAC" w:rsidP="00D02410">
            <w:pPr>
              <w:rPr>
                <w:sz w:val="18"/>
                <w:szCs w:val="18"/>
              </w:rPr>
            </w:pPr>
            <w:r w:rsidRPr="00592C02">
              <w:rPr>
                <w:sz w:val="18"/>
                <w:szCs w:val="18"/>
              </w:rPr>
              <w:t>Y on add only</w:t>
            </w:r>
          </w:p>
        </w:tc>
        <w:tc>
          <w:tcPr>
            <w:tcW w:w="558" w:type="dxa"/>
          </w:tcPr>
          <w:p w14:paraId="3C7F77BE" w14:textId="77777777" w:rsidR="00123EAC" w:rsidRPr="00592C02" w:rsidRDefault="00123EAC" w:rsidP="00D02410">
            <w:pPr>
              <w:rPr>
                <w:sz w:val="18"/>
                <w:szCs w:val="18"/>
              </w:rPr>
            </w:pPr>
            <w:r w:rsidRPr="00592C02">
              <w:rPr>
                <w:sz w:val="18"/>
                <w:szCs w:val="18"/>
              </w:rPr>
              <w:t>M</w:t>
            </w:r>
          </w:p>
        </w:tc>
        <w:tc>
          <w:tcPr>
            <w:tcW w:w="703" w:type="dxa"/>
          </w:tcPr>
          <w:p w14:paraId="01218C38" w14:textId="77777777" w:rsidR="00123EAC" w:rsidRPr="00592C02" w:rsidRDefault="00123EAC" w:rsidP="00D02410">
            <w:pPr>
              <w:rPr>
                <w:sz w:val="18"/>
                <w:szCs w:val="18"/>
              </w:rPr>
            </w:pPr>
            <w:r w:rsidRPr="00592C02">
              <w:rPr>
                <w:sz w:val="18"/>
                <w:szCs w:val="18"/>
              </w:rPr>
              <w:t>Y</w:t>
            </w:r>
          </w:p>
        </w:tc>
        <w:tc>
          <w:tcPr>
            <w:tcW w:w="1357" w:type="dxa"/>
          </w:tcPr>
          <w:p w14:paraId="7F0CEBCC" w14:textId="77777777" w:rsidR="00123EAC" w:rsidRPr="00592C02" w:rsidRDefault="00123EAC" w:rsidP="00D02410">
            <w:proofErr w:type="spellStart"/>
            <w:r w:rsidRPr="00592C02">
              <w:t>zones_protections</w:t>
            </w:r>
            <w:proofErr w:type="spellEnd"/>
            <w:r w:rsidRPr="00592C02">
              <w:t xml:space="preserve">. </w:t>
            </w:r>
            <w:proofErr w:type="spellStart"/>
            <w:r w:rsidRPr="00592C02">
              <w:t>ProtectionType</w:t>
            </w:r>
            <w:proofErr w:type="spellEnd"/>
          </w:p>
        </w:tc>
        <w:tc>
          <w:tcPr>
            <w:tcW w:w="609" w:type="dxa"/>
          </w:tcPr>
          <w:p w14:paraId="2DBEFECD" w14:textId="77777777" w:rsidR="00123EAC" w:rsidRPr="00592C02" w:rsidRDefault="00123EAC" w:rsidP="00D02410">
            <w:pPr>
              <w:rPr>
                <w:sz w:val="18"/>
                <w:szCs w:val="18"/>
              </w:rPr>
            </w:pPr>
            <w:r w:rsidRPr="00592C02">
              <w:rPr>
                <w:sz w:val="18"/>
                <w:szCs w:val="18"/>
              </w:rPr>
              <w:t>N/A</w:t>
            </w:r>
          </w:p>
        </w:tc>
        <w:tc>
          <w:tcPr>
            <w:tcW w:w="734" w:type="dxa"/>
          </w:tcPr>
          <w:p w14:paraId="1341D013" w14:textId="77777777" w:rsidR="00123EAC" w:rsidRPr="00592C02" w:rsidRDefault="00123EAC" w:rsidP="00D02410">
            <w:pPr>
              <w:rPr>
                <w:sz w:val="18"/>
                <w:szCs w:val="18"/>
              </w:rPr>
            </w:pPr>
            <w:r w:rsidRPr="00592C02">
              <w:rPr>
                <w:sz w:val="18"/>
                <w:szCs w:val="18"/>
              </w:rPr>
              <w:t>N/A</w:t>
            </w:r>
          </w:p>
        </w:tc>
        <w:tc>
          <w:tcPr>
            <w:tcW w:w="663" w:type="dxa"/>
          </w:tcPr>
          <w:p w14:paraId="5ED814F5" w14:textId="77777777" w:rsidR="00123EAC" w:rsidRPr="00592C02" w:rsidRDefault="00123EAC" w:rsidP="00D02410">
            <w:pPr>
              <w:rPr>
                <w:sz w:val="18"/>
                <w:szCs w:val="18"/>
              </w:rPr>
            </w:pPr>
            <w:r w:rsidRPr="00592C02">
              <w:rPr>
                <w:sz w:val="18"/>
                <w:szCs w:val="18"/>
              </w:rPr>
              <w:t>N/A</w:t>
            </w:r>
          </w:p>
        </w:tc>
      </w:tr>
      <w:tr w:rsidR="00123EAC" w:rsidRPr="00592C02" w14:paraId="743319A6" w14:textId="77777777" w:rsidTr="00D02410">
        <w:trPr>
          <w:trHeight w:val="159"/>
        </w:trPr>
        <w:tc>
          <w:tcPr>
            <w:tcW w:w="938" w:type="dxa"/>
          </w:tcPr>
          <w:p w14:paraId="469A7EDC" w14:textId="77777777" w:rsidR="00123EAC" w:rsidRPr="00592C02" w:rsidRDefault="00123EAC" w:rsidP="00D02410">
            <w:r w:rsidRPr="00592C02">
              <w:t>Condition Type</w:t>
            </w:r>
          </w:p>
        </w:tc>
        <w:tc>
          <w:tcPr>
            <w:tcW w:w="2060" w:type="dxa"/>
          </w:tcPr>
          <w:p w14:paraId="30018D6C" w14:textId="77777777" w:rsidR="00123EAC" w:rsidRPr="00592C02" w:rsidRDefault="00123EAC" w:rsidP="00D02410">
            <w:pPr>
              <w:rPr>
                <w:sz w:val="18"/>
                <w:szCs w:val="18"/>
              </w:rPr>
            </w:pPr>
            <w:r w:rsidRPr="00592C02">
              <w:rPr>
                <w:sz w:val="18"/>
                <w:szCs w:val="18"/>
              </w:rPr>
              <w:t xml:space="preserve">Will be enabled only if the Protection Type is </w:t>
            </w:r>
            <w:proofErr w:type="spellStart"/>
            <w:r w:rsidRPr="00592C02">
              <w:rPr>
                <w:sz w:val="18"/>
                <w:szCs w:val="18"/>
              </w:rPr>
              <w:t>Execlusion</w:t>
            </w:r>
            <w:proofErr w:type="spellEnd"/>
          </w:p>
          <w:p w14:paraId="469B375C" w14:textId="77777777" w:rsidR="00123EAC" w:rsidRPr="00592C02" w:rsidRDefault="00123EAC" w:rsidP="00D02410">
            <w:pPr>
              <w:rPr>
                <w:sz w:val="18"/>
                <w:szCs w:val="18"/>
              </w:rPr>
            </w:pPr>
            <w:r w:rsidRPr="00592C02">
              <w:rPr>
                <w:sz w:val="18"/>
                <w:szCs w:val="18"/>
              </w:rPr>
              <w:lastRenderedPageBreak/>
              <w:t>(Combined Together ‘</w:t>
            </w:r>
            <w:proofErr w:type="spellStart"/>
            <w:r w:rsidRPr="00592C02">
              <w:rPr>
                <w:sz w:val="18"/>
                <w:szCs w:val="18"/>
              </w:rPr>
              <w:t>Anding</w:t>
            </w:r>
            <w:proofErr w:type="spellEnd"/>
            <w:r w:rsidRPr="00592C02">
              <w:rPr>
                <w:sz w:val="18"/>
                <w:szCs w:val="18"/>
              </w:rPr>
              <w:t>’,</w:t>
            </w:r>
          </w:p>
          <w:p w14:paraId="4BA79711" w14:textId="77777777" w:rsidR="00123EAC" w:rsidRPr="00592C02" w:rsidRDefault="00123EAC" w:rsidP="00D02410">
            <w:pPr>
              <w:rPr>
                <w:sz w:val="18"/>
                <w:szCs w:val="18"/>
              </w:rPr>
            </w:pPr>
            <w:r w:rsidRPr="00592C02">
              <w:rPr>
                <w:sz w:val="18"/>
                <w:szCs w:val="18"/>
              </w:rPr>
              <w:t>Solo ‘</w:t>
            </w:r>
            <w:proofErr w:type="spellStart"/>
            <w:r w:rsidRPr="00592C02">
              <w:rPr>
                <w:sz w:val="18"/>
                <w:szCs w:val="18"/>
              </w:rPr>
              <w:t>Oring</w:t>
            </w:r>
            <w:proofErr w:type="spellEnd"/>
            <w:r w:rsidRPr="00592C02">
              <w:rPr>
                <w:sz w:val="18"/>
                <w:szCs w:val="18"/>
              </w:rPr>
              <w:t>’)</w:t>
            </w:r>
          </w:p>
        </w:tc>
        <w:tc>
          <w:tcPr>
            <w:tcW w:w="575" w:type="dxa"/>
          </w:tcPr>
          <w:p w14:paraId="775B4E6D" w14:textId="77777777" w:rsidR="00123EAC" w:rsidRPr="00592C02" w:rsidRDefault="00123EAC" w:rsidP="00D02410">
            <w:pPr>
              <w:rPr>
                <w:sz w:val="18"/>
                <w:szCs w:val="18"/>
              </w:rPr>
            </w:pPr>
            <w:proofErr w:type="spellStart"/>
            <w:r w:rsidRPr="00592C02">
              <w:rPr>
                <w:sz w:val="18"/>
                <w:szCs w:val="18"/>
              </w:rPr>
              <w:lastRenderedPageBreak/>
              <w:t>listBox</w:t>
            </w:r>
            <w:proofErr w:type="spellEnd"/>
          </w:p>
        </w:tc>
        <w:tc>
          <w:tcPr>
            <w:tcW w:w="757" w:type="dxa"/>
          </w:tcPr>
          <w:p w14:paraId="04DC90FB" w14:textId="77777777" w:rsidR="00123EAC" w:rsidRPr="00592C02" w:rsidRDefault="00123EAC" w:rsidP="00D02410">
            <w:pPr>
              <w:rPr>
                <w:sz w:val="18"/>
                <w:szCs w:val="18"/>
              </w:rPr>
            </w:pPr>
            <w:r w:rsidRPr="00592C02">
              <w:rPr>
                <w:sz w:val="18"/>
                <w:szCs w:val="18"/>
              </w:rPr>
              <w:t>select</w:t>
            </w:r>
          </w:p>
        </w:tc>
        <w:tc>
          <w:tcPr>
            <w:tcW w:w="669" w:type="dxa"/>
          </w:tcPr>
          <w:p w14:paraId="1CB29785" w14:textId="77777777" w:rsidR="00123EAC" w:rsidRPr="00592C02" w:rsidRDefault="00123EAC" w:rsidP="00D02410">
            <w:pPr>
              <w:rPr>
                <w:sz w:val="18"/>
                <w:szCs w:val="18"/>
              </w:rPr>
            </w:pPr>
            <w:r w:rsidRPr="00592C02">
              <w:rPr>
                <w:sz w:val="18"/>
                <w:szCs w:val="18"/>
              </w:rPr>
              <w:t>Y</w:t>
            </w:r>
          </w:p>
        </w:tc>
        <w:tc>
          <w:tcPr>
            <w:tcW w:w="558" w:type="dxa"/>
          </w:tcPr>
          <w:p w14:paraId="0A6B94D9" w14:textId="77777777" w:rsidR="00123EAC" w:rsidRPr="00592C02" w:rsidRDefault="00123EAC" w:rsidP="00D02410">
            <w:pPr>
              <w:rPr>
                <w:sz w:val="18"/>
                <w:szCs w:val="18"/>
              </w:rPr>
            </w:pPr>
            <w:r w:rsidRPr="00592C02">
              <w:rPr>
                <w:sz w:val="18"/>
                <w:szCs w:val="18"/>
              </w:rPr>
              <w:t>M</w:t>
            </w:r>
          </w:p>
        </w:tc>
        <w:tc>
          <w:tcPr>
            <w:tcW w:w="703" w:type="dxa"/>
          </w:tcPr>
          <w:p w14:paraId="5C39FFE7" w14:textId="77777777" w:rsidR="00123EAC" w:rsidRPr="00592C02" w:rsidRDefault="00123EAC" w:rsidP="00D02410">
            <w:pPr>
              <w:rPr>
                <w:sz w:val="18"/>
                <w:szCs w:val="18"/>
              </w:rPr>
            </w:pPr>
            <w:r w:rsidRPr="00592C02">
              <w:rPr>
                <w:sz w:val="18"/>
                <w:szCs w:val="18"/>
              </w:rPr>
              <w:t>Y</w:t>
            </w:r>
          </w:p>
        </w:tc>
        <w:tc>
          <w:tcPr>
            <w:tcW w:w="1357" w:type="dxa"/>
          </w:tcPr>
          <w:p w14:paraId="381B2E2A" w14:textId="77777777" w:rsidR="00123EAC" w:rsidRPr="00592C02" w:rsidRDefault="00123EAC" w:rsidP="00D02410">
            <w:proofErr w:type="spellStart"/>
            <w:r w:rsidRPr="00592C02">
              <w:t>zones_protections</w:t>
            </w:r>
            <w:proofErr w:type="spellEnd"/>
            <w:r w:rsidRPr="00592C02">
              <w:t xml:space="preserve">. </w:t>
            </w:r>
            <w:proofErr w:type="spellStart"/>
            <w:r w:rsidRPr="001836A3">
              <w:t>ConditionType</w:t>
            </w:r>
            <w:proofErr w:type="spellEnd"/>
          </w:p>
        </w:tc>
        <w:tc>
          <w:tcPr>
            <w:tcW w:w="609" w:type="dxa"/>
          </w:tcPr>
          <w:p w14:paraId="05C6D4A8" w14:textId="77777777" w:rsidR="00123EAC" w:rsidRPr="00592C02" w:rsidRDefault="00123EAC" w:rsidP="00D02410">
            <w:pPr>
              <w:rPr>
                <w:sz w:val="18"/>
                <w:szCs w:val="18"/>
              </w:rPr>
            </w:pPr>
            <w:r w:rsidRPr="00592C02">
              <w:rPr>
                <w:sz w:val="18"/>
                <w:szCs w:val="18"/>
              </w:rPr>
              <w:t>N/A</w:t>
            </w:r>
          </w:p>
        </w:tc>
        <w:tc>
          <w:tcPr>
            <w:tcW w:w="734" w:type="dxa"/>
          </w:tcPr>
          <w:p w14:paraId="37D8EAE0" w14:textId="77777777" w:rsidR="00123EAC" w:rsidRPr="00592C02" w:rsidRDefault="00123EAC" w:rsidP="00D02410">
            <w:pPr>
              <w:rPr>
                <w:sz w:val="18"/>
                <w:szCs w:val="18"/>
              </w:rPr>
            </w:pPr>
            <w:r w:rsidRPr="00592C02">
              <w:rPr>
                <w:sz w:val="18"/>
                <w:szCs w:val="18"/>
              </w:rPr>
              <w:t>N/A</w:t>
            </w:r>
          </w:p>
        </w:tc>
        <w:tc>
          <w:tcPr>
            <w:tcW w:w="663" w:type="dxa"/>
          </w:tcPr>
          <w:p w14:paraId="17B775E9" w14:textId="77777777" w:rsidR="00123EAC" w:rsidRPr="00592C02" w:rsidRDefault="00123EAC" w:rsidP="00D02410">
            <w:pPr>
              <w:rPr>
                <w:sz w:val="18"/>
                <w:szCs w:val="18"/>
              </w:rPr>
            </w:pPr>
            <w:r w:rsidRPr="00592C02">
              <w:rPr>
                <w:sz w:val="18"/>
                <w:szCs w:val="18"/>
              </w:rPr>
              <w:t>N/A</w:t>
            </w:r>
          </w:p>
        </w:tc>
      </w:tr>
      <w:tr w:rsidR="00123EAC" w:rsidRPr="00592C02" w14:paraId="419AE440" w14:textId="77777777" w:rsidTr="00D02410">
        <w:trPr>
          <w:trHeight w:val="159"/>
        </w:trPr>
        <w:tc>
          <w:tcPr>
            <w:tcW w:w="938" w:type="dxa"/>
          </w:tcPr>
          <w:p w14:paraId="676BE35F" w14:textId="77777777" w:rsidR="00123EAC" w:rsidRPr="00592C02" w:rsidRDefault="00123EAC" w:rsidP="00D02410">
            <w:r w:rsidRPr="00592C02">
              <w:t>Action Type</w:t>
            </w:r>
          </w:p>
        </w:tc>
        <w:tc>
          <w:tcPr>
            <w:tcW w:w="2060" w:type="dxa"/>
          </w:tcPr>
          <w:p w14:paraId="30FEAD45" w14:textId="77777777" w:rsidR="00123EAC" w:rsidRPr="00592C02" w:rsidRDefault="00123EAC" w:rsidP="00D02410">
            <w:pPr>
              <w:rPr>
                <w:sz w:val="18"/>
                <w:szCs w:val="18"/>
              </w:rPr>
            </w:pPr>
            <w:proofErr w:type="gramStart"/>
            <w:r>
              <w:rPr>
                <w:sz w:val="18"/>
                <w:szCs w:val="18"/>
              </w:rPr>
              <w:t>Email ,SMS</w:t>
            </w:r>
            <w:proofErr w:type="gramEnd"/>
            <w:r>
              <w:rPr>
                <w:sz w:val="18"/>
                <w:szCs w:val="18"/>
              </w:rPr>
              <w:t>,HTTP</w:t>
            </w:r>
          </w:p>
        </w:tc>
        <w:tc>
          <w:tcPr>
            <w:tcW w:w="575" w:type="dxa"/>
          </w:tcPr>
          <w:p w14:paraId="354A1046" w14:textId="77777777" w:rsidR="00123EAC" w:rsidRPr="00592C02" w:rsidRDefault="00123EAC" w:rsidP="00D02410">
            <w:pPr>
              <w:rPr>
                <w:sz w:val="18"/>
                <w:szCs w:val="18"/>
              </w:rPr>
            </w:pPr>
            <w:proofErr w:type="spellStart"/>
            <w:r w:rsidRPr="00592C02">
              <w:rPr>
                <w:sz w:val="18"/>
                <w:szCs w:val="18"/>
              </w:rPr>
              <w:t>listBox</w:t>
            </w:r>
            <w:proofErr w:type="spellEnd"/>
          </w:p>
        </w:tc>
        <w:tc>
          <w:tcPr>
            <w:tcW w:w="757" w:type="dxa"/>
          </w:tcPr>
          <w:p w14:paraId="755F2FF5" w14:textId="77777777" w:rsidR="00123EAC" w:rsidRPr="00592C02" w:rsidRDefault="00123EAC" w:rsidP="00D02410">
            <w:pPr>
              <w:rPr>
                <w:sz w:val="18"/>
                <w:szCs w:val="18"/>
              </w:rPr>
            </w:pPr>
            <w:r w:rsidRPr="00592C02">
              <w:rPr>
                <w:sz w:val="18"/>
                <w:szCs w:val="18"/>
              </w:rPr>
              <w:t>select</w:t>
            </w:r>
          </w:p>
        </w:tc>
        <w:tc>
          <w:tcPr>
            <w:tcW w:w="669" w:type="dxa"/>
          </w:tcPr>
          <w:p w14:paraId="5FBFC4BC" w14:textId="77777777" w:rsidR="00123EAC" w:rsidRPr="00592C02" w:rsidRDefault="00123EAC" w:rsidP="00D02410">
            <w:pPr>
              <w:rPr>
                <w:sz w:val="18"/>
                <w:szCs w:val="18"/>
              </w:rPr>
            </w:pPr>
            <w:r w:rsidRPr="00592C02">
              <w:rPr>
                <w:sz w:val="18"/>
                <w:szCs w:val="18"/>
              </w:rPr>
              <w:t>y</w:t>
            </w:r>
          </w:p>
        </w:tc>
        <w:tc>
          <w:tcPr>
            <w:tcW w:w="558" w:type="dxa"/>
          </w:tcPr>
          <w:p w14:paraId="5AEB4E84" w14:textId="77777777" w:rsidR="00123EAC" w:rsidRPr="00592C02" w:rsidRDefault="00123EAC" w:rsidP="00D02410">
            <w:pPr>
              <w:rPr>
                <w:sz w:val="18"/>
                <w:szCs w:val="18"/>
              </w:rPr>
            </w:pPr>
            <w:r w:rsidRPr="00592C02">
              <w:rPr>
                <w:sz w:val="18"/>
                <w:szCs w:val="18"/>
              </w:rPr>
              <w:t>M</w:t>
            </w:r>
          </w:p>
        </w:tc>
        <w:tc>
          <w:tcPr>
            <w:tcW w:w="703" w:type="dxa"/>
          </w:tcPr>
          <w:p w14:paraId="102FFF37" w14:textId="77777777" w:rsidR="00123EAC" w:rsidRPr="00592C02" w:rsidRDefault="00123EAC" w:rsidP="00D02410">
            <w:pPr>
              <w:rPr>
                <w:sz w:val="18"/>
                <w:szCs w:val="18"/>
              </w:rPr>
            </w:pPr>
            <w:r w:rsidRPr="00592C02">
              <w:rPr>
                <w:sz w:val="18"/>
                <w:szCs w:val="18"/>
              </w:rPr>
              <w:t>N/A</w:t>
            </w:r>
          </w:p>
        </w:tc>
        <w:tc>
          <w:tcPr>
            <w:tcW w:w="1357" w:type="dxa"/>
          </w:tcPr>
          <w:p w14:paraId="1C5E8B9E" w14:textId="77777777" w:rsidR="00123EAC" w:rsidRDefault="00123EAC" w:rsidP="00D02410">
            <w:r>
              <w:t xml:space="preserve">Will not save to direct column, will use column “Action” to save the action and </w:t>
            </w:r>
            <w:proofErr w:type="spellStart"/>
            <w:r>
              <w:t>it’s</w:t>
            </w:r>
            <w:proofErr w:type="spellEnd"/>
            <w:r>
              <w:t xml:space="preserve"> related params as JSON.</w:t>
            </w:r>
          </w:p>
          <w:p w14:paraId="721EED6F" w14:textId="77777777" w:rsidR="00123EAC" w:rsidRPr="00592C02" w:rsidRDefault="00123EAC" w:rsidP="00D02410"/>
        </w:tc>
        <w:tc>
          <w:tcPr>
            <w:tcW w:w="609" w:type="dxa"/>
          </w:tcPr>
          <w:p w14:paraId="2787AEA4" w14:textId="77777777" w:rsidR="00123EAC" w:rsidRPr="00592C02" w:rsidRDefault="00123EAC" w:rsidP="00D02410">
            <w:pPr>
              <w:rPr>
                <w:sz w:val="18"/>
                <w:szCs w:val="18"/>
              </w:rPr>
            </w:pPr>
            <w:r w:rsidRPr="00592C02">
              <w:rPr>
                <w:sz w:val="18"/>
                <w:szCs w:val="18"/>
              </w:rPr>
              <w:t>N/A</w:t>
            </w:r>
          </w:p>
        </w:tc>
        <w:tc>
          <w:tcPr>
            <w:tcW w:w="734" w:type="dxa"/>
          </w:tcPr>
          <w:p w14:paraId="1B439209" w14:textId="77777777" w:rsidR="00123EAC" w:rsidRPr="00592C02" w:rsidRDefault="00123EAC" w:rsidP="00D02410">
            <w:pPr>
              <w:rPr>
                <w:sz w:val="18"/>
                <w:szCs w:val="18"/>
              </w:rPr>
            </w:pPr>
            <w:r w:rsidRPr="00592C02">
              <w:rPr>
                <w:sz w:val="18"/>
                <w:szCs w:val="18"/>
              </w:rPr>
              <w:t>N/A</w:t>
            </w:r>
          </w:p>
        </w:tc>
        <w:tc>
          <w:tcPr>
            <w:tcW w:w="663" w:type="dxa"/>
          </w:tcPr>
          <w:p w14:paraId="0A462F8D" w14:textId="77777777" w:rsidR="00123EAC" w:rsidRPr="00592C02" w:rsidRDefault="00123EAC" w:rsidP="00D02410">
            <w:pPr>
              <w:rPr>
                <w:sz w:val="18"/>
                <w:szCs w:val="18"/>
              </w:rPr>
            </w:pPr>
            <w:r w:rsidRPr="00592C02">
              <w:rPr>
                <w:sz w:val="18"/>
                <w:szCs w:val="18"/>
              </w:rPr>
              <w:t>N/A</w:t>
            </w:r>
          </w:p>
        </w:tc>
      </w:tr>
      <w:tr w:rsidR="00123EAC" w:rsidRPr="00592C02" w14:paraId="0B549849" w14:textId="77777777" w:rsidTr="00D02410">
        <w:trPr>
          <w:trHeight w:val="159"/>
        </w:trPr>
        <w:tc>
          <w:tcPr>
            <w:tcW w:w="938" w:type="dxa"/>
            <w:shd w:val="clear" w:color="auto" w:fill="D9D9D9" w:themeFill="background1" w:themeFillShade="D9"/>
          </w:tcPr>
          <w:p w14:paraId="6E3355A5" w14:textId="77777777" w:rsidR="00123EAC" w:rsidRPr="00592C02" w:rsidRDefault="00123EAC" w:rsidP="00D02410">
            <w:r w:rsidRPr="00592C02">
              <w:t>From</w:t>
            </w:r>
          </w:p>
        </w:tc>
        <w:tc>
          <w:tcPr>
            <w:tcW w:w="2060" w:type="dxa"/>
            <w:shd w:val="clear" w:color="auto" w:fill="D9D9D9" w:themeFill="background1" w:themeFillShade="D9"/>
          </w:tcPr>
          <w:p w14:paraId="42699872" w14:textId="77777777" w:rsidR="00123EAC" w:rsidRPr="00592C02" w:rsidRDefault="00123EAC" w:rsidP="00D02410">
            <w:r>
              <w:t xml:space="preserve">From notification </w:t>
            </w:r>
            <w:proofErr w:type="spellStart"/>
            <w:proofErr w:type="gramStart"/>
            <w:r>
              <w:t>template.Actions</w:t>
            </w:r>
            <w:proofErr w:type="spellEnd"/>
            <w:proofErr w:type="gramEnd"/>
          </w:p>
          <w:p w14:paraId="680A30D7" w14:textId="77777777" w:rsidR="00123EAC" w:rsidRPr="001836A3" w:rsidRDefault="00123EAC" w:rsidP="00D02410">
            <w:r w:rsidRPr="001836A3">
              <w:t>Will be shown if action type is Email</w:t>
            </w:r>
          </w:p>
        </w:tc>
        <w:tc>
          <w:tcPr>
            <w:tcW w:w="575" w:type="dxa"/>
            <w:shd w:val="clear" w:color="auto" w:fill="D9D9D9" w:themeFill="background1" w:themeFillShade="D9"/>
          </w:tcPr>
          <w:p w14:paraId="6A00A9BB" w14:textId="77777777" w:rsidR="00123EAC" w:rsidRPr="001836A3" w:rsidRDefault="00123EAC" w:rsidP="00D02410">
            <w:r w:rsidRPr="001836A3">
              <w:t>Input text</w:t>
            </w:r>
          </w:p>
        </w:tc>
        <w:tc>
          <w:tcPr>
            <w:tcW w:w="757" w:type="dxa"/>
            <w:shd w:val="clear" w:color="auto" w:fill="D9D9D9" w:themeFill="background1" w:themeFillShade="D9"/>
          </w:tcPr>
          <w:p w14:paraId="367C4DEA" w14:textId="77777777" w:rsidR="00123EAC" w:rsidRPr="001836A3" w:rsidRDefault="00123EAC" w:rsidP="00D02410">
            <w:r w:rsidRPr="001836A3">
              <w:t>String</w:t>
            </w:r>
          </w:p>
        </w:tc>
        <w:tc>
          <w:tcPr>
            <w:tcW w:w="669" w:type="dxa"/>
            <w:shd w:val="clear" w:color="auto" w:fill="D9D9D9" w:themeFill="background1" w:themeFillShade="D9"/>
          </w:tcPr>
          <w:p w14:paraId="59C5E1D3" w14:textId="77777777" w:rsidR="00123EAC" w:rsidRPr="001836A3" w:rsidRDefault="00123EAC" w:rsidP="00D02410">
            <w:r w:rsidRPr="001836A3">
              <w:t>Y</w:t>
            </w:r>
          </w:p>
        </w:tc>
        <w:tc>
          <w:tcPr>
            <w:tcW w:w="558" w:type="dxa"/>
            <w:shd w:val="clear" w:color="auto" w:fill="D9D9D9" w:themeFill="background1" w:themeFillShade="D9"/>
          </w:tcPr>
          <w:p w14:paraId="17753100" w14:textId="77777777" w:rsidR="00123EAC" w:rsidRPr="001836A3" w:rsidRDefault="00123EAC" w:rsidP="00D02410">
            <w:r w:rsidRPr="001836A3">
              <w:t>M</w:t>
            </w:r>
          </w:p>
        </w:tc>
        <w:tc>
          <w:tcPr>
            <w:tcW w:w="703" w:type="dxa"/>
            <w:shd w:val="clear" w:color="auto" w:fill="D9D9D9" w:themeFill="background1" w:themeFillShade="D9"/>
          </w:tcPr>
          <w:p w14:paraId="05E57C35" w14:textId="77777777" w:rsidR="00123EAC" w:rsidRPr="001836A3" w:rsidRDefault="00123EAC" w:rsidP="00D02410">
            <w:r w:rsidRPr="001836A3">
              <w:t>N/A</w:t>
            </w:r>
          </w:p>
        </w:tc>
        <w:tc>
          <w:tcPr>
            <w:tcW w:w="1357" w:type="dxa"/>
            <w:shd w:val="clear" w:color="auto" w:fill="D9D9D9" w:themeFill="background1" w:themeFillShade="D9"/>
          </w:tcPr>
          <w:p w14:paraId="4FDAC15D" w14:textId="77777777" w:rsidR="00123EAC" w:rsidRDefault="00123EAC" w:rsidP="00D02410">
            <w:r>
              <w:t>Will add it to the Action column.</w:t>
            </w:r>
          </w:p>
        </w:tc>
        <w:tc>
          <w:tcPr>
            <w:tcW w:w="609" w:type="dxa"/>
            <w:shd w:val="clear" w:color="auto" w:fill="D9D9D9" w:themeFill="background1" w:themeFillShade="D9"/>
          </w:tcPr>
          <w:p w14:paraId="1638EAE6" w14:textId="77777777" w:rsidR="00123EAC" w:rsidRPr="001836A3" w:rsidRDefault="00123EAC" w:rsidP="00D02410">
            <w:r w:rsidRPr="001836A3">
              <w:t>N/A</w:t>
            </w:r>
          </w:p>
        </w:tc>
        <w:tc>
          <w:tcPr>
            <w:tcW w:w="734" w:type="dxa"/>
            <w:shd w:val="clear" w:color="auto" w:fill="D9D9D9" w:themeFill="background1" w:themeFillShade="D9"/>
          </w:tcPr>
          <w:p w14:paraId="2098326D" w14:textId="77777777" w:rsidR="00123EAC" w:rsidRPr="001836A3" w:rsidRDefault="00123EAC" w:rsidP="00D02410">
            <w:r w:rsidRPr="001836A3">
              <w:t>N/A</w:t>
            </w:r>
          </w:p>
        </w:tc>
        <w:tc>
          <w:tcPr>
            <w:tcW w:w="663" w:type="dxa"/>
            <w:shd w:val="clear" w:color="auto" w:fill="D9D9D9" w:themeFill="background1" w:themeFillShade="D9"/>
          </w:tcPr>
          <w:p w14:paraId="09D35445" w14:textId="77777777" w:rsidR="00123EAC" w:rsidRPr="001836A3" w:rsidRDefault="00123EAC" w:rsidP="00D02410">
            <w:r w:rsidRPr="001836A3">
              <w:t>100</w:t>
            </w:r>
          </w:p>
        </w:tc>
      </w:tr>
      <w:tr w:rsidR="00123EAC" w:rsidRPr="00592C02" w14:paraId="61741D66" w14:textId="77777777" w:rsidTr="00D02410">
        <w:trPr>
          <w:trHeight w:val="159"/>
        </w:trPr>
        <w:tc>
          <w:tcPr>
            <w:tcW w:w="938" w:type="dxa"/>
            <w:shd w:val="clear" w:color="auto" w:fill="D9D9D9" w:themeFill="background1" w:themeFillShade="D9"/>
          </w:tcPr>
          <w:p w14:paraId="4762EB5B" w14:textId="77777777" w:rsidR="00123EAC" w:rsidRPr="00592C02" w:rsidRDefault="00123EAC" w:rsidP="00D02410">
            <w:r w:rsidRPr="00592C02">
              <w:t>CC</w:t>
            </w:r>
          </w:p>
        </w:tc>
        <w:tc>
          <w:tcPr>
            <w:tcW w:w="2060" w:type="dxa"/>
            <w:shd w:val="clear" w:color="auto" w:fill="D9D9D9" w:themeFill="background1" w:themeFillShade="D9"/>
          </w:tcPr>
          <w:p w14:paraId="38EBDCCC" w14:textId="77777777" w:rsidR="00123EAC" w:rsidRPr="00592C02" w:rsidRDefault="00123EAC" w:rsidP="00D02410">
            <w:r>
              <w:t xml:space="preserve">From notification </w:t>
            </w:r>
            <w:proofErr w:type="spellStart"/>
            <w:proofErr w:type="gramStart"/>
            <w:r>
              <w:t>template.Actions</w:t>
            </w:r>
            <w:proofErr w:type="spellEnd"/>
            <w:proofErr w:type="gramEnd"/>
          </w:p>
          <w:p w14:paraId="4B8256AD" w14:textId="77777777" w:rsidR="00123EAC" w:rsidRDefault="00123EAC" w:rsidP="00D02410">
            <w:r w:rsidRPr="001836A3">
              <w:t>Will be shown if action type is Email.</w:t>
            </w:r>
          </w:p>
        </w:tc>
        <w:tc>
          <w:tcPr>
            <w:tcW w:w="575" w:type="dxa"/>
            <w:shd w:val="clear" w:color="auto" w:fill="D9D9D9" w:themeFill="background1" w:themeFillShade="D9"/>
          </w:tcPr>
          <w:p w14:paraId="6243F925" w14:textId="77777777" w:rsidR="00123EAC" w:rsidRPr="001836A3" w:rsidRDefault="00123EAC" w:rsidP="00D02410">
            <w:r w:rsidRPr="001836A3">
              <w:t>Input text</w:t>
            </w:r>
          </w:p>
        </w:tc>
        <w:tc>
          <w:tcPr>
            <w:tcW w:w="757" w:type="dxa"/>
            <w:shd w:val="clear" w:color="auto" w:fill="D9D9D9" w:themeFill="background1" w:themeFillShade="D9"/>
          </w:tcPr>
          <w:p w14:paraId="64B9F986" w14:textId="77777777" w:rsidR="00123EAC" w:rsidRPr="001836A3" w:rsidRDefault="00123EAC" w:rsidP="00D02410">
            <w:r w:rsidRPr="001836A3">
              <w:t>String comma separated</w:t>
            </w:r>
          </w:p>
        </w:tc>
        <w:tc>
          <w:tcPr>
            <w:tcW w:w="669" w:type="dxa"/>
            <w:shd w:val="clear" w:color="auto" w:fill="D9D9D9" w:themeFill="background1" w:themeFillShade="D9"/>
          </w:tcPr>
          <w:p w14:paraId="4DA677E6" w14:textId="77777777" w:rsidR="00123EAC" w:rsidRPr="001836A3" w:rsidRDefault="00123EAC" w:rsidP="00D02410">
            <w:r w:rsidRPr="001836A3">
              <w:t>Y</w:t>
            </w:r>
          </w:p>
        </w:tc>
        <w:tc>
          <w:tcPr>
            <w:tcW w:w="558" w:type="dxa"/>
            <w:shd w:val="clear" w:color="auto" w:fill="D9D9D9" w:themeFill="background1" w:themeFillShade="D9"/>
          </w:tcPr>
          <w:p w14:paraId="065293D1" w14:textId="77777777" w:rsidR="00123EAC" w:rsidRPr="001836A3" w:rsidRDefault="00123EAC" w:rsidP="00D02410">
            <w:r w:rsidRPr="001836A3">
              <w:t>O</w:t>
            </w:r>
          </w:p>
        </w:tc>
        <w:tc>
          <w:tcPr>
            <w:tcW w:w="703" w:type="dxa"/>
            <w:shd w:val="clear" w:color="auto" w:fill="D9D9D9" w:themeFill="background1" w:themeFillShade="D9"/>
          </w:tcPr>
          <w:p w14:paraId="28FD6390" w14:textId="77777777" w:rsidR="00123EAC" w:rsidRPr="001836A3" w:rsidRDefault="00123EAC" w:rsidP="00D02410">
            <w:r w:rsidRPr="001836A3">
              <w:t>N/A</w:t>
            </w:r>
          </w:p>
        </w:tc>
        <w:tc>
          <w:tcPr>
            <w:tcW w:w="1357" w:type="dxa"/>
            <w:shd w:val="clear" w:color="auto" w:fill="D9D9D9" w:themeFill="background1" w:themeFillShade="D9"/>
          </w:tcPr>
          <w:p w14:paraId="1BE14C5A" w14:textId="77777777" w:rsidR="00123EAC" w:rsidRDefault="00123EAC" w:rsidP="00D02410">
            <w:r>
              <w:t>Will add it to the Action column.</w:t>
            </w:r>
          </w:p>
        </w:tc>
        <w:tc>
          <w:tcPr>
            <w:tcW w:w="609" w:type="dxa"/>
            <w:shd w:val="clear" w:color="auto" w:fill="D9D9D9" w:themeFill="background1" w:themeFillShade="D9"/>
          </w:tcPr>
          <w:p w14:paraId="2D3AE5A6" w14:textId="77777777" w:rsidR="00123EAC" w:rsidRPr="001836A3" w:rsidRDefault="00123EAC" w:rsidP="00D02410">
            <w:r w:rsidRPr="001836A3">
              <w:t>N/A</w:t>
            </w:r>
          </w:p>
        </w:tc>
        <w:tc>
          <w:tcPr>
            <w:tcW w:w="734" w:type="dxa"/>
            <w:shd w:val="clear" w:color="auto" w:fill="D9D9D9" w:themeFill="background1" w:themeFillShade="D9"/>
          </w:tcPr>
          <w:p w14:paraId="4788D9AF" w14:textId="77777777" w:rsidR="00123EAC" w:rsidRPr="001836A3" w:rsidRDefault="00123EAC" w:rsidP="00D02410">
            <w:r w:rsidRPr="001836A3">
              <w:t>N/A</w:t>
            </w:r>
          </w:p>
        </w:tc>
        <w:tc>
          <w:tcPr>
            <w:tcW w:w="663" w:type="dxa"/>
            <w:shd w:val="clear" w:color="auto" w:fill="D9D9D9" w:themeFill="background1" w:themeFillShade="D9"/>
          </w:tcPr>
          <w:p w14:paraId="6813FA3E" w14:textId="77777777" w:rsidR="00123EAC" w:rsidRPr="001836A3" w:rsidRDefault="00123EAC" w:rsidP="00D02410">
            <w:r w:rsidRPr="001836A3">
              <w:t>100</w:t>
            </w:r>
          </w:p>
        </w:tc>
      </w:tr>
      <w:tr w:rsidR="00123EAC" w:rsidRPr="00592C02" w14:paraId="6789C0B7" w14:textId="77777777" w:rsidTr="00D02410">
        <w:trPr>
          <w:trHeight w:val="159"/>
        </w:trPr>
        <w:tc>
          <w:tcPr>
            <w:tcW w:w="938" w:type="dxa"/>
            <w:shd w:val="clear" w:color="auto" w:fill="D9D9D9" w:themeFill="background1" w:themeFillShade="D9"/>
          </w:tcPr>
          <w:p w14:paraId="3E98BC14" w14:textId="77777777" w:rsidR="00123EAC" w:rsidRPr="00592C02" w:rsidRDefault="00123EAC" w:rsidP="00D02410">
            <w:r>
              <w:t>Email Subject</w:t>
            </w:r>
          </w:p>
        </w:tc>
        <w:tc>
          <w:tcPr>
            <w:tcW w:w="2060" w:type="dxa"/>
            <w:shd w:val="clear" w:color="auto" w:fill="D9D9D9" w:themeFill="background1" w:themeFillShade="D9"/>
          </w:tcPr>
          <w:p w14:paraId="047425EF" w14:textId="77777777" w:rsidR="00123EAC" w:rsidRPr="00592C02" w:rsidRDefault="00123EAC" w:rsidP="00D02410">
            <w:r>
              <w:t xml:space="preserve">From notification </w:t>
            </w:r>
            <w:proofErr w:type="spellStart"/>
            <w:proofErr w:type="gramStart"/>
            <w:r>
              <w:t>template.Actions</w:t>
            </w:r>
            <w:proofErr w:type="spellEnd"/>
            <w:proofErr w:type="gramEnd"/>
          </w:p>
          <w:p w14:paraId="76DFED0E" w14:textId="77777777" w:rsidR="00123EAC" w:rsidRPr="00592C02" w:rsidRDefault="00123EAC" w:rsidP="00D02410"/>
          <w:p w14:paraId="07962AE0" w14:textId="77777777" w:rsidR="00123EAC" w:rsidRDefault="00123EAC" w:rsidP="00D02410">
            <w:r w:rsidRPr="001836A3">
              <w:t>Will be shown if action type is Email</w:t>
            </w:r>
          </w:p>
        </w:tc>
        <w:tc>
          <w:tcPr>
            <w:tcW w:w="575" w:type="dxa"/>
            <w:shd w:val="clear" w:color="auto" w:fill="D9D9D9" w:themeFill="background1" w:themeFillShade="D9"/>
          </w:tcPr>
          <w:p w14:paraId="26F77F5C" w14:textId="77777777" w:rsidR="00123EAC" w:rsidRPr="001836A3" w:rsidRDefault="00123EAC" w:rsidP="00D02410">
            <w:r w:rsidRPr="001836A3">
              <w:t>Input text</w:t>
            </w:r>
          </w:p>
        </w:tc>
        <w:tc>
          <w:tcPr>
            <w:tcW w:w="757" w:type="dxa"/>
            <w:shd w:val="clear" w:color="auto" w:fill="D9D9D9" w:themeFill="background1" w:themeFillShade="D9"/>
          </w:tcPr>
          <w:p w14:paraId="7FDDB7CC" w14:textId="77777777" w:rsidR="00123EAC" w:rsidRPr="001836A3" w:rsidRDefault="00123EAC" w:rsidP="00D02410">
            <w:r w:rsidRPr="001836A3">
              <w:t>String</w:t>
            </w:r>
          </w:p>
        </w:tc>
        <w:tc>
          <w:tcPr>
            <w:tcW w:w="669" w:type="dxa"/>
            <w:shd w:val="clear" w:color="auto" w:fill="D9D9D9" w:themeFill="background1" w:themeFillShade="D9"/>
          </w:tcPr>
          <w:p w14:paraId="77E102F8" w14:textId="77777777" w:rsidR="00123EAC" w:rsidRPr="001836A3" w:rsidRDefault="00123EAC" w:rsidP="00D02410">
            <w:r w:rsidRPr="001836A3">
              <w:t>Y</w:t>
            </w:r>
          </w:p>
        </w:tc>
        <w:tc>
          <w:tcPr>
            <w:tcW w:w="558" w:type="dxa"/>
            <w:shd w:val="clear" w:color="auto" w:fill="D9D9D9" w:themeFill="background1" w:themeFillShade="D9"/>
          </w:tcPr>
          <w:p w14:paraId="0E3BD9A9" w14:textId="77777777" w:rsidR="00123EAC" w:rsidRPr="001836A3" w:rsidRDefault="00123EAC" w:rsidP="00D02410">
            <w:r w:rsidRPr="001836A3">
              <w:t>M</w:t>
            </w:r>
          </w:p>
        </w:tc>
        <w:tc>
          <w:tcPr>
            <w:tcW w:w="703" w:type="dxa"/>
            <w:shd w:val="clear" w:color="auto" w:fill="D9D9D9" w:themeFill="background1" w:themeFillShade="D9"/>
          </w:tcPr>
          <w:p w14:paraId="2919DBB9" w14:textId="77777777" w:rsidR="00123EAC" w:rsidRPr="001836A3" w:rsidRDefault="00123EAC" w:rsidP="00D02410">
            <w:r w:rsidRPr="001836A3">
              <w:t>N/A</w:t>
            </w:r>
          </w:p>
        </w:tc>
        <w:tc>
          <w:tcPr>
            <w:tcW w:w="1357" w:type="dxa"/>
            <w:shd w:val="clear" w:color="auto" w:fill="D9D9D9" w:themeFill="background1" w:themeFillShade="D9"/>
          </w:tcPr>
          <w:p w14:paraId="600F0BF1" w14:textId="77777777" w:rsidR="00123EAC" w:rsidRDefault="00123EAC" w:rsidP="00D02410">
            <w:r>
              <w:t>Will add it to the Action column.</w:t>
            </w:r>
          </w:p>
        </w:tc>
        <w:tc>
          <w:tcPr>
            <w:tcW w:w="609" w:type="dxa"/>
            <w:shd w:val="clear" w:color="auto" w:fill="D9D9D9" w:themeFill="background1" w:themeFillShade="D9"/>
          </w:tcPr>
          <w:p w14:paraId="3C49FE2F" w14:textId="77777777" w:rsidR="00123EAC" w:rsidRPr="001836A3" w:rsidRDefault="00123EAC" w:rsidP="00D02410">
            <w:r w:rsidRPr="001836A3">
              <w:t>N/A</w:t>
            </w:r>
          </w:p>
        </w:tc>
        <w:tc>
          <w:tcPr>
            <w:tcW w:w="734" w:type="dxa"/>
            <w:shd w:val="clear" w:color="auto" w:fill="D9D9D9" w:themeFill="background1" w:themeFillShade="D9"/>
          </w:tcPr>
          <w:p w14:paraId="7DA91E8C" w14:textId="77777777" w:rsidR="00123EAC" w:rsidRPr="001836A3" w:rsidRDefault="00123EAC" w:rsidP="00D02410">
            <w:r w:rsidRPr="001836A3">
              <w:t>N/A</w:t>
            </w:r>
          </w:p>
        </w:tc>
        <w:tc>
          <w:tcPr>
            <w:tcW w:w="663" w:type="dxa"/>
            <w:shd w:val="clear" w:color="auto" w:fill="D9D9D9" w:themeFill="background1" w:themeFillShade="D9"/>
          </w:tcPr>
          <w:p w14:paraId="5C05DA04" w14:textId="77777777" w:rsidR="00123EAC" w:rsidRPr="001836A3" w:rsidRDefault="00123EAC" w:rsidP="00D02410">
            <w:r w:rsidRPr="001836A3">
              <w:t>100</w:t>
            </w:r>
          </w:p>
        </w:tc>
      </w:tr>
      <w:tr w:rsidR="00123EAC" w:rsidRPr="00592C02" w14:paraId="126E90F0" w14:textId="77777777" w:rsidTr="00D02410">
        <w:trPr>
          <w:trHeight w:val="159"/>
        </w:trPr>
        <w:tc>
          <w:tcPr>
            <w:tcW w:w="938" w:type="dxa"/>
            <w:shd w:val="clear" w:color="auto" w:fill="D9D9D9" w:themeFill="background1" w:themeFillShade="D9"/>
          </w:tcPr>
          <w:p w14:paraId="2AB31096" w14:textId="77777777" w:rsidR="00123EAC" w:rsidRDefault="00123EAC" w:rsidP="00D02410">
            <w:r w:rsidRPr="00592C02">
              <w:t xml:space="preserve">Email </w:t>
            </w:r>
            <w:r>
              <w:t>Body</w:t>
            </w:r>
          </w:p>
        </w:tc>
        <w:tc>
          <w:tcPr>
            <w:tcW w:w="2060" w:type="dxa"/>
            <w:shd w:val="clear" w:color="auto" w:fill="D9D9D9" w:themeFill="background1" w:themeFillShade="D9"/>
          </w:tcPr>
          <w:p w14:paraId="329017BF" w14:textId="77777777" w:rsidR="00123EAC" w:rsidRPr="00592C02" w:rsidRDefault="00123EAC" w:rsidP="00D02410">
            <w:r>
              <w:t xml:space="preserve">From notification </w:t>
            </w:r>
            <w:proofErr w:type="spellStart"/>
            <w:proofErr w:type="gramStart"/>
            <w:r>
              <w:t>template.Actions</w:t>
            </w:r>
            <w:proofErr w:type="spellEnd"/>
            <w:proofErr w:type="gramEnd"/>
          </w:p>
          <w:p w14:paraId="5CEBB847" w14:textId="77777777" w:rsidR="00123EAC" w:rsidRPr="00592C02" w:rsidRDefault="00123EAC" w:rsidP="00D02410"/>
          <w:p w14:paraId="5A0956FB" w14:textId="77777777" w:rsidR="00123EAC" w:rsidRDefault="00123EAC" w:rsidP="00D02410">
            <w:r w:rsidRPr="001836A3">
              <w:t>Will be shown if action type is Email</w:t>
            </w:r>
          </w:p>
        </w:tc>
        <w:tc>
          <w:tcPr>
            <w:tcW w:w="575" w:type="dxa"/>
            <w:shd w:val="clear" w:color="auto" w:fill="D9D9D9" w:themeFill="background1" w:themeFillShade="D9"/>
          </w:tcPr>
          <w:p w14:paraId="335AB732" w14:textId="77777777" w:rsidR="00123EAC" w:rsidRPr="001836A3" w:rsidRDefault="00123EAC" w:rsidP="00D02410">
            <w:r w:rsidRPr="001836A3">
              <w:t>Rich Text Area</w:t>
            </w:r>
          </w:p>
        </w:tc>
        <w:tc>
          <w:tcPr>
            <w:tcW w:w="757" w:type="dxa"/>
            <w:shd w:val="clear" w:color="auto" w:fill="D9D9D9" w:themeFill="background1" w:themeFillShade="D9"/>
          </w:tcPr>
          <w:p w14:paraId="3A32D51A" w14:textId="77777777" w:rsidR="00123EAC" w:rsidRPr="001836A3" w:rsidRDefault="00123EAC" w:rsidP="00D02410">
            <w:r w:rsidRPr="001836A3">
              <w:t>String</w:t>
            </w:r>
          </w:p>
        </w:tc>
        <w:tc>
          <w:tcPr>
            <w:tcW w:w="669" w:type="dxa"/>
            <w:shd w:val="clear" w:color="auto" w:fill="D9D9D9" w:themeFill="background1" w:themeFillShade="D9"/>
          </w:tcPr>
          <w:p w14:paraId="4B261B6A" w14:textId="77777777" w:rsidR="00123EAC" w:rsidRPr="001836A3" w:rsidRDefault="00123EAC" w:rsidP="00D02410">
            <w:r w:rsidRPr="001836A3">
              <w:t>Y</w:t>
            </w:r>
          </w:p>
          <w:p w14:paraId="0FF68A9A" w14:textId="77777777" w:rsidR="00123EAC" w:rsidRPr="001836A3" w:rsidRDefault="00123EAC" w:rsidP="00D02410"/>
          <w:p w14:paraId="002FE84D" w14:textId="77777777" w:rsidR="00123EAC" w:rsidRPr="001836A3" w:rsidRDefault="00123EAC" w:rsidP="00D02410"/>
          <w:p w14:paraId="48EF87D9" w14:textId="77777777" w:rsidR="00123EAC" w:rsidRPr="001836A3" w:rsidRDefault="00123EAC" w:rsidP="00D02410"/>
        </w:tc>
        <w:tc>
          <w:tcPr>
            <w:tcW w:w="558" w:type="dxa"/>
            <w:shd w:val="clear" w:color="auto" w:fill="D9D9D9" w:themeFill="background1" w:themeFillShade="D9"/>
          </w:tcPr>
          <w:p w14:paraId="283B5A50" w14:textId="77777777" w:rsidR="00123EAC" w:rsidRPr="001836A3" w:rsidRDefault="00123EAC" w:rsidP="00D02410">
            <w:r w:rsidRPr="001836A3">
              <w:t>M</w:t>
            </w:r>
          </w:p>
        </w:tc>
        <w:tc>
          <w:tcPr>
            <w:tcW w:w="703" w:type="dxa"/>
            <w:shd w:val="clear" w:color="auto" w:fill="D9D9D9" w:themeFill="background1" w:themeFillShade="D9"/>
          </w:tcPr>
          <w:p w14:paraId="0804860F" w14:textId="77777777" w:rsidR="00123EAC" w:rsidRPr="001836A3" w:rsidRDefault="00123EAC" w:rsidP="00D02410">
            <w:r w:rsidRPr="001836A3">
              <w:t>N/A</w:t>
            </w:r>
          </w:p>
        </w:tc>
        <w:tc>
          <w:tcPr>
            <w:tcW w:w="1357" w:type="dxa"/>
            <w:shd w:val="clear" w:color="auto" w:fill="D9D9D9" w:themeFill="background1" w:themeFillShade="D9"/>
          </w:tcPr>
          <w:p w14:paraId="30979C81" w14:textId="77777777" w:rsidR="00123EAC" w:rsidRDefault="00123EAC" w:rsidP="00D02410">
            <w:r>
              <w:t>Will add it to the Action column.</w:t>
            </w:r>
          </w:p>
          <w:p w14:paraId="435BDD66" w14:textId="77777777" w:rsidR="00123EAC" w:rsidRDefault="00123EAC" w:rsidP="00D02410"/>
        </w:tc>
        <w:tc>
          <w:tcPr>
            <w:tcW w:w="609" w:type="dxa"/>
            <w:shd w:val="clear" w:color="auto" w:fill="D9D9D9" w:themeFill="background1" w:themeFillShade="D9"/>
          </w:tcPr>
          <w:p w14:paraId="36497868" w14:textId="77777777" w:rsidR="00123EAC" w:rsidRPr="001836A3" w:rsidRDefault="00123EAC" w:rsidP="00D02410">
            <w:r w:rsidRPr="001836A3">
              <w:t>N/A</w:t>
            </w:r>
          </w:p>
        </w:tc>
        <w:tc>
          <w:tcPr>
            <w:tcW w:w="734" w:type="dxa"/>
            <w:shd w:val="clear" w:color="auto" w:fill="D9D9D9" w:themeFill="background1" w:themeFillShade="D9"/>
          </w:tcPr>
          <w:p w14:paraId="3B9D0C44" w14:textId="77777777" w:rsidR="00123EAC" w:rsidRPr="001836A3" w:rsidRDefault="00123EAC" w:rsidP="00D02410">
            <w:r w:rsidRPr="001836A3">
              <w:t>N/A</w:t>
            </w:r>
          </w:p>
        </w:tc>
        <w:tc>
          <w:tcPr>
            <w:tcW w:w="663" w:type="dxa"/>
            <w:shd w:val="clear" w:color="auto" w:fill="D9D9D9" w:themeFill="background1" w:themeFillShade="D9"/>
          </w:tcPr>
          <w:p w14:paraId="12EC686B" w14:textId="77777777" w:rsidR="00123EAC" w:rsidRPr="001836A3" w:rsidRDefault="00123EAC" w:rsidP="00D02410">
            <w:r w:rsidRPr="001836A3">
              <w:t>2000</w:t>
            </w:r>
          </w:p>
        </w:tc>
      </w:tr>
      <w:tr w:rsidR="00123EAC" w:rsidRPr="00592C02" w14:paraId="25A39D0C" w14:textId="77777777" w:rsidTr="00D02410">
        <w:trPr>
          <w:trHeight w:val="159"/>
        </w:trPr>
        <w:tc>
          <w:tcPr>
            <w:tcW w:w="938" w:type="dxa"/>
            <w:shd w:val="clear" w:color="auto" w:fill="FBD4B4" w:themeFill="accent6" w:themeFillTint="66"/>
          </w:tcPr>
          <w:p w14:paraId="36BB0647" w14:textId="77777777" w:rsidR="00123EAC" w:rsidRPr="00592C02" w:rsidRDefault="00123EAC" w:rsidP="00D02410">
            <w:r w:rsidRPr="00592C02">
              <w:t>Sender</w:t>
            </w:r>
          </w:p>
        </w:tc>
        <w:tc>
          <w:tcPr>
            <w:tcW w:w="2060" w:type="dxa"/>
            <w:shd w:val="clear" w:color="auto" w:fill="FBD4B4" w:themeFill="accent6" w:themeFillTint="66"/>
          </w:tcPr>
          <w:p w14:paraId="3FECA962" w14:textId="77777777" w:rsidR="00123EAC" w:rsidRPr="00592C02" w:rsidRDefault="00123EAC" w:rsidP="00D02410">
            <w:r>
              <w:t xml:space="preserve">From notification </w:t>
            </w:r>
            <w:proofErr w:type="spellStart"/>
            <w:proofErr w:type="gramStart"/>
            <w:r>
              <w:t>template.Actions</w:t>
            </w:r>
            <w:proofErr w:type="spellEnd"/>
            <w:proofErr w:type="gramEnd"/>
          </w:p>
          <w:p w14:paraId="752AFB66" w14:textId="77777777" w:rsidR="00123EAC" w:rsidRDefault="00123EAC" w:rsidP="00D02410">
            <w:r w:rsidRPr="00592C02">
              <w:rPr>
                <w:color w:val="E36C0A" w:themeColor="accent6" w:themeShade="BF"/>
                <w:sz w:val="18"/>
                <w:szCs w:val="18"/>
              </w:rPr>
              <w:t>Will be shown if action type is SMS</w:t>
            </w:r>
          </w:p>
        </w:tc>
        <w:tc>
          <w:tcPr>
            <w:tcW w:w="575" w:type="dxa"/>
            <w:shd w:val="clear" w:color="auto" w:fill="FBD4B4" w:themeFill="accent6" w:themeFillTint="66"/>
          </w:tcPr>
          <w:p w14:paraId="0CFB805A" w14:textId="77777777" w:rsidR="00123EAC" w:rsidRPr="00592C02" w:rsidRDefault="00123EAC" w:rsidP="00D02410">
            <w:pPr>
              <w:rPr>
                <w:sz w:val="18"/>
                <w:szCs w:val="18"/>
              </w:rPr>
            </w:pPr>
            <w:r w:rsidRPr="00592C02">
              <w:rPr>
                <w:sz w:val="18"/>
                <w:szCs w:val="18"/>
              </w:rPr>
              <w:t>Input text</w:t>
            </w:r>
          </w:p>
        </w:tc>
        <w:tc>
          <w:tcPr>
            <w:tcW w:w="757" w:type="dxa"/>
            <w:shd w:val="clear" w:color="auto" w:fill="FBD4B4" w:themeFill="accent6" w:themeFillTint="66"/>
          </w:tcPr>
          <w:p w14:paraId="2777BFC2" w14:textId="77777777" w:rsidR="00123EAC" w:rsidRPr="00592C02" w:rsidRDefault="00123EAC" w:rsidP="00D02410">
            <w:pPr>
              <w:rPr>
                <w:sz w:val="18"/>
                <w:szCs w:val="18"/>
              </w:rPr>
            </w:pPr>
            <w:r w:rsidRPr="00592C02">
              <w:rPr>
                <w:sz w:val="18"/>
                <w:szCs w:val="18"/>
              </w:rPr>
              <w:t>String</w:t>
            </w:r>
          </w:p>
        </w:tc>
        <w:tc>
          <w:tcPr>
            <w:tcW w:w="669" w:type="dxa"/>
            <w:shd w:val="clear" w:color="auto" w:fill="FBD4B4" w:themeFill="accent6" w:themeFillTint="66"/>
          </w:tcPr>
          <w:p w14:paraId="38043EC2" w14:textId="77777777" w:rsidR="00123EAC" w:rsidRPr="00592C02" w:rsidRDefault="00123EAC" w:rsidP="00D02410">
            <w:pPr>
              <w:rPr>
                <w:sz w:val="18"/>
                <w:szCs w:val="18"/>
              </w:rPr>
            </w:pPr>
            <w:r w:rsidRPr="00592C02">
              <w:rPr>
                <w:sz w:val="18"/>
                <w:szCs w:val="18"/>
              </w:rPr>
              <w:t>Y</w:t>
            </w:r>
          </w:p>
        </w:tc>
        <w:tc>
          <w:tcPr>
            <w:tcW w:w="558" w:type="dxa"/>
            <w:shd w:val="clear" w:color="auto" w:fill="FBD4B4" w:themeFill="accent6" w:themeFillTint="66"/>
          </w:tcPr>
          <w:p w14:paraId="15E864AE" w14:textId="77777777" w:rsidR="00123EAC" w:rsidRPr="00592C02" w:rsidRDefault="00123EAC" w:rsidP="00D02410">
            <w:pPr>
              <w:rPr>
                <w:sz w:val="18"/>
                <w:szCs w:val="18"/>
              </w:rPr>
            </w:pPr>
            <w:r w:rsidRPr="00592C02">
              <w:rPr>
                <w:sz w:val="18"/>
                <w:szCs w:val="18"/>
              </w:rPr>
              <w:t>M</w:t>
            </w:r>
          </w:p>
        </w:tc>
        <w:tc>
          <w:tcPr>
            <w:tcW w:w="703" w:type="dxa"/>
            <w:shd w:val="clear" w:color="auto" w:fill="FBD4B4" w:themeFill="accent6" w:themeFillTint="66"/>
          </w:tcPr>
          <w:p w14:paraId="0F6B36A3" w14:textId="77777777" w:rsidR="00123EAC" w:rsidRPr="00592C02" w:rsidRDefault="00123EAC" w:rsidP="00D02410">
            <w:pPr>
              <w:rPr>
                <w:sz w:val="18"/>
                <w:szCs w:val="18"/>
              </w:rPr>
            </w:pPr>
            <w:r w:rsidRPr="00592C02">
              <w:rPr>
                <w:sz w:val="18"/>
                <w:szCs w:val="18"/>
              </w:rPr>
              <w:t>N/A</w:t>
            </w:r>
          </w:p>
        </w:tc>
        <w:tc>
          <w:tcPr>
            <w:tcW w:w="1357" w:type="dxa"/>
            <w:shd w:val="clear" w:color="auto" w:fill="FBD4B4" w:themeFill="accent6" w:themeFillTint="66"/>
          </w:tcPr>
          <w:p w14:paraId="1F1BD360" w14:textId="77777777" w:rsidR="00123EAC" w:rsidRDefault="00123EAC" w:rsidP="00D02410">
            <w:r>
              <w:t>Will add it to the Action column.</w:t>
            </w:r>
          </w:p>
          <w:p w14:paraId="0988BA48" w14:textId="77777777" w:rsidR="00123EAC" w:rsidRDefault="00123EAC" w:rsidP="00D02410"/>
        </w:tc>
        <w:tc>
          <w:tcPr>
            <w:tcW w:w="609" w:type="dxa"/>
            <w:shd w:val="clear" w:color="auto" w:fill="FBD4B4" w:themeFill="accent6" w:themeFillTint="66"/>
          </w:tcPr>
          <w:p w14:paraId="5D5F1CAB" w14:textId="77777777" w:rsidR="00123EAC" w:rsidRPr="00592C02" w:rsidRDefault="00123EAC" w:rsidP="00D02410">
            <w:pPr>
              <w:rPr>
                <w:sz w:val="18"/>
                <w:szCs w:val="18"/>
              </w:rPr>
            </w:pPr>
            <w:r w:rsidRPr="00592C02">
              <w:rPr>
                <w:sz w:val="18"/>
                <w:szCs w:val="18"/>
              </w:rPr>
              <w:t>N/A</w:t>
            </w:r>
          </w:p>
        </w:tc>
        <w:tc>
          <w:tcPr>
            <w:tcW w:w="734" w:type="dxa"/>
            <w:shd w:val="clear" w:color="auto" w:fill="FBD4B4" w:themeFill="accent6" w:themeFillTint="66"/>
          </w:tcPr>
          <w:p w14:paraId="24DBB506" w14:textId="77777777" w:rsidR="00123EAC" w:rsidRPr="00592C02" w:rsidRDefault="00123EAC" w:rsidP="00D02410">
            <w:pPr>
              <w:rPr>
                <w:sz w:val="18"/>
                <w:szCs w:val="18"/>
              </w:rPr>
            </w:pPr>
            <w:r w:rsidRPr="00592C02">
              <w:rPr>
                <w:sz w:val="18"/>
                <w:szCs w:val="18"/>
              </w:rPr>
              <w:t>N/A</w:t>
            </w:r>
          </w:p>
        </w:tc>
        <w:tc>
          <w:tcPr>
            <w:tcW w:w="663" w:type="dxa"/>
            <w:shd w:val="clear" w:color="auto" w:fill="FBD4B4" w:themeFill="accent6" w:themeFillTint="66"/>
          </w:tcPr>
          <w:p w14:paraId="1BBC660C" w14:textId="77777777" w:rsidR="00123EAC" w:rsidRPr="00592C02" w:rsidRDefault="00123EAC" w:rsidP="00D02410">
            <w:pPr>
              <w:rPr>
                <w:sz w:val="18"/>
                <w:szCs w:val="18"/>
              </w:rPr>
            </w:pPr>
            <w:r w:rsidRPr="00592C02">
              <w:rPr>
                <w:sz w:val="18"/>
                <w:szCs w:val="18"/>
              </w:rPr>
              <w:t>50</w:t>
            </w:r>
          </w:p>
        </w:tc>
      </w:tr>
      <w:tr w:rsidR="00123EAC" w:rsidRPr="00592C02" w14:paraId="450CE87D" w14:textId="77777777" w:rsidTr="00D02410">
        <w:trPr>
          <w:trHeight w:val="159"/>
        </w:trPr>
        <w:tc>
          <w:tcPr>
            <w:tcW w:w="938" w:type="dxa"/>
            <w:shd w:val="clear" w:color="auto" w:fill="FBD4B4" w:themeFill="accent6" w:themeFillTint="66"/>
          </w:tcPr>
          <w:p w14:paraId="10CCA22A" w14:textId="77777777" w:rsidR="00123EAC" w:rsidRPr="00592C02" w:rsidRDefault="00123EAC" w:rsidP="00D02410">
            <w:r w:rsidRPr="00592C02">
              <w:t>SMS Type</w:t>
            </w:r>
          </w:p>
        </w:tc>
        <w:tc>
          <w:tcPr>
            <w:tcW w:w="2060" w:type="dxa"/>
            <w:shd w:val="clear" w:color="auto" w:fill="FBD4B4" w:themeFill="accent6" w:themeFillTint="66"/>
          </w:tcPr>
          <w:p w14:paraId="1575DFB4" w14:textId="77777777" w:rsidR="00123EAC" w:rsidRPr="00592C02" w:rsidRDefault="00123EAC" w:rsidP="00D02410">
            <w:r>
              <w:t xml:space="preserve">From notification </w:t>
            </w:r>
            <w:proofErr w:type="spellStart"/>
            <w:proofErr w:type="gramStart"/>
            <w:r>
              <w:t>template.Actions</w:t>
            </w:r>
            <w:proofErr w:type="spellEnd"/>
            <w:proofErr w:type="gramEnd"/>
          </w:p>
          <w:p w14:paraId="6613C9F0" w14:textId="77777777" w:rsidR="00123EAC" w:rsidRPr="00592C02" w:rsidRDefault="00123EAC" w:rsidP="00D02410">
            <w:proofErr w:type="gramStart"/>
            <w:r w:rsidRPr="00592C02">
              <w:t>1:Normal</w:t>
            </w:r>
            <w:proofErr w:type="gramEnd"/>
            <w:r w:rsidRPr="00592C02">
              <w:t xml:space="preserve"> , 2:Flash</w:t>
            </w:r>
          </w:p>
          <w:p w14:paraId="2036FC51" w14:textId="77777777" w:rsidR="00123EAC" w:rsidRDefault="00123EAC" w:rsidP="00D02410">
            <w:r w:rsidRPr="00592C02">
              <w:rPr>
                <w:color w:val="E36C0A" w:themeColor="accent6" w:themeShade="BF"/>
                <w:sz w:val="18"/>
                <w:szCs w:val="18"/>
              </w:rPr>
              <w:lastRenderedPageBreak/>
              <w:t>Will be shown if action type is SMS</w:t>
            </w:r>
          </w:p>
        </w:tc>
        <w:tc>
          <w:tcPr>
            <w:tcW w:w="575" w:type="dxa"/>
            <w:shd w:val="clear" w:color="auto" w:fill="FBD4B4" w:themeFill="accent6" w:themeFillTint="66"/>
          </w:tcPr>
          <w:p w14:paraId="787A7A20" w14:textId="77777777" w:rsidR="00123EAC" w:rsidRPr="00592C02" w:rsidRDefault="00123EAC" w:rsidP="00D02410">
            <w:pPr>
              <w:rPr>
                <w:sz w:val="18"/>
                <w:szCs w:val="18"/>
              </w:rPr>
            </w:pPr>
            <w:proofErr w:type="spellStart"/>
            <w:r w:rsidRPr="00592C02">
              <w:rPr>
                <w:sz w:val="18"/>
                <w:szCs w:val="18"/>
              </w:rPr>
              <w:lastRenderedPageBreak/>
              <w:t>radion</w:t>
            </w:r>
            <w:proofErr w:type="spellEnd"/>
          </w:p>
        </w:tc>
        <w:tc>
          <w:tcPr>
            <w:tcW w:w="757" w:type="dxa"/>
            <w:shd w:val="clear" w:color="auto" w:fill="FBD4B4" w:themeFill="accent6" w:themeFillTint="66"/>
          </w:tcPr>
          <w:p w14:paraId="0DAC2181" w14:textId="77777777" w:rsidR="00123EAC" w:rsidRPr="00592C02" w:rsidRDefault="00123EAC" w:rsidP="00D02410">
            <w:pPr>
              <w:rPr>
                <w:sz w:val="18"/>
                <w:szCs w:val="18"/>
              </w:rPr>
            </w:pPr>
            <w:r w:rsidRPr="00592C02">
              <w:rPr>
                <w:sz w:val="18"/>
                <w:szCs w:val="18"/>
              </w:rPr>
              <w:t>select</w:t>
            </w:r>
          </w:p>
        </w:tc>
        <w:tc>
          <w:tcPr>
            <w:tcW w:w="669" w:type="dxa"/>
            <w:shd w:val="clear" w:color="auto" w:fill="FBD4B4" w:themeFill="accent6" w:themeFillTint="66"/>
          </w:tcPr>
          <w:p w14:paraId="1F8DF95A" w14:textId="77777777" w:rsidR="00123EAC" w:rsidRPr="00592C02" w:rsidRDefault="00123EAC" w:rsidP="00D02410">
            <w:pPr>
              <w:rPr>
                <w:sz w:val="18"/>
                <w:szCs w:val="18"/>
              </w:rPr>
            </w:pPr>
            <w:r w:rsidRPr="00592C02">
              <w:rPr>
                <w:sz w:val="18"/>
                <w:szCs w:val="18"/>
              </w:rPr>
              <w:t>Y</w:t>
            </w:r>
          </w:p>
        </w:tc>
        <w:tc>
          <w:tcPr>
            <w:tcW w:w="558" w:type="dxa"/>
            <w:shd w:val="clear" w:color="auto" w:fill="FBD4B4" w:themeFill="accent6" w:themeFillTint="66"/>
          </w:tcPr>
          <w:p w14:paraId="24A3C0F9" w14:textId="77777777" w:rsidR="00123EAC" w:rsidRPr="00592C02" w:rsidRDefault="00123EAC" w:rsidP="00D02410">
            <w:pPr>
              <w:rPr>
                <w:sz w:val="18"/>
                <w:szCs w:val="18"/>
              </w:rPr>
            </w:pPr>
            <w:r w:rsidRPr="00592C02">
              <w:rPr>
                <w:sz w:val="18"/>
                <w:szCs w:val="18"/>
              </w:rPr>
              <w:t>M</w:t>
            </w:r>
          </w:p>
        </w:tc>
        <w:tc>
          <w:tcPr>
            <w:tcW w:w="703" w:type="dxa"/>
            <w:shd w:val="clear" w:color="auto" w:fill="FBD4B4" w:themeFill="accent6" w:themeFillTint="66"/>
          </w:tcPr>
          <w:p w14:paraId="392ECAAD" w14:textId="77777777" w:rsidR="00123EAC" w:rsidRPr="00592C02" w:rsidRDefault="00123EAC" w:rsidP="00D02410">
            <w:pPr>
              <w:rPr>
                <w:sz w:val="18"/>
                <w:szCs w:val="18"/>
              </w:rPr>
            </w:pPr>
            <w:r w:rsidRPr="00592C02">
              <w:rPr>
                <w:sz w:val="18"/>
                <w:szCs w:val="18"/>
              </w:rPr>
              <w:t>N/A</w:t>
            </w:r>
          </w:p>
        </w:tc>
        <w:tc>
          <w:tcPr>
            <w:tcW w:w="1357" w:type="dxa"/>
            <w:shd w:val="clear" w:color="auto" w:fill="FBD4B4" w:themeFill="accent6" w:themeFillTint="66"/>
          </w:tcPr>
          <w:p w14:paraId="53222DDB" w14:textId="77777777" w:rsidR="00123EAC" w:rsidRDefault="00123EAC" w:rsidP="00D02410">
            <w:r>
              <w:t>Will add it to the Action column.</w:t>
            </w:r>
          </w:p>
          <w:p w14:paraId="614610AF" w14:textId="77777777" w:rsidR="00123EAC" w:rsidRDefault="00123EAC" w:rsidP="00D02410"/>
        </w:tc>
        <w:tc>
          <w:tcPr>
            <w:tcW w:w="609" w:type="dxa"/>
            <w:shd w:val="clear" w:color="auto" w:fill="FBD4B4" w:themeFill="accent6" w:themeFillTint="66"/>
          </w:tcPr>
          <w:p w14:paraId="57FAF984" w14:textId="77777777" w:rsidR="00123EAC" w:rsidRPr="00592C02" w:rsidRDefault="00123EAC" w:rsidP="00D02410">
            <w:pPr>
              <w:rPr>
                <w:sz w:val="18"/>
                <w:szCs w:val="18"/>
              </w:rPr>
            </w:pPr>
            <w:r w:rsidRPr="00592C02">
              <w:rPr>
                <w:sz w:val="18"/>
                <w:szCs w:val="18"/>
              </w:rPr>
              <w:lastRenderedPageBreak/>
              <w:t>N/A</w:t>
            </w:r>
          </w:p>
        </w:tc>
        <w:tc>
          <w:tcPr>
            <w:tcW w:w="734" w:type="dxa"/>
            <w:shd w:val="clear" w:color="auto" w:fill="FBD4B4" w:themeFill="accent6" w:themeFillTint="66"/>
          </w:tcPr>
          <w:p w14:paraId="52432507" w14:textId="77777777" w:rsidR="00123EAC" w:rsidRPr="00592C02" w:rsidRDefault="00123EAC" w:rsidP="00D02410">
            <w:pPr>
              <w:rPr>
                <w:sz w:val="18"/>
                <w:szCs w:val="18"/>
              </w:rPr>
            </w:pPr>
            <w:r w:rsidRPr="00592C02">
              <w:rPr>
                <w:sz w:val="18"/>
                <w:szCs w:val="18"/>
              </w:rPr>
              <w:t>N/A</w:t>
            </w:r>
          </w:p>
        </w:tc>
        <w:tc>
          <w:tcPr>
            <w:tcW w:w="663" w:type="dxa"/>
            <w:shd w:val="clear" w:color="auto" w:fill="FBD4B4" w:themeFill="accent6" w:themeFillTint="66"/>
          </w:tcPr>
          <w:p w14:paraId="74F062D8" w14:textId="77777777" w:rsidR="00123EAC" w:rsidRPr="00592C02" w:rsidRDefault="00123EAC" w:rsidP="00D02410">
            <w:pPr>
              <w:rPr>
                <w:sz w:val="18"/>
                <w:szCs w:val="18"/>
              </w:rPr>
            </w:pPr>
            <w:r w:rsidRPr="00592C02">
              <w:rPr>
                <w:sz w:val="18"/>
                <w:szCs w:val="18"/>
              </w:rPr>
              <w:t>N/A</w:t>
            </w:r>
          </w:p>
        </w:tc>
      </w:tr>
      <w:tr w:rsidR="00123EAC" w:rsidRPr="00592C02" w14:paraId="278D4A9C" w14:textId="77777777" w:rsidTr="00D02410">
        <w:trPr>
          <w:trHeight w:val="159"/>
        </w:trPr>
        <w:tc>
          <w:tcPr>
            <w:tcW w:w="938" w:type="dxa"/>
            <w:shd w:val="clear" w:color="auto" w:fill="FBD4B4" w:themeFill="accent6" w:themeFillTint="66"/>
          </w:tcPr>
          <w:p w14:paraId="1B3FCC2B" w14:textId="77777777" w:rsidR="00123EAC" w:rsidRPr="00592C02" w:rsidRDefault="00123EAC" w:rsidP="00D02410">
            <w:r w:rsidRPr="00592C02">
              <w:t xml:space="preserve">SMS </w:t>
            </w:r>
            <w:r>
              <w:t>Body</w:t>
            </w:r>
          </w:p>
        </w:tc>
        <w:tc>
          <w:tcPr>
            <w:tcW w:w="2060" w:type="dxa"/>
            <w:shd w:val="clear" w:color="auto" w:fill="FBD4B4" w:themeFill="accent6" w:themeFillTint="66"/>
          </w:tcPr>
          <w:p w14:paraId="79884F68" w14:textId="77777777" w:rsidR="00123EAC" w:rsidRPr="00592C02" w:rsidRDefault="00123EAC" w:rsidP="00D02410">
            <w:proofErr w:type="spellStart"/>
            <w:r w:rsidRPr="00592C02">
              <w:t>notifications_</w:t>
            </w:r>
            <w:proofErr w:type="gramStart"/>
            <w:r w:rsidRPr="00592C02">
              <w:t>temp</w:t>
            </w:r>
            <w:r>
              <w:t>.Actions</w:t>
            </w:r>
            <w:proofErr w:type="spellEnd"/>
            <w:proofErr w:type="gramEnd"/>
          </w:p>
          <w:p w14:paraId="7D5B350D" w14:textId="77777777" w:rsidR="00123EAC" w:rsidRDefault="00123EAC" w:rsidP="00D02410">
            <w:r w:rsidRPr="00592C02">
              <w:rPr>
                <w:color w:val="E36C0A" w:themeColor="accent6" w:themeShade="BF"/>
                <w:sz w:val="18"/>
                <w:szCs w:val="18"/>
              </w:rPr>
              <w:t>Will be shown if action type is SMS</w:t>
            </w:r>
          </w:p>
        </w:tc>
        <w:tc>
          <w:tcPr>
            <w:tcW w:w="575" w:type="dxa"/>
            <w:shd w:val="clear" w:color="auto" w:fill="FBD4B4" w:themeFill="accent6" w:themeFillTint="66"/>
          </w:tcPr>
          <w:p w14:paraId="2F0F1FB2" w14:textId="77777777" w:rsidR="00123EAC" w:rsidRPr="00592C02" w:rsidRDefault="00123EAC" w:rsidP="00D02410">
            <w:pPr>
              <w:rPr>
                <w:sz w:val="18"/>
                <w:szCs w:val="18"/>
              </w:rPr>
            </w:pPr>
            <w:r w:rsidRPr="00592C02">
              <w:rPr>
                <w:sz w:val="18"/>
                <w:szCs w:val="18"/>
              </w:rPr>
              <w:t>Text area</w:t>
            </w:r>
          </w:p>
        </w:tc>
        <w:tc>
          <w:tcPr>
            <w:tcW w:w="757" w:type="dxa"/>
            <w:shd w:val="clear" w:color="auto" w:fill="FBD4B4" w:themeFill="accent6" w:themeFillTint="66"/>
          </w:tcPr>
          <w:p w14:paraId="723FBFC2" w14:textId="77777777" w:rsidR="00123EAC" w:rsidRPr="00592C02" w:rsidRDefault="00123EAC" w:rsidP="00D02410">
            <w:pPr>
              <w:rPr>
                <w:sz w:val="18"/>
                <w:szCs w:val="18"/>
              </w:rPr>
            </w:pPr>
            <w:r w:rsidRPr="00592C02">
              <w:rPr>
                <w:sz w:val="18"/>
                <w:szCs w:val="18"/>
              </w:rPr>
              <w:t>String</w:t>
            </w:r>
          </w:p>
        </w:tc>
        <w:tc>
          <w:tcPr>
            <w:tcW w:w="669" w:type="dxa"/>
            <w:shd w:val="clear" w:color="auto" w:fill="FBD4B4" w:themeFill="accent6" w:themeFillTint="66"/>
          </w:tcPr>
          <w:p w14:paraId="12AC7C5A" w14:textId="77777777" w:rsidR="00123EAC" w:rsidRPr="00592C02" w:rsidRDefault="00123EAC" w:rsidP="00D02410">
            <w:pPr>
              <w:rPr>
                <w:sz w:val="18"/>
                <w:szCs w:val="18"/>
              </w:rPr>
            </w:pPr>
            <w:r w:rsidRPr="00592C02">
              <w:rPr>
                <w:sz w:val="18"/>
                <w:szCs w:val="18"/>
              </w:rPr>
              <w:t>Y</w:t>
            </w:r>
          </w:p>
          <w:p w14:paraId="7E2B3A5F" w14:textId="77777777" w:rsidR="00123EAC" w:rsidRPr="00592C02" w:rsidRDefault="00123EAC" w:rsidP="00D02410">
            <w:pPr>
              <w:rPr>
                <w:sz w:val="18"/>
                <w:szCs w:val="18"/>
              </w:rPr>
            </w:pPr>
          </w:p>
          <w:p w14:paraId="5B6B38C2" w14:textId="77777777" w:rsidR="00123EAC" w:rsidRPr="00592C02" w:rsidRDefault="00123EAC" w:rsidP="00D02410">
            <w:pPr>
              <w:rPr>
                <w:sz w:val="18"/>
                <w:szCs w:val="18"/>
              </w:rPr>
            </w:pPr>
          </w:p>
          <w:p w14:paraId="3B6D5A32" w14:textId="77777777" w:rsidR="00123EAC" w:rsidRPr="00592C02" w:rsidRDefault="00123EAC" w:rsidP="00D02410">
            <w:pPr>
              <w:rPr>
                <w:sz w:val="18"/>
                <w:szCs w:val="18"/>
              </w:rPr>
            </w:pPr>
          </w:p>
        </w:tc>
        <w:tc>
          <w:tcPr>
            <w:tcW w:w="558" w:type="dxa"/>
            <w:shd w:val="clear" w:color="auto" w:fill="FBD4B4" w:themeFill="accent6" w:themeFillTint="66"/>
          </w:tcPr>
          <w:p w14:paraId="6D2A0355" w14:textId="77777777" w:rsidR="00123EAC" w:rsidRPr="00592C02" w:rsidRDefault="00123EAC" w:rsidP="00D02410">
            <w:pPr>
              <w:rPr>
                <w:sz w:val="18"/>
                <w:szCs w:val="18"/>
              </w:rPr>
            </w:pPr>
            <w:r w:rsidRPr="00592C02">
              <w:rPr>
                <w:sz w:val="18"/>
                <w:szCs w:val="18"/>
              </w:rPr>
              <w:t>M</w:t>
            </w:r>
          </w:p>
        </w:tc>
        <w:tc>
          <w:tcPr>
            <w:tcW w:w="703" w:type="dxa"/>
            <w:shd w:val="clear" w:color="auto" w:fill="FBD4B4" w:themeFill="accent6" w:themeFillTint="66"/>
          </w:tcPr>
          <w:p w14:paraId="7FCEC58B" w14:textId="77777777" w:rsidR="00123EAC" w:rsidRPr="00592C02" w:rsidRDefault="00123EAC" w:rsidP="00D02410">
            <w:pPr>
              <w:rPr>
                <w:sz w:val="18"/>
                <w:szCs w:val="18"/>
              </w:rPr>
            </w:pPr>
            <w:r w:rsidRPr="00592C02">
              <w:rPr>
                <w:sz w:val="18"/>
                <w:szCs w:val="18"/>
              </w:rPr>
              <w:t>N/A</w:t>
            </w:r>
          </w:p>
        </w:tc>
        <w:tc>
          <w:tcPr>
            <w:tcW w:w="1357" w:type="dxa"/>
            <w:shd w:val="clear" w:color="auto" w:fill="FBD4B4" w:themeFill="accent6" w:themeFillTint="66"/>
          </w:tcPr>
          <w:p w14:paraId="3A7D5477" w14:textId="77777777" w:rsidR="00123EAC" w:rsidRDefault="00123EAC" w:rsidP="00D02410">
            <w:r>
              <w:t>Will add it to the Action column.</w:t>
            </w:r>
          </w:p>
          <w:p w14:paraId="751E3384" w14:textId="77777777" w:rsidR="00123EAC" w:rsidRDefault="00123EAC" w:rsidP="00D02410"/>
        </w:tc>
        <w:tc>
          <w:tcPr>
            <w:tcW w:w="609" w:type="dxa"/>
            <w:shd w:val="clear" w:color="auto" w:fill="FBD4B4" w:themeFill="accent6" w:themeFillTint="66"/>
          </w:tcPr>
          <w:p w14:paraId="22AB4A70" w14:textId="77777777" w:rsidR="00123EAC" w:rsidRPr="00592C02" w:rsidRDefault="00123EAC" w:rsidP="00D02410">
            <w:pPr>
              <w:rPr>
                <w:sz w:val="18"/>
                <w:szCs w:val="18"/>
              </w:rPr>
            </w:pPr>
            <w:r w:rsidRPr="00592C02">
              <w:rPr>
                <w:sz w:val="18"/>
                <w:szCs w:val="18"/>
              </w:rPr>
              <w:t>N/A</w:t>
            </w:r>
          </w:p>
        </w:tc>
        <w:tc>
          <w:tcPr>
            <w:tcW w:w="734" w:type="dxa"/>
            <w:shd w:val="clear" w:color="auto" w:fill="FBD4B4" w:themeFill="accent6" w:themeFillTint="66"/>
          </w:tcPr>
          <w:p w14:paraId="20536B5A" w14:textId="77777777" w:rsidR="00123EAC" w:rsidRPr="00592C02" w:rsidRDefault="00123EAC" w:rsidP="00D02410">
            <w:pPr>
              <w:rPr>
                <w:sz w:val="18"/>
                <w:szCs w:val="18"/>
              </w:rPr>
            </w:pPr>
            <w:r w:rsidRPr="00592C02">
              <w:rPr>
                <w:sz w:val="18"/>
                <w:szCs w:val="18"/>
              </w:rPr>
              <w:t>N/A</w:t>
            </w:r>
          </w:p>
        </w:tc>
        <w:tc>
          <w:tcPr>
            <w:tcW w:w="663" w:type="dxa"/>
            <w:shd w:val="clear" w:color="auto" w:fill="FBD4B4" w:themeFill="accent6" w:themeFillTint="66"/>
          </w:tcPr>
          <w:p w14:paraId="3B4A2C2B" w14:textId="77777777" w:rsidR="00123EAC" w:rsidRPr="00592C02" w:rsidRDefault="00123EAC" w:rsidP="00D02410">
            <w:pPr>
              <w:rPr>
                <w:sz w:val="18"/>
                <w:szCs w:val="18"/>
              </w:rPr>
            </w:pPr>
            <w:r w:rsidRPr="00592C02">
              <w:rPr>
                <w:sz w:val="18"/>
                <w:szCs w:val="18"/>
              </w:rPr>
              <w:t>255</w:t>
            </w:r>
          </w:p>
        </w:tc>
      </w:tr>
      <w:tr w:rsidR="00123EAC" w:rsidRPr="00592C02" w14:paraId="5A23E243" w14:textId="77777777" w:rsidTr="00D02410">
        <w:trPr>
          <w:trHeight w:val="159"/>
        </w:trPr>
        <w:tc>
          <w:tcPr>
            <w:tcW w:w="938" w:type="dxa"/>
            <w:shd w:val="clear" w:color="auto" w:fill="FCE7FD"/>
          </w:tcPr>
          <w:p w14:paraId="7274061B" w14:textId="77777777" w:rsidR="00123EAC" w:rsidRPr="00592C02" w:rsidRDefault="00123EAC" w:rsidP="00D02410">
            <w:r w:rsidRPr="00592C02">
              <w:t>URL</w:t>
            </w:r>
          </w:p>
        </w:tc>
        <w:tc>
          <w:tcPr>
            <w:tcW w:w="2060" w:type="dxa"/>
            <w:shd w:val="clear" w:color="auto" w:fill="FCE7FD"/>
          </w:tcPr>
          <w:p w14:paraId="681B25EE" w14:textId="77777777" w:rsidR="00123EAC" w:rsidRPr="00592C02" w:rsidRDefault="00123EAC" w:rsidP="00D02410">
            <w:proofErr w:type="spellStart"/>
            <w:r w:rsidRPr="00592C02">
              <w:t>notifications_templates</w:t>
            </w:r>
            <w:r>
              <w:t>Actions</w:t>
            </w:r>
            <w:proofErr w:type="spellEnd"/>
          </w:p>
          <w:p w14:paraId="748AF97E" w14:textId="77777777" w:rsidR="00123EAC" w:rsidRPr="00592C02" w:rsidRDefault="00123EAC" w:rsidP="00D02410">
            <w:r w:rsidRPr="00592C02">
              <w:rPr>
                <w:color w:val="E36C0A" w:themeColor="accent6" w:themeShade="BF"/>
                <w:sz w:val="18"/>
                <w:szCs w:val="18"/>
              </w:rPr>
              <w:t>Will be shown if action type is HTTP Rest</w:t>
            </w:r>
            <w:r>
              <w:rPr>
                <w:color w:val="E36C0A" w:themeColor="accent6" w:themeShade="BF"/>
                <w:sz w:val="18"/>
                <w:szCs w:val="18"/>
              </w:rPr>
              <w:t xml:space="preserve"> </w:t>
            </w:r>
          </w:p>
        </w:tc>
        <w:tc>
          <w:tcPr>
            <w:tcW w:w="575" w:type="dxa"/>
            <w:shd w:val="clear" w:color="auto" w:fill="FCE7FD"/>
          </w:tcPr>
          <w:p w14:paraId="12925568" w14:textId="77777777" w:rsidR="00123EAC" w:rsidRPr="00592C02" w:rsidRDefault="00123EAC" w:rsidP="00D02410">
            <w:pPr>
              <w:rPr>
                <w:sz w:val="18"/>
                <w:szCs w:val="18"/>
              </w:rPr>
            </w:pPr>
            <w:r w:rsidRPr="00592C02">
              <w:rPr>
                <w:sz w:val="18"/>
                <w:szCs w:val="18"/>
              </w:rPr>
              <w:t>Input Text</w:t>
            </w:r>
          </w:p>
        </w:tc>
        <w:tc>
          <w:tcPr>
            <w:tcW w:w="757" w:type="dxa"/>
            <w:shd w:val="clear" w:color="auto" w:fill="FCE7FD"/>
          </w:tcPr>
          <w:p w14:paraId="12E3295C" w14:textId="77777777" w:rsidR="00123EAC" w:rsidRPr="00592C02" w:rsidRDefault="00123EAC" w:rsidP="00D02410">
            <w:pPr>
              <w:rPr>
                <w:sz w:val="18"/>
                <w:szCs w:val="18"/>
              </w:rPr>
            </w:pPr>
            <w:r w:rsidRPr="00592C02">
              <w:rPr>
                <w:sz w:val="18"/>
                <w:szCs w:val="18"/>
              </w:rPr>
              <w:t>String</w:t>
            </w:r>
          </w:p>
        </w:tc>
        <w:tc>
          <w:tcPr>
            <w:tcW w:w="669" w:type="dxa"/>
            <w:shd w:val="clear" w:color="auto" w:fill="FCE7FD"/>
          </w:tcPr>
          <w:p w14:paraId="2FB67934" w14:textId="77777777" w:rsidR="00123EAC" w:rsidRPr="00592C02" w:rsidRDefault="00123EAC" w:rsidP="00D02410">
            <w:pPr>
              <w:rPr>
                <w:sz w:val="18"/>
                <w:szCs w:val="18"/>
              </w:rPr>
            </w:pPr>
            <w:r w:rsidRPr="00592C02">
              <w:rPr>
                <w:sz w:val="18"/>
                <w:szCs w:val="18"/>
              </w:rPr>
              <w:t>Y</w:t>
            </w:r>
          </w:p>
          <w:p w14:paraId="06547E03" w14:textId="77777777" w:rsidR="00123EAC" w:rsidRPr="00592C02" w:rsidRDefault="00123EAC" w:rsidP="00D02410">
            <w:pPr>
              <w:rPr>
                <w:sz w:val="18"/>
                <w:szCs w:val="18"/>
              </w:rPr>
            </w:pPr>
          </w:p>
          <w:p w14:paraId="7272DC74" w14:textId="77777777" w:rsidR="00123EAC" w:rsidRPr="00592C02" w:rsidRDefault="00123EAC" w:rsidP="00D02410">
            <w:pPr>
              <w:rPr>
                <w:sz w:val="18"/>
                <w:szCs w:val="18"/>
              </w:rPr>
            </w:pPr>
          </w:p>
          <w:p w14:paraId="3B804427" w14:textId="77777777" w:rsidR="00123EAC" w:rsidRPr="00592C02" w:rsidRDefault="00123EAC" w:rsidP="00D02410">
            <w:pPr>
              <w:rPr>
                <w:sz w:val="18"/>
                <w:szCs w:val="18"/>
              </w:rPr>
            </w:pPr>
          </w:p>
        </w:tc>
        <w:tc>
          <w:tcPr>
            <w:tcW w:w="558" w:type="dxa"/>
            <w:shd w:val="clear" w:color="auto" w:fill="FCE7FD"/>
          </w:tcPr>
          <w:p w14:paraId="42C3694E" w14:textId="77777777" w:rsidR="00123EAC" w:rsidRPr="00592C02" w:rsidRDefault="00123EAC" w:rsidP="00D02410">
            <w:pPr>
              <w:rPr>
                <w:sz w:val="18"/>
                <w:szCs w:val="18"/>
              </w:rPr>
            </w:pPr>
            <w:r w:rsidRPr="00592C02">
              <w:rPr>
                <w:sz w:val="18"/>
                <w:szCs w:val="18"/>
              </w:rPr>
              <w:t>M</w:t>
            </w:r>
          </w:p>
        </w:tc>
        <w:tc>
          <w:tcPr>
            <w:tcW w:w="703" w:type="dxa"/>
            <w:shd w:val="clear" w:color="auto" w:fill="FCE7FD"/>
          </w:tcPr>
          <w:p w14:paraId="5DABA6B5" w14:textId="77777777" w:rsidR="00123EAC" w:rsidRPr="00592C02" w:rsidRDefault="00123EAC" w:rsidP="00D02410">
            <w:pPr>
              <w:rPr>
                <w:sz w:val="18"/>
                <w:szCs w:val="18"/>
              </w:rPr>
            </w:pPr>
            <w:r w:rsidRPr="00592C02">
              <w:rPr>
                <w:sz w:val="18"/>
                <w:szCs w:val="18"/>
              </w:rPr>
              <w:t>N/A</w:t>
            </w:r>
          </w:p>
        </w:tc>
        <w:tc>
          <w:tcPr>
            <w:tcW w:w="1357" w:type="dxa"/>
            <w:shd w:val="clear" w:color="auto" w:fill="FCE7FD"/>
          </w:tcPr>
          <w:p w14:paraId="1D2751A3" w14:textId="77777777" w:rsidR="00123EAC" w:rsidRDefault="00123EAC" w:rsidP="00D02410">
            <w:r>
              <w:t>Will add it to the Action column.</w:t>
            </w:r>
          </w:p>
          <w:p w14:paraId="08739291" w14:textId="77777777" w:rsidR="00123EAC" w:rsidRDefault="00123EAC" w:rsidP="00D02410"/>
        </w:tc>
        <w:tc>
          <w:tcPr>
            <w:tcW w:w="609" w:type="dxa"/>
            <w:shd w:val="clear" w:color="auto" w:fill="FCE7FD"/>
          </w:tcPr>
          <w:p w14:paraId="54CA6891" w14:textId="77777777" w:rsidR="00123EAC" w:rsidRPr="00592C02" w:rsidRDefault="00123EAC" w:rsidP="00D02410">
            <w:pPr>
              <w:rPr>
                <w:sz w:val="18"/>
                <w:szCs w:val="18"/>
              </w:rPr>
            </w:pPr>
            <w:r w:rsidRPr="00592C02">
              <w:rPr>
                <w:sz w:val="18"/>
                <w:szCs w:val="18"/>
              </w:rPr>
              <w:t>N/A</w:t>
            </w:r>
          </w:p>
        </w:tc>
        <w:tc>
          <w:tcPr>
            <w:tcW w:w="734" w:type="dxa"/>
            <w:shd w:val="clear" w:color="auto" w:fill="FCE7FD"/>
          </w:tcPr>
          <w:p w14:paraId="741A5CBD" w14:textId="77777777" w:rsidR="00123EAC" w:rsidRPr="00592C02" w:rsidRDefault="00123EAC" w:rsidP="00D02410">
            <w:pPr>
              <w:rPr>
                <w:sz w:val="18"/>
                <w:szCs w:val="18"/>
              </w:rPr>
            </w:pPr>
            <w:r w:rsidRPr="00592C02">
              <w:rPr>
                <w:sz w:val="18"/>
                <w:szCs w:val="18"/>
              </w:rPr>
              <w:t>N/A</w:t>
            </w:r>
          </w:p>
        </w:tc>
        <w:tc>
          <w:tcPr>
            <w:tcW w:w="663" w:type="dxa"/>
            <w:shd w:val="clear" w:color="auto" w:fill="FCE7FD"/>
          </w:tcPr>
          <w:p w14:paraId="3264A53D" w14:textId="77777777" w:rsidR="00123EAC" w:rsidRPr="00592C02" w:rsidRDefault="00123EAC" w:rsidP="00D02410">
            <w:pPr>
              <w:rPr>
                <w:sz w:val="18"/>
                <w:szCs w:val="18"/>
              </w:rPr>
            </w:pPr>
            <w:r w:rsidRPr="00592C02">
              <w:rPr>
                <w:sz w:val="18"/>
                <w:szCs w:val="18"/>
              </w:rPr>
              <w:t>255</w:t>
            </w:r>
          </w:p>
        </w:tc>
      </w:tr>
      <w:tr w:rsidR="00123EAC" w:rsidRPr="00592C02" w14:paraId="039B22E3" w14:textId="77777777" w:rsidTr="00D02410">
        <w:trPr>
          <w:trHeight w:val="159"/>
        </w:trPr>
        <w:tc>
          <w:tcPr>
            <w:tcW w:w="938" w:type="dxa"/>
            <w:shd w:val="clear" w:color="auto" w:fill="FCE7FD"/>
          </w:tcPr>
          <w:p w14:paraId="2DABFAA9" w14:textId="77777777" w:rsidR="00123EAC" w:rsidRPr="00592C02" w:rsidRDefault="00123EAC" w:rsidP="00D02410">
            <w:r>
              <w:t>Request Type</w:t>
            </w:r>
          </w:p>
        </w:tc>
        <w:tc>
          <w:tcPr>
            <w:tcW w:w="2060" w:type="dxa"/>
            <w:shd w:val="clear" w:color="auto" w:fill="FCE7FD"/>
          </w:tcPr>
          <w:p w14:paraId="39BBE276" w14:textId="77777777" w:rsidR="00123EAC" w:rsidRPr="00592C02" w:rsidRDefault="00123EAC" w:rsidP="00D02410">
            <w:r>
              <w:t xml:space="preserve">From notification </w:t>
            </w:r>
            <w:proofErr w:type="spellStart"/>
            <w:proofErr w:type="gramStart"/>
            <w:r>
              <w:t>template.Actions</w:t>
            </w:r>
            <w:proofErr w:type="spellEnd"/>
            <w:proofErr w:type="gramEnd"/>
          </w:p>
          <w:p w14:paraId="77EBA420" w14:textId="77777777" w:rsidR="00123EAC" w:rsidRDefault="00123EAC" w:rsidP="00D02410">
            <w:r>
              <w:t>“GET”, “POST”, “PUT” or “DELETE”</w:t>
            </w:r>
          </w:p>
          <w:p w14:paraId="260468F8" w14:textId="77777777" w:rsidR="00123EAC" w:rsidRPr="00592C02" w:rsidRDefault="00123EAC" w:rsidP="00D02410">
            <w:r w:rsidRPr="00592C02">
              <w:rPr>
                <w:color w:val="E36C0A" w:themeColor="accent6" w:themeShade="BF"/>
                <w:sz w:val="18"/>
                <w:szCs w:val="18"/>
              </w:rPr>
              <w:t>Will be shown if action type is HTTP Rest</w:t>
            </w:r>
          </w:p>
        </w:tc>
        <w:tc>
          <w:tcPr>
            <w:tcW w:w="575" w:type="dxa"/>
            <w:shd w:val="clear" w:color="auto" w:fill="FCE7FD"/>
          </w:tcPr>
          <w:p w14:paraId="123BC9FD" w14:textId="77777777" w:rsidR="00123EAC" w:rsidRPr="00592C02" w:rsidRDefault="00123EAC" w:rsidP="00D02410">
            <w:pPr>
              <w:rPr>
                <w:sz w:val="18"/>
                <w:szCs w:val="18"/>
              </w:rPr>
            </w:pPr>
            <w:r>
              <w:rPr>
                <w:sz w:val="18"/>
                <w:szCs w:val="18"/>
              </w:rPr>
              <w:t>List box</w:t>
            </w:r>
          </w:p>
        </w:tc>
        <w:tc>
          <w:tcPr>
            <w:tcW w:w="757" w:type="dxa"/>
            <w:shd w:val="clear" w:color="auto" w:fill="FCE7FD"/>
          </w:tcPr>
          <w:p w14:paraId="1AC0A4DC" w14:textId="77777777" w:rsidR="00123EAC" w:rsidRPr="00592C02" w:rsidRDefault="00123EAC" w:rsidP="00D02410">
            <w:pPr>
              <w:rPr>
                <w:sz w:val="18"/>
                <w:szCs w:val="18"/>
              </w:rPr>
            </w:pPr>
            <w:r>
              <w:rPr>
                <w:sz w:val="18"/>
                <w:szCs w:val="18"/>
              </w:rPr>
              <w:t>select</w:t>
            </w:r>
          </w:p>
        </w:tc>
        <w:tc>
          <w:tcPr>
            <w:tcW w:w="669" w:type="dxa"/>
            <w:shd w:val="clear" w:color="auto" w:fill="FCE7FD"/>
          </w:tcPr>
          <w:p w14:paraId="6B815D5E" w14:textId="77777777" w:rsidR="00123EAC" w:rsidRPr="00592C02" w:rsidRDefault="00123EAC" w:rsidP="00D02410">
            <w:pPr>
              <w:rPr>
                <w:sz w:val="18"/>
                <w:szCs w:val="18"/>
              </w:rPr>
            </w:pPr>
            <w:r>
              <w:rPr>
                <w:sz w:val="18"/>
                <w:szCs w:val="18"/>
              </w:rPr>
              <w:t>y</w:t>
            </w:r>
          </w:p>
        </w:tc>
        <w:tc>
          <w:tcPr>
            <w:tcW w:w="558" w:type="dxa"/>
            <w:shd w:val="clear" w:color="auto" w:fill="FCE7FD"/>
          </w:tcPr>
          <w:p w14:paraId="5CE7C9FF" w14:textId="77777777" w:rsidR="00123EAC" w:rsidRPr="00592C02" w:rsidRDefault="00123EAC" w:rsidP="00D02410">
            <w:pPr>
              <w:rPr>
                <w:sz w:val="18"/>
                <w:szCs w:val="18"/>
              </w:rPr>
            </w:pPr>
            <w:r>
              <w:rPr>
                <w:sz w:val="18"/>
                <w:szCs w:val="18"/>
              </w:rPr>
              <w:t>M</w:t>
            </w:r>
          </w:p>
        </w:tc>
        <w:tc>
          <w:tcPr>
            <w:tcW w:w="703" w:type="dxa"/>
            <w:shd w:val="clear" w:color="auto" w:fill="FCE7FD"/>
          </w:tcPr>
          <w:p w14:paraId="433D1660" w14:textId="77777777" w:rsidR="00123EAC" w:rsidRPr="00592C02" w:rsidRDefault="00123EAC" w:rsidP="00D02410">
            <w:pPr>
              <w:rPr>
                <w:sz w:val="18"/>
                <w:szCs w:val="18"/>
              </w:rPr>
            </w:pPr>
            <w:r>
              <w:rPr>
                <w:sz w:val="18"/>
                <w:szCs w:val="18"/>
              </w:rPr>
              <w:t>Y</w:t>
            </w:r>
          </w:p>
        </w:tc>
        <w:tc>
          <w:tcPr>
            <w:tcW w:w="1357" w:type="dxa"/>
            <w:shd w:val="clear" w:color="auto" w:fill="FCE7FD"/>
          </w:tcPr>
          <w:p w14:paraId="19903971" w14:textId="77777777" w:rsidR="00123EAC" w:rsidRDefault="00123EAC" w:rsidP="00D02410">
            <w:r>
              <w:t>Will add it to the Action column.</w:t>
            </w:r>
          </w:p>
          <w:p w14:paraId="4CF8725A" w14:textId="77777777" w:rsidR="00123EAC" w:rsidRDefault="00123EAC" w:rsidP="00D02410"/>
        </w:tc>
        <w:tc>
          <w:tcPr>
            <w:tcW w:w="609" w:type="dxa"/>
            <w:shd w:val="clear" w:color="auto" w:fill="FCE7FD"/>
          </w:tcPr>
          <w:p w14:paraId="7247B96A" w14:textId="77777777" w:rsidR="00123EAC" w:rsidRPr="00592C02" w:rsidRDefault="00123EAC" w:rsidP="00D02410">
            <w:pPr>
              <w:rPr>
                <w:sz w:val="18"/>
                <w:szCs w:val="18"/>
              </w:rPr>
            </w:pPr>
            <w:r w:rsidRPr="00592C02">
              <w:rPr>
                <w:sz w:val="18"/>
                <w:szCs w:val="18"/>
              </w:rPr>
              <w:t>N/A</w:t>
            </w:r>
          </w:p>
        </w:tc>
        <w:tc>
          <w:tcPr>
            <w:tcW w:w="734" w:type="dxa"/>
            <w:shd w:val="clear" w:color="auto" w:fill="FCE7FD"/>
          </w:tcPr>
          <w:p w14:paraId="44A105BA" w14:textId="77777777" w:rsidR="00123EAC" w:rsidRPr="00592C02" w:rsidRDefault="00123EAC" w:rsidP="00D02410">
            <w:pPr>
              <w:rPr>
                <w:sz w:val="18"/>
                <w:szCs w:val="18"/>
              </w:rPr>
            </w:pPr>
            <w:r w:rsidRPr="00592C02">
              <w:rPr>
                <w:sz w:val="18"/>
                <w:szCs w:val="18"/>
              </w:rPr>
              <w:t>N/A</w:t>
            </w:r>
          </w:p>
        </w:tc>
        <w:tc>
          <w:tcPr>
            <w:tcW w:w="663" w:type="dxa"/>
            <w:shd w:val="clear" w:color="auto" w:fill="FCE7FD"/>
          </w:tcPr>
          <w:p w14:paraId="706591E6" w14:textId="77777777" w:rsidR="00123EAC" w:rsidRPr="00592C02" w:rsidRDefault="00123EAC" w:rsidP="00D02410">
            <w:pPr>
              <w:rPr>
                <w:sz w:val="18"/>
                <w:szCs w:val="18"/>
              </w:rPr>
            </w:pPr>
            <w:r>
              <w:rPr>
                <w:sz w:val="18"/>
                <w:szCs w:val="18"/>
              </w:rPr>
              <w:t>N/A</w:t>
            </w:r>
          </w:p>
        </w:tc>
      </w:tr>
      <w:tr w:rsidR="00123EAC" w:rsidRPr="00592C02" w14:paraId="704C943E" w14:textId="77777777" w:rsidTr="00D02410">
        <w:trPr>
          <w:trHeight w:val="159"/>
        </w:trPr>
        <w:tc>
          <w:tcPr>
            <w:tcW w:w="938" w:type="dxa"/>
            <w:shd w:val="clear" w:color="auto" w:fill="FCE7FD"/>
          </w:tcPr>
          <w:p w14:paraId="71961B87" w14:textId="77777777" w:rsidR="00123EAC" w:rsidRDefault="00123EAC" w:rsidP="00D02410">
            <w:r>
              <w:t>Request Body</w:t>
            </w:r>
          </w:p>
        </w:tc>
        <w:tc>
          <w:tcPr>
            <w:tcW w:w="2060" w:type="dxa"/>
            <w:shd w:val="clear" w:color="auto" w:fill="FCE7FD"/>
          </w:tcPr>
          <w:p w14:paraId="26AB0BAC" w14:textId="77777777" w:rsidR="00123EAC" w:rsidRPr="00592C02" w:rsidRDefault="00123EAC" w:rsidP="00D02410">
            <w:r>
              <w:t xml:space="preserve">From notification </w:t>
            </w:r>
            <w:proofErr w:type="spellStart"/>
            <w:proofErr w:type="gramStart"/>
            <w:r>
              <w:t>template.Actions</w:t>
            </w:r>
            <w:proofErr w:type="spellEnd"/>
            <w:proofErr w:type="gramEnd"/>
          </w:p>
          <w:p w14:paraId="0AEB8241" w14:textId="77777777" w:rsidR="00123EAC" w:rsidRDefault="00123EAC" w:rsidP="00D02410">
            <w:r w:rsidRPr="00592C02">
              <w:rPr>
                <w:color w:val="E36C0A" w:themeColor="accent6" w:themeShade="BF"/>
                <w:sz w:val="18"/>
                <w:szCs w:val="18"/>
              </w:rPr>
              <w:t>Will be shown if action type is HTTP Rest</w:t>
            </w:r>
          </w:p>
        </w:tc>
        <w:tc>
          <w:tcPr>
            <w:tcW w:w="575" w:type="dxa"/>
            <w:shd w:val="clear" w:color="auto" w:fill="FCE7FD"/>
          </w:tcPr>
          <w:p w14:paraId="07F0B702" w14:textId="77777777" w:rsidR="00123EAC" w:rsidRDefault="00123EAC" w:rsidP="00D02410">
            <w:pPr>
              <w:rPr>
                <w:sz w:val="18"/>
                <w:szCs w:val="18"/>
              </w:rPr>
            </w:pPr>
            <w:r>
              <w:rPr>
                <w:sz w:val="18"/>
                <w:szCs w:val="18"/>
              </w:rPr>
              <w:t>Text Area</w:t>
            </w:r>
          </w:p>
        </w:tc>
        <w:tc>
          <w:tcPr>
            <w:tcW w:w="757" w:type="dxa"/>
            <w:shd w:val="clear" w:color="auto" w:fill="FCE7FD"/>
          </w:tcPr>
          <w:p w14:paraId="38A96E77" w14:textId="77777777" w:rsidR="00123EAC" w:rsidRDefault="00123EAC" w:rsidP="00D02410">
            <w:pPr>
              <w:rPr>
                <w:sz w:val="18"/>
                <w:szCs w:val="18"/>
              </w:rPr>
            </w:pPr>
            <w:r>
              <w:rPr>
                <w:sz w:val="18"/>
                <w:szCs w:val="18"/>
              </w:rPr>
              <w:t>string</w:t>
            </w:r>
          </w:p>
        </w:tc>
        <w:tc>
          <w:tcPr>
            <w:tcW w:w="669" w:type="dxa"/>
            <w:shd w:val="clear" w:color="auto" w:fill="FCE7FD"/>
          </w:tcPr>
          <w:p w14:paraId="56FFA18C" w14:textId="77777777" w:rsidR="00123EAC" w:rsidRDefault="00123EAC" w:rsidP="00D02410">
            <w:pPr>
              <w:rPr>
                <w:sz w:val="18"/>
                <w:szCs w:val="18"/>
              </w:rPr>
            </w:pPr>
            <w:r>
              <w:rPr>
                <w:sz w:val="18"/>
                <w:szCs w:val="18"/>
              </w:rPr>
              <w:t>y</w:t>
            </w:r>
          </w:p>
        </w:tc>
        <w:tc>
          <w:tcPr>
            <w:tcW w:w="558" w:type="dxa"/>
            <w:shd w:val="clear" w:color="auto" w:fill="FCE7FD"/>
          </w:tcPr>
          <w:p w14:paraId="27E55B4A" w14:textId="77777777" w:rsidR="00123EAC" w:rsidRDefault="00123EAC" w:rsidP="00D02410">
            <w:pPr>
              <w:rPr>
                <w:sz w:val="18"/>
                <w:szCs w:val="18"/>
              </w:rPr>
            </w:pPr>
            <w:r>
              <w:rPr>
                <w:sz w:val="18"/>
                <w:szCs w:val="18"/>
              </w:rPr>
              <w:t xml:space="preserve">M incase type is not </w:t>
            </w:r>
            <w:proofErr w:type="gramStart"/>
            <w:r>
              <w:rPr>
                <w:sz w:val="18"/>
                <w:szCs w:val="18"/>
              </w:rPr>
              <w:t>get</w:t>
            </w:r>
            <w:proofErr w:type="gramEnd"/>
          </w:p>
        </w:tc>
        <w:tc>
          <w:tcPr>
            <w:tcW w:w="703" w:type="dxa"/>
            <w:shd w:val="clear" w:color="auto" w:fill="FCE7FD"/>
          </w:tcPr>
          <w:p w14:paraId="24EC0126" w14:textId="77777777" w:rsidR="00123EAC" w:rsidRDefault="00123EAC" w:rsidP="00D02410">
            <w:pPr>
              <w:rPr>
                <w:sz w:val="18"/>
                <w:szCs w:val="18"/>
              </w:rPr>
            </w:pPr>
            <w:r>
              <w:rPr>
                <w:sz w:val="18"/>
                <w:szCs w:val="18"/>
              </w:rPr>
              <w:t>Y</w:t>
            </w:r>
          </w:p>
        </w:tc>
        <w:tc>
          <w:tcPr>
            <w:tcW w:w="1357" w:type="dxa"/>
            <w:shd w:val="clear" w:color="auto" w:fill="FCE7FD"/>
          </w:tcPr>
          <w:p w14:paraId="0CF4CB6D" w14:textId="77777777" w:rsidR="00123EAC" w:rsidRDefault="00123EAC" w:rsidP="00D02410">
            <w:r>
              <w:t>Will add it to the Action column.</w:t>
            </w:r>
          </w:p>
          <w:p w14:paraId="262CC60D" w14:textId="77777777" w:rsidR="00123EAC" w:rsidRDefault="00123EAC" w:rsidP="00D02410"/>
        </w:tc>
        <w:tc>
          <w:tcPr>
            <w:tcW w:w="609" w:type="dxa"/>
            <w:shd w:val="clear" w:color="auto" w:fill="FCE7FD"/>
          </w:tcPr>
          <w:p w14:paraId="1EB6B611" w14:textId="77777777" w:rsidR="00123EAC" w:rsidRPr="00592C02" w:rsidRDefault="00123EAC" w:rsidP="00D02410">
            <w:pPr>
              <w:rPr>
                <w:sz w:val="18"/>
                <w:szCs w:val="18"/>
              </w:rPr>
            </w:pPr>
            <w:r w:rsidRPr="00592C02">
              <w:rPr>
                <w:sz w:val="18"/>
                <w:szCs w:val="18"/>
              </w:rPr>
              <w:t>N/A</w:t>
            </w:r>
          </w:p>
        </w:tc>
        <w:tc>
          <w:tcPr>
            <w:tcW w:w="734" w:type="dxa"/>
            <w:shd w:val="clear" w:color="auto" w:fill="FCE7FD"/>
          </w:tcPr>
          <w:p w14:paraId="62737FBE" w14:textId="77777777" w:rsidR="00123EAC" w:rsidRPr="00592C02" w:rsidRDefault="00123EAC" w:rsidP="00D02410">
            <w:pPr>
              <w:rPr>
                <w:sz w:val="18"/>
                <w:szCs w:val="18"/>
              </w:rPr>
            </w:pPr>
            <w:r w:rsidRPr="00592C02">
              <w:rPr>
                <w:sz w:val="18"/>
                <w:szCs w:val="18"/>
              </w:rPr>
              <w:t>N/A</w:t>
            </w:r>
          </w:p>
        </w:tc>
        <w:tc>
          <w:tcPr>
            <w:tcW w:w="663" w:type="dxa"/>
            <w:shd w:val="clear" w:color="auto" w:fill="FCE7FD"/>
          </w:tcPr>
          <w:p w14:paraId="03F88680" w14:textId="77777777" w:rsidR="00123EAC" w:rsidRDefault="00123EAC" w:rsidP="00D02410">
            <w:pPr>
              <w:rPr>
                <w:sz w:val="18"/>
                <w:szCs w:val="18"/>
              </w:rPr>
            </w:pPr>
            <w:r>
              <w:rPr>
                <w:sz w:val="18"/>
                <w:szCs w:val="18"/>
              </w:rPr>
              <w:t>300 to be re checked later.</w:t>
            </w:r>
          </w:p>
        </w:tc>
      </w:tr>
      <w:tr w:rsidR="00123EAC" w:rsidRPr="00592C02" w14:paraId="6370BE01" w14:textId="77777777" w:rsidTr="00D02410">
        <w:trPr>
          <w:trHeight w:val="159"/>
        </w:trPr>
        <w:tc>
          <w:tcPr>
            <w:tcW w:w="9623" w:type="dxa"/>
            <w:gridSpan w:val="11"/>
            <w:shd w:val="clear" w:color="auto" w:fill="FCE7FD"/>
          </w:tcPr>
          <w:p w14:paraId="44E0141F" w14:textId="77777777" w:rsidR="00123EAC" w:rsidRDefault="00123EAC" w:rsidP="00D02410">
            <w:pPr>
              <w:rPr>
                <w:sz w:val="18"/>
                <w:szCs w:val="18"/>
              </w:rPr>
            </w:pPr>
            <w:r w:rsidRPr="00B32303">
              <w:rPr>
                <w:b/>
                <w:bCs/>
                <w:sz w:val="18"/>
                <w:szCs w:val="18"/>
              </w:rPr>
              <w:t>The below Key, value table will be related to Header Parameters</w:t>
            </w:r>
          </w:p>
        </w:tc>
      </w:tr>
      <w:tr w:rsidR="00123EAC" w:rsidRPr="00592C02" w14:paraId="5CACF139" w14:textId="77777777" w:rsidTr="00D02410">
        <w:trPr>
          <w:trHeight w:val="159"/>
        </w:trPr>
        <w:tc>
          <w:tcPr>
            <w:tcW w:w="938" w:type="dxa"/>
            <w:shd w:val="clear" w:color="auto" w:fill="FCE7FD"/>
          </w:tcPr>
          <w:p w14:paraId="773616E9" w14:textId="77777777" w:rsidR="00123EAC" w:rsidRPr="00B32303" w:rsidRDefault="00123EAC" w:rsidP="00D02410">
            <w:pPr>
              <w:rPr>
                <w:b/>
                <w:bCs/>
                <w:sz w:val="18"/>
                <w:szCs w:val="18"/>
              </w:rPr>
            </w:pPr>
            <w:r w:rsidRPr="00592C02">
              <w:t>Key</w:t>
            </w:r>
          </w:p>
        </w:tc>
        <w:tc>
          <w:tcPr>
            <w:tcW w:w="2060" w:type="dxa"/>
            <w:shd w:val="clear" w:color="auto" w:fill="FCE7FD"/>
          </w:tcPr>
          <w:p w14:paraId="7119CDB8" w14:textId="77777777" w:rsidR="00123EAC" w:rsidRPr="00592C02" w:rsidRDefault="00123EAC" w:rsidP="00D02410">
            <w:r>
              <w:t xml:space="preserve">From notification </w:t>
            </w:r>
            <w:proofErr w:type="spellStart"/>
            <w:proofErr w:type="gramStart"/>
            <w:r>
              <w:t>template.Actions</w:t>
            </w:r>
            <w:proofErr w:type="spellEnd"/>
            <w:proofErr w:type="gramEnd"/>
          </w:p>
          <w:p w14:paraId="05F60D66" w14:textId="77777777" w:rsidR="00123EAC" w:rsidRDefault="00123EAC" w:rsidP="00D02410">
            <w:r w:rsidRPr="00592C02">
              <w:rPr>
                <w:color w:val="E36C0A" w:themeColor="accent6" w:themeShade="BF"/>
                <w:sz w:val="18"/>
                <w:szCs w:val="18"/>
              </w:rPr>
              <w:t>Will be shown if action type is HTTP Rest</w:t>
            </w:r>
          </w:p>
        </w:tc>
        <w:tc>
          <w:tcPr>
            <w:tcW w:w="575" w:type="dxa"/>
            <w:shd w:val="clear" w:color="auto" w:fill="FCE7FD"/>
          </w:tcPr>
          <w:p w14:paraId="4B6CB7C7" w14:textId="77777777" w:rsidR="00123EAC" w:rsidRDefault="00123EAC" w:rsidP="00D02410">
            <w:pPr>
              <w:rPr>
                <w:sz w:val="18"/>
                <w:szCs w:val="18"/>
              </w:rPr>
            </w:pPr>
            <w:r w:rsidRPr="00592C02">
              <w:rPr>
                <w:sz w:val="18"/>
                <w:szCs w:val="18"/>
              </w:rPr>
              <w:t>Input Text</w:t>
            </w:r>
          </w:p>
        </w:tc>
        <w:tc>
          <w:tcPr>
            <w:tcW w:w="757" w:type="dxa"/>
            <w:shd w:val="clear" w:color="auto" w:fill="FCE7FD"/>
          </w:tcPr>
          <w:p w14:paraId="24D33033" w14:textId="77777777" w:rsidR="00123EAC" w:rsidRDefault="00123EAC" w:rsidP="00D02410">
            <w:pPr>
              <w:rPr>
                <w:sz w:val="18"/>
                <w:szCs w:val="18"/>
              </w:rPr>
            </w:pPr>
            <w:r w:rsidRPr="00592C02">
              <w:rPr>
                <w:sz w:val="18"/>
                <w:szCs w:val="18"/>
              </w:rPr>
              <w:t>String</w:t>
            </w:r>
          </w:p>
        </w:tc>
        <w:tc>
          <w:tcPr>
            <w:tcW w:w="669" w:type="dxa"/>
            <w:shd w:val="clear" w:color="auto" w:fill="FCE7FD"/>
          </w:tcPr>
          <w:p w14:paraId="54ECE560" w14:textId="77777777" w:rsidR="00123EAC" w:rsidRPr="00592C02" w:rsidRDefault="00123EAC" w:rsidP="00D02410">
            <w:pPr>
              <w:rPr>
                <w:sz w:val="18"/>
                <w:szCs w:val="18"/>
              </w:rPr>
            </w:pPr>
            <w:r w:rsidRPr="00592C02">
              <w:rPr>
                <w:sz w:val="18"/>
                <w:szCs w:val="18"/>
              </w:rPr>
              <w:t>Y</w:t>
            </w:r>
          </w:p>
          <w:p w14:paraId="1F286D57" w14:textId="77777777" w:rsidR="00123EAC" w:rsidRPr="00592C02" w:rsidRDefault="00123EAC" w:rsidP="00D02410">
            <w:pPr>
              <w:rPr>
                <w:sz w:val="18"/>
                <w:szCs w:val="18"/>
              </w:rPr>
            </w:pPr>
          </w:p>
          <w:p w14:paraId="6CF777CC" w14:textId="77777777" w:rsidR="00123EAC" w:rsidRPr="00592C02" w:rsidRDefault="00123EAC" w:rsidP="00D02410">
            <w:pPr>
              <w:rPr>
                <w:sz w:val="18"/>
                <w:szCs w:val="18"/>
              </w:rPr>
            </w:pPr>
          </w:p>
          <w:p w14:paraId="6CBBBB1A" w14:textId="77777777" w:rsidR="00123EAC" w:rsidRDefault="00123EAC" w:rsidP="00D02410">
            <w:pPr>
              <w:rPr>
                <w:sz w:val="18"/>
                <w:szCs w:val="18"/>
              </w:rPr>
            </w:pPr>
          </w:p>
        </w:tc>
        <w:tc>
          <w:tcPr>
            <w:tcW w:w="558" w:type="dxa"/>
            <w:shd w:val="clear" w:color="auto" w:fill="FCE7FD"/>
          </w:tcPr>
          <w:p w14:paraId="7905C728" w14:textId="77777777" w:rsidR="00123EAC" w:rsidRDefault="00123EAC" w:rsidP="00D02410">
            <w:pPr>
              <w:rPr>
                <w:sz w:val="18"/>
                <w:szCs w:val="18"/>
              </w:rPr>
            </w:pPr>
            <w:r w:rsidRPr="00592C02">
              <w:rPr>
                <w:sz w:val="18"/>
                <w:szCs w:val="18"/>
              </w:rPr>
              <w:t>M</w:t>
            </w:r>
          </w:p>
        </w:tc>
        <w:tc>
          <w:tcPr>
            <w:tcW w:w="703" w:type="dxa"/>
            <w:shd w:val="clear" w:color="auto" w:fill="FCE7FD"/>
          </w:tcPr>
          <w:p w14:paraId="6DB64D54" w14:textId="77777777" w:rsidR="00123EAC" w:rsidRDefault="00123EAC" w:rsidP="00D02410">
            <w:pPr>
              <w:rPr>
                <w:sz w:val="18"/>
                <w:szCs w:val="18"/>
              </w:rPr>
            </w:pPr>
            <w:r w:rsidRPr="00592C02">
              <w:rPr>
                <w:sz w:val="18"/>
                <w:szCs w:val="18"/>
              </w:rPr>
              <w:t>N/A</w:t>
            </w:r>
          </w:p>
        </w:tc>
        <w:tc>
          <w:tcPr>
            <w:tcW w:w="1357" w:type="dxa"/>
            <w:shd w:val="clear" w:color="auto" w:fill="FCE7FD"/>
          </w:tcPr>
          <w:p w14:paraId="05C17CD7" w14:textId="77777777" w:rsidR="00123EAC" w:rsidRDefault="00123EAC" w:rsidP="00D02410">
            <w:r>
              <w:t xml:space="preserve"> Will add it to the Action column.</w:t>
            </w:r>
          </w:p>
          <w:p w14:paraId="6ADEF82E" w14:textId="77777777" w:rsidR="00123EAC" w:rsidRDefault="00123EAC" w:rsidP="00D02410"/>
        </w:tc>
        <w:tc>
          <w:tcPr>
            <w:tcW w:w="609" w:type="dxa"/>
            <w:shd w:val="clear" w:color="auto" w:fill="FCE7FD"/>
          </w:tcPr>
          <w:p w14:paraId="06E3DFC5" w14:textId="77777777" w:rsidR="00123EAC" w:rsidRPr="00592C02" w:rsidRDefault="00123EAC" w:rsidP="00D02410">
            <w:pPr>
              <w:rPr>
                <w:sz w:val="18"/>
                <w:szCs w:val="18"/>
              </w:rPr>
            </w:pPr>
            <w:r w:rsidRPr="00592C02">
              <w:rPr>
                <w:sz w:val="18"/>
                <w:szCs w:val="18"/>
              </w:rPr>
              <w:t>Y</w:t>
            </w:r>
          </w:p>
        </w:tc>
        <w:tc>
          <w:tcPr>
            <w:tcW w:w="734" w:type="dxa"/>
            <w:shd w:val="clear" w:color="auto" w:fill="FCE7FD"/>
          </w:tcPr>
          <w:p w14:paraId="6F0C4122" w14:textId="77777777" w:rsidR="00123EAC" w:rsidRPr="00592C02" w:rsidRDefault="00123EAC" w:rsidP="00D02410">
            <w:pPr>
              <w:rPr>
                <w:sz w:val="18"/>
                <w:szCs w:val="18"/>
              </w:rPr>
            </w:pPr>
            <w:r w:rsidRPr="00592C02">
              <w:rPr>
                <w:sz w:val="18"/>
                <w:szCs w:val="18"/>
              </w:rPr>
              <w:t>N/A</w:t>
            </w:r>
          </w:p>
        </w:tc>
        <w:tc>
          <w:tcPr>
            <w:tcW w:w="663" w:type="dxa"/>
            <w:shd w:val="clear" w:color="auto" w:fill="FCE7FD"/>
          </w:tcPr>
          <w:p w14:paraId="442BBAE0" w14:textId="77777777" w:rsidR="00123EAC" w:rsidRDefault="00123EAC" w:rsidP="00D02410">
            <w:pPr>
              <w:rPr>
                <w:sz w:val="18"/>
                <w:szCs w:val="18"/>
              </w:rPr>
            </w:pPr>
            <w:r w:rsidRPr="00592C02">
              <w:rPr>
                <w:sz w:val="18"/>
                <w:szCs w:val="18"/>
              </w:rPr>
              <w:t>100</w:t>
            </w:r>
          </w:p>
        </w:tc>
      </w:tr>
      <w:tr w:rsidR="00123EAC" w:rsidRPr="00592C02" w14:paraId="767F5742" w14:textId="77777777" w:rsidTr="00D02410">
        <w:trPr>
          <w:trHeight w:val="159"/>
        </w:trPr>
        <w:tc>
          <w:tcPr>
            <w:tcW w:w="938" w:type="dxa"/>
            <w:shd w:val="clear" w:color="auto" w:fill="FCE7FD"/>
          </w:tcPr>
          <w:p w14:paraId="71AF0D57" w14:textId="77777777" w:rsidR="00123EAC" w:rsidRPr="00592C02" w:rsidRDefault="00123EAC" w:rsidP="00D02410">
            <w:r w:rsidRPr="00592C02">
              <w:t>Value</w:t>
            </w:r>
          </w:p>
        </w:tc>
        <w:tc>
          <w:tcPr>
            <w:tcW w:w="2060" w:type="dxa"/>
            <w:shd w:val="clear" w:color="auto" w:fill="FCE7FD"/>
          </w:tcPr>
          <w:p w14:paraId="639FC98D" w14:textId="77777777" w:rsidR="00123EAC" w:rsidRPr="00592C02" w:rsidRDefault="00123EAC" w:rsidP="00D02410">
            <w:r>
              <w:t xml:space="preserve">From notification </w:t>
            </w:r>
            <w:proofErr w:type="spellStart"/>
            <w:proofErr w:type="gramStart"/>
            <w:r>
              <w:t>template.Actions</w:t>
            </w:r>
            <w:proofErr w:type="spellEnd"/>
            <w:proofErr w:type="gramEnd"/>
          </w:p>
          <w:p w14:paraId="04040550" w14:textId="77777777" w:rsidR="00123EAC" w:rsidRDefault="00123EAC" w:rsidP="00D02410">
            <w:r w:rsidRPr="00592C02">
              <w:rPr>
                <w:color w:val="E36C0A" w:themeColor="accent6" w:themeShade="BF"/>
                <w:sz w:val="18"/>
                <w:szCs w:val="18"/>
              </w:rPr>
              <w:t>Will be shown if action type is HTTP Rest</w:t>
            </w:r>
          </w:p>
        </w:tc>
        <w:tc>
          <w:tcPr>
            <w:tcW w:w="575" w:type="dxa"/>
            <w:shd w:val="clear" w:color="auto" w:fill="FCE7FD"/>
          </w:tcPr>
          <w:p w14:paraId="294C6E6F" w14:textId="77777777" w:rsidR="00123EAC" w:rsidRPr="00592C02" w:rsidRDefault="00123EAC" w:rsidP="00D02410">
            <w:pPr>
              <w:rPr>
                <w:sz w:val="18"/>
                <w:szCs w:val="18"/>
              </w:rPr>
            </w:pPr>
            <w:r w:rsidRPr="00592C02">
              <w:rPr>
                <w:sz w:val="18"/>
                <w:szCs w:val="18"/>
              </w:rPr>
              <w:t>Input Text</w:t>
            </w:r>
          </w:p>
        </w:tc>
        <w:tc>
          <w:tcPr>
            <w:tcW w:w="757" w:type="dxa"/>
            <w:shd w:val="clear" w:color="auto" w:fill="FCE7FD"/>
          </w:tcPr>
          <w:p w14:paraId="74355DC8" w14:textId="77777777" w:rsidR="00123EAC" w:rsidRPr="00592C02" w:rsidRDefault="00123EAC" w:rsidP="00D02410">
            <w:pPr>
              <w:rPr>
                <w:sz w:val="18"/>
                <w:szCs w:val="18"/>
              </w:rPr>
            </w:pPr>
            <w:r w:rsidRPr="00592C02">
              <w:rPr>
                <w:sz w:val="18"/>
                <w:szCs w:val="18"/>
              </w:rPr>
              <w:t>String</w:t>
            </w:r>
          </w:p>
        </w:tc>
        <w:tc>
          <w:tcPr>
            <w:tcW w:w="669" w:type="dxa"/>
            <w:shd w:val="clear" w:color="auto" w:fill="FCE7FD"/>
          </w:tcPr>
          <w:p w14:paraId="3E5BAA1B" w14:textId="77777777" w:rsidR="00123EAC" w:rsidRPr="00592C02" w:rsidRDefault="00123EAC" w:rsidP="00D02410">
            <w:pPr>
              <w:rPr>
                <w:sz w:val="18"/>
                <w:szCs w:val="18"/>
              </w:rPr>
            </w:pPr>
            <w:r w:rsidRPr="00592C02">
              <w:rPr>
                <w:sz w:val="18"/>
                <w:szCs w:val="18"/>
              </w:rPr>
              <w:t>Y</w:t>
            </w:r>
          </w:p>
          <w:p w14:paraId="5D99AFBD" w14:textId="77777777" w:rsidR="00123EAC" w:rsidRPr="00592C02" w:rsidRDefault="00123EAC" w:rsidP="00D02410">
            <w:pPr>
              <w:rPr>
                <w:sz w:val="18"/>
                <w:szCs w:val="18"/>
              </w:rPr>
            </w:pPr>
          </w:p>
          <w:p w14:paraId="6BF7CF02" w14:textId="77777777" w:rsidR="00123EAC" w:rsidRPr="00592C02" w:rsidRDefault="00123EAC" w:rsidP="00D02410">
            <w:pPr>
              <w:rPr>
                <w:sz w:val="18"/>
                <w:szCs w:val="18"/>
              </w:rPr>
            </w:pPr>
          </w:p>
          <w:p w14:paraId="1CCD6867" w14:textId="77777777" w:rsidR="00123EAC" w:rsidRPr="00592C02" w:rsidRDefault="00123EAC" w:rsidP="00D02410">
            <w:pPr>
              <w:rPr>
                <w:sz w:val="18"/>
                <w:szCs w:val="18"/>
              </w:rPr>
            </w:pPr>
          </w:p>
        </w:tc>
        <w:tc>
          <w:tcPr>
            <w:tcW w:w="558" w:type="dxa"/>
            <w:shd w:val="clear" w:color="auto" w:fill="FCE7FD"/>
          </w:tcPr>
          <w:p w14:paraId="0F2B07D2" w14:textId="77777777" w:rsidR="00123EAC" w:rsidRPr="00592C02" w:rsidRDefault="00123EAC" w:rsidP="00D02410">
            <w:pPr>
              <w:rPr>
                <w:sz w:val="18"/>
                <w:szCs w:val="18"/>
              </w:rPr>
            </w:pPr>
            <w:r w:rsidRPr="00592C02">
              <w:rPr>
                <w:sz w:val="18"/>
                <w:szCs w:val="18"/>
              </w:rPr>
              <w:t>M</w:t>
            </w:r>
          </w:p>
        </w:tc>
        <w:tc>
          <w:tcPr>
            <w:tcW w:w="703" w:type="dxa"/>
            <w:shd w:val="clear" w:color="auto" w:fill="FCE7FD"/>
          </w:tcPr>
          <w:p w14:paraId="00D7B2F3" w14:textId="77777777" w:rsidR="00123EAC" w:rsidRPr="00592C02" w:rsidRDefault="00123EAC" w:rsidP="00D02410">
            <w:pPr>
              <w:rPr>
                <w:sz w:val="18"/>
                <w:szCs w:val="18"/>
              </w:rPr>
            </w:pPr>
            <w:r w:rsidRPr="00592C02">
              <w:rPr>
                <w:sz w:val="18"/>
                <w:szCs w:val="18"/>
              </w:rPr>
              <w:t>N/A</w:t>
            </w:r>
          </w:p>
        </w:tc>
        <w:tc>
          <w:tcPr>
            <w:tcW w:w="1357" w:type="dxa"/>
            <w:shd w:val="clear" w:color="auto" w:fill="FCE7FD"/>
          </w:tcPr>
          <w:p w14:paraId="6DF8B578" w14:textId="77777777" w:rsidR="00123EAC" w:rsidRDefault="00123EAC" w:rsidP="00D02410">
            <w:r>
              <w:t>Will add it to the Action column.</w:t>
            </w:r>
          </w:p>
        </w:tc>
        <w:tc>
          <w:tcPr>
            <w:tcW w:w="609" w:type="dxa"/>
            <w:shd w:val="clear" w:color="auto" w:fill="FCE7FD"/>
          </w:tcPr>
          <w:p w14:paraId="7956A857" w14:textId="77777777" w:rsidR="00123EAC" w:rsidRPr="00592C02" w:rsidRDefault="00123EAC" w:rsidP="00D02410">
            <w:pPr>
              <w:rPr>
                <w:sz w:val="18"/>
                <w:szCs w:val="18"/>
              </w:rPr>
            </w:pPr>
            <w:r w:rsidRPr="00592C02">
              <w:rPr>
                <w:sz w:val="18"/>
                <w:szCs w:val="18"/>
              </w:rPr>
              <w:t>N</w:t>
            </w:r>
          </w:p>
        </w:tc>
        <w:tc>
          <w:tcPr>
            <w:tcW w:w="734" w:type="dxa"/>
            <w:shd w:val="clear" w:color="auto" w:fill="FCE7FD"/>
          </w:tcPr>
          <w:p w14:paraId="0C84FEA1" w14:textId="77777777" w:rsidR="00123EAC" w:rsidRPr="00592C02" w:rsidRDefault="00123EAC" w:rsidP="00D02410">
            <w:pPr>
              <w:rPr>
                <w:sz w:val="18"/>
                <w:szCs w:val="18"/>
              </w:rPr>
            </w:pPr>
            <w:r w:rsidRPr="00592C02">
              <w:rPr>
                <w:sz w:val="18"/>
                <w:szCs w:val="18"/>
              </w:rPr>
              <w:t>N/A</w:t>
            </w:r>
          </w:p>
        </w:tc>
        <w:tc>
          <w:tcPr>
            <w:tcW w:w="663" w:type="dxa"/>
            <w:shd w:val="clear" w:color="auto" w:fill="FCE7FD"/>
          </w:tcPr>
          <w:p w14:paraId="6529250D" w14:textId="77777777" w:rsidR="00123EAC" w:rsidRPr="00592C02" w:rsidRDefault="00123EAC" w:rsidP="00D02410">
            <w:pPr>
              <w:rPr>
                <w:sz w:val="18"/>
                <w:szCs w:val="18"/>
              </w:rPr>
            </w:pPr>
            <w:r w:rsidRPr="00592C02">
              <w:rPr>
                <w:sz w:val="18"/>
                <w:szCs w:val="18"/>
              </w:rPr>
              <w:t>255</w:t>
            </w:r>
          </w:p>
        </w:tc>
      </w:tr>
      <w:tr w:rsidR="00123EAC" w:rsidRPr="00592C02" w14:paraId="2F18CB10" w14:textId="77777777" w:rsidTr="00D02410">
        <w:trPr>
          <w:trHeight w:val="159"/>
        </w:trPr>
        <w:tc>
          <w:tcPr>
            <w:tcW w:w="938" w:type="dxa"/>
          </w:tcPr>
          <w:p w14:paraId="0E4382A1" w14:textId="77777777" w:rsidR="00123EAC" w:rsidRPr="00592C02" w:rsidRDefault="00123EAC" w:rsidP="00D02410">
            <w:r w:rsidRPr="00592C02">
              <w:t>Agents</w:t>
            </w:r>
          </w:p>
        </w:tc>
        <w:tc>
          <w:tcPr>
            <w:tcW w:w="2060" w:type="dxa"/>
          </w:tcPr>
          <w:p w14:paraId="4EF71382" w14:textId="77777777" w:rsidR="00123EAC" w:rsidRPr="00592C02" w:rsidRDefault="00123EAC" w:rsidP="00D02410">
            <w:proofErr w:type="spellStart"/>
            <w:r w:rsidRPr="00592C02">
              <w:t>security_watch_</w:t>
            </w:r>
            <w:proofErr w:type="gramStart"/>
            <w:r w:rsidRPr="00592C02">
              <w:t>agents.Name</w:t>
            </w:r>
            <w:proofErr w:type="spellEnd"/>
            <w:proofErr w:type="gramEnd"/>
            <w:r w:rsidRPr="00592C02">
              <w:t xml:space="preserve"> where </w:t>
            </w:r>
            <w:proofErr w:type="spellStart"/>
            <w:r w:rsidRPr="00592C02">
              <w:t>Account_HolderID</w:t>
            </w:r>
            <w:proofErr w:type="spellEnd"/>
            <w:r w:rsidRPr="00592C02">
              <w:t xml:space="preserve"> = </w:t>
            </w:r>
            <w:r w:rsidRPr="00592C02">
              <w:lastRenderedPageBreak/>
              <w:t>logged in Account Holder ID</w:t>
            </w:r>
          </w:p>
          <w:p w14:paraId="77B444D4" w14:textId="77777777" w:rsidR="00123EAC" w:rsidRPr="00592C02" w:rsidRDefault="00123EAC" w:rsidP="00D02410">
            <w:r w:rsidRPr="00592C02">
              <w:rPr>
                <w:color w:val="E36C0A" w:themeColor="accent6" w:themeShade="BF"/>
                <w:sz w:val="18"/>
                <w:szCs w:val="18"/>
              </w:rPr>
              <w:t>Will be shown if action type is not HTTP Rest</w:t>
            </w:r>
          </w:p>
          <w:p w14:paraId="59C17AB7" w14:textId="77777777" w:rsidR="00123EAC" w:rsidRDefault="00123EAC" w:rsidP="00D02410"/>
        </w:tc>
        <w:tc>
          <w:tcPr>
            <w:tcW w:w="575" w:type="dxa"/>
          </w:tcPr>
          <w:p w14:paraId="6E8DA880" w14:textId="77777777" w:rsidR="00123EAC" w:rsidRPr="00592C02" w:rsidRDefault="00123EAC" w:rsidP="00D02410">
            <w:pPr>
              <w:rPr>
                <w:sz w:val="18"/>
                <w:szCs w:val="18"/>
              </w:rPr>
            </w:pPr>
            <w:r w:rsidRPr="00592C02">
              <w:rPr>
                <w:sz w:val="18"/>
                <w:szCs w:val="18"/>
              </w:rPr>
              <w:lastRenderedPageBreak/>
              <w:t>Multi select</w:t>
            </w:r>
          </w:p>
        </w:tc>
        <w:tc>
          <w:tcPr>
            <w:tcW w:w="757" w:type="dxa"/>
          </w:tcPr>
          <w:p w14:paraId="4B863787" w14:textId="77777777" w:rsidR="00123EAC" w:rsidRPr="00592C02" w:rsidRDefault="00123EAC" w:rsidP="00D02410">
            <w:pPr>
              <w:rPr>
                <w:sz w:val="18"/>
                <w:szCs w:val="18"/>
              </w:rPr>
            </w:pPr>
            <w:r w:rsidRPr="00592C02">
              <w:rPr>
                <w:sz w:val="18"/>
                <w:szCs w:val="18"/>
              </w:rPr>
              <w:t>select</w:t>
            </w:r>
          </w:p>
        </w:tc>
        <w:tc>
          <w:tcPr>
            <w:tcW w:w="669" w:type="dxa"/>
          </w:tcPr>
          <w:p w14:paraId="770D07C9" w14:textId="77777777" w:rsidR="00123EAC" w:rsidRPr="00592C02" w:rsidRDefault="00123EAC" w:rsidP="00D02410">
            <w:pPr>
              <w:rPr>
                <w:sz w:val="18"/>
                <w:szCs w:val="18"/>
              </w:rPr>
            </w:pPr>
            <w:r w:rsidRPr="00592C02">
              <w:rPr>
                <w:sz w:val="18"/>
                <w:szCs w:val="18"/>
              </w:rPr>
              <w:t>Y</w:t>
            </w:r>
          </w:p>
        </w:tc>
        <w:tc>
          <w:tcPr>
            <w:tcW w:w="558" w:type="dxa"/>
          </w:tcPr>
          <w:p w14:paraId="49F0B0BE" w14:textId="77777777" w:rsidR="00123EAC" w:rsidRPr="00592C02" w:rsidRDefault="00123EAC" w:rsidP="00D02410">
            <w:pPr>
              <w:rPr>
                <w:sz w:val="18"/>
                <w:szCs w:val="18"/>
              </w:rPr>
            </w:pPr>
            <w:r w:rsidRPr="00592C02">
              <w:rPr>
                <w:sz w:val="18"/>
                <w:szCs w:val="18"/>
              </w:rPr>
              <w:t>M</w:t>
            </w:r>
          </w:p>
        </w:tc>
        <w:tc>
          <w:tcPr>
            <w:tcW w:w="703" w:type="dxa"/>
          </w:tcPr>
          <w:p w14:paraId="31B93347" w14:textId="77777777" w:rsidR="00123EAC" w:rsidRPr="00592C02" w:rsidRDefault="00123EAC" w:rsidP="00D02410">
            <w:pPr>
              <w:rPr>
                <w:sz w:val="18"/>
                <w:szCs w:val="18"/>
              </w:rPr>
            </w:pPr>
            <w:r w:rsidRPr="00592C02">
              <w:rPr>
                <w:sz w:val="18"/>
                <w:szCs w:val="18"/>
              </w:rPr>
              <w:t>N/A</w:t>
            </w:r>
          </w:p>
        </w:tc>
        <w:tc>
          <w:tcPr>
            <w:tcW w:w="1357" w:type="dxa"/>
          </w:tcPr>
          <w:p w14:paraId="28F104DC" w14:textId="77777777" w:rsidR="00123EAC" w:rsidRDefault="00123EAC" w:rsidP="00D02410">
            <w:r>
              <w:t xml:space="preserve"> Will add it to the Action column.</w:t>
            </w:r>
          </w:p>
        </w:tc>
        <w:tc>
          <w:tcPr>
            <w:tcW w:w="609" w:type="dxa"/>
          </w:tcPr>
          <w:p w14:paraId="41542C23" w14:textId="77777777" w:rsidR="00123EAC" w:rsidRPr="00592C02" w:rsidRDefault="00123EAC" w:rsidP="00D02410">
            <w:pPr>
              <w:rPr>
                <w:sz w:val="18"/>
                <w:szCs w:val="18"/>
              </w:rPr>
            </w:pPr>
            <w:r w:rsidRPr="00592C02">
              <w:rPr>
                <w:sz w:val="18"/>
                <w:szCs w:val="18"/>
              </w:rPr>
              <w:t>N</w:t>
            </w:r>
          </w:p>
        </w:tc>
        <w:tc>
          <w:tcPr>
            <w:tcW w:w="734" w:type="dxa"/>
          </w:tcPr>
          <w:p w14:paraId="552E07BD" w14:textId="77777777" w:rsidR="00123EAC" w:rsidRPr="00592C02" w:rsidRDefault="00123EAC" w:rsidP="00D02410">
            <w:pPr>
              <w:rPr>
                <w:sz w:val="18"/>
                <w:szCs w:val="18"/>
              </w:rPr>
            </w:pPr>
            <w:r w:rsidRPr="00592C02">
              <w:rPr>
                <w:sz w:val="18"/>
                <w:szCs w:val="18"/>
              </w:rPr>
              <w:t>N/A</w:t>
            </w:r>
          </w:p>
        </w:tc>
        <w:tc>
          <w:tcPr>
            <w:tcW w:w="663" w:type="dxa"/>
          </w:tcPr>
          <w:p w14:paraId="61EBD35F" w14:textId="77777777" w:rsidR="00123EAC" w:rsidRPr="00592C02" w:rsidRDefault="00123EAC" w:rsidP="00D02410">
            <w:pPr>
              <w:rPr>
                <w:sz w:val="18"/>
                <w:szCs w:val="18"/>
              </w:rPr>
            </w:pPr>
            <w:r>
              <w:rPr>
                <w:sz w:val="18"/>
                <w:szCs w:val="18"/>
              </w:rPr>
              <w:t>300</w:t>
            </w:r>
          </w:p>
        </w:tc>
      </w:tr>
    </w:tbl>
    <w:p w14:paraId="6532FFB3" w14:textId="77777777" w:rsidR="00123EAC" w:rsidRPr="00592C02" w:rsidRDefault="00123EAC" w:rsidP="00123EAC">
      <w:pPr>
        <w:rPr>
          <w:b/>
          <w:bCs/>
        </w:rPr>
      </w:pPr>
    </w:p>
    <w:p w14:paraId="70885C87" w14:textId="77777777" w:rsidR="00123EAC" w:rsidRPr="00592C02" w:rsidRDefault="00123EAC" w:rsidP="00123EAC">
      <w:pPr>
        <w:rPr>
          <w:b/>
          <w:bCs/>
        </w:rPr>
      </w:pPr>
      <w:r w:rsidRPr="00592C02">
        <w:rPr>
          <w:b/>
          <w:bCs/>
        </w:rPr>
        <w:t>Business/Code Rules:</w:t>
      </w:r>
    </w:p>
    <w:tbl>
      <w:tblPr>
        <w:tblStyle w:val="TableGrid"/>
        <w:tblW w:w="0" w:type="auto"/>
        <w:tblLook w:val="04A0" w:firstRow="1" w:lastRow="0" w:firstColumn="1" w:lastColumn="0" w:noHBand="0" w:noVBand="1"/>
      </w:tblPr>
      <w:tblGrid>
        <w:gridCol w:w="9350"/>
      </w:tblGrid>
      <w:tr w:rsidR="00123EAC" w:rsidRPr="00592C02" w14:paraId="0CF00FC7" w14:textId="77777777" w:rsidTr="00D02410">
        <w:tc>
          <w:tcPr>
            <w:tcW w:w="9350" w:type="dxa"/>
          </w:tcPr>
          <w:p w14:paraId="3A529377" w14:textId="77777777" w:rsidR="00123EAC" w:rsidRPr="00592C02" w:rsidRDefault="00123EAC" w:rsidP="00471F4E">
            <w:pPr>
              <w:pStyle w:val="ListParagraph"/>
              <w:numPr>
                <w:ilvl w:val="0"/>
                <w:numId w:val="31"/>
              </w:numPr>
              <w:spacing w:after="0"/>
              <w:jc w:val="left"/>
            </w:pPr>
            <w:r w:rsidRPr="00592C02">
              <w:t>Regarding the Directions, if Zone Leave remove the Inclusion option.</w:t>
            </w:r>
          </w:p>
        </w:tc>
      </w:tr>
      <w:tr w:rsidR="00123EAC" w:rsidRPr="00592C02" w14:paraId="60F46C30" w14:textId="77777777" w:rsidTr="00D02410">
        <w:tc>
          <w:tcPr>
            <w:tcW w:w="9350" w:type="dxa"/>
          </w:tcPr>
          <w:p w14:paraId="709A0D12" w14:textId="465F503F" w:rsidR="00123EAC" w:rsidRPr="00984A35" w:rsidRDefault="00123EAC" w:rsidP="00471F4E">
            <w:pPr>
              <w:pStyle w:val="ListParagraph"/>
              <w:numPr>
                <w:ilvl w:val="0"/>
                <w:numId w:val="31"/>
              </w:numPr>
              <w:spacing w:after="0"/>
              <w:jc w:val="left"/>
              <w:rPr>
                <w:highlight w:val="magenta"/>
              </w:rPr>
            </w:pPr>
            <w:r w:rsidRPr="00984A35">
              <w:rPr>
                <w:highlight w:val="magenta"/>
              </w:rPr>
              <w:t>No restrictions on the zones (Uniqueness)</w:t>
            </w:r>
            <w:r w:rsidR="006352FC">
              <w:rPr>
                <w:highlight w:val="magenta"/>
              </w:rPr>
              <w:t>.</w:t>
            </w:r>
          </w:p>
        </w:tc>
      </w:tr>
      <w:tr w:rsidR="00123EAC" w:rsidRPr="00592C02" w14:paraId="50EDA4B6" w14:textId="77777777" w:rsidTr="00D02410">
        <w:tc>
          <w:tcPr>
            <w:tcW w:w="9350" w:type="dxa"/>
          </w:tcPr>
          <w:p w14:paraId="1BE768FF" w14:textId="77777777" w:rsidR="00123EAC" w:rsidRPr="00592C02" w:rsidRDefault="00123EAC" w:rsidP="00471F4E">
            <w:pPr>
              <w:pStyle w:val="ListParagraph"/>
              <w:numPr>
                <w:ilvl w:val="0"/>
                <w:numId w:val="31"/>
              </w:numPr>
              <w:spacing w:after="0"/>
              <w:jc w:val="left"/>
            </w:pPr>
            <w:r w:rsidRPr="00592C02">
              <w:t>Regarding the protection type:</w:t>
            </w:r>
          </w:p>
          <w:p w14:paraId="17B3C645" w14:textId="77777777" w:rsidR="00123EAC" w:rsidRPr="00592C02" w:rsidRDefault="00123EAC" w:rsidP="00123EAC">
            <w:pPr>
              <w:pStyle w:val="ListParagraph"/>
              <w:numPr>
                <w:ilvl w:val="2"/>
                <w:numId w:val="3"/>
              </w:numPr>
              <w:spacing w:after="0"/>
              <w:jc w:val="left"/>
            </w:pPr>
            <w:r w:rsidRPr="00592C02">
              <w:t>If any: then the MSISDNs list will be disabled.</w:t>
            </w:r>
          </w:p>
          <w:p w14:paraId="66CA116B" w14:textId="77777777" w:rsidR="00123EAC" w:rsidRPr="00592C02" w:rsidRDefault="00123EAC" w:rsidP="00123EAC">
            <w:pPr>
              <w:pStyle w:val="ListParagraph"/>
              <w:numPr>
                <w:ilvl w:val="2"/>
                <w:numId w:val="3"/>
              </w:numPr>
              <w:spacing w:after="0"/>
              <w:jc w:val="left"/>
            </w:pPr>
            <w:r w:rsidRPr="00592C02">
              <w:t>If Exclusion, then the condition type will be enabled.</w:t>
            </w:r>
          </w:p>
          <w:p w14:paraId="710B133B" w14:textId="77777777" w:rsidR="00123EAC" w:rsidRPr="00592C02" w:rsidRDefault="00123EAC" w:rsidP="00123EAC">
            <w:pPr>
              <w:pStyle w:val="ListParagraph"/>
              <w:numPr>
                <w:ilvl w:val="2"/>
                <w:numId w:val="3"/>
              </w:numPr>
              <w:spacing w:after="0"/>
              <w:jc w:val="left"/>
            </w:pPr>
            <w:r w:rsidRPr="00592C02">
              <w:t>If Inclusion, then the condition type will be disabled and the value for this will be implicitly Solo ‘</w:t>
            </w:r>
            <w:proofErr w:type="spellStart"/>
            <w:r w:rsidRPr="00592C02">
              <w:t>Oring</w:t>
            </w:r>
            <w:proofErr w:type="spellEnd"/>
            <w:r w:rsidRPr="00592C02">
              <w:t>’.</w:t>
            </w:r>
          </w:p>
        </w:tc>
      </w:tr>
      <w:tr w:rsidR="00123EAC" w:rsidRPr="00592C02" w14:paraId="45B2538E" w14:textId="77777777" w:rsidTr="00D02410">
        <w:tc>
          <w:tcPr>
            <w:tcW w:w="9350" w:type="dxa"/>
          </w:tcPr>
          <w:p w14:paraId="47D4B1B5" w14:textId="77777777" w:rsidR="00123EAC" w:rsidRPr="00592C02" w:rsidRDefault="00123EAC" w:rsidP="00471F4E">
            <w:pPr>
              <w:pStyle w:val="ListParagraph"/>
              <w:numPr>
                <w:ilvl w:val="0"/>
                <w:numId w:val="31"/>
              </w:numPr>
              <w:spacing w:after="0"/>
              <w:jc w:val="left"/>
            </w:pPr>
            <w:r w:rsidRPr="00592C02">
              <w:t>Email format should be checked.</w:t>
            </w:r>
          </w:p>
        </w:tc>
      </w:tr>
      <w:tr w:rsidR="00123EAC" w:rsidRPr="00592C02" w14:paraId="55E9C14D" w14:textId="77777777" w:rsidTr="00D02410">
        <w:tc>
          <w:tcPr>
            <w:tcW w:w="9350" w:type="dxa"/>
          </w:tcPr>
          <w:p w14:paraId="32A6E34B" w14:textId="77777777" w:rsidR="00123EAC" w:rsidRDefault="00123EAC" w:rsidP="00471F4E">
            <w:pPr>
              <w:pStyle w:val="ListParagraph"/>
              <w:numPr>
                <w:ilvl w:val="0"/>
                <w:numId w:val="31"/>
              </w:numPr>
              <w:spacing w:after="0"/>
              <w:jc w:val="left"/>
            </w:pPr>
            <w:r w:rsidRPr="00592C02">
              <w:t xml:space="preserve">When click edit, will call web service method,” incase if Protection Type is not Any”, and will pass to the defined MSISDN list, and will show them on the map. </w:t>
            </w:r>
          </w:p>
          <w:p w14:paraId="653C5084" w14:textId="7A4E58D6" w:rsidR="00F80548" w:rsidRPr="00592C02" w:rsidRDefault="00F80548" w:rsidP="00F80548">
            <w:pPr>
              <w:pStyle w:val="ListParagraph"/>
              <w:spacing w:after="0"/>
              <w:jc w:val="left"/>
            </w:pPr>
            <w:proofErr w:type="gramStart"/>
            <w:r>
              <w:rPr>
                <w:rFonts w:ascii="Segoe UI" w:hAnsi="Segoe UI" w:cs="Segoe UI"/>
                <w:color w:val="242424"/>
                <w:sz w:val="21"/>
                <w:szCs w:val="21"/>
                <w:shd w:val="clear" w:color="auto" w:fill="FFFFFF"/>
              </w:rPr>
              <w:t>passive(</w:t>
            </w:r>
            <w:proofErr w:type="gramEnd"/>
            <w:r>
              <w:rPr>
                <w:rFonts w:ascii="Segoe UI" w:hAnsi="Segoe UI" w:cs="Segoe UI"/>
                <w:color w:val="242424"/>
                <w:sz w:val="21"/>
                <w:szCs w:val="21"/>
                <w:shd w:val="clear" w:color="auto" w:fill="FFFFFF"/>
              </w:rPr>
              <w:t>Update Location)</w:t>
            </w:r>
          </w:p>
        </w:tc>
      </w:tr>
      <w:tr w:rsidR="00123EAC" w:rsidRPr="00592C02" w14:paraId="1AF8A3A1" w14:textId="77777777" w:rsidTr="00D02410">
        <w:tc>
          <w:tcPr>
            <w:tcW w:w="9350" w:type="dxa"/>
          </w:tcPr>
          <w:p w14:paraId="03A98FA7" w14:textId="77777777" w:rsidR="00123EAC" w:rsidRPr="00592C02" w:rsidRDefault="00123EAC" w:rsidP="00471F4E">
            <w:pPr>
              <w:pStyle w:val="ListParagraph"/>
              <w:numPr>
                <w:ilvl w:val="0"/>
                <w:numId w:val="31"/>
              </w:numPr>
              <w:spacing w:after="0"/>
              <w:jc w:val="left"/>
            </w:pPr>
            <w:r w:rsidRPr="00592C02">
              <w:t>After clicking Next, will get the below pages</w:t>
            </w:r>
          </w:p>
        </w:tc>
      </w:tr>
      <w:tr w:rsidR="00123EAC" w:rsidRPr="00592C02" w14:paraId="4D9547CF" w14:textId="77777777" w:rsidTr="00D02410">
        <w:tc>
          <w:tcPr>
            <w:tcW w:w="9350" w:type="dxa"/>
          </w:tcPr>
          <w:p w14:paraId="4FAA2689" w14:textId="77777777" w:rsidR="00123EAC" w:rsidRPr="00592C02" w:rsidRDefault="00123EAC" w:rsidP="00471F4E">
            <w:pPr>
              <w:pStyle w:val="ListParagraph"/>
              <w:numPr>
                <w:ilvl w:val="0"/>
                <w:numId w:val="31"/>
              </w:numPr>
              <w:spacing w:after="0"/>
              <w:jc w:val="left"/>
            </w:pPr>
            <w:r>
              <w:t>Maximum MSISDN number per zone protection is 1000.</w:t>
            </w:r>
          </w:p>
        </w:tc>
      </w:tr>
    </w:tbl>
    <w:p w14:paraId="72F0BB92" w14:textId="77777777" w:rsidR="00123EAC" w:rsidRPr="00592C02" w:rsidRDefault="00123EAC" w:rsidP="00123EAC">
      <w:pPr>
        <w:rPr>
          <w:sz w:val="18"/>
          <w:szCs w:val="18"/>
        </w:rPr>
      </w:pPr>
    </w:p>
    <w:p w14:paraId="1858B50C" w14:textId="77777777" w:rsidR="00123EAC" w:rsidRPr="00592C02" w:rsidRDefault="00123EAC" w:rsidP="00123EAC">
      <w:pPr>
        <w:rPr>
          <w:b/>
          <w:bCs/>
          <w:sz w:val="18"/>
          <w:szCs w:val="18"/>
        </w:rPr>
      </w:pPr>
      <w:r w:rsidRPr="00592C02">
        <w:rPr>
          <w:b/>
          <w:bCs/>
          <w:sz w:val="18"/>
          <w:szCs w:val="18"/>
        </w:rPr>
        <w:t xml:space="preserve"> </w:t>
      </w:r>
    </w:p>
    <w:p w14:paraId="1E263B25" w14:textId="77777777" w:rsidR="00123EAC" w:rsidRPr="00592C02" w:rsidRDefault="00123EAC" w:rsidP="00123EAC">
      <w:pPr>
        <w:rPr>
          <w:b/>
          <w:bCs/>
          <w:sz w:val="18"/>
          <w:szCs w:val="18"/>
        </w:rPr>
      </w:pPr>
    </w:p>
    <w:p w14:paraId="3BB7AD3E" w14:textId="77777777" w:rsidR="00123EAC" w:rsidRPr="00592C02" w:rsidRDefault="00123EAC" w:rsidP="00123EAC">
      <w:pPr>
        <w:tabs>
          <w:tab w:val="left" w:pos="1035"/>
        </w:tabs>
      </w:pPr>
    </w:p>
    <w:p w14:paraId="107E0336" w14:textId="77777777" w:rsidR="00123EAC" w:rsidRPr="00592C02" w:rsidRDefault="00123EAC" w:rsidP="00123EAC">
      <w:pPr>
        <w:pStyle w:val="Heading3"/>
      </w:pPr>
      <w:bookmarkStart w:id="19" w:name="_Toc68167988"/>
      <w:r w:rsidRPr="00592C02">
        <w:t>MSISDNs List</w:t>
      </w:r>
      <w:bookmarkEnd w:id="19"/>
    </w:p>
    <w:tbl>
      <w:tblPr>
        <w:tblStyle w:val="TableGrid"/>
        <w:tblW w:w="0" w:type="auto"/>
        <w:tblLook w:val="04A0" w:firstRow="1" w:lastRow="0" w:firstColumn="1" w:lastColumn="0" w:noHBand="0" w:noVBand="1"/>
      </w:tblPr>
      <w:tblGrid>
        <w:gridCol w:w="1885"/>
        <w:gridCol w:w="7465"/>
      </w:tblGrid>
      <w:tr w:rsidR="00123EAC" w:rsidRPr="00592C02" w14:paraId="477B463B" w14:textId="77777777" w:rsidTr="00D02410">
        <w:tc>
          <w:tcPr>
            <w:tcW w:w="1885" w:type="dxa"/>
            <w:shd w:val="clear" w:color="auto" w:fill="BFBFBF" w:themeFill="background1" w:themeFillShade="BF"/>
          </w:tcPr>
          <w:p w14:paraId="4D4DE05E" w14:textId="77777777" w:rsidR="00123EAC" w:rsidRPr="00592C02" w:rsidRDefault="00123EAC" w:rsidP="00D02410">
            <w:r w:rsidRPr="00592C02">
              <w:t>Module Name</w:t>
            </w:r>
          </w:p>
        </w:tc>
        <w:tc>
          <w:tcPr>
            <w:tcW w:w="7465" w:type="dxa"/>
          </w:tcPr>
          <w:p w14:paraId="3FA5675E" w14:textId="77777777" w:rsidR="00123EAC" w:rsidRPr="00592C02" w:rsidRDefault="00123EAC" w:rsidP="00D02410">
            <w:r w:rsidRPr="00592C02">
              <w:t>MSISDNs List</w:t>
            </w:r>
          </w:p>
        </w:tc>
      </w:tr>
      <w:tr w:rsidR="00123EAC" w:rsidRPr="00592C02" w14:paraId="639FE260" w14:textId="77777777" w:rsidTr="00D02410">
        <w:tc>
          <w:tcPr>
            <w:tcW w:w="1885" w:type="dxa"/>
            <w:shd w:val="clear" w:color="auto" w:fill="BFBFBF" w:themeFill="background1" w:themeFillShade="BF"/>
          </w:tcPr>
          <w:p w14:paraId="5F423167" w14:textId="77777777" w:rsidR="00123EAC" w:rsidRPr="00592C02" w:rsidRDefault="00123EAC" w:rsidP="00D02410">
            <w:r w:rsidRPr="00592C02">
              <w:t xml:space="preserve">Source Table  </w:t>
            </w:r>
          </w:p>
        </w:tc>
        <w:tc>
          <w:tcPr>
            <w:tcW w:w="7465" w:type="dxa"/>
          </w:tcPr>
          <w:p w14:paraId="096E32CF" w14:textId="77777777" w:rsidR="00123EAC" w:rsidRPr="00592C02" w:rsidRDefault="00123EAC" w:rsidP="00D02410">
            <w:r>
              <w:t>From web service</w:t>
            </w:r>
          </w:p>
        </w:tc>
      </w:tr>
      <w:tr w:rsidR="00123EAC" w:rsidRPr="00592C02" w14:paraId="14C9902C" w14:textId="77777777" w:rsidTr="00D02410">
        <w:tc>
          <w:tcPr>
            <w:tcW w:w="1885" w:type="dxa"/>
            <w:shd w:val="clear" w:color="auto" w:fill="BFBFBF" w:themeFill="background1" w:themeFillShade="BF"/>
          </w:tcPr>
          <w:p w14:paraId="07BC590A" w14:textId="77777777" w:rsidR="00123EAC" w:rsidRPr="00592C02" w:rsidRDefault="00123EAC" w:rsidP="00D02410">
            <w:pPr>
              <w:tabs>
                <w:tab w:val="left" w:pos="1507"/>
              </w:tabs>
            </w:pPr>
            <w:r w:rsidRPr="00592C02">
              <w:t>Required Actions</w:t>
            </w:r>
          </w:p>
        </w:tc>
        <w:tc>
          <w:tcPr>
            <w:tcW w:w="7465" w:type="dxa"/>
          </w:tcPr>
          <w:p w14:paraId="5FB09824" w14:textId="77777777" w:rsidR="00123EAC" w:rsidRPr="00592C02" w:rsidRDefault="00123EAC" w:rsidP="00D02410">
            <w:r w:rsidRPr="00592C02">
              <w:t>Add, Upload and Delete</w:t>
            </w:r>
          </w:p>
        </w:tc>
      </w:tr>
      <w:tr w:rsidR="00123EAC" w:rsidRPr="00592C02" w14:paraId="3C4274E8" w14:textId="77777777" w:rsidTr="00D02410">
        <w:tc>
          <w:tcPr>
            <w:tcW w:w="1885" w:type="dxa"/>
            <w:shd w:val="clear" w:color="auto" w:fill="BFBFBF" w:themeFill="background1" w:themeFillShade="BF"/>
          </w:tcPr>
          <w:p w14:paraId="13AC9B77" w14:textId="77777777" w:rsidR="00123EAC" w:rsidRPr="00592C02" w:rsidRDefault="00123EAC" w:rsidP="00D02410">
            <w:pPr>
              <w:tabs>
                <w:tab w:val="left" w:pos="1507"/>
              </w:tabs>
            </w:pPr>
            <w:r w:rsidRPr="00592C02">
              <w:t>Grid Columns</w:t>
            </w:r>
          </w:p>
        </w:tc>
        <w:tc>
          <w:tcPr>
            <w:tcW w:w="7465" w:type="dxa"/>
          </w:tcPr>
          <w:p w14:paraId="5FD4CF8A" w14:textId="77777777" w:rsidR="00123EAC" w:rsidRPr="00592C02" w:rsidRDefault="00123EAC" w:rsidP="00D02410">
            <w:pPr>
              <w:autoSpaceDE w:val="0"/>
              <w:autoSpaceDN w:val="0"/>
              <w:adjustRightInd w:val="0"/>
              <w:spacing w:after="0"/>
              <w:jc w:val="left"/>
            </w:pPr>
            <w:r w:rsidRPr="00592C02">
              <w:t>MSISDN</w:t>
            </w:r>
          </w:p>
          <w:p w14:paraId="022ABA87" w14:textId="77777777" w:rsidR="00123EAC" w:rsidRPr="00592C02" w:rsidRDefault="00123EAC" w:rsidP="00D02410">
            <w:pPr>
              <w:autoSpaceDE w:val="0"/>
              <w:autoSpaceDN w:val="0"/>
              <w:adjustRightInd w:val="0"/>
              <w:spacing w:after="0"/>
              <w:jc w:val="left"/>
            </w:pPr>
          </w:p>
        </w:tc>
      </w:tr>
      <w:tr w:rsidR="00123EAC" w:rsidRPr="00592C02" w14:paraId="1A835486" w14:textId="77777777" w:rsidTr="00D02410">
        <w:tc>
          <w:tcPr>
            <w:tcW w:w="1885" w:type="dxa"/>
            <w:shd w:val="clear" w:color="auto" w:fill="BFBFBF" w:themeFill="background1" w:themeFillShade="BF"/>
          </w:tcPr>
          <w:p w14:paraId="5C8BB409" w14:textId="77777777" w:rsidR="00123EAC" w:rsidRPr="00592C02" w:rsidRDefault="00123EAC" w:rsidP="00D02410">
            <w:pPr>
              <w:tabs>
                <w:tab w:val="left" w:pos="1507"/>
              </w:tabs>
            </w:pPr>
            <w:r w:rsidRPr="00592C02">
              <w:t>Search List</w:t>
            </w:r>
          </w:p>
        </w:tc>
        <w:tc>
          <w:tcPr>
            <w:tcW w:w="7465" w:type="dxa"/>
          </w:tcPr>
          <w:p w14:paraId="7686A03F" w14:textId="77777777" w:rsidR="00123EAC" w:rsidRPr="00592C02" w:rsidRDefault="00123EAC" w:rsidP="00D02410">
            <w:pPr>
              <w:autoSpaceDE w:val="0"/>
              <w:autoSpaceDN w:val="0"/>
              <w:adjustRightInd w:val="0"/>
              <w:spacing w:after="0"/>
              <w:jc w:val="left"/>
            </w:pPr>
            <w:r w:rsidRPr="00592C02">
              <w:t>MSISDN</w:t>
            </w:r>
          </w:p>
          <w:p w14:paraId="25BE8F11" w14:textId="77777777" w:rsidR="00123EAC" w:rsidRPr="00592C02" w:rsidRDefault="00123EAC" w:rsidP="00D02410"/>
        </w:tc>
      </w:tr>
    </w:tbl>
    <w:p w14:paraId="3B4E47E3" w14:textId="406B0FE6" w:rsidR="00123EAC" w:rsidRDefault="00123EAC" w:rsidP="00123EAC"/>
    <w:p w14:paraId="664DBFE5" w14:textId="6986DAA9" w:rsidR="007A330A" w:rsidRPr="007A330A" w:rsidRDefault="007A330A" w:rsidP="00123EAC">
      <w:pPr>
        <w:rPr>
          <w:b/>
          <w:bCs/>
          <w:i/>
          <w:iCs/>
          <w:color w:val="FF0000"/>
          <w:u w:val="single"/>
        </w:rPr>
      </w:pPr>
      <w:r w:rsidRPr="007A330A">
        <w:rPr>
          <w:b/>
          <w:bCs/>
          <w:i/>
          <w:iCs/>
          <w:color w:val="FF0000"/>
          <w:u w:val="single"/>
        </w:rPr>
        <w:t xml:space="preserve">Note: MSISDN </w:t>
      </w:r>
      <w:proofErr w:type="gramStart"/>
      <w:r w:rsidRPr="007A330A">
        <w:rPr>
          <w:b/>
          <w:bCs/>
          <w:i/>
          <w:iCs/>
          <w:color w:val="FF0000"/>
          <w:u w:val="single"/>
        </w:rPr>
        <w:t>format</w:t>
      </w:r>
      <w:r>
        <w:rPr>
          <w:b/>
          <w:bCs/>
          <w:i/>
          <w:iCs/>
          <w:color w:val="FF0000"/>
          <w:u w:val="single"/>
        </w:rPr>
        <w:t>(</w:t>
      </w:r>
      <w:proofErr w:type="gramEnd"/>
      <w:r>
        <w:rPr>
          <w:b/>
          <w:bCs/>
          <w:i/>
          <w:iCs/>
          <w:color w:val="FF0000"/>
          <w:u w:val="single"/>
        </w:rPr>
        <w:t xml:space="preserve">Number, empty, Valid Format, </w:t>
      </w:r>
      <w:proofErr w:type="spellStart"/>
      <w:r>
        <w:rPr>
          <w:b/>
          <w:bCs/>
          <w:i/>
          <w:iCs/>
          <w:color w:val="FF0000"/>
          <w:u w:val="single"/>
        </w:rPr>
        <w:t>etc</w:t>
      </w:r>
      <w:proofErr w:type="spellEnd"/>
      <w:r>
        <w:rPr>
          <w:b/>
          <w:bCs/>
          <w:i/>
          <w:iCs/>
          <w:color w:val="FF0000"/>
          <w:u w:val="single"/>
        </w:rPr>
        <w:t xml:space="preserve"> …)</w:t>
      </w:r>
      <w:r w:rsidRPr="007A330A">
        <w:rPr>
          <w:b/>
          <w:bCs/>
          <w:i/>
          <w:iCs/>
          <w:color w:val="FF0000"/>
          <w:u w:val="single"/>
        </w:rPr>
        <w:t xml:space="preserve"> and uniqueness should be done from web side.</w:t>
      </w:r>
    </w:p>
    <w:p w14:paraId="45289393" w14:textId="77777777" w:rsidR="00123EAC" w:rsidRPr="00592C02" w:rsidRDefault="00123EAC" w:rsidP="00123EAC">
      <w:r w:rsidRPr="00592C02">
        <w:t xml:space="preserve">This module be as our standard module, and we only have one additional check, MSISDN should be unique per </w:t>
      </w:r>
      <w:proofErr w:type="spellStart"/>
      <w:r w:rsidRPr="00592C02">
        <w:t>Zones_Protection_ID</w:t>
      </w:r>
      <w:proofErr w:type="spellEnd"/>
      <w:r w:rsidRPr="00592C02">
        <w:t>.</w:t>
      </w:r>
    </w:p>
    <w:p w14:paraId="40B24C83" w14:textId="77777777" w:rsidR="00123EAC" w:rsidRPr="00592C02" w:rsidRDefault="00123EAC" w:rsidP="00123EAC"/>
    <w:p w14:paraId="132E1CD4" w14:textId="77777777" w:rsidR="00123EAC" w:rsidRPr="00592C02" w:rsidRDefault="00123EAC" w:rsidP="00123EAC"/>
    <w:p w14:paraId="6B149F52" w14:textId="77777777" w:rsidR="00123EAC" w:rsidRPr="00592C02" w:rsidRDefault="00123EAC" w:rsidP="00123EAC"/>
    <w:p w14:paraId="1130F05F" w14:textId="77777777" w:rsidR="00123EAC" w:rsidRPr="00592C02" w:rsidRDefault="00123EAC" w:rsidP="00123EAC"/>
    <w:p w14:paraId="73A50D4F" w14:textId="218C28BE" w:rsidR="00123EAC" w:rsidRDefault="00123EAC" w:rsidP="00484573">
      <w:pPr>
        <w:pStyle w:val="Heading2"/>
      </w:pPr>
      <w:bookmarkStart w:id="20" w:name="_Toc68167989"/>
      <w:r w:rsidRPr="00592C02">
        <w:t>Events Monitoring</w:t>
      </w:r>
      <w:bookmarkEnd w:id="20"/>
    </w:p>
    <w:p w14:paraId="41E63137" w14:textId="539ECD26" w:rsidR="009274D7" w:rsidRPr="00321A1C" w:rsidRDefault="009274D7" w:rsidP="009274D7">
      <w:pPr>
        <w:rPr>
          <w:b/>
          <w:bCs/>
          <w:i/>
          <w:iCs/>
          <w:color w:val="FF0000"/>
          <w:sz w:val="22"/>
          <w:szCs w:val="22"/>
          <w:u w:val="single"/>
        </w:rPr>
      </w:pPr>
      <w:r w:rsidRPr="00E90907">
        <w:rPr>
          <w:b/>
          <w:bCs/>
          <w:i/>
          <w:iCs/>
          <w:color w:val="FF0000"/>
          <w:sz w:val="22"/>
          <w:szCs w:val="22"/>
          <w:u w:val="single"/>
        </w:rPr>
        <w:t>Note: all actions on th</w:t>
      </w:r>
      <w:r>
        <w:rPr>
          <w:b/>
          <w:bCs/>
          <w:i/>
          <w:iCs/>
          <w:color w:val="FF0000"/>
          <w:sz w:val="22"/>
          <w:szCs w:val="22"/>
          <w:u w:val="single"/>
        </w:rPr>
        <w:t>is module</w:t>
      </w:r>
      <w:r w:rsidRPr="00E90907">
        <w:rPr>
          <w:b/>
          <w:bCs/>
          <w:i/>
          <w:iCs/>
          <w:color w:val="FF0000"/>
          <w:sz w:val="22"/>
          <w:szCs w:val="22"/>
          <w:u w:val="single"/>
        </w:rPr>
        <w:t xml:space="preserve">, </w:t>
      </w:r>
      <w:r>
        <w:rPr>
          <w:b/>
          <w:bCs/>
          <w:i/>
          <w:iCs/>
          <w:color w:val="FF0000"/>
          <w:sz w:val="22"/>
          <w:szCs w:val="22"/>
          <w:u w:val="single"/>
        </w:rPr>
        <w:t xml:space="preserve">will be APIs except the main </w:t>
      </w:r>
      <w:proofErr w:type="gramStart"/>
      <w:r>
        <w:rPr>
          <w:b/>
          <w:bCs/>
          <w:i/>
          <w:iCs/>
          <w:color w:val="FF0000"/>
          <w:sz w:val="22"/>
          <w:szCs w:val="22"/>
          <w:u w:val="single"/>
        </w:rPr>
        <w:t>grid .</w:t>
      </w:r>
      <w:proofErr w:type="gramEnd"/>
    </w:p>
    <w:tbl>
      <w:tblPr>
        <w:tblStyle w:val="TableGrid"/>
        <w:tblW w:w="0" w:type="auto"/>
        <w:tblLook w:val="04A0" w:firstRow="1" w:lastRow="0" w:firstColumn="1" w:lastColumn="0" w:noHBand="0" w:noVBand="1"/>
      </w:tblPr>
      <w:tblGrid>
        <w:gridCol w:w="1885"/>
        <w:gridCol w:w="7465"/>
      </w:tblGrid>
      <w:tr w:rsidR="00123EAC" w:rsidRPr="00592C02" w14:paraId="0CAC37A5" w14:textId="77777777" w:rsidTr="00D02410">
        <w:tc>
          <w:tcPr>
            <w:tcW w:w="1885" w:type="dxa"/>
            <w:shd w:val="clear" w:color="auto" w:fill="BFBFBF" w:themeFill="background1" w:themeFillShade="BF"/>
          </w:tcPr>
          <w:p w14:paraId="1DFC8544" w14:textId="77777777" w:rsidR="00123EAC" w:rsidRPr="00592C02" w:rsidRDefault="00123EAC" w:rsidP="00D02410">
            <w:r w:rsidRPr="00592C02">
              <w:t>Module Name</w:t>
            </w:r>
          </w:p>
        </w:tc>
        <w:tc>
          <w:tcPr>
            <w:tcW w:w="7465" w:type="dxa"/>
          </w:tcPr>
          <w:p w14:paraId="7B913507" w14:textId="77777777" w:rsidR="00123EAC" w:rsidRPr="00592C02" w:rsidRDefault="00123EAC" w:rsidP="00D02410">
            <w:r w:rsidRPr="00592C02">
              <w:t>Events Monitoring</w:t>
            </w:r>
          </w:p>
        </w:tc>
      </w:tr>
      <w:tr w:rsidR="00123EAC" w:rsidRPr="00592C02" w14:paraId="6DC48C83" w14:textId="77777777" w:rsidTr="00D02410">
        <w:tc>
          <w:tcPr>
            <w:tcW w:w="1885" w:type="dxa"/>
            <w:shd w:val="clear" w:color="auto" w:fill="BFBFBF" w:themeFill="background1" w:themeFillShade="BF"/>
          </w:tcPr>
          <w:p w14:paraId="45DF7036" w14:textId="77777777" w:rsidR="00123EAC" w:rsidRPr="00592C02" w:rsidRDefault="00123EAC" w:rsidP="00D02410">
            <w:r w:rsidRPr="00592C02">
              <w:t xml:space="preserve">Source Table  </w:t>
            </w:r>
          </w:p>
        </w:tc>
        <w:tc>
          <w:tcPr>
            <w:tcW w:w="7465" w:type="dxa"/>
          </w:tcPr>
          <w:p w14:paraId="27E09518" w14:textId="77777777" w:rsidR="00123EAC" w:rsidRPr="00592C02" w:rsidRDefault="00123EAC" w:rsidP="00D02410">
            <w:proofErr w:type="spellStart"/>
            <w:r w:rsidRPr="00592C02">
              <w:t>events_monitoring</w:t>
            </w:r>
            <w:proofErr w:type="spellEnd"/>
            <w:r>
              <w:t xml:space="preserve"> where </w:t>
            </w:r>
            <w:proofErr w:type="spellStart"/>
            <w:r>
              <w:rPr>
                <w:highlight w:val="yellow"/>
              </w:rPr>
              <w:t>RuleSource</w:t>
            </w:r>
            <w:proofErr w:type="spellEnd"/>
            <w:r>
              <w:t xml:space="preserve"> = 0</w:t>
            </w:r>
            <w:r w:rsidRPr="00592C02">
              <w:t>, Actions</w:t>
            </w:r>
          </w:p>
        </w:tc>
      </w:tr>
      <w:tr w:rsidR="00123EAC" w:rsidRPr="00592C02" w14:paraId="2B236256" w14:textId="77777777" w:rsidTr="00D02410">
        <w:tc>
          <w:tcPr>
            <w:tcW w:w="1885" w:type="dxa"/>
            <w:shd w:val="clear" w:color="auto" w:fill="BFBFBF" w:themeFill="background1" w:themeFillShade="BF"/>
          </w:tcPr>
          <w:p w14:paraId="284F72C8" w14:textId="77777777" w:rsidR="00123EAC" w:rsidRPr="00592C02" w:rsidRDefault="00123EAC" w:rsidP="00D02410">
            <w:pPr>
              <w:tabs>
                <w:tab w:val="left" w:pos="1507"/>
              </w:tabs>
            </w:pPr>
            <w:r w:rsidRPr="00592C02">
              <w:t>Required Actions</w:t>
            </w:r>
          </w:p>
        </w:tc>
        <w:tc>
          <w:tcPr>
            <w:tcW w:w="7465" w:type="dxa"/>
          </w:tcPr>
          <w:p w14:paraId="0AF3196F" w14:textId="77777777" w:rsidR="00123EAC" w:rsidRPr="00592C02" w:rsidRDefault="00123EAC" w:rsidP="00D02410">
            <w:r w:rsidRPr="00592C02">
              <w:t>Add, Update, Delete</w:t>
            </w:r>
          </w:p>
        </w:tc>
      </w:tr>
      <w:tr w:rsidR="00123EAC" w:rsidRPr="00592C02" w14:paraId="539E25F7" w14:textId="77777777" w:rsidTr="00D02410">
        <w:tc>
          <w:tcPr>
            <w:tcW w:w="1885" w:type="dxa"/>
            <w:shd w:val="clear" w:color="auto" w:fill="BFBFBF" w:themeFill="background1" w:themeFillShade="BF"/>
          </w:tcPr>
          <w:p w14:paraId="07803AC3" w14:textId="77777777" w:rsidR="00123EAC" w:rsidRPr="00592C02" w:rsidRDefault="00123EAC" w:rsidP="00D02410">
            <w:pPr>
              <w:tabs>
                <w:tab w:val="left" w:pos="1507"/>
              </w:tabs>
            </w:pPr>
            <w:r w:rsidRPr="00592C02">
              <w:t>Grid Columns</w:t>
            </w:r>
          </w:p>
        </w:tc>
        <w:tc>
          <w:tcPr>
            <w:tcW w:w="7465" w:type="dxa"/>
          </w:tcPr>
          <w:p w14:paraId="5D5B032F" w14:textId="77777777" w:rsidR="00123EAC" w:rsidRPr="00592C02" w:rsidRDefault="00123EAC" w:rsidP="00D02410">
            <w:r w:rsidRPr="00592C02">
              <w:t xml:space="preserve">Name, Action, </w:t>
            </w:r>
            <w:r>
              <w:t>Start Date, End Date,</w:t>
            </w:r>
            <w:r w:rsidRPr="00592C02">
              <w:t xml:space="preserve"> Created By, Account Holder </w:t>
            </w:r>
            <w:proofErr w:type="gramStart"/>
            <w:r w:rsidRPr="00592C02">
              <w:t>Name(</w:t>
            </w:r>
            <w:proofErr w:type="gramEnd"/>
            <w:r w:rsidRPr="00592C02">
              <w:t>only will be shown if the logged in user is Admin account holder type).</w:t>
            </w:r>
          </w:p>
          <w:p w14:paraId="079612B2" w14:textId="77777777" w:rsidR="00123EAC" w:rsidRPr="00592C02" w:rsidRDefault="00123EAC" w:rsidP="00D02410">
            <w:r w:rsidRPr="00592C02">
              <w:t xml:space="preserve">Name: </w:t>
            </w:r>
            <w:proofErr w:type="spellStart"/>
            <w:r w:rsidRPr="00592C02">
              <w:t>events_</w:t>
            </w:r>
            <w:proofErr w:type="gramStart"/>
            <w:r w:rsidRPr="00592C02">
              <w:t>monitoring.Name</w:t>
            </w:r>
            <w:proofErr w:type="spellEnd"/>
            <w:proofErr w:type="gramEnd"/>
          </w:p>
          <w:p w14:paraId="2357EA5E" w14:textId="77777777" w:rsidR="00123EAC" w:rsidRPr="00592C02" w:rsidRDefault="00123EAC" w:rsidP="00D02410">
            <w:r w:rsidRPr="00592C02">
              <w:t>Action:</w:t>
            </w:r>
            <w:r>
              <w:t>”</w:t>
            </w:r>
            <w:proofErr w:type="spellStart"/>
            <w:proofErr w:type="gramStart"/>
            <w:r>
              <w:t>SMS,Email</w:t>
            </w:r>
            <w:proofErr w:type="gramEnd"/>
            <w:r>
              <w:t>,HTTP</w:t>
            </w:r>
            <w:proofErr w:type="spellEnd"/>
            <w:r>
              <w:t>”</w:t>
            </w:r>
          </w:p>
          <w:p w14:paraId="7EC6D85C" w14:textId="77777777" w:rsidR="00123EAC" w:rsidRDefault="00123EAC" w:rsidP="00D02410">
            <w:r>
              <w:t xml:space="preserve">Start Date: </w:t>
            </w:r>
            <w:r w:rsidRPr="00B94A63">
              <w:t>Start</w:t>
            </w:r>
            <w:r>
              <w:t>Date</w:t>
            </w:r>
          </w:p>
          <w:p w14:paraId="2D6734D0" w14:textId="77777777" w:rsidR="00123EAC" w:rsidRDefault="00123EAC" w:rsidP="00D02410">
            <w:r>
              <w:t xml:space="preserve">End Date: </w:t>
            </w:r>
            <w:proofErr w:type="spellStart"/>
            <w:r w:rsidRPr="00B94A63">
              <w:t>End</w:t>
            </w:r>
            <w:r>
              <w:t>Date</w:t>
            </w:r>
            <w:proofErr w:type="spellEnd"/>
          </w:p>
          <w:p w14:paraId="6B61DEE9" w14:textId="77777777" w:rsidR="00123EAC" w:rsidRDefault="00123EAC" w:rsidP="00D02410">
            <w:r>
              <w:t>Description: Description</w:t>
            </w:r>
          </w:p>
          <w:p w14:paraId="24B17833" w14:textId="77777777" w:rsidR="00123EAC" w:rsidRPr="00592C02" w:rsidRDefault="00123EAC" w:rsidP="00D02410">
            <w:pPr>
              <w:rPr>
                <w:rFonts w:ascii="Consolas" w:hAnsi="Consolas" w:cs="Consolas"/>
                <w:color w:val="0000FF"/>
                <w:sz w:val="19"/>
                <w:szCs w:val="19"/>
              </w:rPr>
            </w:pPr>
            <w:r w:rsidRPr="00592C02">
              <w:t xml:space="preserve">Created By: </w:t>
            </w:r>
            <w:proofErr w:type="spellStart"/>
            <w:r w:rsidRPr="00592C02">
              <w:t>Users.username</w:t>
            </w:r>
            <w:proofErr w:type="spellEnd"/>
            <w:r w:rsidRPr="00592C02">
              <w:t xml:space="preserve"> </w:t>
            </w:r>
          </w:p>
          <w:p w14:paraId="475CF134" w14:textId="77777777" w:rsidR="00123EAC" w:rsidRPr="00592C02" w:rsidRDefault="00123EAC" w:rsidP="00D02410">
            <w:pPr>
              <w:autoSpaceDE w:val="0"/>
              <w:autoSpaceDN w:val="0"/>
              <w:adjustRightInd w:val="0"/>
              <w:spacing w:after="0"/>
              <w:jc w:val="left"/>
              <w:rPr>
                <w:rFonts w:ascii="Consolas" w:hAnsi="Consolas" w:cs="Consolas"/>
                <w:color w:val="0000FF"/>
                <w:sz w:val="19"/>
                <w:szCs w:val="19"/>
              </w:rPr>
            </w:pPr>
          </w:p>
        </w:tc>
      </w:tr>
      <w:tr w:rsidR="00123EAC" w:rsidRPr="00592C02" w14:paraId="4A721C6B" w14:textId="77777777" w:rsidTr="00D02410">
        <w:tc>
          <w:tcPr>
            <w:tcW w:w="1885" w:type="dxa"/>
            <w:shd w:val="clear" w:color="auto" w:fill="BFBFBF" w:themeFill="background1" w:themeFillShade="BF"/>
          </w:tcPr>
          <w:p w14:paraId="752358E8" w14:textId="77777777" w:rsidR="00123EAC" w:rsidRPr="00592C02" w:rsidRDefault="00123EAC" w:rsidP="00D02410">
            <w:pPr>
              <w:tabs>
                <w:tab w:val="left" w:pos="1507"/>
              </w:tabs>
            </w:pPr>
            <w:r w:rsidRPr="00592C02">
              <w:t>Search List</w:t>
            </w:r>
          </w:p>
        </w:tc>
        <w:tc>
          <w:tcPr>
            <w:tcW w:w="7465" w:type="dxa"/>
          </w:tcPr>
          <w:p w14:paraId="6816B6DD" w14:textId="77777777" w:rsidR="00123EAC" w:rsidRPr="00592C02" w:rsidRDefault="00123EAC" w:rsidP="00D02410">
            <w:r w:rsidRPr="00592C02">
              <w:t>Name, Action,</w:t>
            </w:r>
            <w:r>
              <w:t xml:space="preserve"> Description,</w:t>
            </w:r>
            <w:r w:rsidRPr="00592C02">
              <w:t xml:space="preserve"> Created By</w:t>
            </w:r>
            <w:r>
              <w:t>,</w:t>
            </w:r>
            <w:r w:rsidRPr="00592C02">
              <w:t xml:space="preserve"> Account Holder Name</w:t>
            </w:r>
          </w:p>
        </w:tc>
      </w:tr>
    </w:tbl>
    <w:p w14:paraId="16B91070" w14:textId="77777777" w:rsidR="00123EAC" w:rsidRPr="00592C02" w:rsidRDefault="00123EAC" w:rsidP="00123EAC"/>
    <w:p w14:paraId="54B84AD0" w14:textId="77777777" w:rsidR="00123EAC" w:rsidRPr="00592C02" w:rsidRDefault="00123EAC" w:rsidP="00123EAC"/>
    <w:p w14:paraId="3D1AFB42" w14:textId="77777777" w:rsidR="00123EAC" w:rsidRPr="00592C02" w:rsidRDefault="00123EAC" w:rsidP="00123EAC">
      <w:pPr>
        <w:rPr>
          <w:b/>
          <w:bCs/>
        </w:rPr>
      </w:pPr>
      <w:r w:rsidRPr="00592C02">
        <w:rPr>
          <w:b/>
          <w:bCs/>
        </w:rPr>
        <w:t>Columns Detailed Specifications:</w:t>
      </w:r>
    </w:p>
    <w:tbl>
      <w:tblPr>
        <w:tblStyle w:val="TableGrid"/>
        <w:tblW w:w="9623" w:type="dxa"/>
        <w:tblLook w:val="04A0" w:firstRow="1" w:lastRow="0" w:firstColumn="1" w:lastColumn="0" w:noHBand="0" w:noVBand="1"/>
      </w:tblPr>
      <w:tblGrid>
        <w:gridCol w:w="776"/>
        <w:gridCol w:w="1899"/>
        <w:gridCol w:w="682"/>
        <w:gridCol w:w="751"/>
        <w:gridCol w:w="629"/>
        <w:gridCol w:w="528"/>
        <w:gridCol w:w="661"/>
        <w:gridCol w:w="1810"/>
        <w:gridCol w:w="574"/>
        <w:gridCol w:w="689"/>
        <w:gridCol w:w="624"/>
      </w:tblGrid>
      <w:tr w:rsidR="00123EAC" w:rsidRPr="00592C02" w14:paraId="55C8A7DD" w14:textId="77777777" w:rsidTr="00D02410">
        <w:trPr>
          <w:trHeight w:val="328"/>
        </w:trPr>
        <w:tc>
          <w:tcPr>
            <w:tcW w:w="772" w:type="dxa"/>
            <w:shd w:val="clear" w:color="auto" w:fill="FFE07D"/>
          </w:tcPr>
          <w:p w14:paraId="4F25E9D1" w14:textId="77777777" w:rsidR="00123EAC" w:rsidRPr="00592C02" w:rsidRDefault="00123EAC" w:rsidP="00D02410">
            <w:pPr>
              <w:rPr>
                <w:b/>
                <w:bCs/>
                <w:sz w:val="16"/>
                <w:szCs w:val="16"/>
              </w:rPr>
            </w:pPr>
            <w:r w:rsidRPr="00592C02">
              <w:rPr>
                <w:b/>
                <w:bCs/>
                <w:sz w:val="16"/>
                <w:szCs w:val="16"/>
              </w:rPr>
              <w:t>Display Name</w:t>
            </w:r>
          </w:p>
        </w:tc>
        <w:tc>
          <w:tcPr>
            <w:tcW w:w="1890" w:type="dxa"/>
            <w:shd w:val="clear" w:color="auto" w:fill="FFE07D"/>
          </w:tcPr>
          <w:p w14:paraId="7C87E4C4" w14:textId="77777777" w:rsidR="00123EAC" w:rsidRPr="00592C02" w:rsidRDefault="00123EAC" w:rsidP="00D02410">
            <w:pPr>
              <w:rPr>
                <w:b/>
                <w:bCs/>
                <w:sz w:val="16"/>
                <w:szCs w:val="16"/>
              </w:rPr>
            </w:pPr>
            <w:r w:rsidRPr="00592C02">
              <w:rPr>
                <w:b/>
                <w:bCs/>
                <w:sz w:val="16"/>
                <w:szCs w:val="16"/>
              </w:rPr>
              <w:t>Field Data</w:t>
            </w:r>
          </w:p>
        </w:tc>
        <w:tc>
          <w:tcPr>
            <w:tcW w:w="679" w:type="dxa"/>
            <w:shd w:val="clear" w:color="auto" w:fill="FFE07D"/>
          </w:tcPr>
          <w:p w14:paraId="04603E59" w14:textId="77777777" w:rsidR="00123EAC" w:rsidRPr="00592C02" w:rsidRDefault="00123EAC" w:rsidP="00D02410">
            <w:pPr>
              <w:rPr>
                <w:b/>
                <w:bCs/>
                <w:sz w:val="16"/>
                <w:szCs w:val="16"/>
              </w:rPr>
            </w:pPr>
            <w:r w:rsidRPr="00592C02">
              <w:rPr>
                <w:b/>
                <w:bCs/>
                <w:sz w:val="16"/>
                <w:szCs w:val="16"/>
              </w:rPr>
              <w:t>Field Type</w:t>
            </w:r>
          </w:p>
        </w:tc>
        <w:tc>
          <w:tcPr>
            <w:tcW w:w="748" w:type="dxa"/>
            <w:shd w:val="clear" w:color="auto" w:fill="FFE07D"/>
          </w:tcPr>
          <w:p w14:paraId="7B449BA5" w14:textId="77777777" w:rsidR="00123EAC" w:rsidRPr="00592C02" w:rsidRDefault="00123EAC" w:rsidP="00D02410">
            <w:pPr>
              <w:rPr>
                <w:b/>
                <w:bCs/>
                <w:sz w:val="16"/>
                <w:szCs w:val="16"/>
              </w:rPr>
            </w:pPr>
            <w:r w:rsidRPr="00592C02">
              <w:rPr>
                <w:b/>
                <w:bCs/>
                <w:sz w:val="16"/>
                <w:szCs w:val="16"/>
              </w:rPr>
              <w:t>Input Type</w:t>
            </w:r>
          </w:p>
        </w:tc>
        <w:tc>
          <w:tcPr>
            <w:tcW w:w="627" w:type="dxa"/>
            <w:shd w:val="clear" w:color="auto" w:fill="FFE07D"/>
          </w:tcPr>
          <w:p w14:paraId="1213F571" w14:textId="77777777" w:rsidR="00123EAC" w:rsidRPr="00592C02" w:rsidRDefault="00123EAC" w:rsidP="00D02410">
            <w:pPr>
              <w:rPr>
                <w:b/>
                <w:bCs/>
                <w:sz w:val="16"/>
                <w:szCs w:val="16"/>
              </w:rPr>
            </w:pPr>
            <w:r w:rsidRPr="00592C02">
              <w:rPr>
                <w:b/>
                <w:bCs/>
                <w:sz w:val="16"/>
                <w:szCs w:val="16"/>
              </w:rPr>
              <w:t>Editable</w:t>
            </w:r>
          </w:p>
        </w:tc>
        <w:tc>
          <w:tcPr>
            <w:tcW w:w="527" w:type="dxa"/>
            <w:shd w:val="clear" w:color="auto" w:fill="FFE07D"/>
          </w:tcPr>
          <w:p w14:paraId="22BBA421" w14:textId="77777777" w:rsidR="00123EAC" w:rsidRPr="00592C02" w:rsidRDefault="00123EAC" w:rsidP="00D02410">
            <w:pPr>
              <w:rPr>
                <w:b/>
                <w:bCs/>
                <w:sz w:val="16"/>
                <w:szCs w:val="16"/>
              </w:rPr>
            </w:pPr>
            <w:r w:rsidRPr="00592C02">
              <w:rPr>
                <w:b/>
                <w:bCs/>
                <w:sz w:val="16"/>
                <w:szCs w:val="16"/>
              </w:rPr>
              <w:t>O/M</w:t>
            </w:r>
          </w:p>
        </w:tc>
        <w:tc>
          <w:tcPr>
            <w:tcW w:w="658" w:type="dxa"/>
            <w:shd w:val="clear" w:color="auto" w:fill="FFE07D"/>
          </w:tcPr>
          <w:p w14:paraId="139442AF" w14:textId="77777777" w:rsidR="00123EAC" w:rsidRPr="00592C02" w:rsidRDefault="00123EAC" w:rsidP="00D02410">
            <w:pPr>
              <w:rPr>
                <w:b/>
                <w:bCs/>
                <w:sz w:val="16"/>
                <w:szCs w:val="16"/>
              </w:rPr>
            </w:pPr>
            <w:r w:rsidRPr="00592C02">
              <w:rPr>
                <w:b/>
                <w:bCs/>
                <w:sz w:val="16"/>
                <w:szCs w:val="16"/>
              </w:rPr>
              <w:t>Business Rule</w:t>
            </w:r>
          </w:p>
        </w:tc>
        <w:tc>
          <w:tcPr>
            <w:tcW w:w="1801" w:type="dxa"/>
            <w:shd w:val="clear" w:color="auto" w:fill="FFE07D"/>
          </w:tcPr>
          <w:p w14:paraId="39CEEBFF" w14:textId="77777777" w:rsidR="00123EAC" w:rsidRPr="00592C02" w:rsidRDefault="00123EAC" w:rsidP="00D02410">
            <w:pPr>
              <w:rPr>
                <w:b/>
                <w:bCs/>
                <w:sz w:val="16"/>
                <w:szCs w:val="16"/>
              </w:rPr>
            </w:pPr>
            <w:r w:rsidRPr="00592C02">
              <w:rPr>
                <w:b/>
                <w:bCs/>
                <w:sz w:val="16"/>
                <w:szCs w:val="16"/>
              </w:rPr>
              <w:t>DB Action</w:t>
            </w:r>
          </w:p>
        </w:tc>
        <w:tc>
          <w:tcPr>
            <w:tcW w:w="613" w:type="dxa"/>
            <w:shd w:val="clear" w:color="auto" w:fill="FFE07D"/>
          </w:tcPr>
          <w:p w14:paraId="524066DC" w14:textId="77777777" w:rsidR="00123EAC" w:rsidRPr="00592C02" w:rsidRDefault="00123EAC" w:rsidP="00D02410">
            <w:pPr>
              <w:rPr>
                <w:b/>
                <w:bCs/>
                <w:sz w:val="16"/>
                <w:szCs w:val="16"/>
              </w:rPr>
            </w:pPr>
            <w:r w:rsidRPr="00592C02">
              <w:rPr>
                <w:b/>
                <w:bCs/>
                <w:sz w:val="16"/>
                <w:szCs w:val="16"/>
              </w:rPr>
              <w:t>Is Unique</w:t>
            </w:r>
          </w:p>
          <w:p w14:paraId="0BB6DBDE" w14:textId="77777777" w:rsidR="00123EAC" w:rsidRPr="00592C02" w:rsidRDefault="00123EAC" w:rsidP="00D02410">
            <w:pPr>
              <w:rPr>
                <w:b/>
                <w:bCs/>
                <w:sz w:val="16"/>
                <w:szCs w:val="16"/>
              </w:rPr>
            </w:pPr>
            <w:r w:rsidRPr="00592C02">
              <w:rPr>
                <w:b/>
                <w:bCs/>
                <w:sz w:val="16"/>
                <w:szCs w:val="16"/>
              </w:rPr>
              <w:t>Y/N</w:t>
            </w:r>
          </w:p>
        </w:tc>
        <w:tc>
          <w:tcPr>
            <w:tcW w:w="687" w:type="dxa"/>
            <w:shd w:val="clear" w:color="auto" w:fill="FFE07D"/>
          </w:tcPr>
          <w:p w14:paraId="011D943E" w14:textId="77777777" w:rsidR="00123EAC" w:rsidRPr="00592C02" w:rsidRDefault="00123EAC" w:rsidP="00D02410">
            <w:pPr>
              <w:rPr>
                <w:b/>
                <w:bCs/>
                <w:sz w:val="16"/>
                <w:szCs w:val="16"/>
              </w:rPr>
            </w:pPr>
            <w:r w:rsidRPr="00592C02">
              <w:rPr>
                <w:b/>
                <w:bCs/>
                <w:sz w:val="16"/>
                <w:szCs w:val="16"/>
              </w:rPr>
              <w:t>Minimum Length</w:t>
            </w:r>
          </w:p>
        </w:tc>
        <w:tc>
          <w:tcPr>
            <w:tcW w:w="621" w:type="dxa"/>
            <w:shd w:val="clear" w:color="auto" w:fill="FFE07D"/>
          </w:tcPr>
          <w:p w14:paraId="66CCB1AA" w14:textId="77777777" w:rsidR="00123EAC" w:rsidRPr="00592C02" w:rsidRDefault="00123EAC" w:rsidP="00D02410">
            <w:pPr>
              <w:rPr>
                <w:b/>
                <w:bCs/>
                <w:sz w:val="16"/>
                <w:szCs w:val="16"/>
              </w:rPr>
            </w:pPr>
            <w:r w:rsidRPr="00592C02">
              <w:rPr>
                <w:b/>
                <w:bCs/>
                <w:sz w:val="16"/>
                <w:szCs w:val="16"/>
              </w:rPr>
              <w:t>Max Length</w:t>
            </w:r>
          </w:p>
        </w:tc>
      </w:tr>
      <w:tr w:rsidR="00123EAC" w:rsidRPr="00592C02" w14:paraId="02095F70" w14:textId="77777777" w:rsidTr="00D02410">
        <w:trPr>
          <w:trHeight w:val="159"/>
        </w:trPr>
        <w:tc>
          <w:tcPr>
            <w:tcW w:w="772" w:type="dxa"/>
          </w:tcPr>
          <w:p w14:paraId="0DDCBE2D" w14:textId="77777777" w:rsidR="00123EAC" w:rsidRPr="00592C02" w:rsidRDefault="00123EAC" w:rsidP="00D02410">
            <w:pPr>
              <w:rPr>
                <w:sz w:val="18"/>
                <w:szCs w:val="18"/>
              </w:rPr>
            </w:pPr>
            <w:r w:rsidRPr="00592C02">
              <w:rPr>
                <w:sz w:val="18"/>
                <w:szCs w:val="18"/>
              </w:rPr>
              <w:t>Name</w:t>
            </w:r>
          </w:p>
        </w:tc>
        <w:tc>
          <w:tcPr>
            <w:tcW w:w="1890" w:type="dxa"/>
          </w:tcPr>
          <w:p w14:paraId="6878859C" w14:textId="77777777" w:rsidR="00123EAC" w:rsidRPr="00592C02" w:rsidRDefault="00123EAC" w:rsidP="00D02410">
            <w:pPr>
              <w:rPr>
                <w:sz w:val="18"/>
                <w:szCs w:val="18"/>
              </w:rPr>
            </w:pPr>
            <w:r w:rsidRPr="00592C02">
              <w:rPr>
                <w:sz w:val="18"/>
                <w:szCs w:val="18"/>
              </w:rPr>
              <w:t>N/A</w:t>
            </w:r>
          </w:p>
        </w:tc>
        <w:tc>
          <w:tcPr>
            <w:tcW w:w="679" w:type="dxa"/>
          </w:tcPr>
          <w:p w14:paraId="72AA9387" w14:textId="77777777" w:rsidR="00123EAC" w:rsidRPr="00592C02" w:rsidRDefault="00123EAC" w:rsidP="00D02410">
            <w:pPr>
              <w:rPr>
                <w:sz w:val="18"/>
                <w:szCs w:val="18"/>
              </w:rPr>
            </w:pPr>
            <w:r w:rsidRPr="00592C02">
              <w:rPr>
                <w:sz w:val="18"/>
                <w:szCs w:val="18"/>
              </w:rPr>
              <w:t>Input text</w:t>
            </w:r>
          </w:p>
        </w:tc>
        <w:tc>
          <w:tcPr>
            <w:tcW w:w="748" w:type="dxa"/>
          </w:tcPr>
          <w:p w14:paraId="14EA846D" w14:textId="77777777" w:rsidR="00123EAC" w:rsidRPr="00592C02" w:rsidRDefault="00123EAC" w:rsidP="00D02410">
            <w:pPr>
              <w:rPr>
                <w:sz w:val="18"/>
                <w:szCs w:val="18"/>
              </w:rPr>
            </w:pPr>
            <w:r w:rsidRPr="00592C02">
              <w:rPr>
                <w:sz w:val="18"/>
                <w:szCs w:val="18"/>
              </w:rPr>
              <w:t>string</w:t>
            </w:r>
          </w:p>
        </w:tc>
        <w:tc>
          <w:tcPr>
            <w:tcW w:w="627" w:type="dxa"/>
          </w:tcPr>
          <w:p w14:paraId="03E7101C" w14:textId="77777777" w:rsidR="00123EAC" w:rsidRPr="00592C02" w:rsidRDefault="00123EAC" w:rsidP="00D02410">
            <w:pPr>
              <w:rPr>
                <w:sz w:val="18"/>
                <w:szCs w:val="18"/>
              </w:rPr>
            </w:pPr>
            <w:r w:rsidRPr="00592C02">
              <w:rPr>
                <w:sz w:val="18"/>
                <w:szCs w:val="18"/>
              </w:rPr>
              <w:t>Y</w:t>
            </w:r>
          </w:p>
        </w:tc>
        <w:tc>
          <w:tcPr>
            <w:tcW w:w="527" w:type="dxa"/>
          </w:tcPr>
          <w:p w14:paraId="5261B2BA" w14:textId="77777777" w:rsidR="00123EAC" w:rsidRPr="00592C02" w:rsidRDefault="00123EAC" w:rsidP="00D02410">
            <w:pPr>
              <w:rPr>
                <w:sz w:val="18"/>
                <w:szCs w:val="18"/>
              </w:rPr>
            </w:pPr>
            <w:r w:rsidRPr="00592C02">
              <w:rPr>
                <w:sz w:val="18"/>
                <w:szCs w:val="18"/>
              </w:rPr>
              <w:t>M</w:t>
            </w:r>
          </w:p>
        </w:tc>
        <w:tc>
          <w:tcPr>
            <w:tcW w:w="658" w:type="dxa"/>
          </w:tcPr>
          <w:p w14:paraId="09125806" w14:textId="77777777" w:rsidR="00123EAC" w:rsidRPr="00592C02" w:rsidRDefault="00123EAC" w:rsidP="00D02410">
            <w:pPr>
              <w:rPr>
                <w:sz w:val="18"/>
                <w:szCs w:val="18"/>
              </w:rPr>
            </w:pPr>
            <w:r w:rsidRPr="00592C02">
              <w:rPr>
                <w:sz w:val="18"/>
                <w:szCs w:val="18"/>
              </w:rPr>
              <w:t>N/A</w:t>
            </w:r>
          </w:p>
        </w:tc>
        <w:tc>
          <w:tcPr>
            <w:tcW w:w="1801" w:type="dxa"/>
          </w:tcPr>
          <w:p w14:paraId="1FC7987A" w14:textId="77777777" w:rsidR="00123EAC" w:rsidRPr="00592C02" w:rsidRDefault="00123EAC" w:rsidP="00D02410">
            <w:pPr>
              <w:rPr>
                <w:sz w:val="16"/>
                <w:szCs w:val="16"/>
              </w:rPr>
            </w:pPr>
            <w:proofErr w:type="spellStart"/>
            <w:r w:rsidRPr="00592C02">
              <w:rPr>
                <w:sz w:val="16"/>
                <w:szCs w:val="16"/>
              </w:rPr>
              <w:t>events_</w:t>
            </w:r>
            <w:proofErr w:type="gramStart"/>
            <w:r w:rsidRPr="00592C02">
              <w:rPr>
                <w:sz w:val="16"/>
                <w:szCs w:val="16"/>
              </w:rPr>
              <w:t>monitoring.Name</w:t>
            </w:r>
            <w:proofErr w:type="spellEnd"/>
            <w:proofErr w:type="gramEnd"/>
          </w:p>
        </w:tc>
        <w:tc>
          <w:tcPr>
            <w:tcW w:w="613" w:type="dxa"/>
          </w:tcPr>
          <w:p w14:paraId="47313FEF" w14:textId="77777777" w:rsidR="00123EAC" w:rsidRPr="00592C02" w:rsidRDefault="00123EAC" w:rsidP="00D02410">
            <w:pPr>
              <w:rPr>
                <w:sz w:val="18"/>
                <w:szCs w:val="18"/>
              </w:rPr>
            </w:pPr>
            <w:r>
              <w:rPr>
                <w:sz w:val="18"/>
                <w:szCs w:val="18"/>
              </w:rPr>
              <w:t>N</w:t>
            </w:r>
          </w:p>
        </w:tc>
        <w:tc>
          <w:tcPr>
            <w:tcW w:w="687" w:type="dxa"/>
          </w:tcPr>
          <w:p w14:paraId="476E95D5" w14:textId="77777777" w:rsidR="00123EAC" w:rsidRPr="00592C02" w:rsidRDefault="00123EAC" w:rsidP="00D02410">
            <w:pPr>
              <w:rPr>
                <w:sz w:val="18"/>
                <w:szCs w:val="18"/>
              </w:rPr>
            </w:pPr>
            <w:r w:rsidRPr="00592C02">
              <w:rPr>
                <w:sz w:val="18"/>
                <w:szCs w:val="18"/>
              </w:rPr>
              <w:t>N/A</w:t>
            </w:r>
          </w:p>
        </w:tc>
        <w:tc>
          <w:tcPr>
            <w:tcW w:w="621" w:type="dxa"/>
          </w:tcPr>
          <w:p w14:paraId="7876D654" w14:textId="77777777" w:rsidR="00123EAC" w:rsidRPr="00592C02" w:rsidRDefault="00123EAC" w:rsidP="00D02410">
            <w:pPr>
              <w:rPr>
                <w:sz w:val="18"/>
                <w:szCs w:val="18"/>
              </w:rPr>
            </w:pPr>
            <w:r w:rsidRPr="00592C02">
              <w:rPr>
                <w:sz w:val="18"/>
                <w:szCs w:val="18"/>
              </w:rPr>
              <w:t>100</w:t>
            </w:r>
          </w:p>
        </w:tc>
      </w:tr>
      <w:tr w:rsidR="00123EAC" w:rsidRPr="00592C02" w14:paraId="358ACA9C" w14:textId="77777777" w:rsidTr="00D02410">
        <w:trPr>
          <w:trHeight w:val="159"/>
        </w:trPr>
        <w:tc>
          <w:tcPr>
            <w:tcW w:w="772" w:type="dxa"/>
          </w:tcPr>
          <w:p w14:paraId="3C9EF62C" w14:textId="77777777" w:rsidR="00123EAC" w:rsidRPr="00592C02" w:rsidRDefault="00123EAC" w:rsidP="00D02410">
            <w:pPr>
              <w:rPr>
                <w:sz w:val="18"/>
                <w:szCs w:val="18"/>
              </w:rPr>
            </w:pPr>
            <w:r>
              <w:rPr>
                <w:sz w:val="18"/>
                <w:szCs w:val="18"/>
              </w:rPr>
              <w:t>Start Date</w:t>
            </w:r>
          </w:p>
        </w:tc>
        <w:tc>
          <w:tcPr>
            <w:tcW w:w="1890" w:type="dxa"/>
          </w:tcPr>
          <w:p w14:paraId="3956CF74" w14:textId="77777777" w:rsidR="00123EAC" w:rsidRPr="00592C02" w:rsidRDefault="00123EAC" w:rsidP="00D02410">
            <w:pPr>
              <w:rPr>
                <w:sz w:val="18"/>
                <w:szCs w:val="18"/>
              </w:rPr>
            </w:pPr>
            <w:r w:rsidRPr="00592C02">
              <w:rPr>
                <w:sz w:val="18"/>
                <w:szCs w:val="18"/>
              </w:rPr>
              <w:t>N/A</w:t>
            </w:r>
          </w:p>
        </w:tc>
        <w:tc>
          <w:tcPr>
            <w:tcW w:w="679" w:type="dxa"/>
          </w:tcPr>
          <w:p w14:paraId="52615AF9" w14:textId="77777777" w:rsidR="00123EAC" w:rsidRPr="00592C02" w:rsidRDefault="00123EAC" w:rsidP="00D02410">
            <w:pPr>
              <w:rPr>
                <w:sz w:val="18"/>
                <w:szCs w:val="18"/>
              </w:rPr>
            </w:pPr>
            <w:r>
              <w:rPr>
                <w:sz w:val="18"/>
                <w:szCs w:val="18"/>
              </w:rPr>
              <w:t>calendar</w:t>
            </w:r>
          </w:p>
        </w:tc>
        <w:tc>
          <w:tcPr>
            <w:tcW w:w="748" w:type="dxa"/>
          </w:tcPr>
          <w:p w14:paraId="7BEBE762" w14:textId="77777777" w:rsidR="00123EAC" w:rsidRPr="00592C02" w:rsidRDefault="00123EAC" w:rsidP="00D02410">
            <w:pPr>
              <w:rPr>
                <w:sz w:val="18"/>
                <w:szCs w:val="18"/>
              </w:rPr>
            </w:pPr>
            <w:r>
              <w:rPr>
                <w:sz w:val="18"/>
                <w:szCs w:val="18"/>
              </w:rPr>
              <w:t>select</w:t>
            </w:r>
          </w:p>
        </w:tc>
        <w:tc>
          <w:tcPr>
            <w:tcW w:w="627" w:type="dxa"/>
          </w:tcPr>
          <w:p w14:paraId="24188E25" w14:textId="77777777" w:rsidR="00123EAC" w:rsidRPr="00592C02" w:rsidRDefault="00123EAC" w:rsidP="00D02410">
            <w:pPr>
              <w:rPr>
                <w:sz w:val="18"/>
                <w:szCs w:val="18"/>
              </w:rPr>
            </w:pPr>
            <w:r>
              <w:rPr>
                <w:sz w:val="18"/>
                <w:szCs w:val="18"/>
              </w:rPr>
              <w:t>Y</w:t>
            </w:r>
          </w:p>
        </w:tc>
        <w:tc>
          <w:tcPr>
            <w:tcW w:w="527" w:type="dxa"/>
          </w:tcPr>
          <w:p w14:paraId="5D11D883" w14:textId="77777777" w:rsidR="00123EAC" w:rsidRPr="00592C02" w:rsidRDefault="00123EAC" w:rsidP="00D02410">
            <w:pPr>
              <w:rPr>
                <w:sz w:val="18"/>
                <w:szCs w:val="18"/>
              </w:rPr>
            </w:pPr>
            <w:r>
              <w:rPr>
                <w:sz w:val="18"/>
                <w:szCs w:val="18"/>
              </w:rPr>
              <w:t>M</w:t>
            </w:r>
          </w:p>
        </w:tc>
        <w:tc>
          <w:tcPr>
            <w:tcW w:w="658" w:type="dxa"/>
          </w:tcPr>
          <w:p w14:paraId="10AC06D7" w14:textId="77777777" w:rsidR="00123EAC" w:rsidRPr="00592C02" w:rsidRDefault="00123EAC" w:rsidP="00D02410">
            <w:pPr>
              <w:rPr>
                <w:sz w:val="18"/>
                <w:szCs w:val="18"/>
              </w:rPr>
            </w:pPr>
            <w:r>
              <w:rPr>
                <w:sz w:val="18"/>
                <w:szCs w:val="18"/>
              </w:rPr>
              <w:t>Now and future.</w:t>
            </w:r>
          </w:p>
        </w:tc>
        <w:tc>
          <w:tcPr>
            <w:tcW w:w="1801" w:type="dxa"/>
          </w:tcPr>
          <w:p w14:paraId="328F1323" w14:textId="77777777" w:rsidR="00123EAC" w:rsidRPr="00592C02" w:rsidRDefault="00123EAC" w:rsidP="00D02410">
            <w:pPr>
              <w:rPr>
                <w:sz w:val="16"/>
                <w:szCs w:val="16"/>
              </w:rPr>
            </w:pPr>
            <w:proofErr w:type="spellStart"/>
            <w:r w:rsidRPr="00E17956">
              <w:rPr>
                <w:sz w:val="16"/>
                <w:szCs w:val="16"/>
              </w:rPr>
              <w:t>events_</w:t>
            </w:r>
            <w:proofErr w:type="gramStart"/>
            <w:r w:rsidRPr="00E17956">
              <w:rPr>
                <w:sz w:val="16"/>
                <w:szCs w:val="16"/>
              </w:rPr>
              <w:t>monitoring</w:t>
            </w:r>
            <w:r>
              <w:rPr>
                <w:sz w:val="16"/>
                <w:szCs w:val="16"/>
              </w:rPr>
              <w:t>.StartDate</w:t>
            </w:r>
            <w:proofErr w:type="spellEnd"/>
            <w:proofErr w:type="gramEnd"/>
          </w:p>
        </w:tc>
        <w:tc>
          <w:tcPr>
            <w:tcW w:w="613" w:type="dxa"/>
          </w:tcPr>
          <w:p w14:paraId="35DE05EC" w14:textId="77777777" w:rsidR="00123EAC" w:rsidRPr="00592C02" w:rsidRDefault="00123EAC" w:rsidP="00D02410">
            <w:pPr>
              <w:rPr>
                <w:sz w:val="18"/>
                <w:szCs w:val="18"/>
              </w:rPr>
            </w:pPr>
            <w:r w:rsidRPr="00592C02">
              <w:rPr>
                <w:sz w:val="18"/>
                <w:szCs w:val="18"/>
              </w:rPr>
              <w:t>N/A</w:t>
            </w:r>
          </w:p>
        </w:tc>
        <w:tc>
          <w:tcPr>
            <w:tcW w:w="687" w:type="dxa"/>
          </w:tcPr>
          <w:p w14:paraId="21961144" w14:textId="77777777" w:rsidR="00123EAC" w:rsidRPr="00592C02" w:rsidRDefault="00123EAC" w:rsidP="00D02410">
            <w:pPr>
              <w:rPr>
                <w:sz w:val="18"/>
                <w:szCs w:val="18"/>
              </w:rPr>
            </w:pPr>
            <w:r w:rsidRPr="00592C02">
              <w:rPr>
                <w:sz w:val="18"/>
                <w:szCs w:val="18"/>
              </w:rPr>
              <w:t>N/A</w:t>
            </w:r>
          </w:p>
        </w:tc>
        <w:tc>
          <w:tcPr>
            <w:tcW w:w="621" w:type="dxa"/>
          </w:tcPr>
          <w:p w14:paraId="15213213" w14:textId="77777777" w:rsidR="00123EAC" w:rsidRPr="00592C02" w:rsidRDefault="00123EAC" w:rsidP="00D02410">
            <w:pPr>
              <w:rPr>
                <w:sz w:val="18"/>
                <w:szCs w:val="18"/>
              </w:rPr>
            </w:pPr>
            <w:r w:rsidRPr="00592C02">
              <w:rPr>
                <w:sz w:val="18"/>
                <w:szCs w:val="18"/>
              </w:rPr>
              <w:t>N/A</w:t>
            </w:r>
          </w:p>
        </w:tc>
      </w:tr>
      <w:tr w:rsidR="00123EAC" w:rsidRPr="00592C02" w14:paraId="731C0183" w14:textId="77777777" w:rsidTr="00D02410">
        <w:trPr>
          <w:trHeight w:val="159"/>
        </w:trPr>
        <w:tc>
          <w:tcPr>
            <w:tcW w:w="772" w:type="dxa"/>
          </w:tcPr>
          <w:p w14:paraId="288B95FE" w14:textId="77777777" w:rsidR="00123EAC" w:rsidRPr="00592C02" w:rsidRDefault="00123EAC" w:rsidP="00D02410">
            <w:pPr>
              <w:rPr>
                <w:sz w:val="18"/>
                <w:szCs w:val="18"/>
              </w:rPr>
            </w:pPr>
            <w:r>
              <w:rPr>
                <w:sz w:val="18"/>
                <w:szCs w:val="18"/>
              </w:rPr>
              <w:t>End Date</w:t>
            </w:r>
          </w:p>
        </w:tc>
        <w:tc>
          <w:tcPr>
            <w:tcW w:w="1890" w:type="dxa"/>
          </w:tcPr>
          <w:p w14:paraId="0E060A84" w14:textId="77777777" w:rsidR="00123EAC" w:rsidRPr="00592C02" w:rsidRDefault="00123EAC" w:rsidP="00D02410">
            <w:pPr>
              <w:rPr>
                <w:sz w:val="18"/>
                <w:szCs w:val="18"/>
              </w:rPr>
            </w:pPr>
            <w:r w:rsidRPr="00592C02">
              <w:rPr>
                <w:sz w:val="18"/>
                <w:szCs w:val="18"/>
              </w:rPr>
              <w:t>N/A</w:t>
            </w:r>
          </w:p>
        </w:tc>
        <w:tc>
          <w:tcPr>
            <w:tcW w:w="679" w:type="dxa"/>
          </w:tcPr>
          <w:p w14:paraId="18CE2A3F" w14:textId="77777777" w:rsidR="00123EAC" w:rsidRPr="00592C02" w:rsidRDefault="00123EAC" w:rsidP="00D02410">
            <w:pPr>
              <w:rPr>
                <w:sz w:val="18"/>
                <w:szCs w:val="18"/>
              </w:rPr>
            </w:pPr>
            <w:r>
              <w:rPr>
                <w:sz w:val="18"/>
                <w:szCs w:val="18"/>
              </w:rPr>
              <w:t>calendar</w:t>
            </w:r>
          </w:p>
        </w:tc>
        <w:tc>
          <w:tcPr>
            <w:tcW w:w="748" w:type="dxa"/>
          </w:tcPr>
          <w:p w14:paraId="38376085" w14:textId="77777777" w:rsidR="00123EAC" w:rsidRPr="00592C02" w:rsidRDefault="00123EAC" w:rsidP="00D02410">
            <w:pPr>
              <w:rPr>
                <w:sz w:val="18"/>
                <w:szCs w:val="18"/>
              </w:rPr>
            </w:pPr>
            <w:r>
              <w:rPr>
                <w:sz w:val="18"/>
                <w:szCs w:val="18"/>
              </w:rPr>
              <w:t>select</w:t>
            </w:r>
          </w:p>
        </w:tc>
        <w:tc>
          <w:tcPr>
            <w:tcW w:w="627" w:type="dxa"/>
          </w:tcPr>
          <w:p w14:paraId="3F7E998B" w14:textId="77777777" w:rsidR="00123EAC" w:rsidRPr="00592C02" w:rsidRDefault="00123EAC" w:rsidP="00D02410">
            <w:pPr>
              <w:rPr>
                <w:sz w:val="18"/>
                <w:szCs w:val="18"/>
              </w:rPr>
            </w:pPr>
            <w:r>
              <w:rPr>
                <w:sz w:val="18"/>
                <w:szCs w:val="18"/>
              </w:rPr>
              <w:t>Y</w:t>
            </w:r>
          </w:p>
        </w:tc>
        <w:tc>
          <w:tcPr>
            <w:tcW w:w="527" w:type="dxa"/>
          </w:tcPr>
          <w:p w14:paraId="76D5516B" w14:textId="77777777" w:rsidR="00123EAC" w:rsidRPr="00592C02" w:rsidRDefault="00123EAC" w:rsidP="00D02410">
            <w:pPr>
              <w:rPr>
                <w:sz w:val="18"/>
                <w:szCs w:val="18"/>
              </w:rPr>
            </w:pPr>
            <w:r>
              <w:rPr>
                <w:sz w:val="18"/>
                <w:szCs w:val="18"/>
              </w:rPr>
              <w:t>O</w:t>
            </w:r>
          </w:p>
        </w:tc>
        <w:tc>
          <w:tcPr>
            <w:tcW w:w="658" w:type="dxa"/>
          </w:tcPr>
          <w:p w14:paraId="70A17399" w14:textId="77777777" w:rsidR="00123EAC" w:rsidRPr="00592C02" w:rsidRDefault="00123EAC" w:rsidP="00D02410">
            <w:pPr>
              <w:rPr>
                <w:sz w:val="18"/>
                <w:szCs w:val="18"/>
              </w:rPr>
            </w:pPr>
            <w:r>
              <w:rPr>
                <w:sz w:val="18"/>
                <w:szCs w:val="18"/>
              </w:rPr>
              <w:t>N/A</w:t>
            </w:r>
          </w:p>
        </w:tc>
        <w:tc>
          <w:tcPr>
            <w:tcW w:w="1801" w:type="dxa"/>
          </w:tcPr>
          <w:p w14:paraId="7CDCACFD" w14:textId="77777777" w:rsidR="00123EAC" w:rsidRPr="00592C02" w:rsidRDefault="00123EAC" w:rsidP="00D02410">
            <w:pPr>
              <w:rPr>
                <w:sz w:val="16"/>
                <w:szCs w:val="16"/>
              </w:rPr>
            </w:pPr>
            <w:proofErr w:type="spellStart"/>
            <w:r w:rsidRPr="00E17956">
              <w:rPr>
                <w:sz w:val="16"/>
                <w:szCs w:val="16"/>
              </w:rPr>
              <w:t>events_</w:t>
            </w:r>
            <w:proofErr w:type="gramStart"/>
            <w:r w:rsidRPr="00E17956">
              <w:rPr>
                <w:sz w:val="16"/>
                <w:szCs w:val="16"/>
              </w:rPr>
              <w:t>monitoring</w:t>
            </w:r>
            <w:r>
              <w:rPr>
                <w:sz w:val="16"/>
                <w:szCs w:val="16"/>
              </w:rPr>
              <w:t>.EndDate</w:t>
            </w:r>
            <w:proofErr w:type="spellEnd"/>
            <w:proofErr w:type="gramEnd"/>
          </w:p>
        </w:tc>
        <w:tc>
          <w:tcPr>
            <w:tcW w:w="613" w:type="dxa"/>
          </w:tcPr>
          <w:p w14:paraId="38E56238" w14:textId="77777777" w:rsidR="00123EAC" w:rsidRPr="00592C02" w:rsidRDefault="00123EAC" w:rsidP="00D02410">
            <w:pPr>
              <w:rPr>
                <w:sz w:val="18"/>
                <w:szCs w:val="18"/>
              </w:rPr>
            </w:pPr>
            <w:r w:rsidRPr="00592C02">
              <w:rPr>
                <w:sz w:val="18"/>
                <w:szCs w:val="18"/>
              </w:rPr>
              <w:t>N/A</w:t>
            </w:r>
          </w:p>
        </w:tc>
        <w:tc>
          <w:tcPr>
            <w:tcW w:w="687" w:type="dxa"/>
          </w:tcPr>
          <w:p w14:paraId="52F5BF02" w14:textId="77777777" w:rsidR="00123EAC" w:rsidRPr="00592C02" w:rsidRDefault="00123EAC" w:rsidP="00D02410">
            <w:pPr>
              <w:rPr>
                <w:sz w:val="18"/>
                <w:szCs w:val="18"/>
              </w:rPr>
            </w:pPr>
            <w:r w:rsidRPr="00592C02">
              <w:rPr>
                <w:sz w:val="18"/>
                <w:szCs w:val="18"/>
              </w:rPr>
              <w:t>N/A</w:t>
            </w:r>
          </w:p>
        </w:tc>
        <w:tc>
          <w:tcPr>
            <w:tcW w:w="621" w:type="dxa"/>
          </w:tcPr>
          <w:p w14:paraId="38AD8033" w14:textId="77777777" w:rsidR="00123EAC" w:rsidRPr="00592C02" w:rsidRDefault="00123EAC" w:rsidP="00D02410">
            <w:pPr>
              <w:rPr>
                <w:sz w:val="18"/>
                <w:szCs w:val="18"/>
              </w:rPr>
            </w:pPr>
            <w:r w:rsidRPr="00592C02">
              <w:rPr>
                <w:sz w:val="18"/>
                <w:szCs w:val="18"/>
              </w:rPr>
              <w:t>N/A</w:t>
            </w:r>
          </w:p>
        </w:tc>
      </w:tr>
      <w:tr w:rsidR="00123EAC" w:rsidRPr="00592C02" w14:paraId="64BF9E07" w14:textId="77777777" w:rsidTr="00D02410">
        <w:trPr>
          <w:trHeight w:val="159"/>
        </w:trPr>
        <w:tc>
          <w:tcPr>
            <w:tcW w:w="772" w:type="dxa"/>
          </w:tcPr>
          <w:p w14:paraId="1472E864" w14:textId="77777777" w:rsidR="00123EAC" w:rsidRDefault="00123EAC" w:rsidP="00D02410">
            <w:pPr>
              <w:rPr>
                <w:sz w:val="18"/>
                <w:szCs w:val="18"/>
              </w:rPr>
            </w:pPr>
            <w:r>
              <w:rPr>
                <w:sz w:val="18"/>
                <w:szCs w:val="18"/>
              </w:rPr>
              <w:lastRenderedPageBreak/>
              <w:t>Description</w:t>
            </w:r>
          </w:p>
        </w:tc>
        <w:tc>
          <w:tcPr>
            <w:tcW w:w="1890" w:type="dxa"/>
          </w:tcPr>
          <w:p w14:paraId="174A0A17" w14:textId="77777777" w:rsidR="00123EAC" w:rsidRPr="00592C02" w:rsidRDefault="00123EAC" w:rsidP="00D02410">
            <w:pPr>
              <w:rPr>
                <w:sz w:val="18"/>
                <w:szCs w:val="18"/>
              </w:rPr>
            </w:pPr>
            <w:r w:rsidRPr="00592C02">
              <w:rPr>
                <w:sz w:val="18"/>
                <w:szCs w:val="18"/>
              </w:rPr>
              <w:t>N/A</w:t>
            </w:r>
          </w:p>
        </w:tc>
        <w:tc>
          <w:tcPr>
            <w:tcW w:w="679" w:type="dxa"/>
          </w:tcPr>
          <w:p w14:paraId="0E71CBF5" w14:textId="77777777" w:rsidR="00123EAC" w:rsidRDefault="00123EAC" w:rsidP="00D02410">
            <w:pPr>
              <w:rPr>
                <w:sz w:val="18"/>
                <w:szCs w:val="18"/>
              </w:rPr>
            </w:pPr>
            <w:r>
              <w:rPr>
                <w:sz w:val="18"/>
                <w:szCs w:val="18"/>
              </w:rPr>
              <w:t>Text area</w:t>
            </w:r>
          </w:p>
        </w:tc>
        <w:tc>
          <w:tcPr>
            <w:tcW w:w="748" w:type="dxa"/>
          </w:tcPr>
          <w:p w14:paraId="3EAA20F0" w14:textId="77777777" w:rsidR="00123EAC" w:rsidRDefault="00123EAC" w:rsidP="00D02410">
            <w:pPr>
              <w:rPr>
                <w:sz w:val="18"/>
                <w:szCs w:val="18"/>
              </w:rPr>
            </w:pPr>
            <w:r>
              <w:rPr>
                <w:sz w:val="18"/>
                <w:szCs w:val="18"/>
              </w:rPr>
              <w:t>text</w:t>
            </w:r>
          </w:p>
        </w:tc>
        <w:tc>
          <w:tcPr>
            <w:tcW w:w="627" w:type="dxa"/>
          </w:tcPr>
          <w:p w14:paraId="1FBE741A" w14:textId="77777777" w:rsidR="00123EAC" w:rsidRDefault="00123EAC" w:rsidP="00D02410">
            <w:pPr>
              <w:rPr>
                <w:sz w:val="18"/>
                <w:szCs w:val="18"/>
              </w:rPr>
            </w:pPr>
          </w:p>
        </w:tc>
        <w:tc>
          <w:tcPr>
            <w:tcW w:w="527" w:type="dxa"/>
          </w:tcPr>
          <w:p w14:paraId="6878C5E9" w14:textId="77777777" w:rsidR="00123EAC" w:rsidRDefault="00123EAC" w:rsidP="00D02410">
            <w:pPr>
              <w:rPr>
                <w:sz w:val="18"/>
                <w:szCs w:val="18"/>
              </w:rPr>
            </w:pPr>
            <w:r>
              <w:rPr>
                <w:sz w:val="18"/>
                <w:szCs w:val="18"/>
              </w:rPr>
              <w:t>O</w:t>
            </w:r>
          </w:p>
        </w:tc>
        <w:tc>
          <w:tcPr>
            <w:tcW w:w="658" w:type="dxa"/>
          </w:tcPr>
          <w:p w14:paraId="7C4D6BE2" w14:textId="77777777" w:rsidR="00123EAC" w:rsidRDefault="00123EAC" w:rsidP="00D02410">
            <w:pPr>
              <w:rPr>
                <w:sz w:val="18"/>
                <w:szCs w:val="18"/>
              </w:rPr>
            </w:pPr>
          </w:p>
        </w:tc>
        <w:tc>
          <w:tcPr>
            <w:tcW w:w="1801" w:type="dxa"/>
          </w:tcPr>
          <w:p w14:paraId="4130C10D" w14:textId="77777777" w:rsidR="00123EAC" w:rsidRPr="00E17956" w:rsidRDefault="00123EAC" w:rsidP="00D02410">
            <w:pPr>
              <w:rPr>
                <w:sz w:val="16"/>
                <w:szCs w:val="16"/>
              </w:rPr>
            </w:pPr>
          </w:p>
        </w:tc>
        <w:tc>
          <w:tcPr>
            <w:tcW w:w="613" w:type="dxa"/>
          </w:tcPr>
          <w:p w14:paraId="066AE49F" w14:textId="77777777" w:rsidR="00123EAC" w:rsidRPr="00592C02" w:rsidRDefault="00123EAC" w:rsidP="00D02410">
            <w:pPr>
              <w:rPr>
                <w:sz w:val="18"/>
                <w:szCs w:val="18"/>
              </w:rPr>
            </w:pPr>
            <w:r w:rsidRPr="00592C02">
              <w:rPr>
                <w:sz w:val="18"/>
                <w:szCs w:val="18"/>
              </w:rPr>
              <w:t>N/A</w:t>
            </w:r>
          </w:p>
        </w:tc>
        <w:tc>
          <w:tcPr>
            <w:tcW w:w="687" w:type="dxa"/>
          </w:tcPr>
          <w:p w14:paraId="4DD15385" w14:textId="77777777" w:rsidR="00123EAC" w:rsidRPr="00592C02" w:rsidRDefault="00123EAC" w:rsidP="00D02410">
            <w:pPr>
              <w:rPr>
                <w:sz w:val="18"/>
                <w:szCs w:val="18"/>
              </w:rPr>
            </w:pPr>
            <w:r w:rsidRPr="00592C02">
              <w:rPr>
                <w:sz w:val="18"/>
                <w:szCs w:val="18"/>
              </w:rPr>
              <w:t>N/A</w:t>
            </w:r>
          </w:p>
        </w:tc>
        <w:tc>
          <w:tcPr>
            <w:tcW w:w="621" w:type="dxa"/>
          </w:tcPr>
          <w:p w14:paraId="727DF226" w14:textId="77777777" w:rsidR="00123EAC" w:rsidRPr="00592C02" w:rsidRDefault="00123EAC" w:rsidP="00D02410">
            <w:pPr>
              <w:rPr>
                <w:sz w:val="18"/>
                <w:szCs w:val="18"/>
              </w:rPr>
            </w:pPr>
            <w:r>
              <w:rPr>
                <w:sz w:val="18"/>
                <w:szCs w:val="18"/>
              </w:rPr>
              <w:t>500</w:t>
            </w:r>
          </w:p>
        </w:tc>
      </w:tr>
      <w:tr w:rsidR="00123EAC" w:rsidRPr="00592C02" w14:paraId="4B8790A3" w14:textId="77777777" w:rsidTr="00D02410">
        <w:trPr>
          <w:trHeight w:val="159"/>
        </w:trPr>
        <w:tc>
          <w:tcPr>
            <w:tcW w:w="772" w:type="dxa"/>
          </w:tcPr>
          <w:p w14:paraId="261E670F" w14:textId="77777777" w:rsidR="00123EAC" w:rsidRPr="00592C02" w:rsidRDefault="00123EAC" w:rsidP="00D02410">
            <w:pPr>
              <w:rPr>
                <w:sz w:val="18"/>
                <w:szCs w:val="18"/>
              </w:rPr>
            </w:pPr>
            <w:r w:rsidRPr="00592C02">
              <w:t>Condition</w:t>
            </w:r>
          </w:p>
        </w:tc>
        <w:tc>
          <w:tcPr>
            <w:tcW w:w="1890" w:type="dxa"/>
          </w:tcPr>
          <w:p w14:paraId="77646F3B" w14:textId="77777777" w:rsidR="00123EAC" w:rsidRPr="00592C02" w:rsidRDefault="00123EAC" w:rsidP="00D02410">
            <w:pPr>
              <w:rPr>
                <w:sz w:val="18"/>
                <w:szCs w:val="18"/>
              </w:rPr>
            </w:pPr>
            <w:r w:rsidRPr="00592C02">
              <w:rPr>
                <w:sz w:val="18"/>
                <w:szCs w:val="18"/>
              </w:rPr>
              <w:t xml:space="preserve"> </w:t>
            </w:r>
            <w:r>
              <w:rPr>
                <w:sz w:val="18"/>
                <w:szCs w:val="18"/>
              </w:rPr>
              <w:t xml:space="preserve">It will be as it is in the currents static page, and read the data from the database regarding the zones, </w:t>
            </w:r>
            <w:proofErr w:type="gramStart"/>
            <w:r>
              <w:rPr>
                <w:sz w:val="18"/>
                <w:szCs w:val="18"/>
              </w:rPr>
              <w:t>cells ,</w:t>
            </w:r>
            <w:proofErr w:type="gramEnd"/>
            <w:r>
              <w:rPr>
                <w:sz w:val="18"/>
                <w:szCs w:val="18"/>
              </w:rPr>
              <w:t xml:space="preserve"> and event.</w:t>
            </w:r>
          </w:p>
        </w:tc>
        <w:tc>
          <w:tcPr>
            <w:tcW w:w="679" w:type="dxa"/>
          </w:tcPr>
          <w:p w14:paraId="630C20E5" w14:textId="77777777" w:rsidR="00123EAC" w:rsidRPr="00592C02" w:rsidRDefault="00123EAC" w:rsidP="00D02410">
            <w:pPr>
              <w:rPr>
                <w:sz w:val="18"/>
                <w:szCs w:val="18"/>
              </w:rPr>
            </w:pPr>
            <w:r w:rsidRPr="00592C02">
              <w:rPr>
                <w:sz w:val="18"/>
                <w:szCs w:val="18"/>
              </w:rPr>
              <w:t>Control</w:t>
            </w:r>
          </w:p>
        </w:tc>
        <w:tc>
          <w:tcPr>
            <w:tcW w:w="748" w:type="dxa"/>
          </w:tcPr>
          <w:p w14:paraId="6356D1C6" w14:textId="77777777" w:rsidR="00123EAC" w:rsidRPr="00592C02" w:rsidRDefault="00123EAC" w:rsidP="00D02410">
            <w:pPr>
              <w:rPr>
                <w:sz w:val="18"/>
                <w:szCs w:val="18"/>
              </w:rPr>
            </w:pPr>
            <w:r w:rsidRPr="00592C02">
              <w:rPr>
                <w:sz w:val="18"/>
                <w:szCs w:val="18"/>
              </w:rPr>
              <w:t>Select/text</w:t>
            </w:r>
          </w:p>
        </w:tc>
        <w:tc>
          <w:tcPr>
            <w:tcW w:w="627" w:type="dxa"/>
          </w:tcPr>
          <w:p w14:paraId="14BA77F1" w14:textId="77777777" w:rsidR="00123EAC" w:rsidRPr="00592C02" w:rsidRDefault="00123EAC" w:rsidP="00D02410">
            <w:pPr>
              <w:rPr>
                <w:sz w:val="18"/>
                <w:szCs w:val="18"/>
              </w:rPr>
            </w:pPr>
            <w:r w:rsidRPr="00592C02">
              <w:rPr>
                <w:sz w:val="18"/>
                <w:szCs w:val="18"/>
              </w:rPr>
              <w:t>Y</w:t>
            </w:r>
          </w:p>
          <w:p w14:paraId="50981850" w14:textId="77777777" w:rsidR="00123EAC" w:rsidRPr="00592C02" w:rsidRDefault="00123EAC" w:rsidP="00D02410">
            <w:pPr>
              <w:rPr>
                <w:sz w:val="18"/>
                <w:szCs w:val="18"/>
              </w:rPr>
            </w:pPr>
          </w:p>
          <w:p w14:paraId="75E9A501" w14:textId="77777777" w:rsidR="00123EAC" w:rsidRPr="00592C02" w:rsidRDefault="00123EAC" w:rsidP="00D02410">
            <w:pPr>
              <w:rPr>
                <w:sz w:val="18"/>
                <w:szCs w:val="18"/>
              </w:rPr>
            </w:pPr>
          </w:p>
          <w:p w14:paraId="1F6BFF71" w14:textId="77777777" w:rsidR="00123EAC" w:rsidRPr="00592C02" w:rsidRDefault="00123EAC" w:rsidP="00D02410">
            <w:pPr>
              <w:rPr>
                <w:sz w:val="18"/>
                <w:szCs w:val="18"/>
              </w:rPr>
            </w:pPr>
          </w:p>
        </w:tc>
        <w:tc>
          <w:tcPr>
            <w:tcW w:w="527" w:type="dxa"/>
          </w:tcPr>
          <w:p w14:paraId="0D335112" w14:textId="77777777" w:rsidR="00123EAC" w:rsidRPr="00592C02" w:rsidRDefault="00123EAC" w:rsidP="00D02410">
            <w:pPr>
              <w:rPr>
                <w:sz w:val="18"/>
                <w:szCs w:val="18"/>
              </w:rPr>
            </w:pPr>
            <w:r w:rsidRPr="00592C02">
              <w:rPr>
                <w:sz w:val="18"/>
                <w:szCs w:val="18"/>
              </w:rPr>
              <w:t>M</w:t>
            </w:r>
          </w:p>
        </w:tc>
        <w:tc>
          <w:tcPr>
            <w:tcW w:w="658" w:type="dxa"/>
          </w:tcPr>
          <w:p w14:paraId="04B9C9CD" w14:textId="77777777" w:rsidR="00123EAC" w:rsidRPr="00592C02" w:rsidRDefault="00123EAC" w:rsidP="00D02410">
            <w:pPr>
              <w:rPr>
                <w:sz w:val="18"/>
                <w:szCs w:val="18"/>
              </w:rPr>
            </w:pPr>
            <w:r w:rsidRPr="00592C02">
              <w:rPr>
                <w:sz w:val="18"/>
                <w:szCs w:val="18"/>
              </w:rPr>
              <w:t>Y</w:t>
            </w:r>
          </w:p>
        </w:tc>
        <w:tc>
          <w:tcPr>
            <w:tcW w:w="1801" w:type="dxa"/>
          </w:tcPr>
          <w:p w14:paraId="667F8208" w14:textId="77777777" w:rsidR="00123EAC" w:rsidRDefault="00123EAC" w:rsidP="00D02410">
            <w:pPr>
              <w:rPr>
                <w:sz w:val="16"/>
                <w:szCs w:val="16"/>
              </w:rPr>
            </w:pPr>
            <w:proofErr w:type="spellStart"/>
            <w:r w:rsidRPr="00592C02">
              <w:t>events_</w:t>
            </w:r>
            <w:proofErr w:type="gramStart"/>
            <w:r w:rsidRPr="00592C02">
              <w:t>monitoring.Condition</w:t>
            </w:r>
            <w:proofErr w:type="spellEnd"/>
            <w:proofErr w:type="gramEnd"/>
          </w:p>
          <w:p w14:paraId="44AC4E77" w14:textId="77777777" w:rsidR="00123EAC" w:rsidRPr="00592C02" w:rsidRDefault="00123EAC" w:rsidP="00D02410">
            <w:pPr>
              <w:rPr>
                <w:sz w:val="16"/>
                <w:szCs w:val="16"/>
              </w:rPr>
            </w:pPr>
            <w:r>
              <w:rPr>
                <w:sz w:val="16"/>
                <w:szCs w:val="16"/>
              </w:rPr>
              <w:t>we should save the condition as mongo syntax.</w:t>
            </w:r>
          </w:p>
        </w:tc>
        <w:tc>
          <w:tcPr>
            <w:tcW w:w="613" w:type="dxa"/>
          </w:tcPr>
          <w:p w14:paraId="214AF1BD" w14:textId="77777777" w:rsidR="00123EAC" w:rsidRPr="00592C02" w:rsidRDefault="00123EAC" w:rsidP="00D02410">
            <w:pPr>
              <w:rPr>
                <w:sz w:val="18"/>
                <w:szCs w:val="18"/>
              </w:rPr>
            </w:pPr>
            <w:r w:rsidRPr="00592C02">
              <w:rPr>
                <w:sz w:val="18"/>
                <w:szCs w:val="18"/>
              </w:rPr>
              <w:t>N/A</w:t>
            </w:r>
          </w:p>
        </w:tc>
        <w:tc>
          <w:tcPr>
            <w:tcW w:w="687" w:type="dxa"/>
          </w:tcPr>
          <w:p w14:paraId="5328B693" w14:textId="77777777" w:rsidR="00123EAC" w:rsidRPr="00592C02" w:rsidRDefault="00123EAC" w:rsidP="00D02410">
            <w:pPr>
              <w:rPr>
                <w:sz w:val="18"/>
                <w:szCs w:val="18"/>
              </w:rPr>
            </w:pPr>
            <w:r w:rsidRPr="00592C02">
              <w:rPr>
                <w:sz w:val="18"/>
                <w:szCs w:val="18"/>
              </w:rPr>
              <w:t>N/A</w:t>
            </w:r>
          </w:p>
        </w:tc>
        <w:tc>
          <w:tcPr>
            <w:tcW w:w="621" w:type="dxa"/>
          </w:tcPr>
          <w:p w14:paraId="5BF11A37" w14:textId="77777777" w:rsidR="00123EAC" w:rsidRPr="00592C02" w:rsidRDefault="00123EAC" w:rsidP="00D02410">
            <w:pPr>
              <w:rPr>
                <w:sz w:val="18"/>
                <w:szCs w:val="18"/>
              </w:rPr>
            </w:pPr>
            <w:r w:rsidRPr="00592C02">
              <w:rPr>
                <w:sz w:val="18"/>
                <w:szCs w:val="18"/>
              </w:rPr>
              <w:t>2000</w:t>
            </w:r>
          </w:p>
        </w:tc>
      </w:tr>
      <w:tr w:rsidR="00123EAC" w:rsidRPr="00592C02" w14:paraId="737017CC" w14:textId="77777777" w:rsidTr="00D02410">
        <w:trPr>
          <w:trHeight w:val="159"/>
        </w:trPr>
        <w:tc>
          <w:tcPr>
            <w:tcW w:w="772" w:type="dxa"/>
          </w:tcPr>
          <w:p w14:paraId="2AC4A332" w14:textId="77777777" w:rsidR="00123EAC" w:rsidRPr="00592C02" w:rsidRDefault="00123EAC" w:rsidP="00D02410">
            <w:r w:rsidRPr="00592C02">
              <w:t>Action Type</w:t>
            </w:r>
          </w:p>
        </w:tc>
        <w:tc>
          <w:tcPr>
            <w:tcW w:w="1890" w:type="dxa"/>
          </w:tcPr>
          <w:p w14:paraId="54B570CE" w14:textId="77777777" w:rsidR="00123EAC" w:rsidRPr="00592C02" w:rsidRDefault="00123EAC" w:rsidP="00D02410">
            <w:pPr>
              <w:rPr>
                <w:sz w:val="18"/>
                <w:szCs w:val="18"/>
              </w:rPr>
            </w:pPr>
            <w:proofErr w:type="gramStart"/>
            <w:r>
              <w:rPr>
                <w:sz w:val="18"/>
                <w:szCs w:val="18"/>
              </w:rPr>
              <w:t>Email ,SMS</w:t>
            </w:r>
            <w:proofErr w:type="gramEnd"/>
            <w:r>
              <w:rPr>
                <w:sz w:val="18"/>
                <w:szCs w:val="18"/>
              </w:rPr>
              <w:t>,HTTP</w:t>
            </w:r>
          </w:p>
        </w:tc>
        <w:tc>
          <w:tcPr>
            <w:tcW w:w="679" w:type="dxa"/>
          </w:tcPr>
          <w:p w14:paraId="4FB57F27" w14:textId="77777777" w:rsidR="00123EAC" w:rsidRPr="00592C02" w:rsidRDefault="00123EAC" w:rsidP="00D02410">
            <w:pPr>
              <w:rPr>
                <w:sz w:val="18"/>
                <w:szCs w:val="18"/>
              </w:rPr>
            </w:pPr>
            <w:proofErr w:type="spellStart"/>
            <w:r w:rsidRPr="00592C02">
              <w:rPr>
                <w:sz w:val="18"/>
                <w:szCs w:val="18"/>
              </w:rPr>
              <w:t>listBox</w:t>
            </w:r>
            <w:proofErr w:type="spellEnd"/>
          </w:p>
        </w:tc>
        <w:tc>
          <w:tcPr>
            <w:tcW w:w="748" w:type="dxa"/>
          </w:tcPr>
          <w:p w14:paraId="00DBDFBA" w14:textId="77777777" w:rsidR="00123EAC" w:rsidRPr="00592C02" w:rsidRDefault="00123EAC" w:rsidP="00D02410">
            <w:pPr>
              <w:rPr>
                <w:sz w:val="18"/>
                <w:szCs w:val="18"/>
              </w:rPr>
            </w:pPr>
            <w:r w:rsidRPr="00592C02">
              <w:rPr>
                <w:sz w:val="18"/>
                <w:szCs w:val="18"/>
              </w:rPr>
              <w:t>select</w:t>
            </w:r>
          </w:p>
        </w:tc>
        <w:tc>
          <w:tcPr>
            <w:tcW w:w="627" w:type="dxa"/>
          </w:tcPr>
          <w:p w14:paraId="0E228CE8" w14:textId="77777777" w:rsidR="00123EAC" w:rsidRPr="00592C02" w:rsidRDefault="00123EAC" w:rsidP="00D02410">
            <w:pPr>
              <w:rPr>
                <w:sz w:val="18"/>
                <w:szCs w:val="18"/>
              </w:rPr>
            </w:pPr>
            <w:r w:rsidRPr="00592C02">
              <w:rPr>
                <w:sz w:val="18"/>
                <w:szCs w:val="18"/>
              </w:rPr>
              <w:t>y</w:t>
            </w:r>
          </w:p>
        </w:tc>
        <w:tc>
          <w:tcPr>
            <w:tcW w:w="527" w:type="dxa"/>
          </w:tcPr>
          <w:p w14:paraId="5E846BCF" w14:textId="77777777" w:rsidR="00123EAC" w:rsidRPr="00592C02" w:rsidRDefault="00123EAC" w:rsidP="00D02410">
            <w:pPr>
              <w:rPr>
                <w:sz w:val="18"/>
                <w:szCs w:val="18"/>
              </w:rPr>
            </w:pPr>
            <w:r w:rsidRPr="00592C02">
              <w:rPr>
                <w:sz w:val="18"/>
                <w:szCs w:val="18"/>
              </w:rPr>
              <w:t>M</w:t>
            </w:r>
          </w:p>
        </w:tc>
        <w:tc>
          <w:tcPr>
            <w:tcW w:w="658" w:type="dxa"/>
          </w:tcPr>
          <w:p w14:paraId="1928CD24" w14:textId="77777777" w:rsidR="00123EAC" w:rsidRPr="00592C02" w:rsidRDefault="00123EAC" w:rsidP="00D02410">
            <w:pPr>
              <w:rPr>
                <w:sz w:val="18"/>
                <w:szCs w:val="18"/>
              </w:rPr>
            </w:pPr>
            <w:r w:rsidRPr="00592C02">
              <w:rPr>
                <w:sz w:val="18"/>
                <w:szCs w:val="18"/>
              </w:rPr>
              <w:t>N/A</w:t>
            </w:r>
          </w:p>
        </w:tc>
        <w:tc>
          <w:tcPr>
            <w:tcW w:w="1801" w:type="dxa"/>
          </w:tcPr>
          <w:p w14:paraId="4D528D48" w14:textId="77777777" w:rsidR="00123EAC" w:rsidRDefault="00123EAC" w:rsidP="00D02410">
            <w:r>
              <w:t xml:space="preserve">Will not save to direct column, will use column “Action” to save the action and </w:t>
            </w:r>
            <w:proofErr w:type="spellStart"/>
            <w:r>
              <w:t>it’s</w:t>
            </w:r>
            <w:proofErr w:type="spellEnd"/>
            <w:r>
              <w:t xml:space="preserve"> related params as JSON.</w:t>
            </w:r>
          </w:p>
          <w:p w14:paraId="7302EDA0" w14:textId="77777777" w:rsidR="00123EAC" w:rsidRPr="00592C02" w:rsidRDefault="00123EAC" w:rsidP="00D02410"/>
        </w:tc>
        <w:tc>
          <w:tcPr>
            <w:tcW w:w="613" w:type="dxa"/>
          </w:tcPr>
          <w:p w14:paraId="52631799" w14:textId="77777777" w:rsidR="00123EAC" w:rsidRPr="00592C02" w:rsidRDefault="00123EAC" w:rsidP="00D02410">
            <w:pPr>
              <w:rPr>
                <w:sz w:val="18"/>
                <w:szCs w:val="18"/>
              </w:rPr>
            </w:pPr>
            <w:r w:rsidRPr="00592C02">
              <w:rPr>
                <w:sz w:val="18"/>
                <w:szCs w:val="18"/>
              </w:rPr>
              <w:t>N/A</w:t>
            </w:r>
          </w:p>
        </w:tc>
        <w:tc>
          <w:tcPr>
            <w:tcW w:w="687" w:type="dxa"/>
          </w:tcPr>
          <w:p w14:paraId="3E8D27D1" w14:textId="77777777" w:rsidR="00123EAC" w:rsidRPr="00592C02" w:rsidRDefault="00123EAC" w:rsidP="00D02410">
            <w:pPr>
              <w:rPr>
                <w:sz w:val="18"/>
                <w:szCs w:val="18"/>
              </w:rPr>
            </w:pPr>
            <w:r w:rsidRPr="00592C02">
              <w:rPr>
                <w:sz w:val="18"/>
                <w:szCs w:val="18"/>
              </w:rPr>
              <w:t>N/A</w:t>
            </w:r>
          </w:p>
        </w:tc>
        <w:tc>
          <w:tcPr>
            <w:tcW w:w="621" w:type="dxa"/>
          </w:tcPr>
          <w:p w14:paraId="483D5198" w14:textId="77777777" w:rsidR="00123EAC" w:rsidRPr="00592C02" w:rsidRDefault="00123EAC" w:rsidP="00D02410">
            <w:pPr>
              <w:rPr>
                <w:sz w:val="18"/>
                <w:szCs w:val="18"/>
              </w:rPr>
            </w:pPr>
            <w:r w:rsidRPr="00592C02">
              <w:rPr>
                <w:sz w:val="18"/>
                <w:szCs w:val="18"/>
              </w:rPr>
              <w:t>N/A</w:t>
            </w:r>
          </w:p>
        </w:tc>
      </w:tr>
      <w:tr w:rsidR="00123EAC" w:rsidRPr="00592C02" w14:paraId="3694C280" w14:textId="77777777" w:rsidTr="00D02410">
        <w:trPr>
          <w:trHeight w:val="159"/>
        </w:trPr>
        <w:tc>
          <w:tcPr>
            <w:tcW w:w="772" w:type="dxa"/>
            <w:shd w:val="clear" w:color="auto" w:fill="D9D9D9" w:themeFill="background1" w:themeFillShade="D9"/>
          </w:tcPr>
          <w:p w14:paraId="2E4DD64F" w14:textId="77777777" w:rsidR="00123EAC" w:rsidRPr="00592C02" w:rsidRDefault="00123EAC" w:rsidP="00D02410">
            <w:r w:rsidRPr="00592C02">
              <w:t>From</w:t>
            </w:r>
          </w:p>
        </w:tc>
        <w:tc>
          <w:tcPr>
            <w:tcW w:w="1890" w:type="dxa"/>
            <w:shd w:val="clear" w:color="auto" w:fill="D9D9D9" w:themeFill="background1" w:themeFillShade="D9"/>
          </w:tcPr>
          <w:p w14:paraId="7B236F6F" w14:textId="77777777" w:rsidR="00123EAC" w:rsidRPr="00592C02" w:rsidRDefault="00123EAC" w:rsidP="00D02410">
            <w:r>
              <w:t xml:space="preserve">From notification </w:t>
            </w:r>
            <w:proofErr w:type="spellStart"/>
            <w:proofErr w:type="gramStart"/>
            <w:r>
              <w:t>template.Actions</w:t>
            </w:r>
            <w:proofErr w:type="spellEnd"/>
            <w:proofErr w:type="gramEnd"/>
          </w:p>
          <w:p w14:paraId="1976F441" w14:textId="77777777" w:rsidR="00123EAC" w:rsidRPr="00592C02" w:rsidRDefault="00123EAC" w:rsidP="00D02410">
            <w:pPr>
              <w:rPr>
                <w:sz w:val="18"/>
                <w:szCs w:val="18"/>
              </w:rPr>
            </w:pPr>
            <w:r w:rsidRPr="00592C02">
              <w:rPr>
                <w:color w:val="E36C0A" w:themeColor="accent6" w:themeShade="BF"/>
                <w:sz w:val="18"/>
                <w:szCs w:val="18"/>
              </w:rPr>
              <w:t>Will be shown if action type is Email</w:t>
            </w:r>
          </w:p>
        </w:tc>
        <w:tc>
          <w:tcPr>
            <w:tcW w:w="679" w:type="dxa"/>
            <w:shd w:val="clear" w:color="auto" w:fill="D9D9D9" w:themeFill="background1" w:themeFillShade="D9"/>
          </w:tcPr>
          <w:p w14:paraId="03853011" w14:textId="77777777" w:rsidR="00123EAC" w:rsidRPr="00592C02" w:rsidRDefault="00123EAC" w:rsidP="00D02410">
            <w:pPr>
              <w:rPr>
                <w:sz w:val="18"/>
                <w:szCs w:val="18"/>
              </w:rPr>
            </w:pPr>
            <w:r w:rsidRPr="00592C02">
              <w:rPr>
                <w:sz w:val="18"/>
                <w:szCs w:val="18"/>
              </w:rPr>
              <w:t>Input text</w:t>
            </w:r>
          </w:p>
        </w:tc>
        <w:tc>
          <w:tcPr>
            <w:tcW w:w="748" w:type="dxa"/>
            <w:shd w:val="clear" w:color="auto" w:fill="D9D9D9" w:themeFill="background1" w:themeFillShade="D9"/>
          </w:tcPr>
          <w:p w14:paraId="2791B679" w14:textId="77777777" w:rsidR="00123EAC" w:rsidRPr="00592C02" w:rsidRDefault="00123EAC" w:rsidP="00D02410">
            <w:pPr>
              <w:rPr>
                <w:sz w:val="18"/>
                <w:szCs w:val="18"/>
              </w:rPr>
            </w:pPr>
            <w:r w:rsidRPr="00592C02">
              <w:rPr>
                <w:sz w:val="18"/>
                <w:szCs w:val="18"/>
              </w:rPr>
              <w:t>String</w:t>
            </w:r>
          </w:p>
        </w:tc>
        <w:tc>
          <w:tcPr>
            <w:tcW w:w="627" w:type="dxa"/>
            <w:shd w:val="clear" w:color="auto" w:fill="D9D9D9" w:themeFill="background1" w:themeFillShade="D9"/>
          </w:tcPr>
          <w:p w14:paraId="1C11FF93" w14:textId="77777777" w:rsidR="00123EAC" w:rsidRPr="00592C02" w:rsidRDefault="00123EAC" w:rsidP="00D02410">
            <w:pPr>
              <w:rPr>
                <w:sz w:val="18"/>
                <w:szCs w:val="18"/>
              </w:rPr>
            </w:pPr>
            <w:r w:rsidRPr="00592C02">
              <w:rPr>
                <w:sz w:val="18"/>
                <w:szCs w:val="18"/>
              </w:rPr>
              <w:t>Y</w:t>
            </w:r>
          </w:p>
        </w:tc>
        <w:tc>
          <w:tcPr>
            <w:tcW w:w="527" w:type="dxa"/>
            <w:shd w:val="clear" w:color="auto" w:fill="D9D9D9" w:themeFill="background1" w:themeFillShade="D9"/>
          </w:tcPr>
          <w:p w14:paraId="7986660B" w14:textId="77777777" w:rsidR="00123EAC" w:rsidRPr="00592C02" w:rsidRDefault="00123EAC" w:rsidP="00D02410">
            <w:pPr>
              <w:rPr>
                <w:sz w:val="18"/>
                <w:szCs w:val="18"/>
              </w:rPr>
            </w:pPr>
            <w:r w:rsidRPr="00592C02">
              <w:rPr>
                <w:sz w:val="18"/>
                <w:szCs w:val="18"/>
              </w:rPr>
              <w:t>M</w:t>
            </w:r>
          </w:p>
        </w:tc>
        <w:tc>
          <w:tcPr>
            <w:tcW w:w="658" w:type="dxa"/>
            <w:shd w:val="clear" w:color="auto" w:fill="D9D9D9" w:themeFill="background1" w:themeFillShade="D9"/>
          </w:tcPr>
          <w:p w14:paraId="3405A451" w14:textId="77777777" w:rsidR="00123EAC" w:rsidRPr="00592C02" w:rsidRDefault="00123EAC" w:rsidP="00D02410">
            <w:pPr>
              <w:rPr>
                <w:sz w:val="18"/>
                <w:szCs w:val="18"/>
              </w:rPr>
            </w:pPr>
            <w:r w:rsidRPr="00592C02">
              <w:rPr>
                <w:sz w:val="18"/>
                <w:szCs w:val="18"/>
              </w:rPr>
              <w:t>N/A</w:t>
            </w:r>
          </w:p>
        </w:tc>
        <w:tc>
          <w:tcPr>
            <w:tcW w:w="1801" w:type="dxa"/>
            <w:shd w:val="clear" w:color="auto" w:fill="D9D9D9" w:themeFill="background1" w:themeFillShade="D9"/>
          </w:tcPr>
          <w:p w14:paraId="577D75B1" w14:textId="77777777" w:rsidR="00123EAC" w:rsidRPr="00592C02" w:rsidRDefault="00123EAC" w:rsidP="00D02410">
            <w:r>
              <w:t>Will add it to the Action column.</w:t>
            </w:r>
          </w:p>
        </w:tc>
        <w:tc>
          <w:tcPr>
            <w:tcW w:w="613" w:type="dxa"/>
            <w:shd w:val="clear" w:color="auto" w:fill="D9D9D9" w:themeFill="background1" w:themeFillShade="D9"/>
          </w:tcPr>
          <w:p w14:paraId="0318DEF9" w14:textId="77777777" w:rsidR="00123EAC" w:rsidRPr="00592C02" w:rsidRDefault="00123EAC" w:rsidP="00D02410">
            <w:pPr>
              <w:rPr>
                <w:sz w:val="18"/>
                <w:szCs w:val="18"/>
              </w:rPr>
            </w:pPr>
            <w:r w:rsidRPr="00592C02">
              <w:rPr>
                <w:sz w:val="18"/>
                <w:szCs w:val="18"/>
              </w:rPr>
              <w:t>N/A</w:t>
            </w:r>
          </w:p>
        </w:tc>
        <w:tc>
          <w:tcPr>
            <w:tcW w:w="687" w:type="dxa"/>
            <w:shd w:val="clear" w:color="auto" w:fill="D9D9D9" w:themeFill="background1" w:themeFillShade="D9"/>
          </w:tcPr>
          <w:p w14:paraId="6C2E977F" w14:textId="77777777" w:rsidR="00123EAC" w:rsidRPr="00592C02" w:rsidRDefault="00123EAC" w:rsidP="00D02410">
            <w:pPr>
              <w:rPr>
                <w:sz w:val="18"/>
                <w:szCs w:val="18"/>
              </w:rPr>
            </w:pPr>
            <w:r w:rsidRPr="00592C02">
              <w:rPr>
                <w:sz w:val="18"/>
                <w:szCs w:val="18"/>
              </w:rPr>
              <w:t>N/A</w:t>
            </w:r>
          </w:p>
        </w:tc>
        <w:tc>
          <w:tcPr>
            <w:tcW w:w="621" w:type="dxa"/>
            <w:shd w:val="clear" w:color="auto" w:fill="D9D9D9" w:themeFill="background1" w:themeFillShade="D9"/>
          </w:tcPr>
          <w:p w14:paraId="5276E750" w14:textId="77777777" w:rsidR="00123EAC" w:rsidRPr="00592C02" w:rsidRDefault="00123EAC" w:rsidP="00D02410">
            <w:pPr>
              <w:rPr>
                <w:sz w:val="18"/>
                <w:szCs w:val="18"/>
              </w:rPr>
            </w:pPr>
            <w:r w:rsidRPr="00592C02">
              <w:rPr>
                <w:sz w:val="18"/>
                <w:szCs w:val="18"/>
              </w:rPr>
              <w:t>100</w:t>
            </w:r>
          </w:p>
        </w:tc>
      </w:tr>
      <w:tr w:rsidR="00123EAC" w:rsidRPr="00592C02" w14:paraId="16CA0ACF" w14:textId="77777777" w:rsidTr="00D02410">
        <w:trPr>
          <w:trHeight w:val="159"/>
        </w:trPr>
        <w:tc>
          <w:tcPr>
            <w:tcW w:w="772" w:type="dxa"/>
            <w:shd w:val="clear" w:color="auto" w:fill="D9D9D9" w:themeFill="background1" w:themeFillShade="D9"/>
          </w:tcPr>
          <w:p w14:paraId="03F68B8F" w14:textId="77777777" w:rsidR="00123EAC" w:rsidRPr="00592C02" w:rsidRDefault="00123EAC" w:rsidP="00D02410">
            <w:r w:rsidRPr="00592C02">
              <w:t>CC</w:t>
            </w:r>
          </w:p>
        </w:tc>
        <w:tc>
          <w:tcPr>
            <w:tcW w:w="1890" w:type="dxa"/>
            <w:shd w:val="clear" w:color="auto" w:fill="D9D9D9" w:themeFill="background1" w:themeFillShade="D9"/>
          </w:tcPr>
          <w:p w14:paraId="2454A55F" w14:textId="77777777" w:rsidR="00123EAC" w:rsidRPr="00592C02" w:rsidRDefault="00123EAC" w:rsidP="00D02410">
            <w:r>
              <w:t xml:space="preserve">From notification </w:t>
            </w:r>
            <w:proofErr w:type="spellStart"/>
            <w:proofErr w:type="gramStart"/>
            <w:r>
              <w:t>template.Actions</w:t>
            </w:r>
            <w:proofErr w:type="spellEnd"/>
            <w:proofErr w:type="gramEnd"/>
          </w:p>
          <w:p w14:paraId="5E58FEBC" w14:textId="77777777" w:rsidR="00123EAC" w:rsidRPr="00592C02" w:rsidRDefault="00123EAC" w:rsidP="00D02410">
            <w:pPr>
              <w:rPr>
                <w:sz w:val="18"/>
                <w:szCs w:val="18"/>
              </w:rPr>
            </w:pPr>
            <w:r w:rsidRPr="00592C02">
              <w:rPr>
                <w:color w:val="E36C0A" w:themeColor="accent6" w:themeShade="BF"/>
                <w:sz w:val="18"/>
                <w:szCs w:val="18"/>
              </w:rPr>
              <w:t>Will be shown if action type is Email.</w:t>
            </w:r>
          </w:p>
        </w:tc>
        <w:tc>
          <w:tcPr>
            <w:tcW w:w="679" w:type="dxa"/>
            <w:shd w:val="clear" w:color="auto" w:fill="D9D9D9" w:themeFill="background1" w:themeFillShade="D9"/>
          </w:tcPr>
          <w:p w14:paraId="1731483E" w14:textId="77777777" w:rsidR="00123EAC" w:rsidRPr="00592C02" w:rsidRDefault="00123EAC" w:rsidP="00D02410">
            <w:pPr>
              <w:rPr>
                <w:sz w:val="18"/>
                <w:szCs w:val="18"/>
              </w:rPr>
            </w:pPr>
            <w:r w:rsidRPr="00592C02">
              <w:rPr>
                <w:sz w:val="18"/>
                <w:szCs w:val="18"/>
              </w:rPr>
              <w:t>Input text</w:t>
            </w:r>
          </w:p>
        </w:tc>
        <w:tc>
          <w:tcPr>
            <w:tcW w:w="748" w:type="dxa"/>
            <w:shd w:val="clear" w:color="auto" w:fill="D9D9D9" w:themeFill="background1" w:themeFillShade="D9"/>
          </w:tcPr>
          <w:p w14:paraId="58AD331C" w14:textId="77777777" w:rsidR="00123EAC" w:rsidRPr="00592C02" w:rsidRDefault="00123EAC" w:rsidP="00D02410">
            <w:pPr>
              <w:rPr>
                <w:sz w:val="18"/>
                <w:szCs w:val="18"/>
              </w:rPr>
            </w:pPr>
            <w:r w:rsidRPr="00592C02">
              <w:rPr>
                <w:sz w:val="18"/>
                <w:szCs w:val="18"/>
              </w:rPr>
              <w:t>String</w:t>
            </w:r>
            <w:r>
              <w:rPr>
                <w:sz w:val="18"/>
                <w:szCs w:val="18"/>
              </w:rPr>
              <w:t xml:space="preserve"> comma separated</w:t>
            </w:r>
          </w:p>
        </w:tc>
        <w:tc>
          <w:tcPr>
            <w:tcW w:w="627" w:type="dxa"/>
            <w:shd w:val="clear" w:color="auto" w:fill="D9D9D9" w:themeFill="background1" w:themeFillShade="D9"/>
          </w:tcPr>
          <w:p w14:paraId="078EA90B" w14:textId="77777777" w:rsidR="00123EAC" w:rsidRPr="00592C02" w:rsidRDefault="00123EAC" w:rsidP="00D02410">
            <w:pPr>
              <w:rPr>
                <w:sz w:val="18"/>
                <w:szCs w:val="18"/>
              </w:rPr>
            </w:pPr>
            <w:r w:rsidRPr="00592C02">
              <w:rPr>
                <w:sz w:val="18"/>
                <w:szCs w:val="18"/>
              </w:rPr>
              <w:t>Y</w:t>
            </w:r>
          </w:p>
        </w:tc>
        <w:tc>
          <w:tcPr>
            <w:tcW w:w="527" w:type="dxa"/>
            <w:shd w:val="clear" w:color="auto" w:fill="D9D9D9" w:themeFill="background1" w:themeFillShade="D9"/>
          </w:tcPr>
          <w:p w14:paraId="06F7C5BE" w14:textId="77777777" w:rsidR="00123EAC" w:rsidRPr="00592C02" w:rsidRDefault="00123EAC" w:rsidP="00D02410">
            <w:pPr>
              <w:rPr>
                <w:sz w:val="18"/>
                <w:szCs w:val="18"/>
              </w:rPr>
            </w:pPr>
            <w:r w:rsidRPr="00592C02">
              <w:rPr>
                <w:sz w:val="18"/>
                <w:szCs w:val="18"/>
              </w:rPr>
              <w:t>O</w:t>
            </w:r>
          </w:p>
        </w:tc>
        <w:tc>
          <w:tcPr>
            <w:tcW w:w="658" w:type="dxa"/>
            <w:shd w:val="clear" w:color="auto" w:fill="D9D9D9" w:themeFill="background1" w:themeFillShade="D9"/>
          </w:tcPr>
          <w:p w14:paraId="6A69CD15" w14:textId="77777777" w:rsidR="00123EAC" w:rsidRPr="00592C02" w:rsidRDefault="00123EAC" w:rsidP="00D02410">
            <w:pPr>
              <w:rPr>
                <w:sz w:val="18"/>
                <w:szCs w:val="18"/>
              </w:rPr>
            </w:pPr>
            <w:r w:rsidRPr="00592C02">
              <w:rPr>
                <w:sz w:val="18"/>
                <w:szCs w:val="18"/>
              </w:rPr>
              <w:t>N/A</w:t>
            </w:r>
          </w:p>
        </w:tc>
        <w:tc>
          <w:tcPr>
            <w:tcW w:w="1801" w:type="dxa"/>
            <w:shd w:val="clear" w:color="auto" w:fill="D9D9D9" w:themeFill="background1" w:themeFillShade="D9"/>
          </w:tcPr>
          <w:p w14:paraId="77ED8E45" w14:textId="77777777" w:rsidR="00123EAC" w:rsidRPr="00592C02" w:rsidRDefault="00123EAC" w:rsidP="00D02410">
            <w:r>
              <w:t>Will add it to the Action column.</w:t>
            </w:r>
          </w:p>
        </w:tc>
        <w:tc>
          <w:tcPr>
            <w:tcW w:w="613" w:type="dxa"/>
            <w:shd w:val="clear" w:color="auto" w:fill="D9D9D9" w:themeFill="background1" w:themeFillShade="D9"/>
          </w:tcPr>
          <w:p w14:paraId="6F77DFA1" w14:textId="77777777" w:rsidR="00123EAC" w:rsidRPr="00592C02" w:rsidRDefault="00123EAC" w:rsidP="00D02410">
            <w:pPr>
              <w:rPr>
                <w:sz w:val="18"/>
                <w:szCs w:val="18"/>
              </w:rPr>
            </w:pPr>
            <w:r w:rsidRPr="00592C02">
              <w:rPr>
                <w:sz w:val="18"/>
                <w:szCs w:val="18"/>
              </w:rPr>
              <w:t>N/A</w:t>
            </w:r>
          </w:p>
        </w:tc>
        <w:tc>
          <w:tcPr>
            <w:tcW w:w="687" w:type="dxa"/>
            <w:shd w:val="clear" w:color="auto" w:fill="D9D9D9" w:themeFill="background1" w:themeFillShade="D9"/>
          </w:tcPr>
          <w:p w14:paraId="64CB1959" w14:textId="77777777" w:rsidR="00123EAC" w:rsidRPr="00592C02" w:rsidRDefault="00123EAC" w:rsidP="00D02410">
            <w:pPr>
              <w:rPr>
                <w:sz w:val="18"/>
                <w:szCs w:val="18"/>
              </w:rPr>
            </w:pPr>
            <w:r w:rsidRPr="00592C02">
              <w:rPr>
                <w:sz w:val="18"/>
                <w:szCs w:val="18"/>
              </w:rPr>
              <w:t>N/A</w:t>
            </w:r>
          </w:p>
        </w:tc>
        <w:tc>
          <w:tcPr>
            <w:tcW w:w="621" w:type="dxa"/>
            <w:shd w:val="clear" w:color="auto" w:fill="D9D9D9" w:themeFill="background1" w:themeFillShade="D9"/>
          </w:tcPr>
          <w:p w14:paraId="5E9860E5" w14:textId="77777777" w:rsidR="00123EAC" w:rsidRPr="00592C02" w:rsidRDefault="00123EAC" w:rsidP="00D02410">
            <w:pPr>
              <w:rPr>
                <w:sz w:val="18"/>
                <w:szCs w:val="18"/>
              </w:rPr>
            </w:pPr>
            <w:r w:rsidRPr="00592C02">
              <w:rPr>
                <w:sz w:val="18"/>
                <w:szCs w:val="18"/>
              </w:rPr>
              <w:t>100</w:t>
            </w:r>
          </w:p>
        </w:tc>
      </w:tr>
      <w:tr w:rsidR="00123EAC" w:rsidRPr="00592C02" w14:paraId="66755989" w14:textId="77777777" w:rsidTr="00D02410">
        <w:trPr>
          <w:trHeight w:val="159"/>
        </w:trPr>
        <w:tc>
          <w:tcPr>
            <w:tcW w:w="772" w:type="dxa"/>
            <w:shd w:val="clear" w:color="auto" w:fill="D9D9D9" w:themeFill="background1" w:themeFillShade="D9"/>
          </w:tcPr>
          <w:p w14:paraId="600D63F7" w14:textId="77777777" w:rsidR="00123EAC" w:rsidRPr="00592C02" w:rsidRDefault="00123EAC" w:rsidP="00D02410">
            <w:r>
              <w:t>Email Subject</w:t>
            </w:r>
          </w:p>
        </w:tc>
        <w:tc>
          <w:tcPr>
            <w:tcW w:w="1890" w:type="dxa"/>
            <w:shd w:val="clear" w:color="auto" w:fill="D9D9D9" w:themeFill="background1" w:themeFillShade="D9"/>
          </w:tcPr>
          <w:p w14:paraId="7CC0E07B" w14:textId="77777777" w:rsidR="00123EAC" w:rsidRPr="00592C02" w:rsidRDefault="00123EAC" w:rsidP="00D02410">
            <w:r>
              <w:t xml:space="preserve">From notification </w:t>
            </w:r>
            <w:proofErr w:type="spellStart"/>
            <w:proofErr w:type="gramStart"/>
            <w:r>
              <w:t>template.Actions</w:t>
            </w:r>
            <w:proofErr w:type="spellEnd"/>
            <w:proofErr w:type="gramEnd"/>
          </w:p>
          <w:p w14:paraId="0E70C227" w14:textId="77777777" w:rsidR="00123EAC" w:rsidRPr="00592C02" w:rsidRDefault="00123EAC" w:rsidP="00D02410"/>
          <w:p w14:paraId="16D50233" w14:textId="77777777" w:rsidR="00123EAC" w:rsidRPr="00592C02" w:rsidRDefault="00123EAC" w:rsidP="00D02410">
            <w:pPr>
              <w:rPr>
                <w:sz w:val="18"/>
                <w:szCs w:val="18"/>
              </w:rPr>
            </w:pPr>
            <w:r w:rsidRPr="00592C02">
              <w:rPr>
                <w:color w:val="E36C0A" w:themeColor="accent6" w:themeShade="BF"/>
                <w:sz w:val="18"/>
                <w:szCs w:val="18"/>
              </w:rPr>
              <w:t>Will be shown if action type is Email</w:t>
            </w:r>
          </w:p>
        </w:tc>
        <w:tc>
          <w:tcPr>
            <w:tcW w:w="679" w:type="dxa"/>
            <w:shd w:val="clear" w:color="auto" w:fill="D9D9D9" w:themeFill="background1" w:themeFillShade="D9"/>
          </w:tcPr>
          <w:p w14:paraId="04C22291" w14:textId="77777777" w:rsidR="00123EAC" w:rsidRPr="00592C02" w:rsidRDefault="00123EAC" w:rsidP="00D02410">
            <w:pPr>
              <w:rPr>
                <w:sz w:val="18"/>
                <w:szCs w:val="18"/>
              </w:rPr>
            </w:pPr>
            <w:r w:rsidRPr="00592C02">
              <w:rPr>
                <w:sz w:val="18"/>
                <w:szCs w:val="18"/>
              </w:rPr>
              <w:t>Input text</w:t>
            </w:r>
          </w:p>
        </w:tc>
        <w:tc>
          <w:tcPr>
            <w:tcW w:w="748" w:type="dxa"/>
            <w:shd w:val="clear" w:color="auto" w:fill="D9D9D9" w:themeFill="background1" w:themeFillShade="D9"/>
          </w:tcPr>
          <w:p w14:paraId="26B4C575" w14:textId="77777777" w:rsidR="00123EAC" w:rsidRPr="00592C02" w:rsidRDefault="00123EAC" w:rsidP="00D02410">
            <w:pPr>
              <w:rPr>
                <w:sz w:val="18"/>
                <w:szCs w:val="18"/>
              </w:rPr>
            </w:pPr>
            <w:r>
              <w:rPr>
                <w:sz w:val="18"/>
                <w:szCs w:val="18"/>
              </w:rPr>
              <w:t>String</w:t>
            </w:r>
          </w:p>
        </w:tc>
        <w:tc>
          <w:tcPr>
            <w:tcW w:w="627" w:type="dxa"/>
            <w:shd w:val="clear" w:color="auto" w:fill="D9D9D9" w:themeFill="background1" w:themeFillShade="D9"/>
          </w:tcPr>
          <w:p w14:paraId="0007D680" w14:textId="77777777" w:rsidR="00123EAC" w:rsidRPr="00592C02" w:rsidRDefault="00123EAC" w:rsidP="00D02410">
            <w:pPr>
              <w:rPr>
                <w:sz w:val="18"/>
                <w:szCs w:val="18"/>
              </w:rPr>
            </w:pPr>
            <w:r>
              <w:rPr>
                <w:sz w:val="18"/>
                <w:szCs w:val="18"/>
              </w:rPr>
              <w:t>Y</w:t>
            </w:r>
          </w:p>
        </w:tc>
        <w:tc>
          <w:tcPr>
            <w:tcW w:w="527" w:type="dxa"/>
            <w:shd w:val="clear" w:color="auto" w:fill="D9D9D9" w:themeFill="background1" w:themeFillShade="D9"/>
          </w:tcPr>
          <w:p w14:paraId="47BC9A6E" w14:textId="77777777" w:rsidR="00123EAC" w:rsidRPr="00592C02" w:rsidRDefault="00123EAC" w:rsidP="00D02410">
            <w:pPr>
              <w:rPr>
                <w:sz w:val="18"/>
                <w:szCs w:val="18"/>
              </w:rPr>
            </w:pPr>
            <w:r>
              <w:rPr>
                <w:sz w:val="18"/>
                <w:szCs w:val="18"/>
              </w:rPr>
              <w:t>M</w:t>
            </w:r>
          </w:p>
        </w:tc>
        <w:tc>
          <w:tcPr>
            <w:tcW w:w="658" w:type="dxa"/>
            <w:shd w:val="clear" w:color="auto" w:fill="D9D9D9" w:themeFill="background1" w:themeFillShade="D9"/>
          </w:tcPr>
          <w:p w14:paraId="297D5511" w14:textId="77777777" w:rsidR="00123EAC" w:rsidRPr="00592C02" w:rsidRDefault="00123EAC" w:rsidP="00D02410">
            <w:pPr>
              <w:rPr>
                <w:sz w:val="18"/>
                <w:szCs w:val="18"/>
              </w:rPr>
            </w:pPr>
            <w:r w:rsidRPr="00592C02">
              <w:rPr>
                <w:sz w:val="18"/>
                <w:szCs w:val="18"/>
              </w:rPr>
              <w:t>N/A</w:t>
            </w:r>
          </w:p>
        </w:tc>
        <w:tc>
          <w:tcPr>
            <w:tcW w:w="1801" w:type="dxa"/>
            <w:shd w:val="clear" w:color="auto" w:fill="D9D9D9" w:themeFill="background1" w:themeFillShade="D9"/>
          </w:tcPr>
          <w:p w14:paraId="48352BE4" w14:textId="77777777" w:rsidR="00123EAC" w:rsidRDefault="00123EAC" w:rsidP="00D02410">
            <w:r>
              <w:t>Will add it to the Action column.</w:t>
            </w:r>
          </w:p>
        </w:tc>
        <w:tc>
          <w:tcPr>
            <w:tcW w:w="613" w:type="dxa"/>
            <w:shd w:val="clear" w:color="auto" w:fill="D9D9D9" w:themeFill="background1" w:themeFillShade="D9"/>
          </w:tcPr>
          <w:p w14:paraId="3AE1A4F1" w14:textId="77777777" w:rsidR="00123EAC" w:rsidRPr="00592C02" w:rsidRDefault="00123EAC" w:rsidP="00D02410">
            <w:pPr>
              <w:rPr>
                <w:sz w:val="18"/>
                <w:szCs w:val="18"/>
              </w:rPr>
            </w:pPr>
            <w:r w:rsidRPr="00592C02">
              <w:rPr>
                <w:sz w:val="18"/>
                <w:szCs w:val="18"/>
              </w:rPr>
              <w:t>N/A</w:t>
            </w:r>
          </w:p>
        </w:tc>
        <w:tc>
          <w:tcPr>
            <w:tcW w:w="687" w:type="dxa"/>
            <w:shd w:val="clear" w:color="auto" w:fill="D9D9D9" w:themeFill="background1" w:themeFillShade="D9"/>
          </w:tcPr>
          <w:p w14:paraId="7D818697" w14:textId="77777777" w:rsidR="00123EAC" w:rsidRPr="00592C02" w:rsidRDefault="00123EAC" w:rsidP="00D02410">
            <w:pPr>
              <w:rPr>
                <w:sz w:val="18"/>
                <w:szCs w:val="18"/>
              </w:rPr>
            </w:pPr>
            <w:r w:rsidRPr="00592C02">
              <w:rPr>
                <w:sz w:val="18"/>
                <w:szCs w:val="18"/>
              </w:rPr>
              <w:t>N/A</w:t>
            </w:r>
          </w:p>
        </w:tc>
        <w:tc>
          <w:tcPr>
            <w:tcW w:w="621" w:type="dxa"/>
            <w:shd w:val="clear" w:color="auto" w:fill="D9D9D9" w:themeFill="background1" w:themeFillShade="D9"/>
          </w:tcPr>
          <w:p w14:paraId="6D155546" w14:textId="77777777" w:rsidR="00123EAC" w:rsidRPr="00592C02" w:rsidRDefault="00123EAC" w:rsidP="00D02410">
            <w:pPr>
              <w:rPr>
                <w:sz w:val="18"/>
                <w:szCs w:val="18"/>
              </w:rPr>
            </w:pPr>
            <w:r w:rsidRPr="00592C02">
              <w:rPr>
                <w:sz w:val="18"/>
                <w:szCs w:val="18"/>
              </w:rPr>
              <w:t>100</w:t>
            </w:r>
          </w:p>
        </w:tc>
      </w:tr>
      <w:tr w:rsidR="00123EAC" w:rsidRPr="00592C02" w14:paraId="75EA6910" w14:textId="77777777" w:rsidTr="00D02410">
        <w:trPr>
          <w:trHeight w:val="159"/>
        </w:trPr>
        <w:tc>
          <w:tcPr>
            <w:tcW w:w="772" w:type="dxa"/>
            <w:shd w:val="clear" w:color="auto" w:fill="D9D9D9" w:themeFill="background1" w:themeFillShade="D9"/>
          </w:tcPr>
          <w:p w14:paraId="3EF8C765" w14:textId="77777777" w:rsidR="00123EAC" w:rsidRPr="00592C02" w:rsidRDefault="00123EAC" w:rsidP="00D02410">
            <w:r w:rsidRPr="00592C02">
              <w:t xml:space="preserve">Email </w:t>
            </w:r>
            <w:r>
              <w:t>Body</w:t>
            </w:r>
          </w:p>
        </w:tc>
        <w:tc>
          <w:tcPr>
            <w:tcW w:w="1890" w:type="dxa"/>
            <w:shd w:val="clear" w:color="auto" w:fill="D9D9D9" w:themeFill="background1" w:themeFillShade="D9"/>
          </w:tcPr>
          <w:p w14:paraId="6906335F" w14:textId="77777777" w:rsidR="00123EAC" w:rsidRPr="00592C02" w:rsidRDefault="00123EAC" w:rsidP="00D02410">
            <w:r>
              <w:t xml:space="preserve">From notification </w:t>
            </w:r>
            <w:proofErr w:type="spellStart"/>
            <w:proofErr w:type="gramStart"/>
            <w:r>
              <w:t>template.Actions</w:t>
            </w:r>
            <w:proofErr w:type="spellEnd"/>
            <w:proofErr w:type="gramEnd"/>
          </w:p>
          <w:p w14:paraId="2DEDC0DE" w14:textId="77777777" w:rsidR="00123EAC" w:rsidRPr="00592C02" w:rsidRDefault="00123EAC" w:rsidP="00D02410"/>
          <w:p w14:paraId="150CDA12" w14:textId="77777777" w:rsidR="00123EAC" w:rsidRPr="00592C02" w:rsidRDefault="00123EAC" w:rsidP="00D02410">
            <w:r w:rsidRPr="00592C02">
              <w:rPr>
                <w:color w:val="E36C0A" w:themeColor="accent6" w:themeShade="BF"/>
                <w:sz w:val="18"/>
                <w:szCs w:val="18"/>
              </w:rPr>
              <w:t>Will be shown if action type is Email</w:t>
            </w:r>
          </w:p>
        </w:tc>
        <w:tc>
          <w:tcPr>
            <w:tcW w:w="679" w:type="dxa"/>
            <w:shd w:val="clear" w:color="auto" w:fill="D9D9D9" w:themeFill="background1" w:themeFillShade="D9"/>
          </w:tcPr>
          <w:p w14:paraId="29169AB7" w14:textId="77777777" w:rsidR="00123EAC" w:rsidRPr="00592C02" w:rsidRDefault="00123EAC" w:rsidP="00D02410">
            <w:pPr>
              <w:rPr>
                <w:sz w:val="18"/>
                <w:szCs w:val="18"/>
              </w:rPr>
            </w:pPr>
            <w:r w:rsidRPr="00592C02">
              <w:rPr>
                <w:sz w:val="18"/>
                <w:szCs w:val="18"/>
              </w:rPr>
              <w:t>Rich Text Area</w:t>
            </w:r>
          </w:p>
        </w:tc>
        <w:tc>
          <w:tcPr>
            <w:tcW w:w="748" w:type="dxa"/>
            <w:shd w:val="clear" w:color="auto" w:fill="D9D9D9" w:themeFill="background1" w:themeFillShade="D9"/>
          </w:tcPr>
          <w:p w14:paraId="633A1E78" w14:textId="77777777" w:rsidR="00123EAC" w:rsidRPr="00592C02" w:rsidRDefault="00123EAC" w:rsidP="00D02410">
            <w:pPr>
              <w:rPr>
                <w:sz w:val="18"/>
                <w:szCs w:val="18"/>
              </w:rPr>
            </w:pPr>
            <w:r w:rsidRPr="00592C02">
              <w:rPr>
                <w:sz w:val="18"/>
                <w:szCs w:val="18"/>
              </w:rPr>
              <w:t>String</w:t>
            </w:r>
          </w:p>
        </w:tc>
        <w:tc>
          <w:tcPr>
            <w:tcW w:w="627" w:type="dxa"/>
            <w:shd w:val="clear" w:color="auto" w:fill="D9D9D9" w:themeFill="background1" w:themeFillShade="D9"/>
          </w:tcPr>
          <w:p w14:paraId="47AFC014" w14:textId="77777777" w:rsidR="00123EAC" w:rsidRPr="00592C02" w:rsidRDefault="00123EAC" w:rsidP="00D02410">
            <w:pPr>
              <w:rPr>
                <w:sz w:val="18"/>
                <w:szCs w:val="18"/>
              </w:rPr>
            </w:pPr>
            <w:r w:rsidRPr="00592C02">
              <w:rPr>
                <w:sz w:val="18"/>
                <w:szCs w:val="18"/>
              </w:rPr>
              <w:t>Y</w:t>
            </w:r>
          </w:p>
          <w:p w14:paraId="3C689AFA" w14:textId="77777777" w:rsidR="00123EAC" w:rsidRPr="00592C02" w:rsidRDefault="00123EAC" w:rsidP="00D02410">
            <w:pPr>
              <w:rPr>
                <w:sz w:val="18"/>
                <w:szCs w:val="18"/>
              </w:rPr>
            </w:pPr>
          </w:p>
          <w:p w14:paraId="140E4F40" w14:textId="77777777" w:rsidR="00123EAC" w:rsidRPr="00592C02" w:rsidRDefault="00123EAC" w:rsidP="00D02410">
            <w:pPr>
              <w:rPr>
                <w:sz w:val="18"/>
                <w:szCs w:val="18"/>
              </w:rPr>
            </w:pPr>
          </w:p>
          <w:p w14:paraId="04030958" w14:textId="77777777" w:rsidR="00123EAC" w:rsidRPr="00592C02" w:rsidRDefault="00123EAC" w:rsidP="00D02410">
            <w:pPr>
              <w:rPr>
                <w:sz w:val="18"/>
                <w:szCs w:val="18"/>
              </w:rPr>
            </w:pPr>
          </w:p>
        </w:tc>
        <w:tc>
          <w:tcPr>
            <w:tcW w:w="527" w:type="dxa"/>
            <w:shd w:val="clear" w:color="auto" w:fill="D9D9D9" w:themeFill="background1" w:themeFillShade="D9"/>
          </w:tcPr>
          <w:p w14:paraId="038A2633" w14:textId="77777777" w:rsidR="00123EAC" w:rsidRPr="00592C02" w:rsidRDefault="00123EAC" w:rsidP="00D02410">
            <w:pPr>
              <w:rPr>
                <w:sz w:val="18"/>
                <w:szCs w:val="18"/>
              </w:rPr>
            </w:pPr>
            <w:r w:rsidRPr="00592C02">
              <w:rPr>
                <w:sz w:val="18"/>
                <w:szCs w:val="18"/>
              </w:rPr>
              <w:t>M</w:t>
            </w:r>
          </w:p>
        </w:tc>
        <w:tc>
          <w:tcPr>
            <w:tcW w:w="658" w:type="dxa"/>
            <w:shd w:val="clear" w:color="auto" w:fill="D9D9D9" w:themeFill="background1" w:themeFillShade="D9"/>
          </w:tcPr>
          <w:p w14:paraId="65E832F7" w14:textId="77777777" w:rsidR="00123EAC" w:rsidRPr="00592C02" w:rsidRDefault="00123EAC" w:rsidP="00D02410">
            <w:pPr>
              <w:rPr>
                <w:sz w:val="18"/>
                <w:szCs w:val="18"/>
              </w:rPr>
            </w:pPr>
            <w:r w:rsidRPr="00592C02">
              <w:rPr>
                <w:sz w:val="18"/>
                <w:szCs w:val="18"/>
              </w:rPr>
              <w:t>N/A</w:t>
            </w:r>
          </w:p>
        </w:tc>
        <w:tc>
          <w:tcPr>
            <w:tcW w:w="1801" w:type="dxa"/>
            <w:shd w:val="clear" w:color="auto" w:fill="D9D9D9" w:themeFill="background1" w:themeFillShade="D9"/>
          </w:tcPr>
          <w:p w14:paraId="17F80FAA" w14:textId="77777777" w:rsidR="00123EAC" w:rsidRDefault="00123EAC" w:rsidP="00D02410">
            <w:r>
              <w:t>Will add it to the Action column.</w:t>
            </w:r>
          </w:p>
          <w:p w14:paraId="227DAFBF" w14:textId="77777777" w:rsidR="00123EAC" w:rsidRPr="00592C02" w:rsidRDefault="00123EAC" w:rsidP="00D02410"/>
        </w:tc>
        <w:tc>
          <w:tcPr>
            <w:tcW w:w="613" w:type="dxa"/>
            <w:shd w:val="clear" w:color="auto" w:fill="D9D9D9" w:themeFill="background1" w:themeFillShade="D9"/>
          </w:tcPr>
          <w:p w14:paraId="4ACBF4B3" w14:textId="77777777" w:rsidR="00123EAC" w:rsidRPr="00592C02" w:rsidRDefault="00123EAC" w:rsidP="00D02410">
            <w:pPr>
              <w:rPr>
                <w:sz w:val="18"/>
                <w:szCs w:val="18"/>
              </w:rPr>
            </w:pPr>
            <w:r w:rsidRPr="00592C02">
              <w:rPr>
                <w:sz w:val="18"/>
                <w:szCs w:val="18"/>
              </w:rPr>
              <w:t>N/A</w:t>
            </w:r>
          </w:p>
        </w:tc>
        <w:tc>
          <w:tcPr>
            <w:tcW w:w="687" w:type="dxa"/>
            <w:shd w:val="clear" w:color="auto" w:fill="D9D9D9" w:themeFill="background1" w:themeFillShade="D9"/>
          </w:tcPr>
          <w:p w14:paraId="0D77475B" w14:textId="77777777" w:rsidR="00123EAC" w:rsidRPr="00592C02" w:rsidRDefault="00123EAC" w:rsidP="00D02410">
            <w:pPr>
              <w:rPr>
                <w:sz w:val="18"/>
                <w:szCs w:val="18"/>
              </w:rPr>
            </w:pPr>
            <w:r w:rsidRPr="00592C02">
              <w:rPr>
                <w:sz w:val="18"/>
                <w:szCs w:val="18"/>
              </w:rPr>
              <w:t>N/A</w:t>
            </w:r>
          </w:p>
        </w:tc>
        <w:tc>
          <w:tcPr>
            <w:tcW w:w="621" w:type="dxa"/>
            <w:shd w:val="clear" w:color="auto" w:fill="D9D9D9" w:themeFill="background1" w:themeFillShade="D9"/>
          </w:tcPr>
          <w:p w14:paraId="33F916BF" w14:textId="77777777" w:rsidR="00123EAC" w:rsidRPr="00592C02" w:rsidRDefault="00123EAC" w:rsidP="00D02410">
            <w:pPr>
              <w:rPr>
                <w:sz w:val="18"/>
                <w:szCs w:val="18"/>
              </w:rPr>
            </w:pPr>
            <w:r w:rsidRPr="00592C02">
              <w:rPr>
                <w:sz w:val="18"/>
                <w:szCs w:val="18"/>
              </w:rPr>
              <w:t>2000</w:t>
            </w:r>
          </w:p>
        </w:tc>
      </w:tr>
      <w:tr w:rsidR="00123EAC" w:rsidRPr="00592C02" w14:paraId="1FC36450" w14:textId="77777777" w:rsidTr="00D02410">
        <w:trPr>
          <w:trHeight w:val="159"/>
        </w:trPr>
        <w:tc>
          <w:tcPr>
            <w:tcW w:w="772" w:type="dxa"/>
            <w:shd w:val="clear" w:color="auto" w:fill="DAEEF3" w:themeFill="accent5" w:themeFillTint="33"/>
          </w:tcPr>
          <w:p w14:paraId="3CCD762F" w14:textId="77777777" w:rsidR="00123EAC" w:rsidRPr="00592C02" w:rsidRDefault="00123EAC" w:rsidP="00D02410">
            <w:r w:rsidRPr="00592C02">
              <w:t>Sender</w:t>
            </w:r>
          </w:p>
        </w:tc>
        <w:tc>
          <w:tcPr>
            <w:tcW w:w="1890" w:type="dxa"/>
            <w:shd w:val="clear" w:color="auto" w:fill="DAEEF3" w:themeFill="accent5" w:themeFillTint="33"/>
          </w:tcPr>
          <w:p w14:paraId="313BCE27" w14:textId="77777777" w:rsidR="00123EAC" w:rsidRPr="00592C02" w:rsidRDefault="00123EAC" w:rsidP="00D02410">
            <w:r>
              <w:t xml:space="preserve">From notification </w:t>
            </w:r>
            <w:proofErr w:type="spellStart"/>
            <w:proofErr w:type="gramStart"/>
            <w:r>
              <w:t>template.Actions</w:t>
            </w:r>
            <w:proofErr w:type="spellEnd"/>
            <w:proofErr w:type="gramEnd"/>
          </w:p>
          <w:p w14:paraId="5E608947" w14:textId="77777777" w:rsidR="00123EAC" w:rsidRPr="00592C02" w:rsidRDefault="00123EAC" w:rsidP="00D02410">
            <w:r w:rsidRPr="00592C02">
              <w:rPr>
                <w:color w:val="E36C0A" w:themeColor="accent6" w:themeShade="BF"/>
                <w:sz w:val="18"/>
                <w:szCs w:val="18"/>
              </w:rPr>
              <w:t>Will be shown if action type is SMS</w:t>
            </w:r>
          </w:p>
        </w:tc>
        <w:tc>
          <w:tcPr>
            <w:tcW w:w="679" w:type="dxa"/>
            <w:shd w:val="clear" w:color="auto" w:fill="DAEEF3" w:themeFill="accent5" w:themeFillTint="33"/>
          </w:tcPr>
          <w:p w14:paraId="387F6433" w14:textId="77777777" w:rsidR="00123EAC" w:rsidRPr="00592C02" w:rsidRDefault="00123EAC" w:rsidP="00D02410">
            <w:pPr>
              <w:rPr>
                <w:sz w:val="18"/>
                <w:szCs w:val="18"/>
              </w:rPr>
            </w:pPr>
            <w:r w:rsidRPr="00592C02">
              <w:rPr>
                <w:sz w:val="18"/>
                <w:szCs w:val="18"/>
              </w:rPr>
              <w:t>Input text</w:t>
            </w:r>
          </w:p>
        </w:tc>
        <w:tc>
          <w:tcPr>
            <w:tcW w:w="748" w:type="dxa"/>
            <w:shd w:val="clear" w:color="auto" w:fill="DAEEF3" w:themeFill="accent5" w:themeFillTint="33"/>
          </w:tcPr>
          <w:p w14:paraId="0A33D897" w14:textId="77777777" w:rsidR="00123EAC" w:rsidRPr="00592C02" w:rsidRDefault="00123EAC" w:rsidP="00D02410">
            <w:pPr>
              <w:rPr>
                <w:sz w:val="18"/>
                <w:szCs w:val="18"/>
              </w:rPr>
            </w:pPr>
            <w:r w:rsidRPr="00592C02">
              <w:rPr>
                <w:sz w:val="18"/>
                <w:szCs w:val="18"/>
              </w:rPr>
              <w:t>String</w:t>
            </w:r>
          </w:p>
        </w:tc>
        <w:tc>
          <w:tcPr>
            <w:tcW w:w="627" w:type="dxa"/>
            <w:shd w:val="clear" w:color="auto" w:fill="DAEEF3" w:themeFill="accent5" w:themeFillTint="33"/>
          </w:tcPr>
          <w:p w14:paraId="0208C717" w14:textId="77777777" w:rsidR="00123EAC" w:rsidRPr="00592C02" w:rsidRDefault="00123EAC" w:rsidP="00D02410">
            <w:pPr>
              <w:rPr>
                <w:sz w:val="18"/>
                <w:szCs w:val="18"/>
              </w:rPr>
            </w:pPr>
            <w:r w:rsidRPr="00592C02">
              <w:rPr>
                <w:sz w:val="18"/>
                <w:szCs w:val="18"/>
              </w:rPr>
              <w:t>Y</w:t>
            </w:r>
          </w:p>
        </w:tc>
        <w:tc>
          <w:tcPr>
            <w:tcW w:w="527" w:type="dxa"/>
            <w:shd w:val="clear" w:color="auto" w:fill="DAEEF3" w:themeFill="accent5" w:themeFillTint="33"/>
          </w:tcPr>
          <w:p w14:paraId="25CA739B" w14:textId="77777777" w:rsidR="00123EAC" w:rsidRPr="00592C02" w:rsidRDefault="00123EAC" w:rsidP="00D02410">
            <w:pPr>
              <w:rPr>
                <w:sz w:val="18"/>
                <w:szCs w:val="18"/>
              </w:rPr>
            </w:pPr>
            <w:r w:rsidRPr="00592C02">
              <w:rPr>
                <w:sz w:val="18"/>
                <w:szCs w:val="18"/>
              </w:rPr>
              <w:t>M</w:t>
            </w:r>
          </w:p>
        </w:tc>
        <w:tc>
          <w:tcPr>
            <w:tcW w:w="658" w:type="dxa"/>
            <w:shd w:val="clear" w:color="auto" w:fill="DAEEF3" w:themeFill="accent5" w:themeFillTint="33"/>
          </w:tcPr>
          <w:p w14:paraId="62C1C844" w14:textId="77777777" w:rsidR="00123EAC" w:rsidRPr="00592C02" w:rsidRDefault="00123EAC" w:rsidP="00D02410">
            <w:pPr>
              <w:rPr>
                <w:sz w:val="18"/>
                <w:szCs w:val="18"/>
              </w:rPr>
            </w:pPr>
            <w:r w:rsidRPr="00592C02">
              <w:rPr>
                <w:sz w:val="18"/>
                <w:szCs w:val="18"/>
              </w:rPr>
              <w:t>N/A</w:t>
            </w:r>
          </w:p>
        </w:tc>
        <w:tc>
          <w:tcPr>
            <w:tcW w:w="1801" w:type="dxa"/>
            <w:shd w:val="clear" w:color="auto" w:fill="DAEEF3" w:themeFill="accent5" w:themeFillTint="33"/>
          </w:tcPr>
          <w:p w14:paraId="3F2CCA12" w14:textId="77777777" w:rsidR="00123EAC" w:rsidRDefault="00123EAC" w:rsidP="00D02410">
            <w:r>
              <w:t>Will add it to the Action column.</w:t>
            </w:r>
          </w:p>
          <w:p w14:paraId="3450E790" w14:textId="77777777" w:rsidR="00123EAC" w:rsidRPr="00592C02" w:rsidRDefault="00123EAC" w:rsidP="00D02410"/>
        </w:tc>
        <w:tc>
          <w:tcPr>
            <w:tcW w:w="613" w:type="dxa"/>
            <w:shd w:val="clear" w:color="auto" w:fill="DAEEF3" w:themeFill="accent5" w:themeFillTint="33"/>
          </w:tcPr>
          <w:p w14:paraId="1ED03CAE" w14:textId="77777777" w:rsidR="00123EAC" w:rsidRPr="00592C02" w:rsidRDefault="00123EAC" w:rsidP="00D02410">
            <w:pPr>
              <w:rPr>
                <w:sz w:val="18"/>
                <w:szCs w:val="18"/>
              </w:rPr>
            </w:pPr>
            <w:r w:rsidRPr="00592C02">
              <w:rPr>
                <w:sz w:val="18"/>
                <w:szCs w:val="18"/>
              </w:rPr>
              <w:t>N/A</w:t>
            </w:r>
          </w:p>
        </w:tc>
        <w:tc>
          <w:tcPr>
            <w:tcW w:w="687" w:type="dxa"/>
            <w:shd w:val="clear" w:color="auto" w:fill="DAEEF3" w:themeFill="accent5" w:themeFillTint="33"/>
          </w:tcPr>
          <w:p w14:paraId="35B4AFFC" w14:textId="77777777" w:rsidR="00123EAC" w:rsidRPr="00592C02" w:rsidRDefault="00123EAC" w:rsidP="00D02410">
            <w:pPr>
              <w:rPr>
                <w:sz w:val="18"/>
                <w:szCs w:val="18"/>
              </w:rPr>
            </w:pPr>
            <w:r w:rsidRPr="00592C02">
              <w:rPr>
                <w:sz w:val="18"/>
                <w:szCs w:val="18"/>
              </w:rPr>
              <w:t>N/A</w:t>
            </w:r>
          </w:p>
        </w:tc>
        <w:tc>
          <w:tcPr>
            <w:tcW w:w="621" w:type="dxa"/>
            <w:shd w:val="clear" w:color="auto" w:fill="DAEEF3" w:themeFill="accent5" w:themeFillTint="33"/>
          </w:tcPr>
          <w:p w14:paraId="6FD0290A" w14:textId="77777777" w:rsidR="00123EAC" w:rsidRPr="00592C02" w:rsidRDefault="00123EAC" w:rsidP="00D02410">
            <w:pPr>
              <w:rPr>
                <w:sz w:val="18"/>
                <w:szCs w:val="18"/>
              </w:rPr>
            </w:pPr>
            <w:r w:rsidRPr="00592C02">
              <w:rPr>
                <w:sz w:val="18"/>
                <w:szCs w:val="18"/>
              </w:rPr>
              <w:t>50</w:t>
            </w:r>
          </w:p>
        </w:tc>
      </w:tr>
      <w:tr w:rsidR="00123EAC" w:rsidRPr="00592C02" w14:paraId="1D685A63" w14:textId="77777777" w:rsidTr="00D02410">
        <w:trPr>
          <w:trHeight w:val="159"/>
        </w:trPr>
        <w:tc>
          <w:tcPr>
            <w:tcW w:w="772" w:type="dxa"/>
            <w:shd w:val="clear" w:color="auto" w:fill="DAEEF3" w:themeFill="accent5" w:themeFillTint="33"/>
          </w:tcPr>
          <w:p w14:paraId="25EC1852" w14:textId="77777777" w:rsidR="00123EAC" w:rsidRPr="00592C02" w:rsidRDefault="00123EAC" w:rsidP="00D02410">
            <w:r w:rsidRPr="00592C02">
              <w:t>SMS Type</w:t>
            </w:r>
          </w:p>
        </w:tc>
        <w:tc>
          <w:tcPr>
            <w:tcW w:w="1890" w:type="dxa"/>
            <w:shd w:val="clear" w:color="auto" w:fill="DAEEF3" w:themeFill="accent5" w:themeFillTint="33"/>
          </w:tcPr>
          <w:p w14:paraId="6D6DD1A9" w14:textId="77777777" w:rsidR="00123EAC" w:rsidRPr="00592C02" w:rsidRDefault="00123EAC" w:rsidP="00D02410">
            <w:r>
              <w:t xml:space="preserve">From notification </w:t>
            </w:r>
            <w:proofErr w:type="spellStart"/>
            <w:proofErr w:type="gramStart"/>
            <w:r>
              <w:t>template.Actions</w:t>
            </w:r>
            <w:proofErr w:type="spellEnd"/>
            <w:proofErr w:type="gramEnd"/>
          </w:p>
          <w:p w14:paraId="2911325D" w14:textId="77777777" w:rsidR="00123EAC" w:rsidRPr="00592C02" w:rsidRDefault="00123EAC" w:rsidP="00D02410">
            <w:proofErr w:type="gramStart"/>
            <w:r w:rsidRPr="00592C02">
              <w:lastRenderedPageBreak/>
              <w:t>1:Normal</w:t>
            </w:r>
            <w:proofErr w:type="gramEnd"/>
            <w:r w:rsidRPr="00592C02">
              <w:t xml:space="preserve"> , 2:Flash</w:t>
            </w:r>
          </w:p>
          <w:p w14:paraId="13C5D7E7" w14:textId="77777777" w:rsidR="00123EAC" w:rsidRPr="00592C02" w:rsidRDefault="00123EAC" w:rsidP="00D02410">
            <w:r w:rsidRPr="00592C02">
              <w:rPr>
                <w:color w:val="E36C0A" w:themeColor="accent6" w:themeShade="BF"/>
                <w:sz w:val="18"/>
                <w:szCs w:val="18"/>
              </w:rPr>
              <w:t>Will be shown if action type is SMS</w:t>
            </w:r>
          </w:p>
        </w:tc>
        <w:tc>
          <w:tcPr>
            <w:tcW w:w="679" w:type="dxa"/>
            <w:shd w:val="clear" w:color="auto" w:fill="DAEEF3" w:themeFill="accent5" w:themeFillTint="33"/>
          </w:tcPr>
          <w:p w14:paraId="27F882A6" w14:textId="77777777" w:rsidR="00123EAC" w:rsidRPr="00592C02" w:rsidRDefault="00123EAC" w:rsidP="00D02410">
            <w:pPr>
              <w:rPr>
                <w:sz w:val="18"/>
                <w:szCs w:val="18"/>
              </w:rPr>
            </w:pPr>
            <w:proofErr w:type="spellStart"/>
            <w:r w:rsidRPr="00592C02">
              <w:rPr>
                <w:sz w:val="18"/>
                <w:szCs w:val="18"/>
              </w:rPr>
              <w:lastRenderedPageBreak/>
              <w:t>radion</w:t>
            </w:r>
            <w:proofErr w:type="spellEnd"/>
          </w:p>
        </w:tc>
        <w:tc>
          <w:tcPr>
            <w:tcW w:w="748" w:type="dxa"/>
            <w:shd w:val="clear" w:color="auto" w:fill="DAEEF3" w:themeFill="accent5" w:themeFillTint="33"/>
          </w:tcPr>
          <w:p w14:paraId="03B8E9F5" w14:textId="77777777" w:rsidR="00123EAC" w:rsidRPr="00592C02" w:rsidRDefault="00123EAC" w:rsidP="00D02410">
            <w:pPr>
              <w:rPr>
                <w:sz w:val="18"/>
                <w:szCs w:val="18"/>
              </w:rPr>
            </w:pPr>
            <w:r w:rsidRPr="00592C02">
              <w:rPr>
                <w:sz w:val="18"/>
                <w:szCs w:val="18"/>
              </w:rPr>
              <w:t>select</w:t>
            </w:r>
          </w:p>
        </w:tc>
        <w:tc>
          <w:tcPr>
            <w:tcW w:w="627" w:type="dxa"/>
            <w:shd w:val="clear" w:color="auto" w:fill="DAEEF3" w:themeFill="accent5" w:themeFillTint="33"/>
          </w:tcPr>
          <w:p w14:paraId="67F412B3" w14:textId="77777777" w:rsidR="00123EAC" w:rsidRPr="00592C02" w:rsidRDefault="00123EAC" w:rsidP="00D02410">
            <w:pPr>
              <w:rPr>
                <w:sz w:val="18"/>
                <w:szCs w:val="18"/>
              </w:rPr>
            </w:pPr>
            <w:r w:rsidRPr="00592C02">
              <w:rPr>
                <w:sz w:val="18"/>
                <w:szCs w:val="18"/>
              </w:rPr>
              <w:t>Y</w:t>
            </w:r>
          </w:p>
        </w:tc>
        <w:tc>
          <w:tcPr>
            <w:tcW w:w="527" w:type="dxa"/>
            <w:shd w:val="clear" w:color="auto" w:fill="DAEEF3" w:themeFill="accent5" w:themeFillTint="33"/>
          </w:tcPr>
          <w:p w14:paraId="197E4DCC" w14:textId="77777777" w:rsidR="00123EAC" w:rsidRPr="00592C02" w:rsidRDefault="00123EAC" w:rsidP="00D02410">
            <w:pPr>
              <w:rPr>
                <w:sz w:val="18"/>
                <w:szCs w:val="18"/>
              </w:rPr>
            </w:pPr>
            <w:r w:rsidRPr="00592C02">
              <w:rPr>
                <w:sz w:val="18"/>
                <w:szCs w:val="18"/>
              </w:rPr>
              <w:t>M</w:t>
            </w:r>
          </w:p>
        </w:tc>
        <w:tc>
          <w:tcPr>
            <w:tcW w:w="658" w:type="dxa"/>
            <w:shd w:val="clear" w:color="auto" w:fill="DAEEF3" w:themeFill="accent5" w:themeFillTint="33"/>
          </w:tcPr>
          <w:p w14:paraId="1D7B4CC0" w14:textId="77777777" w:rsidR="00123EAC" w:rsidRPr="00592C02" w:rsidRDefault="00123EAC" w:rsidP="00D02410">
            <w:pPr>
              <w:rPr>
                <w:sz w:val="18"/>
                <w:szCs w:val="18"/>
              </w:rPr>
            </w:pPr>
            <w:r w:rsidRPr="00592C02">
              <w:rPr>
                <w:sz w:val="18"/>
                <w:szCs w:val="18"/>
              </w:rPr>
              <w:t>N/A</w:t>
            </w:r>
          </w:p>
        </w:tc>
        <w:tc>
          <w:tcPr>
            <w:tcW w:w="1801" w:type="dxa"/>
            <w:shd w:val="clear" w:color="auto" w:fill="DAEEF3" w:themeFill="accent5" w:themeFillTint="33"/>
          </w:tcPr>
          <w:p w14:paraId="1E3C19B9" w14:textId="77777777" w:rsidR="00123EAC" w:rsidRDefault="00123EAC" w:rsidP="00D02410">
            <w:r>
              <w:t>Will add it to the Action column.</w:t>
            </w:r>
          </w:p>
          <w:p w14:paraId="02B39BFD" w14:textId="77777777" w:rsidR="00123EAC" w:rsidRPr="00592C02" w:rsidRDefault="00123EAC" w:rsidP="00D02410"/>
        </w:tc>
        <w:tc>
          <w:tcPr>
            <w:tcW w:w="613" w:type="dxa"/>
            <w:shd w:val="clear" w:color="auto" w:fill="DAEEF3" w:themeFill="accent5" w:themeFillTint="33"/>
          </w:tcPr>
          <w:p w14:paraId="3F73DADA" w14:textId="77777777" w:rsidR="00123EAC" w:rsidRPr="00592C02" w:rsidRDefault="00123EAC" w:rsidP="00D02410">
            <w:pPr>
              <w:rPr>
                <w:sz w:val="18"/>
                <w:szCs w:val="18"/>
              </w:rPr>
            </w:pPr>
            <w:r w:rsidRPr="00592C02">
              <w:rPr>
                <w:sz w:val="18"/>
                <w:szCs w:val="18"/>
              </w:rPr>
              <w:lastRenderedPageBreak/>
              <w:t>N/A</w:t>
            </w:r>
          </w:p>
        </w:tc>
        <w:tc>
          <w:tcPr>
            <w:tcW w:w="687" w:type="dxa"/>
            <w:shd w:val="clear" w:color="auto" w:fill="DAEEF3" w:themeFill="accent5" w:themeFillTint="33"/>
          </w:tcPr>
          <w:p w14:paraId="5A9FC1E6" w14:textId="77777777" w:rsidR="00123EAC" w:rsidRPr="00592C02" w:rsidRDefault="00123EAC" w:rsidP="00D02410">
            <w:pPr>
              <w:rPr>
                <w:sz w:val="18"/>
                <w:szCs w:val="18"/>
              </w:rPr>
            </w:pPr>
            <w:r w:rsidRPr="00592C02">
              <w:rPr>
                <w:sz w:val="18"/>
                <w:szCs w:val="18"/>
              </w:rPr>
              <w:t>N/A</w:t>
            </w:r>
          </w:p>
        </w:tc>
        <w:tc>
          <w:tcPr>
            <w:tcW w:w="621" w:type="dxa"/>
            <w:shd w:val="clear" w:color="auto" w:fill="DAEEF3" w:themeFill="accent5" w:themeFillTint="33"/>
          </w:tcPr>
          <w:p w14:paraId="3DDE8A31" w14:textId="77777777" w:rsidR="00123EAC" w:rsidRPr="00592C02" w:rsidRDefault="00123EAC" w:rsidP="00D02410">
            <w:pPr>
              <w:rPr>
                <w:sz w:val="18"/>
                <w:szCs w:val="18"/>
              </w:rPr>
            </w:pPr>
            <w:r w:rsidRPr="00592C02">
              <w:rPr>
                <w:sz w:val="18"/>
                <w:szCs w:val="18"/>
              </w:rPr>
              <w:t>N/A</w:t>
            </w:r>
          </w:p>
        </w:tc>
      </w:tr>
      <w:tr w:rsidR="00123EAC" w:rsidRPr="00592C02" w14:paraId="1A7A1690" w14:textId="77777777" w:rsidTr="00D02410">
        <w:trPr>
          <w:trHeight w:val="159"/>
        </w:trPr>
        <w:tc>
          <w:tcPr>
            <w:tcW w:w="772" w:type="dxa"/>
            <w:shd w:val="clear" w:color="auto" w:fill="DAEEF3" w:themeFill="accent5" w:themeFillTint="33"/>
          </w:tcPr>
          <w:p w14:paraId="4760409C" w14:textId="77777777" w:rsidR="00123EAC" w:rsidRPr="00592C02" w:rsidRDefault="00123EAC" w:rsidP="00D02410">
            <w:r w:rsidRPr="00592C02">
              <w:t xml:space="preserve">SMS </w:t>
            </w:r>
            <w:r>
              <w:t>Body</w:t>
            </w:r>
          </w:p>
        </w:tc>
        <w:tc>
          <w:tcPr>
            <w:tcW w:w="1890" w:type="dxa"/>
            <w:shd w:val="clear" w:color="auto" w:fill="DAEEF3" w:themeFill="accent5" w:themeFillTint="33"/>
          </w:tcPr>
          <w:p w14:paraId="529B86CC" w14:textId="77777777" w:rsidR="00123EAC" w:rsidRPr="00592C02" w:rsidRDefault="00123EAC" w:rsidP="00D02410">
            <w:proofErr w:type="spellStart"/>
            <w:r w:rsidRPr="00592C02">
              <w:t>notifications_</w:t>
            </w:r>
            <w:proofErr w:type="gramStart"/>
            <w:r w:rsidRPr="00592C02">
              <w:t>temp</w:t>
            </w:r>
            <w:r>
              <w:t>.Actions</w:t>
            </w:r>
            <w:proofErr w:type="spellEnd"/>
            <w:proofErr w:type="gramEnd"/>
          </w:p>
          <w:p w14:paraId="338F300E" w14:textId="77777777" w:rsidR="00123EAC" w:rsidRPr="00592C02" w:rsidRDefault="00123EAC" w:rsidP="00D02410">
            <w:r w:rsidRPr="00592C02">
              <w:rPr>
                <w:color w:val="E36C0A" w:themeColor="accent6" w:themeShade="BF"/>
                <w:sz w:val="18"/>
                <w:szCs w:val="18"/>
              </w:rPr>
              <w:t>Will be shown if action type is SMS</w:t>
            </w:r>
          </w:p>
        </w:tc>
        <w:tc>
          <w:tcPr>
            <w:tcW w:w="679" w:type="dxa"/>
            <w:shd w:val="clear" w:color="auto" w:fill="DAEEF3" w:themeFill="accent5" w:themeFillTint="33"/>
          </w:tcPr>
          <w:p w14:paraId="17334ACD" w14:textId="77777777" w:rsidR="00123EAC" w:rsidRPr="00592C02" w:rsidRDefault="00123EAC" w:rsidP="00D02410">
            <w:pPr>
              <w:rPr>
                <w:sz w:val="18"/>
                <w:szCs w:val="18"/>
              </w:rPr>
            </w:pPr>
            <w:r w:rsidRPr="00592C02">
              <w:rPr>
                <w:sz w:val="18"/>
                <w:szCs w:val="18"/>
              </w:rPr>
              <w:t>Text area</w:t>
            </w:r>
          </w:p>
        </w:tc>
        <w:tc>
          <w:tcPr>
            <w:tcW w:w="748" w:type="dxa"/>
            <w:shd w:val="clear" w:color="auto" w:fill="DAEEF3" w:themeFill="accent5" w:themeFillTint="33"/>
          </w:tcPr>
          <w:p w14:paraId="25C9596A" w14:textId="77777777" w:rsidR="00123EAC" w:rsidRPr="00592C02" w:rsidRDefault="00123EAC" w:rsidP="00D02410">
            <w:pPr>
              <w:rPr>
                <w:sz w:val="18"/>
                <w:szCs w:val="18"/>
              </w:rPr>
            </w:pPr>
            <w:r w:rsidRPr="00592C02">
              <w:rPr>
                <w:sz w:val="18"/>
                <w:szCs w:val="18"/>
              </w:rPr>
              <w:t>String</w:t>
            </w:r>
          </w:p>
        </w:tc>
        <w:tc>
          <w:tcPr>
            <w:tcW w:w="627" w:type="dxa"/>
            <w:shd w:val="clear" w:color="auto" w:fill="DAEEF3" w:themeFill="accent5" w:themeFillTint="33"/>
          </w:tcPr>
          <w:p w14:paraId="3878012A" w14:textId="77777777" w:rsidR="00123EAC" w:rsidRPr="00592C02" w:rsidRDefault="00123EAC" w:rsidP="00D02410">
            <w:pPr>
              <w:rPr>
                <w:sz w:val="18"/>
                <w:szCs w:val="18"/>
              </w:rPr>
            </w:pPr>
            <w:r w:rsidRPr="00592C02">
              <w:rPr>
                <w:sz w:val="18"/>
                <w:szCs w:val="18"/>
              </w:rPr>
              <w:t>Y</w:t>
            </w:r>
          </w:p>
          <w:p w14:paraId="6ED170F0" w14:textId="77777777" w:rsidR="00123EAC" w:rsidRPr="00592C02" w:rsidRDefault="00123EAC" w:rsidP="00D02410">
            <w:pPr>
              <w:rPr>
                <w:sz w:val="18"/>
                <w:szCs w:val="18"/>
              </w:rPr>
            </w:pPr>
          </w:p>
          <w:p w14:paraId="73E6885E" w14:textId="77777777" w:rsidR="00123EAC" w:rsidRPr="00592C02" w:rsidRDefault="00123EAC" w:rsidP="00D02410">
            <w:pPr>
              <w:rPr>
                <w:sz w:val="18"/>
                <w:szCs w:val="18"/>
              </w:rPr>
            </w:pPr>
          </w:p>
          <w:p w14:paraId="6E0A6E9D" w14:textId="77777777" w:rsidR="00123EAC" w:rsidRPr="00592C02" w:rsidRDefault="00123EAC" w:rsidP="00D02410">
            <w:pPr>
              <w:rPr>
                <w:sz w:val="18"/>
                <w:szCs w:val="18"/>
              </w:rPr>
            </w:pPr>
          </w:p>
        </w:tc>
        <w:tc>
          <w:tcPr>
            <w:tcW w:w="527" w:type="dxa"/>
            <w:shd w:val="clear" w:color="auto" w:fill="DAEEF3" w:themeFill="accent5" w:themeFillTint="33"/>
          </w:tcPr>
          <w:p w14:paraId="21426F9A" w14:textId="77777777" w:rsidR="00123EAC" w:rsidRPr="00592C02" w:rsidRDefault="00123EAC" w:rsidP="00D02410">
            <w:pPr>
              <w:rPr>
                <w:sz w:val="18"/>
                <w:szCs w:val="18"/>
              </w:rPr>
            </w:pPr>
            <w:r w:rsidRPr="00592C02">
              <w:rPr>
                <w:sz w:val="18"/>
                <w:szCs w:val="18"/>
              </w:rPr>
              <w:t>M</w:t>
            </w:r>
          </w:p>
        </w:tc>
        <w:tc>
          <w:tcPr>
            <w:tcW w:w="658" w:type="dxa"/>
            <w:shd w:val="clear" w:color="auto" w:fill="DAEEF3" w:themeFill="accent5" w:themeFillTint="33"/>
          </w:tcPr>
          <w:p w14:paraId="0CC03673" w14:textId="77777777" w:rsidR="00123EAC" w:rsidRPr="00592C02" w:rsidRDefault="00123EAC" w:rsidP="00D02410">
            <w:pPr>
              <w:rPr>
                <w:sz w:val="18"/>
                <w:szCs w:val="18"/>
              </w:rPr>
            </w:pPr>
            <w:r w:rsidRPr="00592C02">
              <w:rPr>
                <w:sz w:val="18"/>
                <w:szCs w:val="18"/>
              </w:rPr>
              <w:t>N/A</w:t>
            </w:r>
          </w:p>
        </w:tc>
        <w:tc>
          <w:tcPr>
            <w:tcW w:w="1801" w:type="dxa"/>
            <w:shd w:val="clear" w:color="auto" w:fill="DAEEF3" w:themeFill="accent5" w:themeFillTint="33"/>
          </w:tcPr>
          <w:p w14:paraId="44F5828A" w14:textId="77777777" w:rsidR="00123EAC" w:rsidRDefault="00123EAC" w:rsidP="00D02410">
            <w:r>
              <w:t>Will add it to the Action column.</w:t>
            </w:r>
          </w:p>
          <w:p w14:paraId="199DBAC8" w14:textId="77777777" w:rsidR="00123EAC" w:rsidRPr="00592C02" w:rsidRDefault="00123EAC" w:rsidP="00D02410"/>
        </w:tc>
        <w:tc>
          <w:tcPr>
            <w:tcW w:w="613" w:type="dxa"/>
            <w:shd w:val="clear" w:color="auto" w:fill="DAEEF3" w:themeFill="accent5" w:themeFillTint="33"/>
          </w:tcPr>
          <w:p w14:paraId="53134B8B" w14:textId="77777777" w:rsidR="00123EAC" w:rsidRPr="00592C02" w:rsidRDefault="00123EAC" w:rsidP="00D02410">
            <w:pPr>
              <w:rPr>
                <w:sz w:val="18"/>
                <w:szCs w:val="18"/>
              </w:rPr>
            </w:pPr>
            <w:r w:rsidRPr="00592C02">
              <w:rPr>
                <w:sz w:val="18"/>
                <w:szCs w:val="18"/>
              </w:rPr>
              <w:t>N/A</w:t>
            </w:r>
          </w:p>
        </w:tc>
        <w:tc>
          <w:tcPr>
            <w:tcW w:w="687" w:type="dxa"/>
            <w:shd w:val="clear" w:color="auto" w:fill="DAEEF3" w:themeFill="accent5" w:themeFillTint="33"/>
          </w:tcPr>
          <w:p w14:paraId="2645F8E0" w14:textId="77777777" w:rsidR="00123EAC" w:rsidRPr="00592C02" w:rsidRDefault="00123EAC" w:rsidP="00D02410">
            <w:pPr>
              <w:rPr>
                <w:sz w:val="18"/>
                <w:szCs w:val="18"/>
              </w:rPr>
            </w:pPr>
            <w:r w:rsidRPr="00592C02">
              <w:rPr>
                <w:sz w:val="18"/>
                <w:szCs w:val="18"/>
              </w:rPr>
              <w:t>N/A</w:t>
            </w:r>
          </w:p>
        </w:tc>
        <w:tc>
          <w:tcPr>
            <w:tcW w:w="621" w:type="dxa"/>
            <w:shd w:val="clear" w:color="auto" w:fill="DAEEF3" w:themeFill="accent5" w:themeFillTint="33"/>
          </w:tcPr>
          <w:p w14:paraId="656979FF" w14:textId="77777777" w:rsidR="00123EAC" w:rsidRPr="00592C02" w:rsidRDefault="00123EAC" w:rsidP="00D02410">
            <w:pPr>
              <w:rPr>
                <w:sz w:val="18"/>
                <w:szCs w:val="18"/>
              </w:rPr>
            </w:pPr>
            <w:r w:rsidRPr="00592C02">
              <w:rPr>
                <w:sz w:val="18"/>
                <w:szCs w:val="18"/>
              </w:rPr>
              <w:t>255</w:t>
            </w:r>
          </w:p>
        </w:tc>
      </w:tr>
      <w:tr w:rsidR="00123EAC" w:rsidRPr="00592C02" w14:paraId="0DF5B029" w14:textId="77777777" w:rsidTr="00D02410">
        <w:trPr>
          <w:trHeight w:val="159"/>
        </w:trPr>
        <w:tc>
          <w:tcPr>
            <w:tcW w:w="772" w:type="dxa"/>
            <w:shd w:val="clear" w:color="auto" w:fill="FBD4B4" w:themeFill="accent6" w:themeFillTint="66"/>
          </w:tcPr>
          <w:p w14:paraId="58C04D81" w14:textId="77777777" w:rsidR="00123EAC" w:rsidRPr="00592C02" w:rsidRDefault="00123EAC" w:rsidP="00D02410">
            <w:r w:rsidRPr="00592C02">
              <w:t>URL</w:t>
            </w:r>
          </w:p>
        </w:tc>
        <w:tc>
          <w:tcPr>
            <w:tcW w:w="1890" w:type="dxa"/>
            <w:shd w:val="clear" w:color="auto" w:fill="FBD4B4" w:themeFill="accent6" w:themeFillTint="66"/>
          </w:tcPr>
          <w:p w14:paraId="646A3ABB" w14:textId="77777777" w:rsidR="00123EAC" w:rsidRPr="00592C02" w:rsidRDefault="00123EAC" w:rsidP="00D02410">
            <w:proofErr w:type="spellStart"/>
            <w:r w:rsidRPr="00592C02">
              <w:t>notifications_templates</w:t>
            </w:r>
            <w:r>
              <w:t>Actions</w:t>
            </w:r>
            <w:proofErr w:type="spellEnd"/>
          </w:p>
          <w:p w14:paraId="5A5C1536" w14:textId="77777777" w:rsidR="00123EAC" w:rsidRPr="00592C02" w:rsidRDefault="00123EAC" w:rsidP="00D02410">
            <w:r w:rsidRPr="00592C02">
              <w:rPr>
                <w:color w:val="E36C0A" w:themeColor="accent6" w:themeShade="BF"/>
                <w:sz w:val="18"/>
                <w:szCs w:val="18"/>
              </w:rPr>
              <w:t>Will be shown if action type is HTTP Rest</w:t>
            </w:r>
            <w:r>
              <w:rPr>
                <w:color w:val="E36C0A" w:themeColor="accent6" w:themeShade="BF"/>
                <w:sz w:val="18"/>
                <w:szCs w:val="18"/>
              </w:rPr>
              <w:t xml:space="preserve"> </w:t>
            </w:r>
          </w:p>
        </w:tc>
        <w:tc>
          <w:tcPr>
            <w:tcW w:w="679" w:type="dxa"/>
            <w:shd w:val="clear" w:color="auto" w:fill="FBD4B4" w:themeFill="accent6" w:themeFillTint="66"/>
          </w:tcPr>
          <w:p w14:paraId="19A6AD6F" w14:textId="77777777" w:rsidR="00123EAC" w:rsidRPr="00592C02" w:rsidRDefault="00123EAC" w:rsidP="00D02410">
            <w:pPr>
              <w:rPr>
                <w:sz w:val="18"/>
                <w:szCs w:val="18"/>
              </w:rPr>
            </w:pPr>
            <w:r w:rsidRPr="00592C02">
              <w:rPr>
                <w:sz w:val="18"/>
                <w:szCs w:val="18"/>
              </w:rPr>
              <w:t>Input Text</w:t>
            </w:r>
          </w:p>
        </w:tc>
        <w:tc>
          <w:tcPr>
            <w:tcW w:w="748" w:type="dxa"/>
            <w:shd w:val="clear" w:color="auto" w:fill="FBD4B4" w:themeFill="accent6" w:themeFillTint="66"/>
          </w:tcPr>
          <w:p w14:paraId="2A58359F" w14:textId="77777777" w:rsidR="00123EAC" w:rsidRPr="00592C02" w:rsidRDefault="00123EAC" w:rsidP="00D02410">
            <w:pPr>
              <w:rPr>
                <w:sz w:val="18"/>
                <w:szCs w:val="18"/>
              </w:rPr>
            </w:pPr>
            <w:r w:rsidRPr="00592C02">
              <w:rPr>
                <w:sz w:val="18"/>
                <w:szCs w:val="18"/>
              </w:rPr>
              <w:t>String</w:t>
            </w:r>
          </w:p>
        </w:tc>
        <w:tc>
          <w:tcPr>
            <w:tcW w:w="627" w:type="dxa"/>
            <w:shd w:val="clear" w:color="auto" w:fill="FBD4B4" w:themeFill="accent6" w:themeFillTint="66"/>
          </w:tcPr>
          <w:p w14:paraId="150DD461" w14:textId="77777777" w:rsidR="00123EAC" w:rsidRPr="00592C02" w:rsidRDefault="00123EAC" w:rsidP="00D02410">
            <w:pPr>
              <w:rPr>
                <w:sz w:val="18"/>
                <w:szCs w:val="18"/>
              </w:rPr>
            </w:pPr>
            <w:r w:rsidRPr="00592C02">
              <w:rPr>
                <w:sz w:val="18"/>
                <w:szCs w:val="18"/>
              </w:rPr>
              <w:t>Y</w:t>
            </w:r>
          </w:p>
          <w:p w14:paraId="4E9948E1" w14:textId="77777777" w:rsidR="00123EAC" w:rsidRPr="00592C02" w:rsidRDefault="00123EAC" w:rsidP="00D02410">
            <w:pPr>
              <w:rPr>
                <w:sz w:val="18"/>
                <w:szCs w:val="18"/>
              </w:rPr>
            </w:pPr>
          </w:p>
          <w:p w14:paraId="698DD00E" w14:textId="77777777" w:rsidR="00123EAC" w:rsidRPr="00592C02" w:rsidRDefault="00123EAC" w:rsidP="00D02410">
            <w:pPr>
              <w:rPr>
                <w:sz w:val="18"/>
                <w:szCs w:val="18"/>
              </w:rPr>
            </w:pPr>
          </w:p>
          <w:p w14:paraId="00738DA5" w14:textId="77777777" w:rsidR="00123EAC" w:rsidRPr="00592C02" w:rsidRDefault="00123EAC" w:rsidP="00D02410">
            <w:pPr>
              <w:rPr>
                <w:sz w:val="18"/>
                <w:szCs w:val="18"/>
              </w:rPr>
            </w:pPr>
          </w:p>
        </w:tc>
        <w:tc>
          <w:tcPr>
            <w:tcW w:w="527" w:type="dxa"/>
            <w:shd w:val="clear" w:color="auto" w:fill="FBD4B4" w:themeFill="accent6" w:themeFillTint="66"/>
          </w:tcPr>
          <w:p w14:paraId="6C0D9D46" w14:textId="77777777" w:rsidR="00123EAC" w:rsidRPr="00592C02" w:rsidRDefault="00123EAC" w:rsidP="00D02410">
            <w:pPr>
              <w:rPr>
                <w:sz w:val="18"/>
                <w:szCs w:val="18"/>
              </w:rPr>
            </w:pPr>
            <w:r w:rsidRPr="00592C02">
              <w:rPr>
                <w:sz w:val="18"/>
                <w:szCs w:val="18"/>
              </w:rPr>
              <w:t>M</w:t>
            </w:r>
          </w:p>
        </w:tc>
        <w:tc>
          <w:tcPr>
            <w:tcW w:w="658" w:type="dxa"/>
            <w:shd w:val="clear" w:color="auto" w:fill="FBD4B4" w:themeFill="accent6" w:themeFillTint="66"/>
          </w:tcPr>
          <w:p w14:paraId="61577852" w14:textId="77777777" w:rsidR="00123EAC" w:rsidRPr="00592C02" w:rsidRDefault="00123EAC" w:rsidP="00D02410">
            <w:pPr>
              <w:rPr>
                <w:sz w:val="18"/>
                <w:szCs w:val="18"/>
              </w:rPr>
            </w:pPr>
            <w:r w:rsidRPr="00592C02">
              <w:rPr>
                <w:sz w:val="18"/>
                <w:szCs w:val="18"/>
              </w:rPr>
              <w:t>N/A</w:t>
            </w:r>
          </w:p>
        </w:tc>
        <w:tc>
          <w:tcPr>
            <w:tcW w:w="1801" w:type="dxa"/>
            <w:shd w:val="clear" w:color="auto" w:fill="FBD4B4" w:themeFill="accent6" w:themeFillTint="66"/>
          </w:tcPr>
          <w:p w14:paraId="73AFCAC3" w14:textId="77777777" w:rsidR="00123EAC" w:rsidRDefault="00123EAC" w:rsidP="00D02410">
            <w:r>
              <w:t>Will add it to the Action column.</w:t>
            </w:r>
          </w:p>
          <w:p w14:paraId="3A028709" w14:textId="77777777" w:rsidR="00123EAC" w:rsidRPr="00592C02" w:rsidRDefault="00123EAC" w:rsidP="00D02410"/>
        </w:tc>
        <w:tc>
          <w:tcPr>
            <w:tcW w:w="613" w:type="dxa"/>
            <w:shd w:val="clear" w:color="auto" w:fill="FBD4B4" w:themeFill="accent6" w:themeFillTint="66"/>
          </w:tcPr>
          <w:p w14:paraId="0E034934" w14:textId="77777777" w:rsidR="00123EAC" w:rsidRPr="00592C02" w:rsidRDefault="00123EAC" w:rsidP="00D02410">
            <w:pPr>
              <w:rPr>
                <w:sz w:val="18"/>
                <w:szCs w:val="18"/>
              </w:rPr>
            </w:pPr>
            <w:r w:rsidRPr="00592C02">
              <w:rPr>
                <w:sz w:val="18"/>
                <w:szCs w:val="18"/>
              </w:rPr>
              <w:t>N/A</w:t>
            </w:r>
          </w:p>
        </w:tc>
        <w:tc>
          <w:tcPr>
            <w:tcW w:w="687" w:type="dxa"/>
            <w:shd w:val="clear" w:color="auto" w:fill="FBD4B4" w:themeFill="accent6" w:themeFillTint="66"/>
          </w:tcPr>
          <w:p w14:paraId="2F1BF6B4" w14:textId="77777777" w:rsidR="00123EAC" w:rsidRPr="00592C02" w:rsidRDefault="00123EAC" w:rsidP="00D02410">
            <w:pPr>
              <w:rPr>
                <w:sz w:val="18"/>
                <w:szCs w:val="18"/>
              </w:rPr>
            </w:pPr>
            <w:r w:rsidRPr="00592C02">
              <w:rPr>
                <w:sz w:val="18"/>
                <w:szCs w:val="18"/>
              </w:rPr>
              <w:t>N/A</w:t>
            </w:r>
          </w:p>
        </w:tc>
        <w:tc>
          <w:tcPr>
            <w:tcW w:w="621" w:type="dxa"/>
            <w:shd w:val="clear" w:color="auto" w:fill="FBD4B4" w:themeFill="accent6" w:themeFillTint="66"/>
          </w:tcPr>
          <w:p w14:paraId="5ED434AD" w14:textId="77777777" w:rsidR="00123EAC" w:rsidRPr="00592C02" w:rsidRDefault="00123EAC" w:rsidP="00D02410">
            <w:pPr>
              <w:rPr>
                <w:sz w:val="18"/>
                <w:szCs w:val="18"/>
              </w:rPr>
            </w:pPr>
            <w:r w:rsidRPr="00592C02">
              <w:rPr>
                <w:sz w:val="18"/>
                <w:szCs w:val="18"/>
              </w:rPr>
              <w:t>255</w:t>
            </w:r>
          </w:p>
        </w:tc>
      </w:tr>
      <w:tr w:rsidR="00123EAC" w:rsidRPr="00592C02" w14:paraId="634C1896" w14:textId="77777777" w:rsidTr="00D02410">
        <w:trPr>
          <w:trHeight w:val="159"/>
        </w:trPr>
        <w:tc>
          <w:tcPr>
            <w:tcW w:w="772" w:type="dxa"/>
            <w:shd w:val="clear" w:color="auto" w:fill="FBD4B4" w:themeFill="accent6" w:themeFillTint="66"/>
          </w:tcPr>
          <w:p w14:paraId="2573CA2C" w14:textId="77777777" w:rsidR="00123EAC" w:rsidRPr="00592C02" w:rsidRDefault="00123EAC" w:rsidP="00D02410">
            <w:r>
              <w:t>Request Type</w:t>
            </w:r>
          </w:p>
        </w:tc>
        <w:tc>
          <w:tcPr>
            <w:tcW w:w="1890" w:type="dxa"/>
            <w:shd w:val="clear" w:color="auto" w:fill="FBD4B4" w:themeFill="accent6" w:themeFillTint="66"/>
          </w:tcPr>
          <w:p w14:paraId="661FB314" w14:textId="77777777" w:rsidR="00123EAC" w:rsidRPr="00592C02" w:rsidRDefault="00123EAC" w:rsidP="00D02410">
            <w:r>
              <w:t xml:space="preserve">From notification </w:t>
            </w:r>
            <w:proofErr w:type="spellStart"/>
            <w:proofErr w:type="gramStart"/>
            <w:r>
              <w:t>template.Actions</w:t>
            </w:r>
            <w:proofErr w:type="spellEnd"/>
            <w:proofErr w:type="gramEnd"/>
          </w:p>
          <w:p w14:paraId="6925EFD6" w14:textId="77777777" w:rsidR="00123EAC" w:rsidRDefault="00123EAC" w:rsidP="00D02410">
            <w:r>
              <w:t>“GET”, “POST”, “PUT” or “DELETE”</w:t>
            </w:r>
          </w:p>
          <w:p w14:paraId="6F6EE252" w14:textId="77777777" w:rsidR="00123EAC" w:rsidRPr="00592C02" w:rsidRDefault="00123EAC" w:rsidP="00D02410">
            <w:r w:rsidRPr="00592C02">
              <w:rPr>
                <w:color w:val="E36C0A" w:themeColor="accent6" w:themeShade="BF"/>
                <w:sz w:val="18"/>
                <w:szCs w:val="18"/>
              </w:rPr>
              <w:t>Will be shown if action type is HTTP Rest</w:t>
            </w:r>
          </w:p>
        </w:tc>
        <w:tc>
          <w:tcPr>
            <w:tcW w:w="679" w:type="dxa"/>
            <w:shd w:val="clear" w:color="auto" w:fill="FBD4B4" w:themeFill="accent6" w:themeFillTint="66"/>
          </w:tcPr>
          <w:p w14:paraId="0BED4E1E" w14:textId="77777777" w:rsidR="00123EAC" w:rsidRPr="00592C02" w:rsidRDefault="00123EAC" w:rsidP="00D02410">
            <w:pPr>
              <w:rPr>
                <w:sz w:val="18"/>
                <w:szCs w:val="18"/>
              </w:rPr>
            </w:pPr>
            <w:r>
              <w:rPr>
                <w:sz w:val="18"/>
                <w:szCs w:val="18"/>
              </w:rPr>
              <w:t>List box</w:t>
            </w:r>
          </w:p>
        </w:tc>
        <w:tc>
          <w:tcPr>
            <w:tcW w:w="748" w:type="dxa"/>
            <w:shd w:val="clear" w:color="auto" w:fill="FBD4B4" w:themeFill="accent6" w:themeFillTint="66"/>
          </w:tcPr>
          <w:p w14:paraId="29DA7EC9" w14:textId="77777777" w:rsidR="00123EAC" w:rsidRPr="00592C02" w:rsidRDefault="00123EAC" w:rsidP="00D02410">
            <w:pPr>
              <w:rPr>
                <w:sz w:val="18"/>
                <w:szCs w:val="18"/>
              </w:rPr>
            </w:pPr>
            <w:r>
              <w:rPr>
                <w:sz w:val="18"/>
                <w:szCs w:val="18"/>
              </w:rPr>
              <w:t>select</w:t>
            </w:r>
          </w:p>
        </w:tc>
        <w:tc>
          <w:tcPr>
            <w:tcW w:w="627" w:type="dxa"/>
            <w:shd w:val="clear" w:color="auto" w:fill="FBD4B4" w:themeFill="accent6" w:themeFillTint="66"/>
          </w:tcPr>
          <w:p w14:paraId="3E3EAD1A" w14:textId="77777777" w:rsidR="00123EAC" w:rsidRPr="00592C02" w:rsidRDefault="00123EAC" w:rsidP="00D02410">
            <w:pPr>
              <w:rPr>
                <w:sz w:val="18"/>
                <w:szCs w:val="18"/>
              </w:rPr>
            </w:pPr>
            <w:r>
              <w:rPr>
                <w:sz w:val="18"/>
                <w:szCs w:val="18"/>
              </w:rPr>
              <w:t>y</w:t>
            </w:r>
          </w:p>
        </w:tc>
        <w:tc>
          <w:tcPr>
            <w:tcW w:w="527" w:type="dxa"/>
            <w:shd w:val="clear" w:color="auto" w:fill="FBD4B4" w:themeFill="accent6" w:themeFillTint="66"/>
          </w:tcPr>
          <w:p w14:paraId="05838E3F" w14:textId="77777777" w:rsidR="00123EAC" w:rsidRPr="00592C02" w:rsidRDefault="00123EAC" w:rsidP="00D02410">
            <w:pPr>
              <w:rPr>
                <w:sz w:val="18"/>
                <w:szCs w:val="18"/>
              </w:rPr>
            </w:pPr>
            <w:r>
              <w:rPr>
                <w:sz w:val="18"/>
                <w:szCs w:val="18"/>
              </w:rPr>
              <w:t>M</w:t>
            </w:r>
          </w:p>
        </w:tc>
        <w:tc>
          <w:tcPr>
            <w:tcW w:w="658" w:type="dxa"/>
            <w:shd w:val="clear" w:color="auto" w:fill="FBD4B4" w:themeFill="accent6" w:themeFillTint="66"/>
          </w:tcPr>
          <w:p w14:paraId="22F4CB86" w14:textId="77777777" w:rsidR="00123EAC" w:rsidRPr="00592C02" w:rsidRDefault="00123EAC" w:rsidP="00D02410">
            <w:pPr>
              <w:rPr>
                <w:sz w:val="18"/>
                <w:szCs w:val="18"/>
              </w:rPr>
            </w:pPr>
            <w:r>
              <w:rPr>
                <w:sz w:val="18"/>
                <w:szCs w:val="18"/>
              </w:rPr>
              <w:t>Y</w:t>
            </w:r>
          </w:p>
        </w:tc>
        <w:tc>
          <w:tcPr>
            <w:tcW w:w="1801" w:type="dxa"/>
            <w:shd w:val="clear" w:color="auto" w:fill="FBD4B4" w:themeFill="accent6" w:themeFillTint="66"/>
          </w:tcPr>
          <w:p w14:paraId="243095D8" w14:textId="77777777" w:rsidR="00123EAC" w:rsidRDefault="00123EAC" w:rsidP="00D02410">
            <w:r>
              <w:t>Will add it to the Action column.</w:t>
            </w:r>
          </w:p>
          <w:p w14:paraId="76F141DA" w14:textId="77777777" w:rsidR="00123EAC" w:rsidRDefault="00123EAC" w:rsidP="00D02410"/>
        </w:tc>
        <w:tc>
          <w:tcPr>
            <w:tcW w:w="613" w:type="dxa"/>
            <w:shd w:val="clear" w:color="auto" w:fill="FBD4B4" w:themeFill="accent6" w:themeFillTint="66"/>
          </w:tcPr>
          <w:p w14:paraId="207845DA" w14:textId="77777777" w:rsidR="00123EAC" w:rsidRPr="00592C02" w:rsidRDefault="00123EAC" w:rsidP="00D02410">
            <w:pPr>
              <w:rPr>
                <w:sz w:val="18"/>
                <w:szCs w:val="18"/>
              </w:rPr>
            </w:pPr>
            <w:r w:rsidRPr="00592C02">
              <w:rPr>
                <w:sz w:val="18"/>
                <w:szCs w:val="18"/>
              </w:rPr>
              <w:t>N/A</w:t>
            </w:r>
          </w:p>
        </w:tc>
        <w:tc>
          <w:tcPr>
            <w:tcW w:w="687" w:type="dxa"/>
            <w:shd w:val="clear" w:color="auto" w:fill="FBD4B4" w:themeFill="accent6" w:themeFillTint="66"/>
          </w:tcPr>
          <w:p w14:paraId="411C8733" w14:textId="77777777" w:rsidR="00123EAC" w:rsidRPr="00592C02" w:rsidRDefault="00123EAC" w:rsidP="00D02410">
            <w:pPr>
              <w:rPr>
                <w:sz w:val="18"/>
                <w:szCs w:val="18"/>
              </w:rPr>
            </w:pPr>
            <w:r w:rsidRPr="00592C02">
              <w:rPr>
                <w:sz w:val="18"/>
                <w:szCs w:val="18"/>
              </w:rPr>
              <w:t>N/A</w:t>
            </w:r>
          </w:p>
        </w:tc>
        <w:tc>
          <w:tcPr>
            <w:tcW w:w="621" w:type="dxa"/>
            <w:shd w:val="clear" w:color="auto" w:fill="FBD4B4" w:themeFill="accent6" w:themeFillTint="66"/>
          </w:tcPr>
          <w:p w14:paraId="7E7B828B" w14:textId="77777777" w:rsidR="00123EAC" w:rsidRPr="00592C02" w:rsidRDefault="00123EAC" w:rsidP="00D02410">
            <w:pPr>
              <w:rPr>
                <w:sz w:val="18"/>
                <w:szCs w:val="18"/>
              </w:rPr>
            </w:pPr>
            <w:r>
              <w:rPr>
                <w:sz w:val="18"/>
                <w:szCs w:val="18"/>
              </w:rPr>
              <w:t>N/A</w:t>
            </w:r>
          </w:p>
        </w:tc>
      </w:tr>
      <w:tr w:rsidR="00123EAC" w:rsidRPr="00592C02" w14:paraId="51379A0F" w14:textId="77777777" w:rsidTr="00D02410">
        <w:trPr>
          <w:trHeight w:val="159"/>
        </w:trPr>
        <w:tc>
          <w:tcPr>
            <w:tcW w:w="772" w:type="dxa"/>
            <w:shd w:val="clear" w:color="auto" w:fill="FBD4B4" w:themeFill="accent6" w:themeFillTint="66"/>
          </w:tcPr>
          <w:p w14:paraId="795829B3" w14:textId="77777777" w:rsidR="00123EAC" w:rsidRDefault="00123EAC" w:rsidP="00D02410">
            <w:r>
              <w:t>Request Body</w:t>
            </w:r>
          </w:p>
        </w:tc>
        <w:tc>
          <w:tcPr>
            <w:tcW w:w="1890" w:type="dxa"/>
            <w:shd w:val="clear" w:color="auto" w:fill="FBD4B4" w:themeFill="accent6" w:themeFillTint="66"/>
          </w:tcPr>
          <w:p w14:paraId="4644B7DB" w14:textId="77777777" w:rsidR="00123EAC" w:rsidRPr="00592C02" w:rsidRDefault="00123EAC" w:rsidP="00D02410">
            <w:r>
              <w:t xml:space="preserve">From notification </w:t>
            </w:r>
            <w:proofErr w:type="spellStart"/>
            <w:proofErr w:type="gramStart"/>
            <w:r>
              <w:t>template.Actions</w:t>
            </w:r>
            <w:proofErr w:type="spellEnd"/>
            <w:proofErr w:type="gramEnd"/>
          </w:p>
          <w:p w14:paraId="554E21E7" w14:textId="77777777" w:rsidR="00123EAC" w:rsidRDefault="00123EAC" w:rsidP="00D02410">
            <w:r w:rsidRPr="00592C02">
              <w:rPr>
                <w:color w:val="E36C0A" w:themeColor="accent6" w:themeShade="BF"/>
                <w:sz w:val="18"/>
                <w:szCs w:val="18"/>
              </w:rPr>
              <w:t>Will be shown if action type is HTTP Rest</w:t>
            </w:r>
          </w:p>
        </w:tc>
        <w:tc>
          <w:tcPr>
            <w:tcW w:w="679" w:type="dxa"/>
            <w:shd w:val="clear" w:color="auto" w:fill="FBD4B4" w:themeFill="accent6" w:themeFillTint="66"/>
          </w:tcPr>
          <w:p w14:paraId="3177707D" w14:textId="77777777" w:rsidR="00123EAC" w:rsidRDefault="00123EAC" w:rsidP="00D02410">
            <w:pPr>
              <w:rPr>
                <w:sz w:val="18"/>
                <w:szCs w:val="18"/>
              </w:rPr>
            </w:pPr>
            <w:r>
              <w:rPr>
                <w:sz w:val="18"/>
                <w:szCs w:val="18"/>
              </w:rPr>
              <w:t>Text Area</w:t>
            </w:r>
          </w:p>
        </w:tc>
        <w:tc>
          <w:tcPr>
            <w:tcW w:w="748" w:type="dxa"/>
            <w:shd w:val="clear" w:color="auto" w:fill="FBD4B4" w:themeFill="accent6" w:themeFillTint="66"/>
          </w:tcPr>
          <w:p w14:paraId="4E232F85" w14:textId="77777777" w:rsidR="00123EAC" w:rsidRDefault="00123EAC" w:rsidP="00D02410">
            <w:pPr>
              <w:rPr>
                <w:sz w:val="18"/>
                <w:szCs w:val="18"/>
              </w:rPr>
            </w:pPr>
            <w:r>
              <w:rPr>
                <w:sz w:val="18"/>
                <w:szCs w:val="18"/>
              </w:rPr>
              <w:t>string</w:t>
            </w:r>
          </w:p>
        </w:tc>
        <w:tc>
          <w:tcPr>
            <w:tcW w:w="627" w:type="dxa"/>
            <w:shd w:val="clear" w:color="auto" w:fill="FBD4B4" w:themeFill="accent6" w:themeFillTint="66"/>
          </w:tcPr>
          <w:p w14:paraId="36E2DF6D" w14:textId="77777777" w:rsidR="00123EAC" w:rsidRDefault="00123EAC" w:rsidP="00D02410">
            <w:pPr>
              <w:rPr>
                <w:sz w:val="18"/>
                <w:szCs w:val="18"/>
              </w:rPr>
            </w:pPr>
            <w:r>
              <w:rPr>
                <w:sz w:val="18"/>
                <w:szCs w:val="18"/>
              </w:rPr>
              <w:t>y</w:t>
            </w:r>
          </w:p>
        </w:tc>
        <w:tc>
          <w:tcPr>
            <w:tcW w:w="527" w:type="dxa"/>
            <w:shd w:val="clear" w:color="auto" w:fill="FBD4B4" w:themeFill="accent6" w:themeFillTint="66"/>
          </w:tcPr>
          <w:p w14:paraId="38A237D5" w14:textId="77777777" w:rsidR="00123EAC" w:rsidRDefault="00123EAC" w:rsidP="00D02410">
            <w:pPr>
              <w:rPr>
                <w:sz w:val="18"/>
                <w:szCs w:val="18"/>
              </w:rPr>
            </w:pPr>
            <w:r>
              <w:rPr>
                <w:sz w:val="18"/>
                <w:szCs w:val="18"/>
              </w:rPr>
              <w:t xml:space="preserve">M incase type is not </w:t>
            </w:r>
            <w:proofErr w:type="gramStart"/>
            <w:r>
              <w:rPr>
                <w:sz w:val="18"/>
                <w:szCs w:val="18"/>
              </w:rPr>
              <w:t>get</w:t>
            </w:r>
            <w:proofErr w:type="gramEnd"/>
          </w:p>
        </w:tc>
        <w:tc>
          <w:tcPr>
            <w:tcW w:w="658" w:type="dxa"/>
            <w:shd w:val="clear" w:color="auto" w:fill="FBD4B4" w:themeFill="accent6" w:themeFillTint="66"/>
          </w:tcPr>
          <w:p w14:paraId="4244BB0C" w14:textId="77777777" w:rsidR="00123EAC" w:rsidRDefault="00123EAC" w:rsidP="00D02410">
            <w:pPr>
              <w:rPr>
                <w:sz w:val="18"/>
                <w:szCs w:val="18"/>
              </w:rPr>
            </w:pPr>
            <w:r>
              <w:rPr>
                <w:sz w:val="18"/>
                <w:szCs w:val="18"/>
              </w:rPr>
              <w:t>Y</w:t>
            </w:r>
          </w:p>
        </w:tc>
        <w:tc>
          <w:tcPr>
            <w:tcW w:w="1801" w:type="dxa"/>
            <w:shd w:val="clear" w:color="auto" w:fill="FBD4B4" w:themeFill="accent6" w:themeFillTint="66"/>
          </w:tcPr>
          <w:p w14:paraId="61C89EF0" w14:textId="77777777" w:rsidR="00123EAC" w:rsidRDefault="00123EAC" w:rsidP="00D02410">
            <w:r>
              <w:t>Will add it to the Action column.</w:t>
            </w:r>
          </w:p>
          <w:p w14:paraId="68864662" w14:textId="77777777" w:rsidR="00123EAC" w:rsidRDefault="00123EAC" w:rsidP="00D02410"/>
        </w:tc>
        <w:tc>
          <w:tcPr>
            <w:tcW w:w="613" w:type="dxa"/>
            <w:shd w:val="clear" w:color="auto" w:fill="FBD4B4" w:themeFill="accent6" w:themeFillTint="66"/>
          </w:tcPr>
          <w:p w14:paraId="02471EB5" w14:textId="77777777" w:rsidR="00123EAC" w:rsidRPr="00592C02" w:rsidRDefault="00123EAC" w:rsidP="00D02410">
            <w:pPr>
              <w:rPr>
                <w:sz w:val="18"/>
                <w:szCs w:val="18"/>
              </w:rPr>
            </w:pPr>
            <w:r w:rsidRPr="00592C02">
              <w:rPr>
                <w:sz w:val="18"/>
                <w:szCs w:val="18"/>
              </w:rPr>
              <w:t>N/A</w:t>
            </w:r>
          </w:p>
        </w:tc>
        <w:tc>
          <w:tcPr>
            <w:tcW w:w="687" w:type="dxa"/>
            <w:shd w:val="clear" w:color="auto" w:fill="FBD4B4" w:themeFill="accent6" w:themeFillTint="66"/>
          </w:tcPr>
          <w:p w14:paraId="7D71B7F4" w14:textId="77777777" w:rsidR="00123EAC" w:rsidRPr="00592C02" w:rsidRDefault="00123EAC" w:rsidP="00D02410">
            <w:pPr>
              <w:rPr>
                <w:sz w:val="18"/>
                <w:szCs w:val="18"/>
              </w:rPr>
            </w:pPr>
            <w:r w:rsidRPr="00592C02">
              <w:rPr>
                <w:sz w:val="18"/>
                <w:szCs w:val="18"/>
              </w:rPr>
              <w:t>N/A</w:t>
            </w:r>
          </w:p>
        </w:tc>
        <w:tc>
          <w:tcPr>
            <w:tcW w:w="621" w:type="dxa"/>
            <w:shd w:val="clear" w:color="auto" w:fill="FBD4B4" w:themeFill="accent6" w:themeFillTint="66"/>
          </w:tcPr>
          <w:p w14:paraId="0EAB004F" w14:textId="77777777" w:rsidR="00123EAC" w:rsidRDefault="00123EAC" w:rsidP="00D02410">
            <w:pPr>
              <w:rPr>
                <w:sz w:val="18"/>
                <w:szCs w:val="18"/>
              </w:rPr>
            </w:pPr>
            <w:r>
              <w:rPr>
                <w:sz w:val="18"/>
                <w:szCs w:val="18"/>
              </w:rPr>
              <w:t>300 to be re checked later.</w:t>
            </w:r>
          </w:p>
        </w:tc>
      </w:tr>
      <w:tr w:rsidR="00123EAC" w:rsidRPr="00592C02" w14:paraId="6655F406" w14:textId="77777777" w:rsidTr="00D02410">
        <w:trPr>
          <w:trHeight w:val="159"/>
        </w:trPr>
        <w:tc>
          <w:tcPr>
            <w:tcW w:w="9623" w:type="dxa"/>
            <w:gridSpan w:val="11"/>
            <w:shd w:val="clear" w:color="auto" w:fill="FBD4B4" w:themeFill="accent6" w:themeFillTint="66"/>
          </w:tcPr>
          <w:p w14:paraId="5D1E169A" w14:textId="77777777" w:rsidR="00123EAC" w:rsidRPr="00B32303" w:rsidRDefault="00123EAC" w:rsidP="00D02410">
            <w:pPr>
              <w:rPr>
                <w:b/>
                <w:bCs/>
                <w:sz w:val="18"/>
                <w:szCs w:val="18"/>
              </w:rPr>
            </w:pPr>
            <w:r w:rsidRPr="00B32303">
              <w:rPr>
                <w:b/>
                <w:bCs/>
                <w:sz w:val="18"/>
                <w:szCs w:val="18"/>
              </w:rPr>
              <w:t>The below Key, value table will be related to Header Parameters</w:t>
            </w:r>
          </w:p>
        </w:tc>
      </w:tr>
      <w:tr w:rsidR="00123EAC" w:rsidRPr="00592C02" w14:paraId="68D4E8F2" w14:textId="77777777" w:rsidTr="00D02410">
        <w:trPr>
          <w:trHeight w:val="159"/>
        </w:trPr>
        <w:tc>
          <w:tcPr>
            <w:tcW w:w="772" w:type="dxa"/>
            <w:shd w:val="clear" w:color="auto" w:fill="FBD4B4" w:themeFill="accent6" w:themeFillTint="66"/>
          </w:tcPr>
          <w:p w14:paraId="0A7F8178" w14:textId="77777777" w:rsidR="00123EAC" w:rsidRPr="00592C02" w:rsidRDefault="00123EAC" w:rsidP="00D02410">
            <w:r w:rsidRPr="00592C02">
              <w:t>Key</w:t>
            </w:r>
          </w:p>
        </w:tc>
        <w:tc>
          <w:tcPr>
            <w:tcW w:w="1890" w:type="dxa"/>
            <w:shd w:val="clear" w:color="auto" w:fill="FBD4B4" w:themeFill="accent6" w:themeFillTint="66"/>
          </w:tcPr>
          <w:p w14:paraId="589692A9" w14:textId="77777777" w:rsidR="00123EAC" w:rsidRPr="00592C02" w:rsidRDefault="00123EAC" w:rsidP="00D02410">
            <w:r>
              <w:t xml:space="preserve">From notification </w:t>
            </w:r>
            <w:proofErr w:type="spellStart"/>
            <w:proofErr w:type="gramStart"/>
            <w:r>
              <w:t>template.Actions</w:t>
            </w:r>
            <w:proofErr w:type="spellEnd"/>
            <w:proofErr w:type="gramEnd"/>
          </w:p>
          <w:p w14:paraId="238554D5" w14:textId="77777777" w:rsidR="00123EAC" w:rsidRPr="00592C02" w:rsidRDefault="00123EAC" w:rsidP="00D02410">
            <w:r w:rsidRPr="00592C02">
              <w:rPr>
                <w:color w:val="E36C0A" w:themeColor="accent6" w:themeShade="BF"/>
                <w:sz w:val="18"/>
                <w:szCs w:val="18"/>
              </w:rPr>
              <w:t>Will be shown if action type is HTTP Rest</w:t>
            </w:r>
          </w:p>
        </w:tc>
        <w:tc>
          <w:tcPr>
            <w:tcW w:w="679" w:type="dxa"/>
            <w:shd w:val="clear" w:color="auto" w:fill="FBD4B4" w:themeFill="accent6" w:themeFillTint="66"/>
          </w:tcPr>
          <w:p w14:paraId="4D143762" w14:textId="77777777" w:rsidR="00123EAC" w:rsidRPr="00592C02" w:rsidRDefault="00123EAC" w:rsidP="00D02410">
            <w:pPr>
              <w:rPr>
                <w:sz w:val="18"/>
                <w:szCs w:val="18"/>
              </w:rPr>
            </w:pPr>
            <w:r w:rsidRPr="00592C02">
              <w:rPr>
                <w:sz w:val="18"/>
                <w:szCs w:val="18"/>
              </w:rPr>
              <w:t>Input Text</w:t>
            </w:r>
          </w:p>
        </w:tc>
        <w:tc>
          <w:tcPr>
            <w:tcW w:w="748" w:type="dxa"/>
            <w:shd w:val="clear" w:color="auto" w:fill="FBD4B4" w:themeFill="accent6" w:themeFillTint="66"/>
          </w:tcPr>
          <w:p w14:paraId="1B9D99CC" w14:textId="77777777" w:rsidR="00123EAC" w:rsidRPr="00592C02" w:rsidRDefault="00123EAC" w:rsidP="00D02410">
            <w:pPr>
              <w:rPr>
                <w:sz w:val="18"/>
                <w:szCs w:val="18"/>
              </w:rPr>
            </w:pPr>
            <w:r w:rsidRPr="00592C02">
              <w:rPr>
                <w:sz w:val="18"/>
                <w:szCs w:val="18"/>
              </w:rPr>
              <w:t>String</w:t>
            </w:r>
          </w:p>
        </w:tc>
        <w:tc>
          <w:tcPr>
            <w:tcW w:w="627" w:type="dxa"/>
            <w:shd w:val="clear" w:color="auto" w:fill="FBD4B4" w:themeFill="accent6" w:themeFillTint="66"/>
          </w:tcPr>
          <w:p w14:paraId="0821EFDE" w14:textId="77777777" w:rsidR="00123EAC" w:rsidRPr="00592C02" w:rsidRDefault="00123EAC" w:rsidP="00D02410">
            <w:pPr>
              <w:rPr>
                <w:sz w:val="18"/>
                <w:szCs w:val="18"/>
              </w:rPr>
            </w:pPr>
            <w:r w:rsidRPr="00592C02">
              <w:rPr>
                <w:sz w:val="18"/>
                <w:szCs w:val="18"/>
              </w:rPr>
              <w:t>Y</w:t>
            </w:r>
          </w:p>
          <w:p w14:paraId="18FBD970" w14:textId="77777777" w:rsidR="00123EAC" w:rsidRPr="00592C02" w:rsidRDefault="00123EAC" w:rsidP="00D02410">
            <w:pPr>
              <w:rPr>
                <w:sz w:val="18"/>
                <w:szCs w:val="18"/>
              </w:rPr>
            </w:pPr>
          </w:p>
          <w:p w14:paraId="10D16399" w14:textId="77777777" w:rsidR="00123EAC" w:rsidRPr="00592C02" w:rsidRDefault="00123EAC" w:rsidP="00D02410">
            <w:pPr>
              <w:rPr>
                <w:sz w:val="18"/>
                <w:szCs w:val="18"/>
              </w:rPr>
            </w:pPr>
          </w:p>
          <w:p w14:paraId="4BE6AA1D" w14:textId="77777777" w:rsidR="00123EAC" w:rsidRPr="00592C02" w:rsidRDefault="00123EAC" w:rsidP="00D02410">
            <w:pPr>
              <w:rPr>
                <w:sz w:val="18"/>
                <w:szCs w:val="18"/>
              </w:rPr>
            </w:pPr>
          </w:p>
        </w:tc>
        <w:tc>
          <w:tcPr>
            <w:tcW w:w="527" w:type="dxa"/>
            <w:shd w:val="clear" w:color="auto" w:fill="FBD4B4" w:themeFill="accent6" w:themeFillTint="66"/>
          </w:tcPr>
          <w:p w14:paraId="6B1909F4" w14:textId="77777777" w:rsidR="00123EAC" w:rsidRPr="00592C02" w:rsidRDefault="00123EAC" w:rsidP="00D02410">
            <w:pPr>
              <w:rPr>
                <w:sz w:val="18"/>
                <w:szCs w:val="18"/>
              </w:rPr>
            </w:pPr>
            <w:r w:rsidRPr="00592C02">
              <w:rPr>
                <w:sz w:val="18"/>
                <w:szCs w:val="18"/>
              </w:rPr>
              <w:t>M</w:t>
            </w:r>
          </w:p>
        </w:tc>
        <w:tc>
          <w:tcPr>
            <w:tcW w:w="658" w:type="dxa"/>
            <w:shd w:val="clear" w:color="auto" w:fill="FBD4B4" w:themeFill="accent6" w:themeFillTint="66"/>
          </w:tcPr>
          <w:p w14:paraId="3A9FB34D" w14:textId="77777777" w:rsidR="00123EAC" w:rsidRPr="00592C02" w:rsidRDefault="00123EAC" w:rsidP="00D02410">
            <w:pPr>
              <w:rPr>
                <w:sz w:val="18"/>
                <w:szCs w:val="18"/>
              </w:rPr>
            </w:pPr>
            <w:r w:rsidRPr="00592C02">
              <w:rPr>
                <w:sz w:val="18"/>
                <w:szCs w:val="18"/>
              </w:rPr>
              <w:t>N/A</w:t>
            </w:r>
          </w:p>
        </w:tc>
        <w:tc>
          <w:tcPr>
            <w:tcW w:w="1801" w:type="dxa"/>
            <w:shd w:val="clear" w:color="auto" w:fill="FBD4B4" w:themeFill="accent6" w:themeFillTint="66"/>
          </w:tcPr>
          <w:p w14:paraId="1BAE6CEA" w14:textId="77777777" w:rsidR="00123EAC" w:rsidRDefault="00123EAC" w:rsidP="00D02410">
            <w:r>
              <w:t xml:space="preserve"> Will add it to the Action column.</w:t>
            </w:r>
          </w:p>
          <w:p w14:paraId="0D94FB9E" w14:textId="77777777" w:rsidR="00123EAC" w:rsidRPr="00592C02" w:rsidRDefault="00123EAC" w:rsidP="00D02410"/>
        </w:tc>
        <w:tc>
          <w:tcPr>
            <w:tcW w:w="613" w:type="dxa"/>
            <w:shd w:val="clear" w:color="auto" w:fill="FBD4B4" w:themeFill="accent6" w:themeFillTint="66"/>
          </w:tcPr>
          <w:p w14:paraId="27858F20" w14:textId="77777777" w:rsidR="00123EAC" w:rsidRPr="00592C02" w:rsidRDefault="00123EAC" w:rsidP="00D02410">
            <w:pPr>
              <w:rPr>
                <w:sz w:val="18"/>
                <w:szCs w:val="18"/>
              </w:rPr>
            </w:pPr>
            <w:r w:rsidRPr="00592C02">
              <w:rPr>
                <w:sz w:val="18"/>
                <w:szCs w:val="18"/>
              </w:rPr>
              <w:t>Y</w:t>
            </w:r>
          </w:p>
        </w:tc>
        <w:tc>
          <w:tcPr>
            <w:tcW w:w="687" w:type="dxa"/>
            <w:shd w:val="clear" w:color="auto" w:fill="FBD4B4" w:themeFill="accent6" w:themeFillTint="66"/>
          </w:tcPr>
          <w:p w14:paraId="49D09757" w14:textId="77777777" w:rsidR="00123EAC" w:rsidRPr="00592C02" w:rsidRDefault="00123EAC" w:rsidP="00D02410">
            <w:pPr>
              <w:rPr>
                <w:sz w:val="18"/>
                <w:szCs w:val="18"/>
              </w:rPr>
            </w:pPr>
            <w:r w:rsidRPr="00592C02">
              <w:rPr>
                <w:sz w:val="18"/>
                <w:szCs w:val="18"/>
              </w:rPr>
              <w:t>N/A</w:t>
            </w:r>
          </w:p>
        </w:tc>
        <w:tc>
          <w:tcPr>
            <w:tcW w:w="621" w:type="dxa"/>
            <w:shd w:val="clear" w:color="auto" w:fill="FBD4B4" w:themeFill="accent6" w:themeFillTint="66"/>
          </w:tcPr>
          <w:p w14:paraId="624AC0D7" w14:textId="77777777" w:rsidR="00123EAC" w:rsidRPr="00592C02" w:rsidRDefault="00123EAC" w:rsidP="00D02410">
            <w:pPr>
              <w:rPr>
                <w:sz w:val="18"/>
                <w:szCs w:val="18"/>
              </w:rPr>
            </w:pPr>
            <w:r w:rsidRPr="00592C02">
              <w:rPr>
                <w:sz w:val="18"/>
                <w:szCs w:val="18"/>
              </w:rPr>
              <w:t>100</w:t>
            </w:r>
          </w:p>
        </w:tc>
      </w:tr>
      <w:tr w:rsidR="00123EAC" w:rsidRPr="00592C02" w14:paraId="7208AD34" w14:textId="77777777" w:rsidTr="00D02410">
        <w:trPr>
          <w:trHeight w:val="159"/>
        </w:trPr>
        <w:tc>
          <w:tcPr>
            <w:tcW w:w="772" w:type="dxa"/>
            <w:shd w:val="clear" w:color="auto" w:fill="FBD4B4" w:themeFill="accent6" w:themeFillTint="66"/>
          </w:tcPr>
          <w:p w14:paraId="4AF97AE2" w14:textId="77777777" w:rsidR="00123EAC" w:rsidRPr="00592C02" w:rsidRDefault="00123EAC" w:rsidP="00D02410">
            <w:r w:rsidRPr="00592C02">
              <w:t>Value</w:t>
            </w:r>
          </w:p>
        </w:tc>
        <w:tc>
          <w:tcPr>
            <w:tcW w:w="1890" w:type="dxa"/>
            <w:shd w:val="clear" w:color="auto" w:fill="FBD4B4" w:themeFill="accent6" w:themeFillTint="66"/>
          </w:tcPr>
          <w:p w14:paraId="5FEC0A50" w14:textId="77777777" w:rsidR="00123EAC" w:rsidRPr="00592C02" w:rsidRDefault="00123EAC" w:rsidP="00D02410">
            <w:r>
              <w:t xml:space="preserve">From notification </w:t>
            </w:r>
            <w:proofErr w:type="spellStart"/>
            <w:proofErr w:type="gramStart"/>
            <w:r>
              <w:t>template.Actions</w:t>
            </w:r>
            <w:proofErr w:type="spellEnd"/>
            <w:proofErr w:type="gramEnd"/>
          </w:p>
          <w:p w14:paraId="7D549393" w14:textId="77777777" w:rsidR="00123EAC" w:rsidRPr="00592C02" w:rsidRDefault="00123EAC" w:rsidP="00D02410">
            <w:r w:rsidRPr="00592C02">
              <w:rPr>
                <w:color w:val="E36C0A" w:themeColor="accent6" w:themeShade="BF"/>
                <w:sz w:val="18"/>
                <w:szCs w:val="18"/>
              </w:rPr>
              <w:t>Will be shown if action type is HTTP Rest</w:t>
            </w:r>
          </w:p>
        </w:tc>
        <w:tc>
          <w:tcPr>
            <w:tcW w:w="679" w:type="dxa"/>
            <w:shd w:val="clear" w:color="auto" w:fill="FBD4B4" w:themeFill="accent6" w:themeFillTint="66"/>
          </w:tcPr>
          <w:p w14:paraId="30AE598D" w14:textId="77777777" w:rsidR="00123EAC" w:rsidRPr="00592C02" w:rsidRDefault="00123EAC" w:rsidP="00D02410">
            <w:pPr>
              <w:rPr>
                <w:sz w:val="18"/>
                <w:szCs w:val="18"/>
              </w:rPr>
            </w:pPr>
            <w:r w:rsidRPr="00592C02">
              <w:rPr>
                <w:sz w:val="18"/>
                <w:szCs w:val="18"/>
              </w:rPr>
              <w:t>Input Text</w:t>
            </w:r>
          </w:p>
        </w:tc>
        <w:tc>
          <w:tcPr>
            <w:tcW w:w="748" w:type="dxa"/>
            <w:shd w:val="clear" w:color="auto" w:fill="FBD4B4" w:themeFill="accent6" w:themeFillTint="66"/>
          </w:tcPr>
          <w:p w14:paraId="2BAE4679" w14:textId="77777777" w:rsidR="00123EAC" w:rsidRPr="00592C02" w:rsidRDefault="00123EAC" w:rsidP="00D02410">
            <w:pPr>
              <w:rPr>
                <w:sz w:val="18"/>
                <w:szCs w:val="18"/>
              </w:rPr>
            </w:pPr>
            <w:r w:rsidRPr="00592C02">
              <w:rPr>
                <w:sz w:val="18"/>
                <w:szCs w:val="18"/>
              </w:rPr>
              <w:t>String</w:t>
            </w:r>
          </w:p>
        </w:tc>
        <w:tc>
          <w:tcPr>
            <w:tcW w:w="627" w:type="dxa"/>
            <w:shd w:val="clear" w:color="auto" w:fill="FBD4B4" w:themeFill="accent6" w:themeFillTint="66"/>
          </w:tcPr>
          <w:p w14:paraId="57D25809" w14:textId="77777777" w:rsidR="00123EAC" w:rsidRPr="00592C02" w:rsidRDefault="00123EAC" w:rsidP="00D02410">
            <w:pPr>
              <w:rPr>
                <w:sz w:val="18"/>
                <w:szCs w:val="18"/>
              </w:rPr>
            </w:pPr>
            <w:r w:rsidRPr="00592C02">
              <w:rPr>
                <w:sz w:val="18"/>
                <w:szCs w:val="18"/>
              </w:rPr>
              <w:t>Y</w:t>
            </w:r>
          </w:p>
          <w:p w14:paraId="3B88476F" w14:textId="77777777" w:rsidR="00123EAC" w:rsidRPr="00592C02" w:rsidRDefault="00123EAC" w:rsidP="00D02410">
            <w:pPr>
              <w:rPr>
                <w:sz w:val="18"/>
                <w:szCs w:val="18"/>
              </w:rPr>
            </w:pPr>
          </w:p>
          <w:p w14:paraId="762931F5" w14:textId="77777777" w:rsidR="00123EAC" w:rsidRPr="00592C02" w:rsidRDefault="00123EAC" w:rsidP="00D02410">
            <w:pPr>
              <w:rPr>
                <w:sz w:val="18"/>
                <w:szCs w:val="18"/>
              </w:rPr>
            </w:pPr>
          </w:p>
          <w:p w14:paraId="256E6C88" w14:textId="77777777" w:rsidR="00123EAC" w:rsidRPr="00592C02" w:rsidRDefault="00123EAC" w:rsidP="00D02410">
            <w:pPr>
              <w:rPr>
                <w:sz w:val="18"/>
                <w:szCs w:val="18"/>
              </w:rPr>
            </w:pPr>
          </w:p>
        </w:tc>
        <w:tc>
          <w:tcPr>
            <w:tcW w:w="527" w:type="dxa"/>
            <w:shd w:val="clear" w:color="auto" w:fill="FBD4B4" w:themeFill="accent6" w:themeFillTint="66"/>
          </w:tcPr>
          <w:p w14:paraId="18465FDF" w14:textId="77777777" w:rsidR="00123EAC" w:rsidRPr="00592C02" w:rsidRDefault="00123EAC" w:rsidP="00D02410">
            <w:pPr>
              <w:rPr>
                <w:sz w:val="18"/>
                <w:szCs w:val="18"/>
              </w:rPr>
            </w:pPr>
            <w:r w:rsidRPr="00592C02">
              <w:rPr>
                <w:sz w:val="18"/>
                <w:szCs w:val="18"/>
              </w:rPr>
              <w:t>M</w:t>
            </w:r>
          </w:p>
        </w:tc>
        <w:tc>
          <w:tcPr>
            <w:tcW w:w="658" w:type="dxa"/>
            <w:shd w:val="clear" w:color="auto" w:fill="FBD4B4" w:themeFill="accent6" w:themeFillTint="66"/>
          </w:tcPr>
          <w:p w14:paraId="5ED8A5E8" w14:textId="77777777" w:rsidR="00123EAC" w:rsidRPr="00592C02" w:rsidRDefault="00123EAC" w:rsidP="00D02410">
            <w:pPr>
              <w:rPr>
                <w:sz w:val="18"/>
                <w:szCs w:val="18"/>
              </w:rPr>
            </w:pPr>
            <w:r w:rsidRPr="00592C02">
              <w:rPr>
                <w:sz w:val="18"/>
                <w:szCs w:val="18"/>
              </w:rPr>
              <w:t>N/A</w:t>
            </w:r>
          </w:p>
        </w:tc>
        <w:tc>
          <w:tcPr>
            <w:tcW w:w="1801" w:type="dxa"/>
            <w:shd w:val="clear" w:color="auto" w:fill="FBD4B4" w:themeFill="accent6" w:themeFillTint="66"/>
          </w:tcPr>
          <w:p w14:paraId="3861A274" w14:textId="77777777" w:rsidR="00123EAC" w:rsidRPr="00592C02" w:rsidRDefault="00123EAC" w:rsidP="00D02410">
            <w:r>
              <w:t>Will add it to the Action column.</w:t>
            </w:r>
          </w:p>
        </w:tc>
        <w:tc>
          <w:tcPr>
            <w:tcW w:w="613" w:type="dxa"/>
            <w:shd w:val="clear" w:color="auto" w:fill="FBD4B4" w:themeFill="accent6" w:themeFillTint="66"/>
          </w:tcPr>
          <w:p w14:paraId="14A20892" w14:textId="77777777" w:rsidR="00123EAC" w:rsidRPr="00592C02" w:rsidRDefault="00123EAC" w:rsidP="00D02410">
            <w:pPr>
              <w:rPr>
                <w:sz w:val="18"/>
                <w:szCs w:val="18"/>
              </w:rPr>
            </w:pPr>
            <w:r w:rsidRPr="00592C02">
              <w:rPr>
                <w:sz w:val="18"/>
                <w:szCs w:val="18"/>
              </w:rPr>
              <w:t>N</w:t>
            </w:r>
          </w:p>
        </w:tc>
        <w:tc>
          <w:tcPr>
            <w:tcW w:w="687" w:type="dxa"/>
            <w:shd w:val="clear" w:color="auto" w:fill="FBD4B4" w:themeFill="accent6" w:themeFillTint="66"/>
          </w:tcPr>
          <w:p w14:paraId="272F8702" w14:textId="77777777" w:rsidR="00123EAC" w:rsidRPr="00592C02" w:rsidRDefault="00123EAC" w:rsidP="00D02410">
            <w:pPr>
              <w:rPr>
                <w:sz w:val="18"/>
                <w:szCs w:val="18"/>
              </w:rPr>
            </w:pPr>
            <w:r w:rsidRPr="00592C02">
              <w:rPr>
                <w:sz w:val="18"/>
                <w:szCs w:val="18"/>
              </w:rPr>
              <w:t>N/A</w:t>
            </w:r>
          </w:p>
        </w:tc>
        <w:tc>
          <w:tcPr>
            <w:tcW w:w="621" w:type="dxa"/>
            <w:shd w:val="clear" w:color="auto" w:fill="FBD4B4" w:themeFill="accent6" w:themeFillTint="66"/>
          </w:tcPr>
          <w:p w14:paraId="655B1384" w14:textId="77777777" w:rsidR="00123EAC" w:rsidRPr="00592C02" w:rsidRDefault="00123EAC" w:rsidP="00D02410">
            <w:pPr>
              <w:rPr>
                <w:sz w:val="18"/>
                <w:szCs w:val="18"/>
              </w:rPr>
            </w:pPr>
            <w:r w:rsidRPr="00592C02">
              <w:rPr>
                <w:sz w:val="18"/>
                <w:szCs w:val="18"/>
              </w:rPr>
              <w:t>255</w:t>
            </w:r>
          </w:p>
        </w:tc>
      </w:tr>
      <w:tr w:rsidR="00123EAC" w:rsidRPr="00592C02" w14:paraId="5FA368E8" w14:textId="77777777" w:rsidTr="00D02410">
        <w:trPr>
          <w:trHeight w:val="159"/>
        </w:trPr>
        <w:tc>
          <w:tcPr>
            <w:tcW w:w="772" w:type="dxa"/>
          </w:tcPr>
          <w:p w14:paraId="51E9A691" w14:textId="77777777" w:rsidR="00123EAC" w:rsidRPr="00592C02" w:rsidRDefault="00123EAC" w:rsidP="00D02410">
            <w:r w:rsidRPr="00592C02">
              <w:lastRenderedPageBreak/>
              <w:t>Agents</w:t>
            </w:r>
          </w:p>
        </w:tc>
        <w:tc>
          <w:tcPr>
            <w:tcW w:w="1890" w:type="dxa"/>
          </w:tcPr>
          <w:p w14:paraId="0BA7DA20" w14:textId="77777777" w:rsidR="00123EAC" w:rsidRPr="00592C02" w:rsidRDefault="00123EAC" w:rsidP="00D02410">
            <w:proofErr w:type="spellStart"/>
            <w:r w:rsidRPr="00592C02">
              <w:t>security_watch_</w:t>
            </w:r>
            <w:proofErr w:type="gramStart"/>
            <w:r w:rsidRPr="00592C02">
              <w:t>agents.Name</w:t>
            </w:r>
            <w:proofErr w:type="spellEnd"/>
            <w:proofErr w:type="gramEnd"/>
            <w:r w:rsidRPr="00592C02">
              <w:t xml:space="preserve"> where </w:t>
            </w:r>
            <w:proofErr w:type="spellStart"/>
            <w:r w:rsidRPr="00592C02">
              <w:t>Account_HolderID</w:t>
            </w:r>
            <w:proofErr w:type="spellEnd"/>
            <w:r w:rsidRPr="00592C02">
              <w:t xml:space="preserve"> = logged in Account Holder ID</w:t>
            </w:r>
          </w:p>
          <w:p w14:paraId="4167C21C" w14:textId="77777777" w:rsidR="00123EAC" w:rsidRPr="00592C02" w:rsidRDefault="00123EAC" w:rsidP="00D02410">
            <w:r w:rsidRPr="00592C02">
              <w:rPr>
                <w:color w:val="E36C0A" w:themeColor="accent6" w:themeShade="BF"/>
                <w:sz w:val="18"/>
                <w:szCs w:val="18"/>
              </w:rPr>
              <w:t>Will be shown if action type is not HTTP Rest</w:t>
            </w:r>
          </w:p>
          <w:p w14:paraId="448E86C3" w14:textId="77777777" w:rsidR="00123EAC" w:rsidRPr="00592C02" w:rsidRDefault="00123EAC" w:rsidP="00D02410"/>
        </w:tc>
        <w:tc>
          <w:tcPr>
            <w:tcW w:w="679" w:type="dxa"/>
          </w:tcPr>
          <w:p w14:paraId="2AD4B178" w14:textId="77777777" w:rsidR="00123EAC" w:rsidRPr="00592C02" w:rsidRDefault="00123EAC" w:rsidP="00D02410">
            <w:pPr>
              <w:rPr>
                <w:sz w:val="18"/>
                <w:szCs w:val="18"/>
              </w:rPr>
            </w:pPr>
            <w:r w:rsidRPr="00592C02">
              <w:rPr>
                <w:sz w:val="18"/>
                <w:szCs w:val="18"/>
              </w:rPr>
              <w:t>Multi select</w:t>
            </w:r>
          </w:p>
        </w:tc>
        <w:tc>
          <w:tcPr>
            <w:tcW w:w="748" w:type="dxa"/>
          </w:tcPr>
          <w:p w14:paraId="3CA91F23" w14:textId="77777777" w:rsidR="00123EAC" w:rsidRPr="00592C02" w:rsidRDefault="00123EAC" w:rsidP="00D02410">
            <w:pPr>
              <w:rPr>
                <w:sz w:val="18"/>
                <w:szCs w:val="18"/>
              </w:rPr>
            </w:pPr>
            <w:r w:rsidRPr="00592C02">
              <w:rPr>
                <w:sz w:val="18"/>
                <w:szCs w:val="18"/>
              </w:rPr>
              <w:t>select</w:t>
            </w:r>
          </w:p>
        </w:tc>
        <w:tc>
          <w:tcPr>
            <w:tcW w:w="627" w:type="dxa"/>
          </w:tcPr>
          <w:p w14:paraId="3F1C53B0" w14:textId="77777777" w:rsidR="00123EAC" w:rsidRPr="00592C02" w:rsidRDefault="00123EAC" w:rsidP="00D02410">
            <w:pPr>
              <w:rPr>
                <w:sz w:val="18"/>
                <w:szCs w:val="18"/>
              </w:rPr>
            </w:pPr>
            <w:r w:rsidRPr="00592C02">
              <w:rPr>
                <w:sz w:val="18"/>
                <w:szCs w:val="18"/>
              </w:rPr>
              <w:t>Y</w:t>
            </w:r>
          </w:p>
        </w:tc>
        <w:tc>
          <w:tcPr>
            <w:tcW w:w="527" w:type="dxa"/>
          </w:tcPr>
          <w:p w14:paraId="3CC355D6" w14:textId="77777777" w:rsidR="00123EAC" w:rsidRPr="00592C02" w:rsidRDefault="00123EAC" w:rsidP="00D02410">
            <w:pPr>
              <w:rPr>
                <w:sz w:val="18"/>
                <w:szCs w:val="18"/>
              </w:rPr>
            </w:pPr>
            <w:r w:rsidRPr="00592C02">
              <w:rPr>
                <w:sz w:val="18"/>
                <w:szCs w:val="18"/>
              </w:rPr>
              <w:t>M</w:t>
            </w:r>
          </w:p>
        </w:tc>
        <w:tc>
          <w:tcPr>
            <w:tcW w:w="658" w:type="dxa"/>
          </w:tcPr>
          <w:p w14:paraId="2CC0D6D9" w14:textId="77777777" w:rsidR="00123EAC" w:rsidRPr="00592C02" w:rsidRDefault="00123EAC" w:rsidP="00D02410">
            <w:pPr>
              <w:rPr>
                <w:sz w:val="18"/>
                <w:szCs w:val="18"/>
              </w:rPr>
            </w:pPr>
            <w:r w:rsidRPr="00592C02">
              <w:rPr>
                <w:sz w:val="18"/>
                <w:szCs w:val="18"/>
              </w:rPr>
              <w:t>N/A</w:t>
            </w:r>
          </w:p>
        </w:tc>
        <w:tc>
          <w:tcPr>
            <w:tcW w:w="1801" w:type="dxa"/>
          </w:tcPr>
          <w:p w14:paraId="7CFF1014" w14:textId="77777777" w:rsidR="00123EAC" w:rsidRPr="00592C02" w:rsidRDefault="00123EAC" w:rsidP="00D02410">
            <w:r>
              <w:t xml:space="preserve"> Will add it to the Action column.</w:t>
            </w:r>
          </w:p>
        </w:tc>
        <w:tc>
          <w:tcPr>
            <w:tcW w:w="613" w:type="dxa"/>
          </w:tcPr>
          <w:p w14:paraId="6018D9E2" w14:textId="77777777" w:rsidR="00123EAC" w:rsidRPr="00592C02" w:rsidRDefault="00123EAC" w:rsidP="00D02410">
            <w:pPr>
              <w:rPr>
                <w:sz w:val="18"/>
                <w:szCs w:val="18"/>
              </w:rPr>
            </w:pPr>
            <w:r w:rsidRPr="00592C02">
              <w:rPr>
                <w:sz w:val="18"/>
                <w:szCs w:val="18"/>
              </w:rPr>
              <w:t>N</w:t>
            </w:r>
          </w:p>
        </w:tc>
        <w:tc>
          <w:tcPr>
            <w:tcW w:w="687" w:type="dxa"/>
          </w:tcPr>
          <w:p w14:paraId="346B8E71" w14:textId="77777777" w:rsidR="00123EAC" w:rsidRPr="00592C02" w:rsidRDefault="00123EAC" w:rsidP="00D02410">
            <w:pPr>
              <w:rPr>
                <w:sz w:val="18"/>
                <w:szCs w:val="18"/>
              </w:rPr>
            </w:pPr>
            <w:r w:rsidRPr="00592C02">
              <w:rPr>
                <w:sz w:val="18"/>
                <w:szCs w:val="18"/>
              </w:rPr>
              <w:t>N/A</w:t>
            </w:r>
          </w:p>
        </w:tc>
        <w:tc>
          <w:tcPr>
            <w:tcW w:w="621" w:type="dxa"/>
          </w:tcPr>
          <w:p w14:paraId="1D4448A3" w14:textId="77777777" w:rsidR="00123EAC" w:rsidRPr="00592C02" w:rsidRDefault="00123EAC" w:rsidP="00D02410">
            <w:pPr>
              <w:rPr>
                <w:sz w:val="18"/>
                <w:szCs w:val="18"/>
              </w:rPr>
            </w:pPr>
            <w:r>
              <w:rPr>
                <w:sz w:val="18"/>
                <w:szCs w:val="18"/>
              </w:rPr>
              <w:t>300</w:t>
            </w:r>
          </w:p>
        </w:tc>
      </w:tr>
      <w:tr w:rsidR="00123EAC" w:rsidRPr="00592C02" w14:paraId="7E3E5CD2" w14:textId="77777777" w:rsidTr="00D02410">
        <w:trPr>
          <w:trHeight w:val="159"/>
        </w:trPr>
        <w:tc>
          <w:tcPr>
            <w:tcW w:w="772" w:type="dxa"/>
          </w:tcPr>
          <w:p w14:paraId="1AFC885D" w14:textId="77777777" w:rsidR="00123EAC" w:rsidRPr="00592C02" w:rsidRDefault="00123EAC" w:rsidP="00D02410">
            <w:r>
              <w:t>Status</w:t>
            </w:r>
          </w:p>
        </w:tc>
        <w:tc>
          <w:tcPr>
            <w:tcW w:w="1890" w:type="dxa"/>
          </w:tcPr>
          <w:p w14:paraId="650829D4" w14:textId="77777777" w:rsidR="00123EAC" w:rsidRPr="00592C02" w:rsidRDefault="00123EAC" w:rsidP="00D02410">
            <w:r>
              <w:t>Enabled.</w:t>
            </w:r>
          </w:p>
        </w:tc>
        <w:tc>
          <w:tcPr>
            <w:tcW w:w="679" w:type="dxa"/>
          </w:tcPr>
          <w:p w14:paraId="0539A640" w14:textId="77777777" w:rsidR="00123EAC" w:rsidRPr="00592C02" w:rsidRDefault="00123EAC" w:rsidP="00D02410">
            <w:pPr>
              <w:rPr>
                <w:sz w:val="18"/>
                <w:szCs w:val="18"/>
              </w:rPr>
            </w:pPr>
            <w:r>
              <w:rPr>
                <w:sz w:val="18"/>
                <w:szCs w:val="18"/>
              </w:rPr>
              <w:t>checkbox</w:t>
            </w:r>
          </w:p>
        </w:tc>
        <w:tc>
          <w:tcPr>
            <w:tcW w:w="748" w:type="dxa"/>
          </w:tcPr>
          <w:p w14:paraId="0FAB9EE0" w14:textId="77777777" w:rsidR="00123EAC" w:rsidRPr="00592C02" w:rsidRDefault="00123EAC" w:rsidP="00D02410">
            <w:pPr>
              <w:rPr>
                <w:sz w:val="18"/>
                <w:szCs w:val="18"/>
              </w:rPr>
            </w:pPr>
            <w:r>
              <w:rPr>
                <w:sz w:val="18"/>
                <w:szCs w:val="18"/>
              </w:rPr>
              <w:t>select</w:t>
            </w:r>
          </w:p>
        </w:tc>
        <w:tc>
          <w:tcPr>
            <w:tcW w:w="627" w:type="dxa"/>
          </w:tcPr>
          <w:p w14:paraId="45FA9EA3" w14:textId="77777777" w:rsidR="00123EAC" w:rsidRPr="00592C02" w:rsidRDefault="00123EAC" w:rsidP="00D02410">
            <w:pPr>
              <w:rPr>
                <w:sz w:val="18"/>
                <w:szCs w:val="18"/>
              </w:rPr>
            </w:pPr>
          </w:p>
        </w:tc>
        <w:tc>
          <w:tcPr>
            <w:tcW w:w="527" w:type="dxa"/>
          </w:tcPr>
          <w:p w14:paraId="3AA4B3F3" w14:textId="77777777" w:rsidR="00123EAC" w:rsidRPr="00592C02" w:rsidRDefault="00123EAC" w:rsidP="00D02410">
            <w:pPr>
              <w:rPr>
                <w:sz w:val="18"/>
                <w:szCs w:val="18"/>
              </w:rPr>
            </w:pPr>
          </w:p>
        </w:tc>
        <w:tc>
          <w:tcPr>
            <w:tcW w:w="658" w:type="dxa"/>
          </w:tcPr>
          <w:p w14:paraId="5B9837DC" w14:textId="77777777" w:rsidR="00123EAC" w:rsidRPr="00592C02" w:rsidRDefault="00123EAC" w:rsidP="00D02410">
            <w:pPr>
              <w:rPr>
                <w:sz w:val="18"/>
                <w:szCs w:val="18"/>
              </w:rPr>
            </w:pPr>
          </w:p>
        </w:tc>
        <w:tc>
          <w:tcPr>
            <w:tcW w:w="1801" w:type="dxa"/>
          </w:tcPr>
          <w:p w14:paraId="79A3D0CE" w14:textId="77777777" w:rsidR="00123EAC" w:rsidRPr="00592C02" w:rsidRDefault="00123EAC" w:rsidP="00D02410">
            <w:proofErr w:type="spellStart"/>
            <w:r w:rsidRPr="00592C02">
              <w:t>events_</w:t>
            </w:r>
            <w:proofErr w:type="gramStart"/>
            <w:r w:rsidRPr="00592C02">
              <w:t>monitoring</w:t>
            </w:r>
            <w:r>
              <w:t>.Status</w:t>
            </w:r>
            <w:proofErr w:type="spellEnd"/>
            <w:proofErr w:type="gramEnd"/>
          </w:p>
        </w:tc>
        <w:tc>
          <w:tcPr>
            <w:tcW w:w="613" w:type="dxa"/>
          </w:tcPr>
          <w:p w14:paraId="1C8E5F88" w14:textId="77777777" w:rsidR="00123EAC" w:rsidRPr="00592C02" w:rsidRDefault="00123EAC" w:rsidP="00D02410">
            <w:pPr>
              <w:rPr>
                <w:sz w:val="18"/>
                <w:szCs w:val="18"/>
              </w:rPr>
            </w:pPr>
          </w:p>
        </w:tc>
        <w:tc>
          <w:tcPr>
            <w:tcW w:w="687" w:type="dxa"/>
          </w:tcPr>
          <w:p w14:paraId="1CF39F14" w14:textId="77777777" w:rsidR="00123EAC" w:rsidRPr="00592C02" w:rsidRDefault="00123EAC" w:rsidP="00D02410">
            <w:pPr>
              <w:rPr>
                <w:sz w:val="18"/>
                <w:szCs w:val="18"/>
              </w:rPr>
            </w:pPr>
          </w:p>
        </w:tc>
        <w:tc>
          <w:tcPr>
            <w:tcW w:w="621" w:type="dxa"/>
          </w:tcPr>
          <w:p w14:paraId="492A7E5C" w14:textId="77777777" w:rsidR="00123EAC" w:rsidRPr="00592C02" w:rsidRDefault="00123EAC" w:rsidP="00D02410">
            <w:pPr>
              <w:rPr>
                <w:sz w:val="18"/>
                <w:szCs w:val="18"/>
              </w:rPr>
            </w:pPr>
          </w:p>
        </w:tc>
      </w:tr>
    </w:tbl>
    <w:p w14:paraId="397BD67B" w14:textId="77777777" w:rsidR="00123EAC" w:rsidRPr="00592C02" w:rsidRDefault="00123EAC" w:rsidP="00123EAC">
      <w:pPr>
        <w:rPr>
          <w:b/>
          <w:bCs/>
        </w:rPr>
      </w:pPr>
    </w:p>
    <w:p w14:paraId="5EDFFFA1" w14:textId="77777777" w:rsidR="00123EAC" w:rsidRPr="00592C02" w:rsidRDefault="00123EAC" w:rsidP="00123EAC">
      <w:pPr>
        <w:rPr>
          <w:b/>
          <w:bCs/>
        </w:rPr>
      </w:pPr>
      <w:r w:rsidRPr="00592C02">
        <w:rPr>
          <w:b/>
          <w:bCs/>
        </w:rPr>
        <w:t>Business/Code Rules:</w:t>
      </w:r>
    </w:p>
    <w:tbl>
      <w:tblPr>
        <w:tblStyle w:val="TableGrid"/>
        <w:tblW w:w="0" w:type="auto"/>
        <w:tblLook w:val="04A0" w:firstRow="1" w:lastRow="0" w:firstColumn="1" w:lastColumn="0" w:noHBand="0" w:noVBand="1"/>
      </w:tblPr>
      <w:tblGrid>
        <w:gridCol w:w="9350"/>
      </w:tblGrid>
      <w:tr w:rsidR="00123EAC" w:rsidRPr="00592C02" w14:paraId="13368C26" w14:textId="77777777" w:rsidTr="00D02410">
        <w:tc>
          <w:tcPr>
            <w:tcW w:w="9350" w:type="dxa"/>
          </w:tcPr>
          <w:p w14:paraId="525EA040" w14:textId="77777777" w:rsidR="00123EAC" w:rsidRPr="00592C02" w:rsidRDefault="00123EAC" w:rsidP="00471F4E">
            <w:pPr>
              <w:pStyle w:val="ListParagraph"/>
              <w:numPr>
                <w:ilvl w:val="0"/>
                <w:numId w:val="32"/>
              </w:numPr>
              <w:spacing w:after="0"/>
              <w:jc w:val="left"/>
            </w:pPr>
            <w:r>
              <w:t>No restrictions on the name.</w:t>
            </w:r>
          </w:p>
        </w:tc>
      </w:tr>
      <w:tr w:rsidR="00123EAC" w:rsidRPr="00592C02" w14:paraId="79CC2625" w14:textId="77777777" w:rsidTr="00D02410">
        <w:tc>
          <w:tcPr>
            <w:tcW w:w="9350" w:type="dxa"/>
          </w:tcPr>
          <w:p w14:paraId="2EAB3990" w14:textId="77777777" w:rsidR="00123EAC" w:rsidRPr="00592C02" w:rsidRDefault="00123EAC" w:rsidP="00471F4E">
            <w:pPr>
              <w:pStyle w:val="ListParagraph"/>
              <w:numPr>
                <w:ilvl w:val="0"/>
                <w:numId w:val="32"/>
              </w:numPr>
              <w:spacing w:after="0"/>
              <w:jc w:val="left"/>
            </w:pPr>
            <w:r w:rsidRPr="00592C02">
              <w:t>Email format should be checked.</w:t>
            </w:r>
          </w:p>
        </w:tc>
      </w:tr>
      <w:tr w:rsidR="00123EAC" w:rsidRPr="00592C02" w14:paraId="65297D45" w14:textId="77777777" w:rsidTr="00D02410">
        <w:tc>
          <w:tcPr>
            <w:tcW w:w="9350" w:type="dxa"/>
          </w:tcPr>
          <w:p w14:paraId="27E05BAB" w14:textId="77777777" w:rsidR="00123EAC" w:rsidRPr="00592C02" w:rsidRDefault="00123EAC" w:rsidP="00471F4E">
            <w:pPr>
              <w:pStyle w:val="ListParagraph"/>
              <w:numPr>
                <w:ilvl w:val="0"/>
                <w:numId w:val="32"/>
              </w:numPr>
              <w:spacing w:after="0"/>
              <w:jc w:val="left"/>
            </w:pPr>
            <w:r>
              <w:t>Regarding the HTTP Action, if request type is Get, will not show/or we will disable the Request Body, and the user then will add the parameters to the URL.</w:t>
            </w:r>
          </w:p>
        </w:tc>
      </w:tr>
      <w:tr w:rsidR="00123EAC" w:rsidRPr="00592C02" w14:paraId="7447A357" w14:textId="77777777" w:rsidTr="00D02410">
        <w:tc>
          <w:tcPr>
            <w:tcW w:w="9350" w:type="dxa"/>
          </w:tcPr>
          <w:p w14:paraId="03B7AB38" w14:textId="77777777" w:rsidR="00123EAC" w:rsidRDefault="00123EAC" w:rsidP="00471F4E">
            <w:pPr>
              <w:pStyle w:val="ListParagraph"/>
              <w:numPr>
                <w:ilvl w:val="0"/>
                <w:numId w:val="32"/>
              </w:numPr>
              <w:spacing w:after="0"/>
              <w:jc w:val="left"/>
            </w:pPr>
            <w:proofErr w:type="gramStart"/>
            <w:r>
              <w:t>Actions</w:t>
            </w:r>
            <w:proofErr w:type="gramEnd"/>
            <w:r>
              <w:t xml:space="preserve"> structure will be as below:</w:t>
            </w:r>
          </w:p>
          <w:p w14:paraId="38302D14" w14:textId="77777777" w:rsidR="00123EAC" w:rsidRPr="00F60464" w:rsidRDefault="00123EAC" w:rsidP="00D02410">
            <w:pPr>
              <w:shd w:val="clear" w:color="auto" w:fill="FFFFFF"/>
              <w:spacing w:after="0"/>
              <w:jc w:val="left"/>
              <w:rPr>
                <w:rFonts w:ascii="Segoe UI" w:hAnsi="Segoe UI" w:cs="Segoe UI"/>
                <w:color w:val="252423"/>
                <w:sz w:val="21"/>
                <w:szCs w:val="21"/>
              </w:rPr>
            </w:pPr>
            <w:r w:rsidRPr="00F60464">
              <w:rPr>
                <w:rFonts w:ascii="Segoe UI" w:hAnsi="Segoe UI" w:cs="Segoe UI"/>
                <w:color w:val="252423"/>
                <w:sz w:val="21"/>
                <w:szCs w:val="21"/>
              </w:rPr>
              <w:t>"action": {​​​​             </w:t>
            </w:r>
            <w:r w:rsidRPr="00F60464">
              <w:rPr>
                <w:rFonts w:ascii="Segoe UI" w:hAnsi="Segoe UI" w:cs="Segoe UI"/>
                <w:color w:val="252423"/>
                <w:sz w:val="21"/>
                <w:szCs w:val="21"/>
              </w:rPr>
              <w:br/>
              <w:t>    "</w:t>
            </w:r>
            <w:proofErr w:type="spellStart"/>
            <w:r w:rsidRPr="00F60464">
              <w:rPr>
                <w:rFonts w:ascii="Segoe UI" w:hAnsi="Segoe UI" w:cs="Segoe UI"/>
                <w:color w:val="252423"/>
                <w:sz w:val="21"/>
                <w:szCs w:val="21"/>
              </w:rPr>
              <w:t>type":"http</w:t>
            </w:r>
            <w:proofErr w:type="spellEnd"/>
            <w:r w:rsidRPr="00F60464">
              <w:rPr>
                <w:rFonts w:ascii="Segoe UI" w:hAnsi="Segoe UI" w:cs="Segoe UI"/>
                <w:color w:val="252423"/>
                <w:sz w:val="21"/>
                <w:szCs w:val="21"/>
              </w:rPr>
              <w:t>",</w:t>
            </w:r>
            <w:r w:rsidRPr="00F60464">
              <w:rPr>
                <w:rFonts w:ascii="Segoe UI" w:hAnsi="Segoe UI" w:cs="Segoe UI"/>
                <w:color w:val="252423"/>
                <w:sz w:val="21"/>
                <w:szCs w:val="21"/>
              </w:rPr>
              <w:br/>
              <w:t>    "parameters": {​​​​​​​​​​​</w:t>
            </w:r>
            <w:r w:rsidRPr="00F60464">
              <w:rPr>
                <w:rFonts w:ascii="Segoe UI" w:hAnsi="Segoe UI" w:cs="Segoe UI"/>
                <w:color w:val="252423"/>
                <w:sz w:val="21"/>
                <w:szCs w:val="21"/>
              </w:rPr>
              <w:br/>
              <w:t>        "http-rest-</w:t>
            </w:r>
            <w:proofErr w:type="spellStart"/>
            <w:r w:rsidRPr="00F60464">
              <w:rPr>
                <w:rFonts w:ascii="Segoe UI" w:hAnsi="Segoe UI" w:cs="Segoe UI"/>
                <w:color w:val="252423"/>
                <w:sz w:val="21"/>
                <w:szCs w:val="21"/>
              </w:rPr>
              <w:t>url</w:t>
            </w:r>
            <w:proofErr w:type="spellEnd"/>
            <w:r w:rsidRPr="00F60464">
              <w:rPr>
                <w:rFonts w:ascii="Segoe UI" w:hAnsi="Segoe UI" w:cs="Segoe UI"/>
                <w:color w:val="252423"/>
                <w:sz w:val="21"/>
                <w:szCs w:val="21"/>
              </w:rPr>
              <w:t>":"",</w:t>
            </w:r>
            <w:r w:rsidRPr="00F60464">
              <w:rPr>
                <w:rFonts w:ascii="Segoe UI" w:hAnsi="Segoe UI" w:cs="Segoe UI"/>
                <w:color w:val="252423"/>
                <w:sz w:val="21"/>
                <w:szCs w:val="21"/>
              </w:rPr>
              <w:br/>
              <w:t>        "http-request-type":"",</w:t>
            </w:r>
            <w:r w:rsidRPr="00F60464">
              <w:rPr>
                <w:rFonts w:ascii="Segoe UI" w:hAnsi="Segoe UI" w:cs="Segoe UI"/>
                <w:color w:val="252423"/>
                <w:sz w:val="21"/>
                <w:szCs w:val="21"/>
              </w:rPr>
              <w:br/>
              <w:t>        "</w:t>
            </w:r>
            <w:proofErr w:type="spellStart"/>
            <w:r w:rsidRPr="00F60464">
              <w:rPr>
                <w:rFonts w:ascii="Segoe UI" w:hAnsi="Segoe UI" w:cs="Segoe UI"/>
                <w:color w:val="252423"/>
                <w:sz w:val="21"/>
                <w:szCs w:val="21"/>
              </w:rPr>
              <w:t>http-request-body":"body</w:t>
            </w:r>
            <w:proofErr w:type="spellEnd"/>
            <w:r w:rsidRPr="00F60464">
              <w:rPr>
                <w:rFonts w:ascii="Segoe UI" w:hAnsi="Segoe UI" w:cs="Segoe UI"/>
                <w:color w:val="252423"/>
                <w:sz w:val="21"/>
                <w:szCs w:val="21"/>
              </w:rPr>
              <w:t>",</w:t>
            </w:r>
            <w:r w:rsidRPr="00F60464">
              <w:rPr>
                <w:rFonts w:ascii="Segoe UI" w:hAnsi="Segoe UI" w:cs="Segoe UI"/>
                <w:color w:val="252423"/>
                <w:sz w:val="21"/>
                <w:szCs w:val="21"/>
              </w:rPr>
              <w:br/>
              <w:t>        "headers":[</w:t>
            </w:r>
            <w:r w:rsidRPr="00F60464">
              <w:rPr>
                <w:rFonts w:ascii="Segoe UI" w:hAnsi="Segoe UI" w:cs="Segoe UI"/>
                <w:color w:val="252423"/>
                <w:sz w:val="21"/>
                <w:szCs w:val="21"/>
              </w:rPr>
              <w:br/>
              <w:t>            {​​​​​​​​​​​"Content-Type" : "application/x-www-form-</w:t>
            </w:r>
            <w:proofErr w:type="spellStart"/>
            <w:r w:rsidRPr="00F60464">
              <w:rPr>
                <w:rFonts w:ascii="Segoe UI" w:hAnsi="Segoe UI" w:cs="Segoe UI"/>
                <w:color w:val="252423"/>
                <w:sz w:val="21"/>
                <w:szCs w:val="21"/>
              </w:rPr>
              <w:t>urlencoded</w:t>
            </w:r>
            <w:proofErr w:type="spellEnd"/>
            <w:r w:rsidRPr="00F60464">
              <w:rPr>
                <w:rFonts w:ascii="Segoe UI" w:hAnsi="Segoe UI" w:cs="Segoe UI"/>
                <w:color w:val="252423"/>
                <w:sz w:val="21"/>
                <w:szCs w:val="21"/>
              </w:rPr>
              <w:t>" }​​​​​​​​​​​,</w:t>
            </w:r>
            <w:r w:rsidRPr="00F60464">
              <w:rPr>
                <w:rFonts w:ascii="Segoe UI" w:hAnsi="Segoe UI" w:cs="Segoe UI"/>
                <w:color w:val="252423"/>
                <w:sz w:val="21"/>
                <w:szCs w:val="21"/>
              </w:rPr>
              <w:br/>
              <w:t>            {​​​​​​​​​​​"Content-Type" : "application/x-www-form-</w:t>
            </w:r>
            <w:proofErr w:type="spellStart"/>
            <w:r w:rsidRPr="00F60464">
              <w:rPr>
                <w:rFonts w:ascii="Segoe UI" w:hAnsi="Segoe UI" w:cs="Segoe UI"/>
                <w:color w:val="252423"/>
                <w:sz w:val="21"/>
                <w:szCs w:val="21"/>
              </w:rPr>
              <w:t>urlencoded</w:t>
            </w:r>
            <w:proofErr w:type="spellEnd"/>
            <w:r w:rsidRPr="00F60464">
              <w:rPr>
                <w:rFonts w:ascii="Segoe UI" w:hAnsi="Segoe UI" w:cs="Segoe UI"/>
                <w:color w:val="252423"/>
                <w:sz w:val="21"/>
                <w:szCs w:val="21"/>
              </w:rPr>
              <w:t>" }​​​​​​​​​​​</w:t>
            </w:r>
            <w:r w:rsidRPr="00F60464">
              <w:rPr>
                <w:rFonts w:ascii="Segoe UI" w:hAnsi="Segoe UI" w:cs="Segoe UI"/>
                <w:color w:val="252423"/>
                <w:sz w:val="21"/>
                <w:szCs w:val="21"/>
              </w:rPr>
              <w:br/>
              <w:t>        ]</w:t>
            </w:r>
            <w:r w:rsidRPr="00F60464">
              <w:rPr>
                <w:rFonts w:ascii="Segoe UI" w:hAnsi="Segoe UI" w:cs="Segoe UI"/>
                <w:color w:val="252423"/>
                <w:sz w:val="21"/>
                <w:szCs w:val="21"/>
              </w:rPr>
              <w:br/>
              <w:t>    }​​​​​​​​​​​</w:t>
            </w:r>
            <w:r w:rsidRPr="00F60464">
              <w:rPr>
                <w:rFonts w:ascii="Segoe UI" w:hAnsi="Segoe UI" w:cs="Segoe UI"/>
                <w:color w:val="252423"/>
                <w:sz w:val="21"/>
                <w:szCs w:val="21"/>
              </w:rPr>
              <w:br/>
              <w:t>}​​​​​​​​​​​</w:t>
            </w:r>
            <w:r w:rsidRPr="00F60464">
              <w:rPr>
                <w:rFonts w:ascii="Segoe UI" w:hAnsi="Segoe UI" w:cs="Segoe UI"/>
                <w:color w:val="252423"/>
                <w:sz w:val="21"/>
                <w:szCs w:val="21"/>
              </w:rPr>
              <w:br/>
              <w:t>or</w:t>
            </w:r>
            <w:r w:rsidRPr="00F60464">
              <w:rPr>
                <w:rFonts w:ascii="Segoe UI" w:hAnsi="Segoe UI" w:cs="Segoe UI"/>
                <w:color w:val="252423"/>
                <w:sz w:val="21"/>
                <w:szCs w:val="21"/>
              </w:rPr>
              <w:br/>
              <w:t>"action": {​​​​​​​​​​​             </w:t>
            </w:r>
            <w:r w:rsidRPr="00F60464">
              <w:rPr>
                <w:rFonts w:ascii="Segoe UI" w:hAnsi="Segoe UI" w:cs="Segoe UI"/>
                <w:color w:val="252423"/>
                <w:sz w:val="21"/>
                <w:szCs w:val="21"/>
              </w:rPr>
              <w:br/>
              <w:t>    "type":"</w:t>
            </w:r>
            <w:proofErr w:type="spellStart"/>
            <w:r w:rsidRPr="00F60464">
              <w:rPr>
                <w:rFonts w:ascii="Segoe UI" w:hAnsi="Segoe UI" w:cs="Segoe UI"/>
                <w:color w:val="252423"/>
                <w:sz w:val="21"/>
                <w:szCs w:val="21"/>
              </w:rPr>
              <w:t>sms</w:t>
            </w:r>
            <w:proofErr w:type="spellEnd"/>
            <w:r w:rsidRPr="00F60464">
              <w:rPr>
                <w:rFonts w:ascii="Segoe UI" w:hAnsi="Segoe UI" w:cs="Segoe UI"/>
                <w:color w:val="252423"/>
                <w:sz w:val="21"/>
                <w:szCs w:val="21"/>
              </w:rPr>
              <w:t>",</w:t>
            </w:r>
            <w:r w:rsidRPr="00F60464">
              <w:rPr>
                <w:rFonts w:ascii="Segoe UI" w:hAnsi="Segoe UI" w:cs="Segoe UI"/>
                <w:color w:val="252423"/>
                <w:sz w:val="21"/>
                <w:szCs w:val="21"/>
              </w:rPr>
              <w:br/>
              <w:t>    "parameters": {​​​​​​​​​​​</w:t>
            </w:r>
            <w:r w:rsidRPr="00F60464">
              <w:rPr>
                <w:rFonts w:ascii="Segoe UI" w:hAnsi="Segoe UI" w:cs="Segoe UI"/>
                <w:color w:val="252423"/>
                <w:sz w:val="21"/>
                <w:szCs w:val="21"/>
              </w:rPr>
              <w:br/>
              <w:t>        "</w:t>
            </w:r>
            <w:proofErr w:type="spellStart"/>
            <w:r w:rsidRPr="00F60464">
              <w:rPr>
                <w:rFonts w:ascii="Segoe UI" w:hAnsi="Segoe UI" w:cs="Segoe UI"/>
                <w:color w:val="252423"/>
                <w:sz w:val="21"/>
                <w:szCs w:val="21"/>
              </w:rPr>
              <w:t>sms</w:t>
            </w:r>
            <w:proofErr w:type="spellEnd"/>
            <w:r w:rsidRPr="00F60464">
              <w:rPr>
                <w:rFonts w:ascii="Segoe UI" w:hAnsi="Segoe UI" w:cs="Segoe UI"/>
                <w:color w:val="252423"/>
                <w:sz w:val="21"/>
                <w:szCs w:val="21"/>
              </w:rPr>
              <w:t>-sender":"",</w:t>
            </w:r>
            <w:r w:rsidRPr="00F60464">
              <w:rPr>
                <w:rFonts w:ascii="Segoe UI" w:hAnsi="Segoe UI" w:cs="Segoe UI"/>
                <w:color w:val="252423"/>
                <w:sz w:val="21"/>
                <w:szCs w:val="21"/>
              </w:rPr>
              <w:br/>
              <w:t>        "</w:t>
            </w:r>
            <w:proofErr w:type="spellStart"/>
            <w:r w:rsidRPr="00F60464">
              <w:rPr>
                <w:rFonts w:ascii="Segoe UI" w:hAnsi="Segoe UI" w:cs="Segoe UI"/>
                <w:color w:val="252423"/>
                <w:sz w:val="21"/>
                <w:szCs w:val="21"/>
              </w:rPr>
              <w:t>sms</w:t>
            </w:r>
            <w:proofErr w:type="spellEnd"/>
            <w:r w:rsidRPr="00F60464">
              <w:rPr>
                <w:rFonts w:ascii="Segoe UI" w:hAnsi="Segoe UI" w:cs="Segoe UI"/>
                <w:color w:val="252423"/>
                <w:sz w:val="21"/>
                <w:szCs w:val="21"/>
              </w:rPr>
              <w:t>-type":"",</w:t>
            </w:r>
            <w:r w:rsidRPr="00F60464">
              <w:rPr>
                <w:rFonts w:ascii="Segoe UI" w:hAnsi="Segoe UI" w:cs="Segoe UI"/>
                <w:color w:val="252423"/>
                <w:sz w:val="21"/>
                <w:szCs w:val="21"/>
              </w:rPr>
              <w:br/>
              <w:t>        "</w:t>
            </w:r>
            <w:proofErr w:type="spellStart"/>
            <w:r w:rsidRPr="00F60464">
              <w:rPr>
                <w:rFonts w:ascii="Segoe UI" w:hAnsi="Segoe UI" w:cs="Segoe UI"/>
                <w:color w:val="252423"/>
                <w:sz w:val="21"/>
                <w:szCs w:val="21"/>
              </w:rPr>
              <w:t>sms</w:t>
            </w:r>
            <w:proofErr w:type="spellEnd"/>
            <w:r w:rsidRPr="00F60464">
              <w:rPr>
                <w:rFonts w:ascii="Segoe UI" w:hAnsi="Segoe UI" w:cs="Segoe UI"/>
                <w:color w:val="252423"/>
                <w:sz w:val="21"/>
                <w:szCs w:val="21"/>
              </w:rPr>
              <w:t>-</w:t>
            </w:r>
            <w:proofErr w:type="spellStart"/>
            <w:r w:rsidRPr="00F60464">
              <w:rPr>
                <w:rFonts w:ascii="Segoe UI" w:hAnsi="Segoe UI" w:cs="Segoe UI"/>
                <w:color w:val="252423"/>
                <w:sz w:val="21"/>
                <w:szCs w:val="21"/>
              </w:rPr>
              <w:t>body":"body</w:t>
            </w:r>
            <w:proofErr w:type="spellEnd"/>
            <w:r w:rsidRPr="00F60464">
              <w:rPr>
                <w:rFonts w:ascii="Segoe UI" w:hAnsi="Segoe UI" w:cs="Segoe UI"/>
                <w:color w:val="252423"/>
                <w:sz w:val="21"/>
                <w:szCs w:val="21"/>
              </w:rPr>
              <w:t>",</w:t>
            </w:r>
            <w:r w:rsidRPr="00F60464">
              <w:rPr>
                <w:rFonts w:ascii="Segoe UI" w:hAnsi="Segoe UI" w:cs="Segoe UI"/>
                <w:color w:val="252423"/>
                <w:sz w:val="21"/>
                <w:szCs w:val="21"/>
              </w:rPr>
              <w:br/>
              <w:t>        "agents": [13,14]</w:t>
            </w:r>
            <w:r w:rsidRPr="00F60464">
              <w:rPr>
                <w:rFonts w:ascii="Segoe UI" w:hAnsi="Segoe UI" w:cs="Segoe UI"/>
                <w:color w:val="252423"/>
                <w:sz w:val="21"/>
                <w:szCs w:val="21"/>
              </w:rPr>
              <w:br/>
              <w:t>    }​​​​​​​​​​​</w:t>
            </w:r>
            <w:r w:rsidRPr="00F60464">
              <w:rPr>
                <w:rFonts w:ascii="Segoe UI" w:hAnsi="Segoe UI" w:cs="Segoe UI"/>
                <w:color w:val="252423"/>
                <w:sz w:val="21"/>
                <w:szCs w:val="21"/>
              </w:rPr>
              <w:br/>
              <w:t>}​​​​​​​​​​​</w:t>
            </w:r>
            <w:r w:rsidRPr="00F60464">
              <w:rPr>
                <w:rFonts w:ascii="Segoe UI" w:hAnsi="Segoe UI" w:cs="Segoe UI"/>
                <w:color w:val="252423"/>
                <w:sz w:val="21"/>
                <w:szCs w:val="21"/>
              </w:rPr>
              <w:br/>
              <w:t>or</w:t>
            </w:r>
            <w:r w:rsidRPr="00F60464">
              <w:rPr>
                <w:rFonts w:ascii="Segoe UI" w:hAnsi="Segoe UI" w:cs="Segoe UI"/>
                <w:color w:val="252423"/>
                <w:sz w:val="21"/>
                <w:szCs w:val="21"/>
              </w:rPr>
              <w:br/>
              <w:t>"action": {​​​​​​​​​​​             </w:t>
            </w:r>
            <w:r w:rsidRPr="00F60464">
              <w:rPr>
                <w:rFonts w:ascii="Segoe UI" w:hAnsi="Segoe UI" w:cs="Segoe UI"/>
                <w:color w:val="252423"/>
                <w:sz w:val="21"/>
                <w:szCs w:val="21"/>
              </w:rPr>
              <w:br/>
              <w:t>    "</w:t>
            </w:r>
            <w:proofErr w:type="spellStart"/>
            <w:r w:rsidRPr="00F60464">
              <w:rPr>
                <w:rFonts w:ascii="Segoe UI" w:hAnsi="Segoe UI" w:cs="Segoe UI"/>
                <w:color w:val="252423"/>
                <w:sz w:val="21"/>
                <w:szCs w:val="21"/>
              </w:rPr>
              <w:t>type":"email</w:t>
            </w:r>
            <w:proofErr w:type="spellEnd"/>
            <w:r w:rsidRPr="00F60464">
              <w:rPr>
                <w:rFonts w:ascii="Segoe UI" w:hAnsi="Segoe UI" w:cs="Segoe UI"/>
                <w:color w:val="252423"/>
                <w:sz w:val="21"/>
                <w:szCs w:val="21"/>
              </w:rPr>
              <w:t>",</w:t>
            </w:r>
            <w:r w:rsidRPr="00F60464">
              <w:rPr>
                <w:rFonts w:ascii="Segoe UI" w:hAnsi="Segoe UI" w:cs="Segoe UI"/>
                <w:color w:val="252423"/>
                <w:sz w:val="21"/>
                <w:szCs w:val="21"/>
              </w:rPr>
              <w:br/>
              <w:t>    "parameters": {​​​​​​​​​​​</w:t>
            </w:r>
            <w:r w:rsidRPr="00F60464">
              <w:rPr>
                <w:rFonts w:ascii="Segoe UI" w:hAnsi="Segoe UI" w:cs="Segoe UI"/>
                <w:color w:val="252423"/>
                <w:sz w:val="21"/>
                <w:szCs w:val="21"/>
              </w:rPr>
              <w:br/>
              <w:t>        "email-from":"",</w:t>
            </w:r>
            <w:r w:rsidRPr="00F60464">
              <w:rPr>
                <w:rFonts w:ascii="Segoe UI" w:hAnsi="Segoe UI" w:cs="Segoe UI"/>
                <w:color w:val="252423"/>
                <w:sz w:val="21"/>
                <w:szCs w:val="21"/>
              </w:rPr>
              <w:br/>
              <w:t>        "email-cc":"",</w:t>
            </w:r>
          </w:p>
          <w:p w14:paraId="2B3E38C6" w14:textId="77777777" w:rsidR="00123EAC" w:rsidRPr="00F60464" w:rsidRDefault="00123EAC" w:rsidP="00D02410">
            <w:pPr>
              <w:shd w:val="clear" w:color="auto" w:fill="FFFFFF"/>
              <w:spacing w:after="0"/>
              <w:jc w:val="left"/>
              <w:rPr>
                <w:rFonts w:ascii="Segoe UI" w:hAnsi="Segoe UI" w:cs="Segoe UI"/>
                <w:color w:val="252423"/>
                <w:sz w:val="21"/>
                <w:szCs w:val="21"/>
              </w:rPr>
            </w:pPr>
            <w:r w:rsidRPr="00F60464">
              <w:rPr>
                <w:rFonts w:ascii="Segoe UI" w:hAnsi="Segoe UI" w:cs="Segoe UI"/>
                <w:color w:val="252423"/>
                <w:sz w:val="21"/>
                <w:szCs w:val="21"/>
              </w:rPr>
              <w:lastRenderedPageBreak/>
              <w:t>        "email-subject":"",</w:t>
            </w:r>
            <w:r w:rsidRPr="00F60464">
              <w:rPr>
                <w:rFonts w:ascii="Segoe UI" w:hAnsi="Segoe UI" w:cs="Segoe UI"/>
                <w:color w:val="252423"/>
                <w:sz w:val="21"/>
                <w:szCs w:val="21"/>
              </w:rPr>
              <w:br/>
              <w:t>        "</w:t>
            </w:r>
            <w:proofErr w:type="spellStart"/>
            <w:r w:rsidRPr="00F60464">
              <w:rPr>
                <w:rFonts w:ascii="Segoe UI" w:hAnsi="Segoe UI" w:cs="Segoe UI"/>
                <w:color w:val="252423"/>
                <w:sz w:val="21"/>
                <w:szCs w:val="21"/>
              </w:rPr>
              <w:t>email-body":"body</w:t>
            </w:r>
            <w:proofErr w:type="spellEnd"/>
            <w:r w:rsidRPr="00F60464">
              <w:rPr>
                <w:rFonts w:ascii="Segoe UI" w:hAnsi="Segoe UI" w:cs="Segoe UI"/>
                <w:color w:val="252423"/>
                <w:sz w:val="21"/>
                <w:szCs w:val="21"/>
              </w:rPr>
              <w:t>",</w:t>
            </w:r>
            <w:r w:rsidRPr="00F60464">
              <w:rPr>
                <w:rFonts w:ascii="Segoe UI" w:hAnsi="Segoe UI" w:cs="Segoe UI"/>
                <w:color w:val="252423"/>
                <w:sz w:val="21"/>
                <w:szCs w:val="21"/>
              </w:rPr>
              <w:br/>
              <w:t>        "agents": [13,14]</w:t>
            </w:r>
            <w:r w:rsidRPr="00F60464">
              <w:rPr>
                <w:rFonts w:ascii="Segoe UI" w:hAnsi="Segoe UI" w:cs="Segoe UI"/>
                <w:color w:val="252423"/>
                <w:sz w:val="21"/>
                <w:szCs w:val="21"/>
              </w:rPr>
              <w:br/>
              <w:t>  </w:t>
            </w:r>
            <w:proofErr w:type="gramStart"/>
            <w:r w:rsidRPr="00F60464">
              <w:rPr>
                <w:rFonts w:ascii="Segoe UI" w:hAnsi="Segoe UI" w:cs="Segoe UI"/>
                <w:color w:val="252423"/>
                <w:sz w:val="21"/>
                <w:szCs w:val="21"/>
              </w:rPr>
              <w:t>  }</w:t>
            </w:r>
            <w:proofErr w:type="gramEnd"/>
            <w:r w:rsidRPr="00F60464">
              <w:rPr>
                <w:rFonts w:ascii="Segoe UI" w:hAnsi="Segoe UI" w:cs="Segoe UI"/>
                <w:color w:val="252423"/>
                <w:sz w:val="21"/>
                <w:szCs w:val="21"/>
              </w:rPr>
              <w:t>​​​​​​​​​​​</w:t>
            </w:r>
            <w:r w:rsidRPr="00F60464">
              <w:rPr>
                <w:rFonts w:ascii="Segoe UI" w:hAnsi="Segoe UI" w:cs="Segoe UI"/>
                <w:color w:val="252423"/>
                <w:sz w:val="21"/>
                <w:szCs w:val="21"/>
              </w:rPr>
              <w:br/>
              <w:t>}​​​​​​​​​​​</w:t>
            </w:r>
          </w:p>
          <w:p w14:paraId="0D14DBF9" w14:textId="77777777" w:rsidR="00123EAC" w:rsidRPr="00592C02" w:rsidRDefault="00123EAC" w:rsidP="00D02410">
            <w:pPr>
              <w:pStyle w:val="ListParagraph"/>
              <w:spacing w:after="0"/>
              <w:jc w:val="left"/>
            </w:pPr>
          </w:p>
        </w:tc>
      </w:tr>
      <w:tr w:rsidR="00123EAC" w:rsidRPr="00592C02" w14:paraId="14128486" w14:textId="77777777" w:rsidTr="00D02410">
        <w:tc>
          <w:tcPr>
            <w:tcW w:w="9350" w:type="dxa"/>
          </w:tcPr>
          <w:p w14:paraId="7B52302C" w14:textId="77777777" w:rsidR="00123EAC" w:rsidRDefault="00123EAC" w:rsidP="00471F4E">
            <w:pPr>
              <w:pStyle w:val="ListParagraph"/>
              <w:numPr>
                <w:ilvl w:val="0"/>
                <w:numId w:val="32"/>
              </w:numPr>
              <w:spacing w:after="0"/>
              <w:jc w:val="left"/>
            </w:pPr>
            <w:r>
              <w:lastRenderedPageBreak/>
              <w:t xml:space="preserve">Regarding the condition mapping: </w:t>
            </w:r>
          </w:p>
          <w:p w14:paraId="5AC82FEA" w14:textId="77777777" w:rsidR="006D00DA" w:rsidRDefault="00123EAC" w:rsidP="00D02410">
            <w:pPr>
              <w:shd w:val="clear" w:color="auto" w:fill="FFFFFF"/>
              <w:spacing w:after="0"/>
              <w:jc w:val="left"/>
              <w:rPr>
                <w:rFonts w:ascii="Segoe UI" w:hAnsi="Segoe UI" w:cs="Segoe UI"/>
                <w:color w:val="242424"/>
                <w:sz w:val="21"/>
                <w:szCs w:val="21"/>
              </w:rPr>
            </w:pPr>
            <w:proofErr w:type="spellStart"/>
            <w:r w:rsidRPr="00282576">
              <w:rPr>
                <w:rFonts w:ascii="Segoe UI" w:hAnsi="Segoe UI" w:cs="Segoe UI"/>
                <w:color w:val="242424"/>
                <w:sz w:val="21"/>
                <w:szCs w:val="21"/>
              </w:rPr>
              <w:t>msisdn</w:t>
            </w:r>
            <w:proofErr w:type="spellEnd"/>
            <w:r w:rsidRPr="00282576">
              <w:rPr>
                <w:rFonts w:ascii="Segoe UI" w:hAnsi="Segoe UI" w:cs="Segoe UI"/>
                <w:color w:val="242424"/>
                <w:sz w:val="21"/>
                <w:szCs w:val="21"/>
              </w:rPr>
              <w:t xml:space="preserve"> --&gt; all</w:t>
            </w:r>
            <w:r w:rsidR="006D00DA">
              <w:rPr>
                <w:rFonts w:ascii="Segoe UI" w:hAnsi="Segoe UI" w:cs="Segoe UI"/>
                <w:color w:val="242424"/>
                <w:sz w:val="21"/>
                <w:szCs w:val="21"/>
              </w:rPr>
              <w:t xml:space="preserve"> events type (where </w:t>
            </w:r>
            <w:proofErr w:type="spellStart"/>
            <w:proofErr w:type="gramStart"/>
            <w:r w:rsidR="006D00DA">
              <w:rPr>
                <w:rFonts w:ascii="Segoe UI" w:hAnsi="Segoe UI" w:cs="Segoe UI"/>
                <w:color w:val="242424"/>
                <w:sz w:val="21"/>
                <w:szCs w:val="21"/>
              </w:rPr>
              <w:t>events.IncludeInEventsMonitoring</w:t>
            </w:r>
            <w:proofErr w:type="spellEnd"/>
            <w:proofErr w:type="gramEnd"/>
            <w:r w:rsidR="006D00DA">
              <w:rPr>
                <w:rFonts w:ascii="Segoe UI" w:hAnsi="Segoe UI" w:cs="Segoe UI"/>
                <w:color w:val="242424"/>
                <w:sz w:val="21"/>
                <w:szCs w:val="21"/>
              </w:rPr>
              <w:t xml:space="preserve"> =1)</w:t>
            </w:r>
            <w:r w:rsidRPr="00282576">
              <w:rPr>
                <w:rFonts w:ascii="Segoe UI" w:hAnsi="Segoe UI" w:cs="Segoe UI"/>
                <w:color w:val="242424"/>
                <w:sz w:val="21"/>
                <w:szCs w:val="21"/>
              </w:rPr>
              <w:br/>
            </w:r>
            <w:proofErr w:type="spellStart"/>
            <w:r w:rsidRPr="00282576">
              <w:rPr>
                <w:rFonts w:ascii="Segoe UI" w:hAnsi="Segoe UI" w:cs="Segoe UI"/>
                <w:color w:val="242424"/>
                <w:sz w:val="21"/>
                <w:szCs w:val="21"/>
              </w:rPr>
              <w:t>event.type</w:t>
            </w:r>
            <w:proofErr w:type="spellEnd"/>
            <w:r w:rsidRPr="00282576">
              <w:rPr>
                <w:rFonts w:ascii="Segoe UI" w:hAnsi="Segoe UI" w:cs="Segoe UI"/>
                <w:color w:val="242424"/>
                <w:sz w:val="21"/>
                <w:szCs w:val="21"/>
              </w:rPr>
              <w:t xml:space="preserve"> --&gt; </w:t>
            </w:r>
            <w:r w:rsidR="006D00DA" w:rsidRPr="00282576">
              <w:rPr>
                <w:rFonts w:ascii="Segoe UI" w:hAnsi="Segoe UI" w:cs="Segoe UI"/>
                <w:color w:val="242424"/>
                <w:sz w:val="21"/>
                <w:szCs w:val="21"/>
              </w:rPr>
              <w:t>all</w:t>
            </w:r>
            <w:r w:rsidR="006D00DA">
              <w:rPr>
                <w:rFonts w:ascii="Segoe UI" w:hAnsi="Segoe UI" w:cs="Segoe UI"/>
                <w:color w:val="242424"/>
                <w:sz w:val="21"/>
                <w:szCs w:val="21"/>
              </w:rPr>
              <w:t xml:space="preserve"> events type (where </w:t>
            </w:r>
            <w:proofErr w:type="spellStart"/>
            <w:r w:rsidR="006D00DA">
              <w:rPr>
                <w:rFonts w:ascii="Segoe UI" w:hAnsi="Segoe UI" w:cs="Segoe UI"/>
                <w:color w:val="242424"/>
                <w:sz w:val="21"/>
                <w:szCs w:val="21"/>
              </w:rPr>
              <w:t>events.IncludeInEventsMonitoring</w:t>
            </w:r>
            <w:proofErr w:type="spellEnd"/>
            <w:r w:rsidR="006D00DA">
              <w:rPr>
                <w:rFonts w:ascii="Segoe UI" w:hAnsi="Segoe UI" w:cs="Segoe UI"/>
                <w:color w:val="242424"/>
                <w:sz w:val="21"/>
                <w:szCs w:val="21"/>
              </w:rPr>
              <w:t xml:space="preserve"> =1)</w:t>
            </w:r>
            <w:r w:rsidRPr="00282576">
              <w:rPr>
                <w:rFonts w:ascii="Segoe UI" w:hAnsi="Segoe UI" w:cs="Segoe UI"/>
                <w:color w:val="242424"/>
                <w:sz w:val="21"/>
                <w:szCs w:val="21"/>
              </w:rPr>
              <w:br/>
            </w:r>
            <w:proofErr w:type="spellStart"/>
            <w:r w:rsidRPr="00282576">
              <w:rPr>
                <w:rFonts w:ascii="Segoe UI" w:hAnsi="Segoe UI" w:cs="Segoe UI"/>
                <w:color w:val="242424"/>
                <w:sz w:val="21"/>
                <w:szCs w:val="21"/>
              </w:rPr>
              <w:t>event.details.new_ci</w:t>
            </w:r>
            <w:proofErr w:type="spellEnd"/>
            <w:r w:rsidRPr="00282576">
              <w:rPr>
                <w:rFonts w:ascii="Segoe UI" w:hAnsi="Segoe UI" w:cs="Segoe UI"/>
                <w:color w:val="242424"/>
                <w:sz w:val="21"/>
                <w:szCs w:val="21"/>
              </w:rPr>
              <w:t xml:space="preserve"> --&gt; </w:t>
            </w:r>
            <w:r w:rsidR="006D00DA" w:rsidRPr="00282576">
              <w:rPr>
                <w:rFonts w:ascii="Segoe UI" w:hAnsi="Segoe UI" w:cs="Segoe UI"/>
                <w:color w:val="242424"/>
                <w:sz w:val="21"/>
                <w:szCs w:val="21"/>
              </w:rPr>
              <w:t>all</w:t>
            </w:r>
            <w:r w:rsidR="006D00DA">
              <w:rPr>
                <w:rFonts w:ascii="Segoe UI" w:hAnsi="Segoe UI" w:cs="Segoe UI"/>
                <w:color w:val="242424"/>
                <w:sz w:val="21"/>
                <w:szCs w:val="21"/>
              </w:rPr>
              <w:t xml:space="preserve"> events type (where </w:t>
            </w:r>
            <w:proofErr w:type="spellStart"/>
            <w:r w:rsidR="006D00DA">
              <w:rPr>
                <w:rFonts w:ascii="Segoe UI" w:hAnsi="Segoe UI" w:cs="Segoe UI"/>
                <w:color w:val="242424"/>
                <w:sz w:val="21"/>
                <w:szCs w:val="21"/>
              </w:rPr>
              <w:t>events.IncludeInEventsMonitoring</w:t>
            </w:r>
            <w:proofErr w:type="spellEnd"/>
            <w:r w:rsidR="006D00DA">
              <w:rPr>
                <w:rFonts w:ascii="Segoe UI" w:hAnsi="Segoe UI" w:cs="Segoe UI"/>
                <w:color w:val="242424"/>
                <w:sz w:val="21"/>
                <w:szCs w:val="21"/>
              </w:rPr>
              <w:t xml:space="preserve"> =1)</w:t>
            </w:r>
            <w:r w:rsidRPr="00282576">
              <w:rPr>
                <w:rFonts w:ascii="Segoe UI" w:hAnsi="Segoe UI" w:cs="Segoe UI"/>
                <w:color w:val="242424"/>
                <w:sz w:val="21"/>
                <w:szCs w:val="21"/>
              </w:rPr>
              <w:br/>
            </w:r>
            <w:proofErr w:type="spellStart"/>
            <w:r w:rsidRPr="00282576">
              <w:rPr>
                <w:rFonts w:ascii="Segoe UI" w:hAnsi="Segoe UI" w:cs="Segoe UI"/>
                <w:color w:val="242424"/>
                <w:sz w:val="21"/>
                <w:szCs w:val="21"/>
              </w:rPr>
              <w:t>event.details.new_zid</w:t>
            </w:r>
            <w:proofErr w:type="spellEnd"/>
            <w:r w:rsidRPr="00282576">
              <w:rPr>
                <w:rFonts w:ascii="Segoe UI" w:hAnsi="Segoe UI" w:cs="Segoe UI"/>
                <w:color w:val="242424"/>
                <w:sz w:val="21"/>
                <w:szCs w:val="21"/>
              </w:rPr>
              <w:t xml:space="preserve"> --&gt; 4, 5, 6</w:t>
            </w:r>
          </w:p>
          <w:p w14:paraId="3BAFB9D0" w14:textId="3568F829" w:rsidR="006D00DA" w:rsidRDefault="006D00DA" w:rsidP="00D02410">
            <w:pPr>
              <w:shd w:val="clear" w:color="auto" w:fill="FFFFFF"/>
              <w:spacing w:after="0"/>
              <w:jc w:val="left"/>
              <w:rPr>
                <w:rFonts w:ascii="Segoe UI" w:hAnsi="Segoe UI" w:cs="Segoe UI"/>
                <w:color w:val="242424"/>
                <w:sz w:val="21"/>
                <w:szCs w:val="21"/>
              </w:rPr>
            </w:pPr>
          </w:p>
          <w:p w14:paraId="17050F78" w14:textId="05E2E32E" w:rsidR="00282B05" w:rsidRDefault="00282B05" w:rsidP="00D02410">
            <w:pPr>
              <w:shd w:val="clear" w:color="auto" w:fill="FFFFFF"/>
              <w:spacing w:after="0"/>
              <w:jc w:val="left"/>
              <w:rPr>
                <w:rFonts w:ascii="Segoe UI" w:hAnsi="Segoe UI" w:cs="Segoe UI"/>
                <w:color w:val="242424"/>
                <w:sz w:val="21"/>
                <w:szCs w:val="21"/>
              </w:rPr>
            </w:pPr>
          </w:p>
          <w:p w14:paraId="6C320D03" w14:textId="09E1D9D6" w:rsidR="00282B05" w:rsidRDefault="00282B05" w:rsidP="00D02410">
            <w:pPr>
              <w:shd w:val="clear" w:color="auto" w:fill="FFFFFF"/>
              <w:spacing w:after="0"/>
              <w:jc w:val="left"/>
              <w:rPr>
                <w:rFonts w:ascii="Segoe UI" w:hAnsi="Segoe UI" w:cs="Segoe UI"/>
                <w:color w:val="242424"/>
                <w:sz w:val="21"/>
                <w:szCs w:val="21"/>
              </w:rPr>
            </w:pPr>
            <w:r>
              <w:rPr>
                <w:rFonts w:ascii="Segoe UI" w:hAnsi="Segoe UI" w:cs="Segoe UI"/>
                <w:color w:val="242424"/>
                <w:sz w:val="21"/>
                <w:szCs w:val="21"/>
              </w:rPr>
              <w:t>Example:</w:t>
            </w:r>
          </w:p>
          <w:p w14:paraId="3DE5945C" w14:textId="77777777" w:rsidR="00282B05" w:rsidRPr="00282B05" w:rsidRDefault="00282B05" w:rsidP="00282B05">
            <w:pPr>
              <w:shd w:val="clear" w:color="auto" w:fill="FFFFFF"/>
              <w:spacing w:after="0"/>
              <w:jc w:val="left"/>
              <w:rPr>
                <w:rFonts w:ascii="Segoe UI" w:hAnsi="Segoe UI" w:cs="Segoe UI"/>
                <w:color w:val="242424"/>
                <w:sz w:val="21"/>
                <w:szCs w:val="21"/>
              </w:rPr>
            </w:pPr>
            <w:proofErr w:type="spellStart"/>
            <w:r w:rsidRPr="00282B05">
              <w:rPr>
                <w:rFonts w:ascii="Segoe UI" w:hAnsi="Segoe UI" w:cs="Segoe UI"/>
                <w:color w:val="242424"/>
                <w:sz w:val="21"/>
                <w:szCs w:val="21"/>
              </w:rPr>
              <w:t>msisdn</w:t>
            </w:r>
            <w:proofErr w:type="spellEnd"/>
            <w:r w:rsidRPr="00282B05">
              <w:rPr>
                <w:rFonts w:ascii="Segoe UI" w:hAnsi="Segoe UI" w:cs="Segoe UI"/>
                <w:color w:val="242424"/>
                <w:sz w:val="21"/>
                <w:szCs w:val="21"/>
              </w:rPr>
              <w:t xml:space="preserve"> = 0797070585 and </w:t>
            </w:r>
            <w:proofErr w:type="spellStart"/>
            <w:proofErr w:type="gramStart"/>
            <w:r w:rsidRPr="00282B05">
              <w:rPr>
                <w:rFonts w:ascii="Segoe UI" w:hAnsi="Segoe UI" w:cs="Segoe UI"/>
                <w:color w:val="242424"/>
                <w:sz w:val="21"/>
                <w:szCs w:val="21"/>
              </w:rPr>
              <w:t>event.type</w:t>
            </w:r>
            <w:proofErr w:type="spellEnd"/>
            <w:proofErr w:type="gramEnd"/>
            <w:r w:rsidRPr="00282B05">
              <w:rPr>
                <w:rFonts w:ascii="Segoe UI" w:hAnsi="Segoe UI" w:cs="Segoe UI"/>
                <w:color w:val="242424"/>
                <w:sz w:val="21"/>
                <w:szCs w:val="21"/>
              </w:rPr>
              <w:t xml:space="preserve"> </w:t>
            </w:r>
          </w:p>
          <w:p w14:paraId="2B79585A" w14:textId="77777777" w:rsidR="00282B05" w:rsidRPr="00282B05" w:rsidRDefault="00282B05" w:rsidP="00282B05">
            <w:pPr>
              <w:shd w:val="clear" w:color="auto" w:fill="FFFFFF"/>
              <w:spacing w:after="0"/>
              <w:jc w:val="left"/>
              <w:rPr>
                <w:rFonts w:ascii="Segoe UI" w:hAnsi="Segoe UI" w:cs="Segoe UI"/>
                <w:color w:val="242424"/>
                <w:sz w:val="21"/>
                <w:szCs w:val="21"/>
              </w:rPr>
            </w:pPr>
            <w:r w:rsidRPr="00282B05">
              <w:rPr>
                <w:rFonts w:ascii="Segoe UI" w:hAnsi="Segoe UI" w:cs="Segoe UI"/>
                <w:color w:val="242424"/>
                <w:sz w:val="21"/>
                <w:szCs w:val="21"/>
              </w:rPr>
              <w:t>in (1,2,3,4,5,6)</w:t>
            </w:r>
          </w:p>
          <w:p w14:paraId="693F40BF" w14:textId="77777777" w:rsidR="00282B05" w:rsidRPr="00282B05" w:rsidRDefault="00282B05" w:rsidP="00282B05">
            <w:pPr>
              <w:shd w:val="clear" w:color="auto" w:fill="FFFFFF"/>
              <w:spacing w:after="0"/>
              <w:jc w:val="left"/>
              <w:rPr>
                <w:rFonts w:ascii="Segoe UI" w:hAnsi="Segoe UI" w:cs="Segoe UI"/>
                <w:color w:val="242424"/>
                <w:sz w:val="21"/>
                <w:szCs w:val="21"/>
              </w:rPr>
            </w:pPr>
            <w:r w:rsidRPr="00282B05">
              <w:rPr>
                <w:rFonts w:ascii="Segoe UI" w:hAnsi="Segoe UI" w:cs="Segoe UI"/>
                <w:color w:val="242424"/>
                <w:sz w:val="21"/>
                <w:szCs w:val="21"/>
              </w:rPr>
              <w:t>Add</w:t>
            </w:r>
          </w:p>
          <w:p w14:paraId="3AA3C73D" w14:textId="77777777" w:rsidR="00282B05" w:rsidRPr="00282B05" w:rsidRDefault="00282B05" w:rsidP="00282B05">
            <w:pPr>
              <w:shd w:val="clear" w:color="auto" w:fill="FFFFFF"/>
              <w:spacing w:after="0"/>
              <w:jc w:val="left"/>
              <w:rPr>
                <w:rFonts w:ascii="Segoe UI" w:hAnsi="Segoe UI" w:cs="Segoe UI"/>
                <w:color w:val="242424"/>
                <w:sz w:val="21"/>
                <w:szCs w:val="21"/>
              </w:rPr>
            </w:pPr>
            <w:proofErr w:type="spellStart"/>
            <w:proofErr w:type="gramStart"/>
            <w:r w:rsidRPr="00282B05">
              <w:rPr>
                <w:rFonts w:ascii="Segoe UI" w:hAnsi="Segoe UI" w:cs="Segoe UI"/>
                <w:color w:val="242424"/>
                <w:sz w:val="21"/>
                <w:szCs w:val="21"/>
              </w:rPr>
              <w:t>event.type</w:t>
            </w:r>
            <w:proofErr w:type="spellEnd"/>
            <w:proofErr w:type="gramEnd"/>
            <w:r w:rsidRPr="00282B05">
              <w:rPr>
                <w:rFonts w:ascii="Segoe UI" w:hAnsi="Segoe UI" w:cs="Segoe UI"/>
                <w:color w:val="242424"/>
                <w:sz w:val="21"/>
                <w:szCs w:val="21"/>
              </w:rPr>
              <w:t xml:space="preserve"> in (1)</w:t>
            </w:r>
          </w:p>
          <w:p w14:paraId="381F3F8F" w14:textId="386E999F" w:rsidR="00282B05" w:rsidRDefault="00282B05" w:rsidP="00282B05">
            <w:pPr>
              <w:shd w:val="clear" w:color="auto" w:fill="FFFFFF"/>
              <w:spacing w:after="0"/>
              <w:jc w:val="left"/>
              <w:rPr>
                <w:rFonts w:ascii="Segoe UI" w:hAnsi="Segoe UI" w:cs="Segoe UI"/>
                <w:color w:val="242424"/>
                <w:sz w:val="21"/>
                <w:szCs w:val="21"/>
              </w:rPr>
            </w:pPr>
          </w:p>
          <w:p w14:paraId="0608290E" w14:textId="77777777" w:rsidR="00282B05" w:rsidRPr="00282B05" w:rsidRDefault="00282B05" w:rsidP="00282B05">
            <w:pPr>
              <w:shd w:val="clear" w:color="auto" w:fill="FFFFFF"/>
              <w:spacing w:after="0"/>
              <w:jc w:val="left"/>
              <w:rPr>
                <w:rFonts w:ascii="Segoe UI" w:hAnsi="Segoe UI" w:cs="Segoe UI"/>
                <w:color w:val="242424"/>
                <w:sz w:val="21"/>
                <w:szCs w:val="21"/>
              </w:rPr>
            </w:pPr>
          </w:p>
          <w:p w14:paraId="04321318" w14:textId="2FA1BFA7" w:rsidR="00282B05" w:rsidRDefault="00282B05" w:rsidP="00282B05">
            <w:pPr>
              <w:shd w:val="clear" w:color="auto" w:fill="FFFFFF"/>
              <w:spacing w:after="0"/>
              <w:jc w:val="left"/>
              <w:rPr>
                <w:rFonts w:ascii="Segoe UI" w:hAnsi="Segoe UI" w:cs="Segoe UI"/>
                <w:color w:val="242424"/>
                <w:sz w:val="21"/>
                <w:szCs w:val="21"/>
              </w:rPr>
            </w:pPr>
            <w:r w:rsidRPr="00282B05">
              <w:rPr>
                <w:rFonts w:ascii="Segoe UI" w:hAnsi="Segoe UI" w:cs="Segoe UI"/>
                <w:color w:val="242424"/>
                <w:sz w:val="21"/>
                <w:szCs w:val="21"/>
              </w:rPr>
              <w:t>it should get only MSISDN with event type 1</w:t>
            </w:r>
          </w:p>
          <w:p w14:paraId="6B422F0D" w14:textId="6513E734" w:rsidR="00282B05" w:rsidRDefault="00282B05" w:rsidP="00282B05">
            <w:pPr>
              <w:shd w:val="clear" w:color="auto" w:fill="FFFFFF"/>
              <w:spacing w:after="0"/>
              <w:jc w:val="left"/>
              <w:rPr>
                <w:rFonts w:ascii="Segoe UI" w:hAnsi="Segoe UI" w:cs="Segoe UI"/>
                <w:color w:val="242424"/>
                <w:sz w:val="21"/>
                <w:szCs w:val="21"/>
              </w:rPr>
            </w:pPr>
          </w:p>
          <w:p w14:paraId="47999BDE" w14:textId="6AFD75A7" w:rsidR="00282B05" w:rsidRDefault="00282B05" w:rsidP="00282B05">
            <w:pPr>
              <w:shd w:val="clear" w:color="auto" w:fill="FFFFFF"/>
              <w:spacing w:after="0"/>
              <w:jc w:val="left"/>
              <w:rPr>
                <w:rFonts w:ascii="Segoe UI" w:hAnsi="Segoe UI" w:cs="Segoe UI"/>
                <w:color w:val="242424"/>
                <w:sz w:val="21"/>
                <w:szCs w:val="21"/>
              </w:rPr>
            </w:pPr>
          </w:p>
          <w:p w14:paraId="189777FD" w14:textId="77777777" w:rsidR="00282B05" w:rsidRDefault="00282B05" w:rsidP="00282B05">
            <w:pPr>
              <w:shd w:val="clear" w:color="auto" w:fill="FFFFFF"/>
              <w:spacing w:after="0"/>
              <w:jc w:val="left"/>
              <w:rPr>
                <w:rFonts w:ascii="Segoe UI" w:hAnsi="Segoe UI" w:cs="Segoe UI"/>
                <w:color w:val="242424"/>
                <w:sz w:val="21"/>
                <w:szCs w:val="21"/>
              </w:rPr>
            </w:pPr>
          </w:p>
          <w:p w14:paraId="1B0EF3A9" w14:textId="70146D14" w:rsidR="00123EAC" w:rsidRPr="00282576" w:rsidRDefault="006D00DA" w:rsidP="00D02410">
            <w:pPr>
              <w:shd w:val="clear" w:color="auto" w:fill="FFFFFF"/>
              <w:spacing w:after="0"/>
              <w:jc w:val="left"/>
              <w:rPr>
                <w:rFonts w:ascii="Segoe UI" w:hAnsi="Segoe UI" w:cs="Segoe UI"/>
                <w:color w:val="242424"/>
                <w:sz w:val="21"/>
                <w:szCs w:val="21"/>
              </w:rPr>
            </w:pPr>
            <w:r w:rsidRPr="006D00DA">
              <w:rPr>
                <w:rFonts w:ascii="Segoe UI" w:hAnsi="Segoe UI" w:cs="Segoe UI"/>
                <w:b/>
                <w:bCs/>
                <w:color w:val="242424"/>
                <w:sz w:val="21"/>
                <w:szCs w:val="21"/>
                <w:highlight w:val="yellow"/>
              </w:rPr>
              <w:t>the below should be removed:</w:t>
            </w:r>
            <w:r w:rsidR="00123EAC" w:rsidRPr="00282576">
              <w:rPr>
                <w:rFonts w:ascii="Segoe UI" w:hAnsi="Segoe UI" w:cs="Segoe UI"/>
                <w:color w:val="242424"/>
                <w:sz w:val="21"/>
                <w:szCs w:val="21"/>
              </w:rPr>
              <w:br/>
            </w:r>
            <w:proofErr w:type="spellStart"/>
            <w:proofErr w:type="gramStart"/>
            <w:r w:rsidR="00123EAC" w:rsidRPr="006D00DA">
              <w:rPr>
                <w:rFonts w:ascii="Segoe UI" w:hAnsi="Segoe UI" w:cs="Segoe UI"/>
                <w:strike/>
                <w:color w:val="242424"/>
                <w:sz w:val="21"/>
                <w:szCs w:val="21"/>
                <w:highlight w:val="yellow"/>
              </w:rPr>
              <w:t>event.details</w:t>
            </w:r>
            <w:proofErr w:type="gramEnd"/>
            <w:r w:rsidR="00123EAC" w:rsidRPr="006D00DA">
              <w:rPr>
                <w:rFonts w:ascii="Segoe UI" w:hAnsi="Segoe UI" w:cs="Segoe UI"/>
                <w:strike/>
                <w:color w:val="242424"/>
                <w:sz w:val="21"/>
                <w:szCs w:val="21"/>
                <w:highlight w:val="yellow"/>
              </w:rPr>
              <w:t>.calling_number</w:t>
            </w:r>
            <w:proofErr w:type="spellEnd"/>
            <w:r w:rsidR="00123EAC" w:rsidRPr="006D00DA">
              <w:rPr>
                <w:rFonts w:ascii="Segoe UI" w:hAnsi="Segoe UI" w:cs="Segoe UI"/>
                <w:strike/>
                <w:color w:val="242424"/>
                <w:sz w:val="21"/>
                <w:szCs w:val="21"/>
                <w:highlight w:val="yellow"/>
              </w:rPr>
              <w:t xml:space="preserve"> --&gt; 7, 8, 9, 10</w:t>
            </w:r>
            <w:r w:rsidR="00123EAC" w:rsidRPr="006D00DA">
              <w:rPr>
                <w:rFonts w:ascii="Segoe UI" w:hAnsi="Segoe UI" w:cs="Segoe UI"/>
                <w:strike/>
                <w:color w:val="242424"/>
                <w:sz w:val="21"/>
                <w:szCs w:val="21"/>
                <w:highlight w:val="yellow"/>
              </w:rPr>
              <w:br/>
            </w:r>
            <w:proofErr w:type="spellStart"/>
            <w:r w:rsidR="00123EAC" w:rsidRPr="006D00DA">
              <w:rPr>
                <w:rFonts w:ascii="Segoe UI" w:hAnsi="Segoe UI" w:cs="Segoe UI"/>
                <w:strike/>
                <w:color w:val="242424"/>
                <w:sz w:val="21"/>
                <w:szCs w:val="21"/>
                <w:highlight w:val="yellow"/>
              </w:rPr>
              <w:t>event.details.called_number</w:t>
            </w:r>
            <w:proofErr w:type="spellEnd"/>
            <w:r w:rsidR="00123EAC" w:rsidRPr="006D00DA">
              <w:rPr>
                <w:rFonts w:ascii="Segoe UI" w:hAnsi="Segoe UI" w:cs="Segoe UI"/>
                <w:strike/>
                <w:color w:val="242424"/>
                <w:sz w:val="21"/>
                <w:szCs w:val="21"/>
                <w:highlight w:val="yellow"/>
              </w:rPr>
              <w:t xml:space="preserve"> --&gt; 7, 8, 9, 10</w:t>
            </w:r>
            <w:r w:rsidR="00123EAC" w:rsidRPr="006D00DA">
              <w:rPr>
                <w:rFonts w:ascii="Segoe UI" w:hAnsi="Segoe UI" w:cs="Segoe UI"/>
                <w:strike/>
                <w:color w:val="242424"/>
                <w:sz w:val="21"/>
                <w:szCs w:val="21"/>
              </w:rPr>
              <w:br/>
            </w:r>
            <w:proofErr w:type="spellStart"/>
            <w:r w:rsidR="00123EAC" w:rsidRPr="006D00DA">
              <w:rPr>
                <w:rFonts w:ascii="Segoe UI" w:hAnsi="Segoe UI" w:cs="Segoe UI"/>
                <w:strike/>
                <w:color w:val="242424"/>
                <w:sz w:val="21"/>
                <w:szCs w:val="21"/>
                <w:highlight w:val="yellow"/>
              </w:rPr>
              <w:t>event.details.duration</w:t>
            </w:r>
            <w:proofErr w:type="spellEnd"/>
            <w:r w:rsidR="00123EAC" w:rsidRPr="006D00DA">
              <w:rPr>
                <w:rFonts w:ascii="Segoe UI" w:hAnsi="Segoe UI" w:cs="Segoe UI"/>
                <w:strike/>
                <w:color w:val="242424"/>
                <w:sz w:val="21"/>
                <w:szCs w:val="21"/>
                <w:highlight w:val="yellow"/>
              </w:rPr>
              <w:t xml:space="preserve"> --&gt; 6</w:t>
            </w:r>
          </w:p>
          <w:p w14:paraId="27A64E9F" w14:textId="77777777" w:rsidR="00123EAC" w:rsidRPr="00282576" w:rsidRDefault="00123EAC" w:rsidP="00D02410">
            <w:pPr>
              <w:shd w:val="clear" w:color="auto" w:fill="FFFFFF"/>
              <w:spacing w:after="0"/>
              <w:jc w:val="left"/>
              <w:rPr>
                <w:rFonts w:ascii="Segoe UI" w:hAnsi="Segoe UI" w:cs="Segoe UI"/>
                <w:color w:val="242424"/>
                <w:sz w:val="21"/>
                <w:szCs w:val="21"/>
              </w:rPr>
            </w:pPr>
            <w:r w:rsidRPr="00282576">
              <w:rPr>
                <w:rFonts w:ascii="Segoe UI" w:hAnsi="Segoe UI" w:cs="Segoe UI"/>
                <w:color w:val="242424"/>
                <w:sz w:val="21"/>
                <w:szCs w:val="21"/>
              </w:rPr>
              <w:t> </w:t>
            </w:r>
          </w:p>
          <w:p w14:paraId="3222F464" w14:textId="77777777" w:rsidR="00123EAC" w:rsidRPr="00282576" w:rsidRDefault="00123EAC" w:rsidP="00D02410">
            <w:pPr>
              <w:shd w:val="clear" w:color="auto" w:fill="FFFFFF"/>
              <w:spacing w:after="0"/>
              <w:jc w:val="left"/>
              <w:rPr>
                <w:rFonts w:ascii="Segoe UI" w:hAnsi="Segoe UI" w:cs="Segoe UI"/>
                <w:color w:val="242424"/>
                <w:sz w:val="21"/>
                <w:szCs w:val="21"/>
              </w:rPr>
            </w:pPr>
            <w:r w:rsidRPr="00282576">
              <w:rPr>
                <w:rFonts w:ascii="Segoe UI" w:hAnsi="Segoe UI" w:cs="Segoe UI"/>
                <w:color w:val="242424"/>
                <w:sz w:val="21"/>
                <w:szCs w:val="21"/>
              </w:rPr>
              <w:t>example: </w:t>
            </w:r>
          </w:p>
          <w:p w14:paraId="020676E0" w14:textId="77777777" w:rsidR="00123EAC" w:rsidRPr="00282576" w:rsidRDefault="00123EAC" w:rsidP="00D02410">
            <w:pPr>
              <w:shd w:val="clear" w:color="auto" w:fill="FFFFFF"/>
              <w:spacing w:after="0"/>
              <w:jc w:val="left"/>
              <w:rPr>
                <w:rFonts w:ascii="Segoe UI" w:hAnsi="Segoe UI" w:cs="Segoe UI"/>
                <w:color w:val="242424"/>
                <w:sz w:val="21"/>
                <w:szCs w:val="21"/>
              </w:rPr>
            </w:pPr>
            <w:r w:rsidRPr="00282576">
              <w:rPr>
                <w:rFonts w:ascii="Segoe UI" w:hAnsi="Segoe UI" w:cs="Segoe UI"/>
                <w:color w:val="242424"/>
                <w:sz w:val="21"/>
                <w:szCs w:val="21"/>
              </w:rPr>
              <w:t>"condition": {​​​​​​​​$and: [{​​​​​​​​"</w:t>
            </w:r>
            <w:proofErr w:type="spellStart"/>
            <w:proofErr w:type="gramStart"/>
            <w:r w:rsidRPr="00282576">
              <w:rPr>
                <w:rFonts w:ascii="Segoe UI" w:hAnsi="Segoe UI" w:cs="Segoe UI"/>
                <w:color w:val="242424"/>
                <w:sz w:val="21"/>
                <w:szCs w:val="21"/>
              </w:rPr>
              <w:t>event.type</w:t>
            </w:r>
            <w:proofErr w:type="spellEnd"/>
            <w:proofErr w:type="gramEnd"/>
            <w:r w:rsidRPr="00282576">
              <w:rPr>
                <w:rFonts w:ascii="Segoe UI" w:hAnsi="Segoe UI" w:cs="Segoe UI"/>
                <w:color w:val="242424"/>
                <w:sz w:val="21"/>
                <w:szCs w:val="21"/>
              </w:rPr>
              <w:t>":{​​​​​​​​$in:["MT SMS", "Location Update", "Cell Enter"]}​​​​​​​​}​​​​​​​​, {​​​​​​​​"</w:t>
            </w:r>
            <w:proofErr w:type="spellStart"/>
            <w:r w:rsidRPr="00282576">
              <w:rPr>
                <w:rFonts w:ascii="Segoe UI" w:hAnsi="Segoe UI" w:cs="Segoe UI"/>
                <w:color w:val="242424"/>
                <w:sz w:val="21"/>
                <w:szCs w:val="21"/>
              </w:rPr>
              <w:t>event.details.calling_number</w:t>
            </w:r>
            <w:proofErr w:type="spellEnd"/>
            <w:r w:rsidRPr="00282576">
              <w:rPr>
                <w:rFonts w:ascii="Segoe UI" w:hAnsi="Segoe UI" w:cs="Segoe UI"/>
                <w:color w:val="242424"/>
                <w:sz w:val="21"/>
                <w:szCs w:val="21"/>
              </w:rPr>
              <w:t>": "962793573354"}​​​​​​​​]}​​​​​​​​</w:t>
            </w:r>
          </w:p>
          <w:p w14:paraId="4D0B1AFC" w14:textId="77777777" w:rsidR="00123EAC" w:rsidRPr="00282576" w:rsidRDefault="00123EAC" w:rsidP="00D02410">
            <w:pPr>
              <w:shd w:val="clear" w:color="auto" w:fill="FFFFFF"/>
              <w:spacing w:after="0"/>
              <w:jc w:val="left"/>
              <w:rPr>
                <w:rFonts w:ascii="Segoe UI" w:hAnsi="Segoe UI" w:cs="Segoe UI"/>
                <w:color w:val="242424"/>
                <w:sz w:val="21"/>
                <w:szCs w:val="21"/>
              </w:rPr>
            </w:pPr>
            <w:r w:rsidRPr="00282576">
              <w:rPr>
                <w:rFonts w:ascii="Segoe UI" w:hAnsi="Segoe UI" w:cs="Segoe UI"/>
                <w:color w:val="242424"/>
                <w:sz w:val="21"/>
                <w:szCs w:val="21"/>
              </w:rPr>
              <w:t>"condition": {​​​​​​​​​"</w:t>
            </w:r>
            <w:proofErr w:type="spellStart"/>
            <w:proofErr w:type="gramStart"/>
            <w:r w:rsidRPr="00282576">
              <w:rPr>
                <w:rFonts w:ascii="Segoe UI" w:hAnsi="Segoe UI" w:cs="Segoe UI"/>
                <w:color w:val="242424"/>
                <w:sz w:val="21"/>
                <w:szCs w:val="21"/>
              </w:rPr>
              <w:t>event.type</w:t>
            </w:r>
            <w:proofErr w:type="spellEnd"/>
            <w:proofErr w:type="gramEnd"/>
            <w:r w:rsidRPr="00282576">
              <w:rPr>
                <w:rFonts w:ascii="Segoe UI" w:hAnsi="Segoe UI" w:cs="Segoe UI"/>
                <w:color w:val="242424"/>
                <w:sz w:val="21"/>
                <w:szCs w:val="21"/>
              </w:rPr>
              <w:t>":{​​​​​​​​​$in:["MT SMS", "Location Update", "Cell Enter"]}​​​​​​​​​}​​​​​​​​</w:t>
            </w:r>
          </w:p>
          <w:p w14:paraId="3E170473" w14:textId="77777777" w:rsidR="00123EAC" w:rsidRDefault="00123EAC" w:rsidP="00D02410">
            <w:pPr>
              <w:pStyle w:val="ListParagraph"/>
              <w:spacing w:after="0"/>
              <w:jc w:val="left"/>
            </w:pPr>
          </w:p>
        </w:tc>
      </w:tr>
    </w:tbl>
    <w:p w14:paraId="2572CCDE" w14:textId="77777777" w:rsidR="00123EAC" w:rsidRPr="00592C02" w:rsidRDefault="00123EAC" w:rsidP="00123EAC">
      <w:pPr>
        <w:rPr>
          <w:sz w:val="18"/>
          <w:szCs w:val="18"/>
        </w:rPr>
      </w:pPr>
    </w:p>
    <w:p w14:paraId="402A1F5D" w14:textId="77777777" w:rsidR="00123EAC" w:rsidRPr="00592C02" w:rsidRDefault="00123EAC" w:rsidP="00123EAC">
      <w:pPr>
        <w:rPr>
          <w:b/>
          <w:bCs/>
          <w:sz w:val="18"/>
          <w:szCs w:val="18"/>
        </w:rPr>
      </w:pPr>
      <w:r w:rsidRPr="00592C02">
        <w:rPr>
          <w:b/>
          <w:bCs/>
          <w:sz w:val="18"/>
          <w:szCs w:val="18"/>
        </w:rPr>
        <w:t xml:space="preserve"> </w:t>
      </w:r>
    </w:p>
    <w:p w14:paraId="2E52AFA8" w14:textId="77777777" w:rsidR="00F97A72" w:rsidRPr="00F97A72" w:rsidRDefault="00F97A72" w:rsidP="00F97A72"/>
    <w:p w14:paraId="40DBED44" w14:textId="70623E41" w:rsidR="00484573" w:rsidRDefault="00484573">
      <w:pPr>
        <w:pStyle w:val="Heading2"/>
      </w:pPr>
      <w:bookmarkStart w:id="21" w:name="_Toc86665652"/>
      <w:r>
        <w:t>Group</w:t>
      </w:r>
      <w:r w:rsidR="003F6295">
        <w:t>s</w:t>
      </w:r>
      <w:r>
        <w:t xml:space="preserve"> Tracking</w:t>
      </w:r>
    </w:p>
    <w:p w14:paraId="58B9026E" w14:textId="1F3A8952" w:rsidR="001D76EF" w:rsidRPr="00321A1C" w:rsidRDefault="001D76EF" w:rsidP="001D76EF">
      <w:pPr>
        <w:rPr>
          <w:b/>
          <w:bCs/>
          <w:i/>
          <w:iCs/>
          <w:color w:val="FF0000"/>
          <w:sz w:val="22"/>
          <w:szCs w:val="22"/>
          <w:u w:val="single"/>
        </w:rPr>
      </w:pPr>
      <w:r w:rsidRPr="00E90907">
        <w:rPr>
          <w:b/>
          <w:bCs/>
          <w:i/>
          <w:iCs/>
          <w:color w:val="FF0000"/>
          <w:sz w:val="22"/>
          <w:szCs w:val="22"/>
          <w:u w:val="single"/>
        </w:rPr>
        <w:t>Note: all actions on th</w:t>
      </w:r>
      <w:r>
        <w:rPr>
          <w:b/>
          <w:bCs/>
          <w:i/>
          <w:iCs/>
          <w:color w:val="FF0000"/>
          <w:sz w:val="22"/>
          <w:szCs w:val="22"/>
          <w:u w:val="single"/>
        </w:rPr>
        <w:t>is module</w:t>
      </w:r>
      <w:r w:rsidRPr="00E90907">
        <w:rPr>
          <w:b/>
          <w:bCs/>
          <w:i/>
          <w:iCs/>
          <w:color w:val="FF0000"/>
          <w:sz w:val="22"/>
          <w:szCs w:val="22"/>
          <w:u w:val="single"/>
        </w:rPr>
        <w:t xml:space="preserve">, </w:t>
      </w:r>
      <w:r w:rsidR="002D6C79">
        <w:rPr>
          <w:b/>
          <w:bCs/>
          <w:i/>
          <w:iCs/>
          <w:color w:val="FF0000"/>
          <w:sz w:val="22"/>
          <w:szCs w:val="22"/>
          <w:u w:val="single"/>
        </w:rPr>
        <w:t>will be APIs except the main</w:t>
      </w:r>
      <w:r w:rsidR="00DA1CF2">
        <w:rPr>
          <w:b/>
          <w:bCs/>
          <w:i/>
          <w:iCs/>
          <w:color w:val="FF0000"/>
          <w:sz w:val="22"/>
          <w:szCs w:val="22"/>
          <w:u w:val="single"/>
        </w:rPr>
        <w:t xml:space="preserve"> grid</w:t>
      </w:r>
    </w:p>
    <w:tbl>
      <w:tblPr>
        <w:tblStyle w:val="TableGrid"/>
        <w:tblW w:w="0" w:type="auto"/>
        <w:tblLook w:val="04A0" w:firstRow="1" w:lastRow="0" w:firstColumn="1" w:lastColumn="0" w:noHBand="0" w:noVBand="1"/>
      </w:tblPr>
      <w:tblGrid>
        <w:gridCol w:w="1885"/>
        <w:gridCol w:w="7465"/>
      </w:tblGrid>
      <w:tr w:rsidR="001D76EF" w:rsidRPr="00592C02" w14:paraId="68F99963" w14:textId="77777777" w:rsidTr="001D6631">
        <w:tc>
          <w:tcPr>
            <w:tcW w:w="1885" w:type="dxa"/>
            <w:shd w:val="clear" w:color="auto" w:fill="BFBFBF" w:themeFill="background1" w:themeFillShade="BF"/>
          </w:tcPr>
          <w:p w14:paraId="4C9F2767" w14:textId="77777777" w:rsidR="001D76EF" w:rsidRPr="00592C02" w:rsidRDefault="001D76EF" w:rsidP="001D6631">
            <w:r w:rsidRPr="00592C02">
              <w:t>Module Name</w:t>
            </w:r>
          </w:p>
        </w:tc>
        <w:tc>
          <w:tcPr>
            <w:tcW w:w="7465" w:type="dxa"/>
          </w:tcPr>
          <w:p w14:paraId="10B77469" w14:textId="0E579103" w:rsidR="001D76EF" w:rsidRPr="00592C02" w:rsidRDefault="007A1370" w:rsidP="001D6631">
            <w:r>
              <w:t>Groups Tracking</w:t>
            </w:r>
          </w:p>
        </w:tc>
      </w:tr>
      <w:tr w:rsidR="001D76EF" w:rsidRPr="00592C02" w14:paraId="7C627551" w14:textId="77777777" w:rsidTr="001D6631">
        <w:tc>
          <w:tcPr>
            <w:tcW w:w="1885" w:type="dxa"/>
            <w:shd w:val="clear" w:color="auto" w:fill="BFBFBF" w:themeFill="background1" w:themeFillShade="BF"/>
          </w:tcPr>
          <w:p w14:paraId="4A7E627A" w14:textId="77777777" w:rsidR="001D76EF" w:rsidRPr="00592C02" w:rsidRDefault="001D76EF" w:rsidP="001D6631">
            <w:r w:rsidRPr="00592C02">
              <w:t xml:space="preserve">Source Table  </w:t>
            </w:r>
          </w:p>
        </w:tc>
        <w:tc>
          <w:tcPr>
            <w:tcW w:w="7465" w:type="dxa"/>
          </w:tcPr>
          <w:p w14:paraId="6D94B14B" w14:textId="597B991C" w:rsidR="001D76EF" w:rsidRPr="00592C02" w:rsidRDefault="00156E90" w:rsidP="001D6631">
            <w:proofErr w:type="spellStart"/>
            <w:r w:rsidRPr="00156E90">
              <w:t>groups_tracking</w:t>
            </w:r>
            <w:proofErr w:type="spellEnd"/>
          </w:p>
        </w:tc>
      </w:tr>
      <w:tr w:rsidR="001D76EF" w:rsidRPr="00592C02" w14:paraId="0D45B86E" w14:textId="77777777" w:rsidTr="001D6631">
        <w:tc>
          <w:tcPr>
            <w:tcW w:w="1885" w:type="dxa"/>
            <w:shd w:val="clear" w:color="auto" w:fill="BFBFBF" w:themeFill="background1" w:themeFillShade="BF"/>
          </w:tcPr>
          <w:p w14:paraId="683B93FE" w14:textId="77777777" w:rsidR="001D76EF" w:rsidRPr="00592C02" w:rsidRDefault="001D76EF" w:rsidP="001D6631">
            <w:pPr>
              <w:tabs>
                <w:tab w:val="left" w:pos="1507"/>
              </w:tabs>
            </w:pPr>
            <w:r w:rsidRPr="00592C02">
              <w:t>Required Actions</w:t>
            </w:r>
          </w:p>
        </w:tc>
        <w:tc>
          <w:tcPr>
            <w:tcW w:w="7465" w:type="dxa"/>
          </w:tcPr>
          <w:p w14:paraId="50A962F2" w14:textId="77777777" w:rsidR="001D76EF" w:rsidRPr="00592C02" w:rsidRDefault="001D76EF" w:rsidP="001D6631">
            <w:r w:rsidRPr="00592C02">
              <w:t>Add, Update, Delete</w:t>
            </w:r>
          </w:p>
        </w:tc>
      </w:tr>
      <w:tr w:rsidR="001D76EF" w:rsidRPr="00592C02" w14:paraId="64B633BF" w14:textId="77777777" w:rsidTr="001D6631">
        <w:tc>
          <w:tcPr>
            <w:tcW w:w="1885" w:type="dxa"/>
            <w:shd w:val="clear" w:color="auto" w:fill="BFBFBF" w:themeFill="background1" w:themeFillShade="BF"/>
          </w:tcPr>
          <w:p w14:paraId="46C1179F" w14:textId="77777777" w:rsidR="001D76EF" w:rsidRPr="00592C02" w:rsidRDefault="001D76EF" w:rsidP="001D6631">
            <w:pPr>
              <w:tabs>
                <w:tab w:val="left" w:pos="1507"/>
              </w:tabs>
            </w:pPr>
            <w:r w:rsidRPr="00592C02">
              <w:lastRenderedPageBreak/>
              <w:t>Grid Columns</w:t>
            </w:r>
          </w:p>
        </w:tc>
        <w:tc>
          <w:tcPr>
            <w:tcW w:w="7465" w:type="dxa"/>
          </w:tcPr>
          <w:p w14:paraId="78B4096C" w14:textId="4D726996" w:rsidR="001D76EF" w:rsidRPr="00592C02" w:rsidRDefault="00D66C4A" w:rsidP="001D6631">
            <w:r>
              <w:t>Name</w:t>
            </w:r>
            <w:r w:rsidR="001D76EF" w:rsidRPr="00592C02">
              <w:t xml:space="preserve">, Action, Created By, Account Holder </w:t>
            </w:r>
            <w:proofErr w:type="gramStart"/>
            <w:r w:rsidR="001D76EF" w:rsidRPr="00592C02">
              <w:t>Name(</w:t>
            </w:r>
            <w:proofErr w:type="gramEnd"/>
            <w:r w:rsidR="001D76EF" w:rsidRPr="00592C02">
              <w:t>only will be shown if the logged in user is Admin account holder type).</w:t>
            </w:r>
          </w:p>
          <w:p w14:paraId="2DDA6C32" w14:textId="788E5D52" w:rsidR="001D76EF" w:rsidRPr="00592C02" w:rsidRDefault="00D66C4A" w:rsidP="001D6631">
            <w:r>
              <w:t>Name</w:t>
            </w:r>
            <w:r w:rsidR="001D76EF" w:rsidRPr="00592C02">
              <w:t xml:space="preserve">: from </w:t>
            </w:r>
            <w:proofErr w:type="spellStart"/>
            <w:r w:rsidRPr="00156E90">
              <w:t>groups_</w:t>
            </w:r>
            <w:proofErr w:type="gramStart"/>
            <w:r w:rsidRPr="00156E90">
              <w:t>tracking</w:t>
            </w:r>
            <w:r w:rsidR="001D76EF" w:rsidRPr="00592C02">
              <w:t>.Name</w:t>
            </w:r>
            <w:proofErr w:type="spellEnd"/>
            <w:proofErr w:type="gramEnd"/>
          </w:p>
          <w:p w14:paraId="2F758CA9" w14:textId="4EF92F1C" w:rsidR="001D76EF" w:rsidRPr="00592C02" w:rsidRDefault="001D76EF" w:rsidP="001D6631">
            <w:proofErr w:type="spellStart"/>
            <w:proofErr w:type="gramStart"/>
            <w:r w:rsidRPr="00592C02">
              <w:t>Action:actions</w:t>
            </w:r>
            <w:proofErr w:type="spellEnd"/>
            <w:proofErr w:type="gramEnd"/>
            <w:r w:rsidRPr="00592C02">
              <w:t>.</w:t>
            </w:r>
            <w:r w:rsidR="00D66C4A" w:rsidRPr="00156E90">
              <w:t xml:space="preserve"> </w:t>
            </w:r>
            <w:proofErr w:type="spellStart"/>
            <w:r w:rsidR="00D66C4A" w:rsidRPr="00156E90">
              <w:t>groups_tracking</w:t>
            </w:r>
            <w:proofErr w:type="spellEnd"/>
            <w:r w:rsidR="00D66C4A">
              <w:t xml:space="preserve">. </w:t>
            </w:r>
            <w:proofErr w:type="spellStart"/>
            <w:proofErr w:type="gramStart"/>
            <w:r w:rsidR="00D66C4A">
              <w:t>action.type</w:t>
            </w:r>
            <w:proofErr w:type="spellEnd"/>
            <w:proofErr w:type="gramEnd"/>
          </w:p>
          <w:p w14:paraId="4BA208B5" w14:textId="77777777" w:rsidR="001D76EF" w:rsidRPr="00592C02" w:rsidRDefault="001D76EF" w:rsidP="001D6631">
            <w:pPr>
              <w:rPr>
                <w:rFonts w:ascii="Consolas" w:hAnsi="Consolas" w:cs="Consolas"/>
                <w:color w:val="0000FF"/>
                <w:sz w:val="19"/>
                <w:szCs w:val="19"/>
              </w:rPr>
            </w:pPr>
            <w:r w:rsidRPr="00592C02">
              <w:t xml:space="preserve">Created By: </w:t>
            </w:r>
            <w:proofErr w:type="spellStart"/>
            <w:r w:rsidRPr="00592C02">
              <w:t>Users.username</w:t>
            </w:r>
            <w:proofErr w:type="spellEnd"/>
            <w:r w:rsidRPr="00592C02">
              <w:t xml:space="preserve"> </w:t>
            </w:r>
          </w:p>
          <w:p w14:paraId="2234F560" w14:textId="77777777" w:rsidR="001D76EF" w:rsidRPr="00592C02" w:rsidRDefault="001D76EF" w:rsidP="001D6631">
            <w:pPr>
              <w:autoSpaceDE w:val="0"/>
              <w:autoSpaceDN w:val="0"/>
              <w:adjustRightInd w:val="0"/>
              <w:spacing w:after="0"/>
              <w:jc w:val="left"/>
              <w:rPr>
                <w:rFonts w:ascii="Consolas" w:hAnsi="Consolas" w:cs="Consolas"/>
                <w:color w:val="0000FF"/>
                <w:sz w:val="19"/>
                <w:szCs w:val="19"/>
              </w:rPr>
            </w:pPr>
          </w:p>
        </w:tc>
      </w:tr>
      <w:tr w:rsidR="001D76EF" w:rsidRPr="00592C02" w14:paraId="6922BD34" w14:textId="77777777" w:rsidTr="001D6631">
        <w:tc>
          <w:tcPr>
            <w:tcW w:w="1885" w:type="dxa"/>
            <w:shd w:val="clear" w:color="auto" w:fill="BFBFBF" w:themeFill="background1" w:themeFillShade="BF"/>
          </w:tcPr>
          <w:p w14:paraId="3CEC185A" w14:textId="77777777" w:rsidR="001D76EF" w:rsidRPr="00592C02" w:rsidRDefault="001D76EF" w:rsidP="001D6631">
            <w:pPr>
              <w:tabs>
                <w:tab w:val="left" w:pos="1507"/>
              </w:tabs>
            </w:pPr>
            <w:r w:rsidRPr="00592C02">
              <w:t>Search List</w:t>
            </w:r>
          </w:p>
        </w:tc>
        <w:tc>
          <w:tcPr>
            <w:tcW w:w="7465" w:type="dxa"/>
          </w:tcPr>
          <w:p w14:paraId="486F1919" w14:textId="750CC1A0" w:rsidR="001D76EF" w:rsidRPr="00592C02" w:rsidRDefault="00F04B52" w:rsidP="001D6631">
            <w:r>
              <w:t>Name</w:t>
            </w:r>
            <w:r w:rsidR="001D76EF" w:rsidRPr="00592C02">
              <w:t>, Action, Created By, Account Holder Name</w:t>
            </w:r>
          </w:p>
        </w:tc>
      </w:tr>
    </w:tbl>
    <w:p w14:paraId="74C16E05" w14:textId="77777777" w:rsidR="001D76EF" w:rsidRDefault="001D76EF" w:rsidP="001D76EF">
      <w:pPr>
        <w:tabs>
          <w:tab w:val="left" w:pos="1035"/>
        </w:tabs>
      </w:pPr>
    </w:p>
    <w:p w14:paraId="3BA6B8DE" w14:textId="6C32F2AE" w:rsidR="001D76EF" w:rsidRPr="00592C02" w:rsidRDefault="00F04B52" w:rsidP="001D76EF">
      <w:pPr>
        <w:tabs>
          <w:tab w:val="left" w:pos="1035"/>
        </w:tabs>
      </w:pPr>
      <w:r>
        <w:rPr>
          <w:noProof/>
        </w:rPr>
        <w:drawing>
          <wp:inline distT="0" distB="0" distL="0" distR="0" wp14:anchorId="7994FB9D" wp14:editId="1FC20E6B">
            <wp:extent cx="6116955" cy="19500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6955" cy="1950085"/>
                    </a:xfrm>
                    <a:prstGeom prst="rect">
                      <a:avLst/>
                    </a:prstGeom>
                  </pic:spPr>
                </pic:pic>
              </a:graphicData>
            </a:graphic>
          </wp:inline>
        </w:drawing>
      </w:r>
    </w:p>
    <w:p w14:paraId="20F73402" w14:textId="77777777" w:rsidR="001D76EF" w:rsidRPr="00592C02" w:rsidRDefault="001D76EF" w:rsidP="001D76EF">
      <w:pPr>
        <w:rPr>
          <w:b/>
          <w:bCs/>
        </w:rPr>
      </w:pPr>
    </w:p>
    <w:p w14:paraId="4692E999" w14:textId="77777777" w:rsidR="001D76EF" w:rsidRPr="00592C02" w:rsidRDefault="001D76EF" w:rsidP="001D76EF">
      <w:pPr>
        <w:rPr>
          <w:b/>
          <w:bCs/>
        </w:rPr>
      </w:pPr>
    </w:p>
    <w:p w14:paraId="0D186741" w14:textId="77777777" w:rsidR="001D76EF" w:rsidRPr="00592C02" w:rsidRDefault="001D76EF" w:rsidP="001D76EF">
      <w:pPr>
        <w:rPr>
          <w:b/>
          <w:bCs/>
        </w:rPr>
      </w:pPr>
      <w:r w:rsidRPr="00592C02">
        <w:rPr>
          <w:b/>
          <w:bCs/>
        </w:rPr>
        <w:t>Columns Detailed Specifications:</w:t>
      </w:r>
    </w:p>
    <w:tbl>
      <w:tblPr>
        <w:tblStyle w:val="TableGrid"/>
        <w:tblW w:w="9623" w:type="dxa"/>
        <w:tblLook w:val="04A0" w:firstRow="1" w:lastRow="0" w:firstColumn="1" w:lastColumn="0" w:noHBand="0" w:noVBand="1"/>
      </w:tblPr>
      <w:tblGrid>
        <w:gridCol w:w="701"/>
        <w:gridCol w:w="2035"/>
        <w:gridCol w:w="568"/>
        <w:gridCol w:w="809"/>
        <w:gridCol w:w="663"/>
        <w:gridCol w:w="554"/>
        <w:gridCol w:w="697"/>
        <w:gridCol w:w="1572"/>
        <w:gridCol w:w="639"/>
        <w:gridCol w:w="728"/>
        <w:gridCol w:w="657"/>
      </w:tblGrid>
      <w:tr w:rsidR="007D0F21" w:rsidRPr="00592C02" w14:paraId="7EAAE2C9" w14:textId="77777777" w:rsidTr="007D0F21">
        <w:trPr>
          <w:trHeight w:val="328"/>
        </w:trPr>
        <w:tc>
          <w:tcPr>
            <w:tcW w:w="701" w:type="dxa"/>
            <w:shd w:val="clear" w:color="auto" w:fill="FFE07D"/>
          </w:tcPr>
          <w:p w14:paraId="7C3DE5D4" w14:textId="77777777" w:rsidR="001D76EF" w:rsidRPr="00592C02" w:rsidRDefault="001D76EF" w:rsidP="001D6631">
            <w:pPr>
              <w:rPr>
                <w:b/>
                <w:bCs/>
                <w:sz w:val="16"/>
                <w:szCs w:val="16"/>
              </w:rPr>
            </w:pPr>
            <w:r w:rsidRPr="00592C02">
              <w:rPr>
                <w:b/>
                <w:bCs/>
                <w:sz w:val="16"/>
                <w:szCs w:val="16"/>
              </w:rPr>
              <w:t>Display Name</w:t>
            </w:r>
          </w:p>
        </w:tc>
        <w:tc>
          <w:tcPr>
            <w:tcW w:w="2035" w:type="dxa"/>
            <w:shd w:val="clear" w:color="auto" w:fill="FFE07D"/>
          </w:tcPr>
          <w:p w14:paraId="6DA6DF36" w14:textId="77777777" w:rsidR="001D76EF" w:rsidRPr="00592C02" w:rsidRDefault="001D76EF" w:rsidP="001D6631">
            <w:pPr>
              <w:rPr>
                <w:b/>
                <w:bCs/>
                <w:sz w:val="16"/>
                <w:szCs w:val="16"/>
              </w:rPr>
            </w:pPr>
            <w:r w:rsidRPr="00592C02">
              <w:rPr>
                <w:b/>
                <w:bCs/>
                <w:sz w:val="16"/>
                <w:szCs w:val="16"/>
              </w:rPr>
              <w:t>Field Data</w:t>
            </w:r>
          </w:p>
        </w:tc>
        <w:tc>
          <w:tcPr>
            <w:tcW w:w="568" w:type="dxa"/>
            <w:shd w:val="clear" w:color="auto" w:fill="FFE07D"/>
          </w:tcPr>
          <w:p w14:paraId="35CE1BB8" w14:textId="77777777" w:rsidR="001D76EF" w:rsidRPr="00592C02" w:rsidRDefault="001D76EF" w:rsidP="001D6631">
            <w:pPr>
              <w:rPr>
                <w:b/>
                <w:bCs/>
                <w:sz w:val="16"/>
                <w:szCs w:val="16"/>
              </w:rPr>
            </w:pPr>
            <w:r w:rsidRPr="00592C02">
              <w:rPr>
                <w:b/>
                <w:bCs/>
                <w:sz w:val="16"/>
                <w:szCs w:val="16"/>
              </w:rPr>
              <w:t>Field Type</w:t>
            </w:r>
          </w:p>
        </w:tc>
        <w:tc>
          <w:tcPr>
            <w:tcW w:w="809" w:type="dxa"/>
            <w:shd w:val="clear" w:color="auto" w:fill="FFE07D"/>
          </w:tcPr>
          <w:p w14:paraId="3F0A3A7C" w14:textId="77777777" w:rsidR="001D76EF" w:rsidRPr="00592C02" w:rsidRDefault="001D76EF" w:rsidP="001D6631">
            <w:pPr>
              <w:rPr>
                <w:b/>
                <w:bCs/>
                <w:sz w:val="16"/>
                <w:szCs w:val="16"/>
              </w:rPr>
            </w:pPr>
            <w:r w:rsidRPr="00592C02">
              <w:rPr>
                <w:b/>
                <w:bCs/>
                <w:sz w:val="16"/>
                <w:szCs w:val="16"/>
              </w:rPr>
              <w:t>Input Type</w:t>
            </w:r>
          </w:p>
        </w:tc>
        <w:tc>
          <w:tcPr>
            <w:tcW w:w="663" w:type="dxa"/>
            <w:shd w:val="clear" w:color="auto" w:fill="FFE07D"/>
          </w:tcPr>
          <w:p w14:paraId="06727C52" w14:textId="77777777" w:rsidR="001D76EF" w:rsidRPr="00592C02" w:rsidRDefault="001D76EF" w:rsidP="001D6631">
            <w:pPr>
              <w:rPr>
                <w:b/>
                <w:bCs/>
                <w:sz w:val="16"/>
                <w:szCs w:val="16"/>
              </w:rPr>
            </w:pPr>
            <w:r w:rsidRPr="00592C02">
              <w:rPr>
                <w:b/>
                <w:bCs/>
                <w:sz w:val="16"/>
                <w:szCs w:val="16"/>
              </w:rPr>
              <w:t>Editable</w:t>
            </w:r>
          </w:p>
        </w:tc>
        <w:tc>
          <w:tcPr>
            <w:tcW w:w="554" w:type="dxa"/>
            <w:shd w:val="clear" w:color="auto" w:fill="FFE07D"/>
          </w:tcPr>
          <w:p w14:paraId="7117FE06" w14:textId="77777777" w:rsidR="001D76EF" w:rsidRPr="00592C02" w:rsidRDefault="001D76EF" w:rsidP="001D6631">
            <w:pPr>
              <w:rPr>
                <w:b/>
                <w:bCs/>
                <w:sz w:val="16"/>
                <w:szCs w:val="16"/>
              </w:rPr>
            </w:pPr>
            <w:r w:rsidRPr="00592C02">
              <w:rPr>
                <w:b/>
                <w:bCs/>
                <w:sz w:val="16"/>
                <w:szCs w:val="16"/>
              </w:rPr>
              <w:t>O/M</w:t>
            </w:r>
          </w:p>
        </w:tc>
        <w:tc>
          <w:tcPr>
            <w:tcW w:w="697" w:type="dxa"/>
            <w:shd w:val="clear" w:color="auto" w:fill="FFE07D"/>
          </w:tcPr>
          <w:p w14:paraId="40791AC6" w14:textId="77777777" w:rsidR="001D76EF" w:rsidRPr="00592C02" w:rsidRDefault="001D76EF" w:rsidP="001D6631">
            <w:pPr>
              <w:rPr>
                <w:b/>
                <w:bCs/>
                <w:sz w:val="16"/>
                <w:szCs w:val="16"/>
              </w:rPr>
            </w:pPr>
            <w:r w:rsidRPr="00592C02">
              <w:rPr>
                <w:b/>
                <w:bCs/>
                <w:sz w:val="16"/>
                <w:szCs w:val="16"/>
              </w:rPr>
              <w:t>Business Rule</w:t>
            </w:r>
          </w:p>
        </w:tc>
        <w:tc>
          <w:tcPr>
            <w:tcW w:w="1572" w:type="dxa"/>
            <w:shd w:val="clear" w:color="auto" w:fill="FFE07D"/>
          </w:tcPr>
          <w:p w14:paraId="0104FBAB" w14:textId="77777777" w:rsidR="001D76EF" w:rsidRPr="00592C02" w:rsidRDefault="001D76EF" w:rsidP="001D6631">
            <w:pPr>
              <w:rPr>
                <w:b/>
                <w:bCs/>
                <w:sz w:val="16"/>
                <w:szCs w:val="16"/>
              </w:rPr>
            </w:pPr>
            <w:r w:rsidRPr="00592C02">
              <w:rPr>
                <w:b/>
                <w:bCs/>
                <w:sz w:val="16"/>
                <w:szCs w:val="16"/>
              </w:rPr>
              <w:t>DB Action</w:t>
            </w:r>
          </w:p>
        </w:tc>
        <w:tc>
          <w:tcPr>
            <w:tcW w:w="639" w:type="dxa"/>
            <w:shd w:val="clear" w:color="auto" w:fill="FFE07D"/>
          </w:tcPr>
          <w:p w14:paraId="37378B84" w14:textId="77777777" w:rsidR="001D76EF" w:rsidRPr="00592C02" w:rsidRDefault="001D76EF" w:rsidP="001D6631">
            <w:pPr>
              <w:rPr>
                <w:b/>
                <w:bCs/>
                <w:sz w:val="16"/>
                <w:szCs w:val="16"/>
              </w:rPr>
            </w:pPr>
            <w:r w:rsidRPr="00592C02">
              <w:rPr>
                <w:b/>
                <w:bCs/>
                <w:sz w:val="16"/>
                <w:szCs w:val="16"/>
              </w:rPr>
              <w:t>Is Unique</w:t>
            </w:r>
          </w:p>
          <w:p w14:paraId="68F009DD" w14:textId="77777777" w:rsidR="001D76EF" w:rsidRPr="00592C02" w:rsidRDefault="001D76EF" w:rsidP="001D6631">
            <w:pPr>
              <w:rPr>
                <w:b/>
                <w:bCs/>
                <w:sz w:val="16"/>
                <w:szCs w:val="16"/>
              </w:rPr>
            </w:pPr>
            <w:r w:rsidRPr="00592C02">
              <w:rPr>
                <w:b/>
                <w:bCs/>
                <w:sz w:val="16"/>
                <w:szCs w:val="16"/>
              </w:rPr>
              <w:t>Y/N</w:t>
            </w:r>
          </w:p>
        </w:tc>
        <w:tc>
          <w:tcPr>
            <w:tcW w:w="728" w:type="dxa"/>
            <w:shd w:val="clear" w:color="auto" w:fill="FFE07D"/>
          </w:tcPr>
          <w:p w14:paraId="5BB75074" w14:textId="77777777" w:rsidR="001D76EF" w:rsidRPr="00592C02" w:rsidRDefault="001D76EF" w:rsidP="001D6631">
            <w:pPr>
              <w:rPr>
                <w:b/>
                <w:bCs/>
                <w:sz w:val="16"/>
                <w:szCs w:val="16"/>
              </w:rPr>
            </w:pPr>
            <w:r w:rsidRPr="00592C02">
              <w:rPr>
                <w:b/>
                <w:bCs/>
                <w:sz w:val="16"/>
                <w:szCs w:val="16"/>
              </w:rPr>
              <w:t>Minimum Length</w:t>
            </w:r>
          </w:p>
        </w:tc>
        <w:tc>
          <w:tcPr>
            <w:tcW w:w="657" w:type="dxa"/>
            <w:shd w:val="clear" w:color="auto" w:fill="FFE07D"/>
          </w:tcPr>
          <w:p w14:paraId="229664EF" w14:textId="77777777" w:rsidR="001D76EF" w:rsidRPr="00592C02" w:rsidRDefault="001D76EF" w:rsidP="001D6631">
            <w:pPr>
              <w:rPr>
                <w:b/>
                <w:bCs/>
                <w:sz w:val="16"/>
                <w:szCs w:val="16"/>
              </w:rPr>
            </w:pPr>
            <w:r w:rsidRPr="00592C02">
              <w:rPr>
                <w:b/>
                <w:bCs/>
                <w:sz w:val="16"/>
                <w:szCs w:val="16"/>
              </w:rPr>
              <w:t>Max Length</w:t>
            </w:r>
          </w:p>
        </w:tc>
      </w:tr>
      <w:tr w:rsidR="00EF086C" w:rsidRPr="00592C02" w14:paraId="4F6419B3" w14:textId="77777777" w:rsidTr="007D0F21">
        <w:trPr>
          <w:trHeight w:val="159"/>
        </w:trPr>
        <w:tc>
          <w:tcPr>
            <w:tcW w:w="701" w:type="dxa"/>
          </w:tcPr>
          <w:p w14:paraId="5A15B5C0" w14:textId="5F462B8D" w:rsidR="001D76EF" w:rsidRPr="00592C02" w:rsidRDefault="00F04B52" w:rsidP="001D6631">
            <w:pPr>
              <w:rPr>
                <w:sz w:val="18"/>
                <w:szCs w:val="18"/>
              </w:rPr>
            </w:pPr>
            <w:r>
              <w:t>Name</w:t>
            </w:r>
          </w:p>
        </w:tc>
        <w:tc>
          <w:tcPr>
            <w:tcW w:w="2035" w:type="dxa"/>
          </w:tcPr>
          <w:p w14:paraId="0DEA7067" w14:textId="7FAE4605" w:rsidR="001D76EF" w:rsidRPr="00592C02" w:rsidRDefault="00F04B52" w:rsidP="001D6631">
            <w:pPr>
              <w:rPr>
                <w:sz w:val="18"/>
                <w:szCs w:val="18"/>
              </w:rPr>
            </w:pPr>
            <w:r>
              <w:rPr>
                <w:sz w:val="18"/>
                <w:szCs w:val="18"/>
              </w:rPr>
              <w:t>N/A</w:t>
            </w:r>
          </w:p>
        </w:tc>
        <w:tc>
          <w:tcPr>
            <w:tcW w:w="568" w:type="dxa"/>
          </w:tcPr>
          <w:p w14:paraId="75E6D73D" w14:textId="1FFB3489" w:rsidR="001D76EF" w:rsidRPr="00592C02" w:rsidRDefault="00F04B52" w:rsidP="001D6631">
            <w:pPr>
              <w:rPr>
                <w:sz w:val="18"/>
                <w:szCs w:val="18"/>
              </w:rPr>
            </w:pPr>
            <w:r w:rsidRPr="00592C02">
              <w:rPr>
                <w:sz w:val="18"/>
                <w:szCs w:val="18"/>
              </w:rPr>
              <w:t>Input Text</w:t>
            </w:r>
          </w:p>
        </w:tc>
        <w:tc>
          <w:tcPr>
            <w:tcW w:w="809" w:type="dxa"/>
          </w:tcPr>
          <w:p w14:paraId="33DC255D" w14:textId="7FB3B2DF" w:rsidR="001D76EF" w:rsidRPr="00592C02" w:rsidRDefault="00F04B52" w:rsidP="001D6631">
            <w:pPr>
              <w:rPr>
                <w:sz w:val="18"/>
                <w:szCs w:val="18"/>
              </w:rPr>
            </w:pPr>
            <w:r>
              <w:rPr>
                <w:sz w:val="18"/>
                <w:szCs w:val="18"/>
              </w:rPr>
              <w:t>String</w:t>
            </w:r>
          </w:p>
        </w:tc>
        <w:tc>
          <w:tcPr>
            <w:tcW w:w="663" w:type="dxa"/>
          </w:tcPr>
          <w:p w14:paraId="1F923156" w14:textId="77777777" w:rsidR="001D76EF" w:rsidRPr="00592C02" w:rsidRDefault="001D76EF" w:rsidP="001D6631">
            <w:pPr>
              <w:rPr>
                <w:sz w:val="18"/>
                <w:szCs w:val="18"/>
              </w:rPr>
            </w:pPr>
            <w:r w:rsidRPr="00592C02">
              <w:rPr>
                <w:sz w:val="18"/>
                <w:szCs w:val="18"/>
              </w:rPr>
              <w:t>Y</w:t>
            </w:r>
          </w:p>
          <w:p w14:paraId="467B6DD5" w14:textId="77777777" w:rsidR="001D76EF" w:rsidRPr="00592C02" w:rsidRDefault="001D76EF" w:rsidP="001D6631">
            <w:pPr>
              <w:rPr>
                <w:sz w:val="18"/>
                <w:szCs w:val="18"/>
              </w:rPr>
            </w:pPr>
          </w:p>
          <w:p w14:paraId="08316A0F" w14:textId="77777777" w:rsidR="001D76EF" w:rsidRPr="00592C02" w:rsidRDefault="001D76EF" w:rsidP="001D6631">
            <w:pPr>
              <w:rPr>
                <w:sz w:val="18"/>
                <w:szCs w:val="18"/>
              </w:rPr>
            </w:pPr>
          </w:p>
          <w:p w14:paraId="6ABE8794" w14:textId="77777777" w:rsidR="001D76EF" w:rsidRPr="00592C02" w:rsidRDefault="001D76EF" w:rsidP="001D6631">
            <w:pPr>
              <w:rPr>
                <w:sz w:val="18"/>
                <w:szCs w:val="18"/>
              </w:rPr>
            </w:pPr>
          </w:p>
        </w:tc>
        <w:tc>
          <w:tcPr>
            <w:tcW w:w="554" w:type="dxa"/>
          </w:tcPr>
          <w:p w14:paraId="2A643992" w14:textId="77777777" w:rsidR="001D76EF" w:rsidRPr="00592C02" w:rsidRDefault="001D76EF" w:rsidP="001D6631">
            <w:pPr>
              <w:rPr>
                <w:sz w:val="18"/>
                <w:szCs w:val="18"/>
              </w:rPr>
            </w:pPr>
            <w:r w:rsidRPr="00592C02">
              <w:rPr>
                <w:sz w:val="18"/>
                <w:szCs w:val="18"/>
              </w:rPr>
              <w:t>M</w:t>
            </w:r>
          </w:p>
        </w:tc>
        <w:tc>
          <w:tcPr>
            <w:tcW w:w="697" w:type="dxa"/>
          </w:tcPr>
          <w:p w14:paraId="620152BB" w14:textId="1B2F527C" w:rsidR="001D76EF" w:rsidRPr="00592C02" w:rsidRDefault="00F04B52" w:rsidP="001D6631">
            <w:pPr>
              <w:rPr>
                <w:sz w:val="18"/>
                <w:szCs w:val="18"/>
              </w:rPr>
            </w:pPr>
            <w:r>
              <w:rPr>
                <w:sz w:val="18"/>
                <w:szCs w:val="18"/>
              </w:rPr>
              <w:t>Y</w:t>
            </w:r>
          </w:p>
        </w:tc>
        <w:tc>
          <w:tcPr>
            <w:tcW w:w="1572" w:type="dxa"/>
          </w:tcPr>
          <w:p w14:paraId="67CFAEB7" w14:textId="35548608" w:rsidR="001D76EF" w:rsidRPr="00592C02" w:rsidRDefault="00EF086C" w:rsidP="001D6631">
            <w:pPr>
              <w:rPr>
                <w:sz w:val="16"/>
                <w:szCs w:val="16"/>
              </w:rPr>
            </w:pPr>
            <w:proofErr w:type="spellStart"/>
            <w:r w:rsidRPr="00EF086C">
              <w:t>groups_</w:t>
            </w:r>
            <w:proofErr w:type="gramStart"/>
            <w:r w:rsidRPr="00EF086C">
              <w:t>tracking</w:t>
            </w:r>
            <w:r>
              <w:t>.Name</w:t>
            </w:r>
            <w:proofErr w:type="spellEnd"/>
            <w:proofErr w:type="gramEnd"/>
          </w:p>
        </w:tc>
        <w:tc>
          <w:tcPr>
            <w:tcW w:w="639" w:type="dxa"/>
          </w:tcPr>
          <w:p w14:paraId="256E9A11" w14:textId="2B7C92C7" w:rsidR="001D76EF" w:rsidRPr="00592C02" w:rsidRDefault="00EF086C" w:rsidP="001D6631">
            <w:pPr>
              <w:rPr>
                <w:sz w:val="18"/>
                <w:szCs w:val="18"/>
              </w:rPr>
            </w:pPr>
            <w:r>
              <w:rPr>
                <w:sz w:val="18"/>
                <w:szCs w:val="18"/>
              </w:rPr>
              <w:t>Y per account holder</w:t>
            </w:r>
          </w:p>
        </w:tc>
        <w:tc>
          <w:tcPr>
            <w:tcW w:w="728" w:type="dxa"/>
          </w:tcPr>
          <w:p w14:paraId="1F19541F" w14:textId="77777777" w:rsidR="001D76EF" w:rsidRPr="00592C02" w:rsidRDefault="001D76EF" w:rsidP="001D6631">
            <w:pPr>
              <w:rPr>
                <w:sz w:val="18"/>
                <w:szCs w:val="18"/>
              </w:rPr>
            </w:pPr>
            <w:r w:rsidRPr="00592C02">
              <w:rPr>
                <w:sz w:val="18"/>
                <w:szCs w:val="18"/>
              </w:rPr>
              <w:t>N/A</w:t>
            </w:r>
          </w:p>
        </w:tc>
        <w:tc>
          <w:tcPr>
            <w:tcW w:w="657" w:type="dxa"/>
          </w:tcPr>
          <w:p w14:paraId="29BCE9DA" w14:textId="218F29FE" w:rsidR="001D76EF" w:rsidRPr="00592C02" w:rsidRDefault="00EF086C" w:rsidP="001D6631">
            <w:pPr>
              <w:rPr>
                <w:sz w:val="18"/>
                <w:szCs w:val="18"/>
              </w:rPr>
            </w:pPr>
            <w:r>
              <w:rPr>
                <w:sz w:val="18"/>
                <w:szCs w:val="18"/>
              </w:rPr>
              <w:t>50</w:t>
            </w:r>
          </w:p>
        </w:tc>
      </w:tr>
      <w:tr w:rsidR="00EF086C" w:rsidRPr="00592C02" w14:paraId="46CFA9D0" w14:textId="77777777" w:rsidTr="007D0F21">
        <w:trPr>
          <w:trHeight w:val="159"/>
        </w:trPr>
        <w:tc>
          <w:tcPr>
            <w:tcW w:w="701" w:type="dxa"/>
          </w:tcPr>
          <w:p w14:paraId="3E58E13A" w14:textId="77777777" w:rsidR="001D76EF" w:rsidRPr="00592C02" w:rsidRDefault="001D76EF" w:rsidP="001D6631">
            <w:r w:rsidRPr="00592C02">
              <w:t>Action Type</w:t>
            </w:r>
          </w:p>
        </w:tc>
        <w:tc>
          <w:tcPr>
            <w:tcW w:w="2035" w:type="dxa"/>
          </w:tcPr>
          <w:p w14:paraId="72C552B2" w14:textId="77777777" w:rsidR="001D76EF" w:rsidRPr="00592C02" w:rsidRDefault="001D76EF" w:rsidP="001D6631">
            <w:pPr>
              <w:rPr>
                <w:sz w:val="18"/>
                <w:szCs w:val="18"/>
              </w:rPr>
            </w:pPr>
            <w:proofErr w:type="gramStart"/>
            <w:r>
              <w:rPr>
                <w:sz w:val="18"/>
                <w:szCs w:val="18"/>
              </w:rPr>
              <w:t>Email ,SMS</w:t>
            </w:r>
            <w:proofErr w:type="gramEnd"/>
            <w:r>
              <w:rPr>
                <w:sz w:val="18"/>
                <w:szCs w:val="18"/>
              </w:rPr>
              <w:t>,HTTP</w:t>
            </w:r>
          </w:p>
        </w:tc>
        <w:tc>
          <w:tcPr>
            <w:tcW w:w="568" w:type="dxa"/>
          </w:tcPr>
          <w:p w14:paraId="170274B2" w14:textId="77777777" w:rsidR="001D76EF" w:rsidRPr="00592C02" w:rsidRDefault="001D76EF" w:rsidP="001D6631">
            <w:pPr>
              <w:rPr>
                <w:sz w:val="18"/>
                <w:szCs w:val="18"/>
              </w:rPr>
            </w:pPr>
            <w:proofErr w:type="spellStart"/>
            <w:r w:rsidRPr="00592C02">
              <w:rPr>
                <w:sz w:val="18"/>
                <w:szCs w:val="18"/>
              </w:rPr>
              <w:t>listBox</w:t>
            </w:r>
            <w:proofErr w:type="spellEnd"/>
          </w:p>
        </w:tc>
        <w:tc>
          <w:tcPr>
            <w:tcW w:w="809" w:type="dxa"/>
          </w:tcPr>
          <w:p w14:paraId="54439838" w14:textId="77777777" w:rsidR="001D76EF" w:rsidRPr="00592C02" w:rsidRDefault="001D76EF" w:rsidP="001D6631">
            <w:pPr>
              <w:rPr>
                <w:sz w:val="18"/>
                <w:szCs w:val="18"/>
              </w:rPr>
            </w:pPr>
            <w:r w:rsidRPr="00592C02">
              <w:rPr>
                <w:sz w:val="18"/>
                <w:szCs w:val="18"/>
              </w:rPr>
              <w:t>select</w:t>
            </w:r>
          </w:p>
        </w:tc>
        <w:tc>
          <w:tcPr>
            <w:tcW w:w="663" w:type="dxa"/>
          </w:tcPr>
          <w:p w14:paraId="40338817" w14:textId="77777777" w:rsidR="001D76EF" w:rsidRPr="00592C02" w:rsidRDefault="001D76EF" w:rsidP="001D6631">
            <w:pPr>
              <w:rPr>
                <w:sz w:val="18"/>
                <w:szCs w:val="18"/>
              </w:rPr>
            </w:pPr>
            <w:r w:rsidRPr="00592C02">
              <w:rPr>
                <w:sz w:val="18"/>
                <w:szCs w:val="18"/>
              </w:rPr>
              <w:t>y</w:t>
            </w:r>
          </w:p>
        </w:tc>
        <w:tc>
          <w:tcPr>
            <w:tcW w:w="554" w:type="dxa"/>
          </w:tcPr>
          <w:p w14:paraId="13F8BBD7" w14:textId="77777777" w:rsidR="001D76EF" w:rsidRPr="00592C02" w:rsidRDefault="001D76EF" w:rsidP="001D6631">
            <w:pPr>
              <w:rPr>
                <w:sz w:val="18"/>
                <w:szCs w:val="18"/>
              </w:rPr>
            </w:pPr>
            <w:r w:rsidRPr="00592C02">
              <w:rPr>
                <w:sz w:val="18"/>
                <w:szCs w:val="18"/>
              </w:rPr>
              <w:t>M</w:t>
            </w:r>
          </w:p>
        </w:tc>
        <w:tc>
          <w:tcPr>
            <w:tcW w:w="697" w:type="dxa"/>
          </w:tcPr>
          <w:p w14:paraId="484AE6A5" w14:textId="77777777" w:rsidR="001D76EF" w:rsidRPr="00592C02" w:rsidRDefault="001D76EF" w:rsidP="001D6631">
            <w:pPr>
              <w:rPr>
                <w:sz w:val="18"/>
                <w:szCs w:val="18"/>
              </w:rPr>
            </w:pPr>
            <w:r w:rsidRPr="00592C02">
              <w:rPr>
                <w:sz w:val="18"/>
                <w:szCs w:val="18"/>
              </w:rPr>
              <w:t>N/A</w:t>
            </w:r>
          </w:p>
        </w:tc>
        <w:tc>
          <w:tcPr>
            <w:tcW w:w="1572" w:type="dxa"/>
          </w:tcPr>
          <w:p w14:paraId="7C7F22FA" w14:textId="77777777" w:rsidR="001D76EF" w:rsidRDefault="001D76EF" w:rsidP="001D6631">
            <w:r>
              <w:t xml:space="preserve">Will not save to direct column, will use column “Action” to save the action and </w:t>
            </w:r>
            <w:proofErr w:type="spellStart"/>
            <w:r>
              <w:t>it’s</w:t>
            </w:r>
            <w:proofErr w:type="spellEnd"/>
            <w:r>
              <w:t xml:space="preserve"> related params as JSON.</w:t>
            </w:r>
          </w:p>
          <w:p w14:paraId="346DC543" w14:textId="77777777" w:rsidR="001D76EF" w:rsidRPr="00592C02" w:rsidRDefault="001D76EF" w:rsidP="001D6631"/>
        </w:tc>
        <w:tc>
          <w:tcPr>
            <w:tcW w:w="639" w:type="dxa"/>
          </w:tcPr>
          <w:p w14:paraId="7235594E" w14:textId="77777777" w:rsidR="001D76EF" w:rsidRPr="00592C02" w:rsidRDefault="001D76EF" w:rsidP="001D6631">
            <w:pPr>
              <w:rPr>
                <w:sz w:val="18"/>
                <w:szCs w:val="18"/>
              </w:rPr>
            </w:pPr>
            <w:r w:rsidRPr="00592C02">
              <w:rPr>
                <w:sz w:val="18"/>
                <w:szCs w:val="18"/>
              </w:rPr>
              <w:lastRenderedPageBreak/>
              <w:t>N/A</w:t>
            </w:r>
          </w:p>
        </w:tc>
        <w:tc>
          <w:tcPr>
            <w:tcW w:w="728" w:type="dxa"/>
          </w:tcPr>
          <w:p w14:paraId="03AFE77F" w14:textId="77777777" w:rsidR="001D76EF" w:rsidRPr="00592C02" w:rsidRDefault="001D76EF" w:rsidP="001D6631">
            <w:pPr>
              <w:rPr>
                <w:sz w:val="18"/>
                <w:szCs w:val="18"/>
              </w:rPr>
            </w:pPr>
            <w:r w:rsidRPr="00592C02">
              <w:rPr>
                <w:sz w:val="18"/>
                <w:szCs w:val="18"/>
              </w:rPr>
              <w:t>N/A</w:t>
            </w:r>
          </w:p>
        </w:tc>
        <w:tc>
          <w:tcPr>
            <w:tcW w:w="657" w:type="dxa"/>
          </w:tcPr>
          <w:p w14:paraId="0E50A4D1" w14:textId="77777777" w:rsidR="001D76EF" w:rsidRPr="00592C02" w:rsidRDefault="001D76EF" w:rsidP="001D6631">
            <w:pPr>
              <w:rPr>
                <w:sz w:val="18"/>
                <w:szCs w:val="18"/>
              </w:rPr>
            </w:pPr>
            <w:r w:rsidRPr="00592C02">
              <w:rPr>
                <w:sz w:val="18"/>
                <w:szCs w:val="18"/>
              </w:rPr>
              <w:t>N/A</w:t>
            </w:r>
          </w:p>
        </w:tc>
      </w:tr>
      <w:tr w:rsidR="007D0F21" w:rsidRPr="00592C02" w14:paraId="5C98A8DD" w14:textId="77777777" w:rsidTr="00F66F7F">
        <w:trPr>
          <w:trHeight w:val="159"/>
        </w:trPr>
        <w:tc>
          <w:tcPr>
            <w:tcW w:w="9623" w:type="dxa"/>
            <w:gridSpan w:val="11"/>
            <w:shd w:val="clear" w:color="auto" w:fill="D9D9D9" w:themeFill="background1" w:themeFillShade="D9"/>
          </w:tcPr>
          <w:p w14:paraId="2B4A4DD5" w14:textId="11E40C03" w:rsidR="007D0F21" w:rsidRPr="001836A3" w:rsidRDefault="007D0F21" w:rsidP="001D6631">
            <w:r>
              <w:t xml:space="preserve">The below columns where </w:t>
            </w:r>
            <w:proofErr w:type="gramStart"/>
            <w:r>
              <w:t>type :</w:t>
            </w:r>
            <w:proofErr w:type="gramEnd"/>
            <w:r>
              <w:t xml:space="preserve"> 4</w:t>
            </w:r>
          </w:p>
        </w:tc>
      </w:tr>
      <w:tr w:rsidR="007D0F21" w:rsidRPr="00592C02" w14:paraId="69BD7451" w14:textId="77777777" w:rsidTr="007D0F21">
        <w:trPr>
          <w:trHeight w:val="159"/>
        </w:trPr>
        <w:tc>
          <w:tcPr>
            <w:tcW w:w="701" w:type="dxa"/>
            <w:shd w:val="clear" w:color="auto" w:fill="D9D9D9" w:themeFill="background1" w:themeFillShade="D9"/>
          </w:tcPr>
          <w:p w14:paraId="27B259C5" w14:textId="77777777" w:rsidR="001D76EF" w:rsidRPr="00592C02" w:rsidRDefault="001D76EF" w:rsidP="001D6631">
            <w:r w:rsidRPr="00592C02">
              <w:t>From</w:t>
            </w:r>
          </w:p>
        </w:tc>
        <w:tc>
          <w:tcPr>
            <w:tcW w:w="2035" w:type="dxa"/>
            <w:shd w:val="clear" w:color="auto" w:fill="D9D9D9" w:themeFill="background1" w:themeFillShade="D9"/>
          </w:tcPr>
          <w:p w14:paraId="002A9FCE" w14:textId="77777777" w:rsidR="001D76EF" w:rsidRPr="00592C02" w:rsidRDefault="001D76EF" w:rsidP="001D6631">
            <w:r>
              <w:t xml:space="preserve">From notification </w:t>
            </w:r>
            <w:proofErr w:type="spellStart"/>
            <w:proofErr w:type="gramStart"/>
            <w:r>
              <w:t>template.Actions</w:t>
            </w:r>
            <w:proofErr w:type="spellEnd"/>
            <w:proofErr w:type="gramEnd"/>
          </w:p>
          <w:p w14:paraId="0C59DCB4" w14:textId="77777777" w:rsidR="001D76EF" w:rsidRDefault="001D76EF" w:rsidP="001D6631">
            <w:r w:rsidRPr="001836A3">
              <w:t>Will be shown if action type is Email</w:t>
            </w:r>
          </w:p>
          <w:p w14:paraId="7E414F04" w14:textId="15983C9C" w:rsidR="007C7A14" w:rsidRPr="001836A3" w:rsidRDefault="007C7A14" w:rsidP="001D6631"/>
        </w:tc>
        <w:tc>
          <w:tcPr>
            <w:tcW w:w="568" w:type="dxa"/>
            <w:shd w:val="clear" w:color="auto" w:fill="D9D9D9" w:themeFill="background1" w:themeFillShade="D9"/>
          </w:tcPr>
          <w:p w14:paraId="2A813A9A" w14:textId="77777777" w:rsidR="001D76EF" w:rsidRPr="001836A3" w:rsidRDefault="001D76EF" w:rsidP="001D6631">
            <w:r w:rsidRPr="001836A3">
              <w:t>Input text</w:t>
            </w:r>
          </w:p>
        </w:tc>
        <w:tc>
          <w:tcPr>
            <w:tcW w:w="809" w:type="dxa"/>
            <w:shd w:val="clear" w:color="auto" w:fill="D9D9D9" w:themeFill="background1" w:themeFillShade="D9"/>
          </w:tcPr>
          <w:p w14:paraId="3AB1E842" w14:textId="77777777" w:rsidR="001D76EF" w:rsidRPr="001836A3" w:rsidRDefault="001D76EF" w:rsidP="001D6631">
            <w:r w:rsidRPr="001836A3">
              <w:t>String</w:t>
            </w:r>
          </w:p>
        </w:tc>
        <w:tc>
          <w:tcPr>
            <w:tcW w:w="663" w:type="dxa"/>
            <w:shd w:val="clear" w:color="auto" w:fill="D9D9D9" w:themeFill="background1" w:themeFillShade="D9"/>
          </w:tcPr>
          <w:p w14:paraId="5627FC4C" w14:textId="77777777" w:rsidR="001D76EF" w:rsidRPr="001836A3" w:rsidRDefault="001D76EF" w:rsidP="001D6631">
            <w:r w:rsidRPr="001836A3">
              <w:t>Y</w:t>
            </w:r>
          </w:p>
        </w:tc>
        <w:tc>
          <w:tcPr>
            <w:tcW w:w="554" w:type="dxa"/>
            <w:shd w:val="clear" w:color="auto" w:fill="D9D9D9" w:themeFill="background1" w:themeFillShade="D9"/>
          </w:tcPr>
          <w:p w14:paraId="5706E505" w14:textId="77777777" w:rsidR="001D76EF" w:rsidRPr="001836A3" w:rsidRDefault="001D76EF" w:rsidP="001D6631">
            <w:r w:rsidRPr="001836A3">
              <w:t>M</w:t>
            </w:r>
          </w:p>
        </w:tc>
        <w:tc>
          <w:tcPr>
            <w:tcW w:w="697" w:type="dxa"/>
            <w:shd w:val="clear" w:color="auto" w:fill="D9D9D9" w:themeFill="background1" w:themeFillShade="D9"/>
          </w:tcPr>
          <w:p w14:paraId="3E8CE2DC" w14:textId="77777777" w:rsidR="001D76EF" w:rsidRPr="001836A3" w:rsidRDefault="001D76EF" w:rsidP="001D6631">
            <w:r w:rsidRPr="001836A3">
              <w:t>N/A</w:t>
            </w:r>
          </w:p>
        </w:tc>
        <w:tc>
          <w:tcPr>
            <w:tcW w:w="1572" w:type="dxa"/>
            <w:shd w:val="clear" w:color="auto" w:fill="D9D9D9" w:themeFill="background1" w:themeFillShade="D9"/>
          </w:tcPr>
          <w:p w14:paraId="3DE7D6EE" w14:textId="77777777" w:rsidR="001D76EF" w:rsidRDefault="001D76EF" w:rsidP="001D6631">
            <w:r>
              <w:t>Will add it to the Action column.</w:t>
            </w:r>
          </w:p>
        </w:tc>
        <w:tc>
          <w:tcPr>
            <w:tcW w:w="639" w:type="dxa"/>
            <w:shd w:val="clear" w:color="auto" w:fill="D9D9D9" w:themeFill="background1" w:themeFillShade="D9"/>
          </w:tcPr>
          <w:p w14:paraId="022D4D78" w14:textId="77777777" w:rsidR="001D76EF" w:rsidRPr="001836A3" w:rsidRDefault="001D76EF" w:rsidP="001D6631">
            <w:r w:rsidRPr="001836A3">
              <w:t>N/A</w:t>
            </w:r>
          </w:p>
        </w:tc>
        <w:tc>
          <w:tcPr>
            <w:tcW w:w="728" w:type="dxa"/>
            <w:shd w:val="clear" w:color="auto" w:fill="D9D9D9" w:themeFill="background1" w:themeFillShade="D9"/>
          </w:tcPr>
          <w:p w14:paraId="1F01A261" w14:textId="77777777" w:rsidR="001D76EF" w:rsidRPr="001836A3" w:rsidRDefault="001D76EF" w:rsidP="001D6631">
            <w:r w:rsidRPr="001836A3">
              <w:t>N/A</w:t>
            </w:r>
          </w:p>
        </w:tc>
        <w:tc>
          <w:tcPr>
            <w:tcW w:w="657" w:type="dxa"/>
            <w:shd w:val="clear" w:color="auto" w:fill="D9D9D9" w:themeFill="background1" w:themeFillShade="D9"/>
          </w:tcPr>
          <w:p w14:paraId="1CBF160B" w14:textId="77777777" w:rsidR="001D76EF" w:rsidRPr="001836A3" w:rsidRDefault="001D76EF" w:rsidP="001D6631">
            <w:r w:rsidRPr="001836A3">
              <w:t>100</w:t>
            </w:r>
          </w:p>
        </w:tc>
      </w:tr>
      <w:tr w:rsidR="007D0F21" w:rsidRPr="00592C02" w14:paraId="01674826" w14:textId="77777777" w:rsidTr="007D0F21">
        <w:trPr>
          <w:trHeight w:val="159"/>
        </w:trPr>
        <w:tc>
          <w:tcPr>
            <w:tcW w:w="701" w:type="dxa"/>
            <w:shd w:val="clear" w:color="auto" w:fill="D9D9D9" w:themeFill="background1" w:themeFillShade="D9"/>
          </w:tcPr>
          <w:p w14:paraId="24243CD7" w14:textId="77777777" w:rsidR="001D76EF" w:rsidRPr="00592C02" w:rsidRDefault="001D76EF" w:rsidP="001D6631">
            <w:r w:rsidRPr="00592C02">
              <w:t>CC</w:t>
            </w:r>
          </w:p>
        </w:tc>
        <w:tc>
          <w:tcPr>
            <w:tcW w:w="2035" w:type="dxa"/>
            <w:shd w:val="clear" w:color="auto" w:fill="D9D9D9" w:themeFill="background1" w:themeFillShade="D9"/>
          </w:tcPr>
          <w:p w14:paraId="1D3ECFC9" w14:textId="77777777" w:rsidR="001D76EF" w:rsidRPr="00592C02" w:rsidRDefault="001D76EF" w:rsidP="001D6631">
            <w:r>
              <w:t xml:space="preserve">From notification </w:t>
            </w:r>
            <w:proofErr w:type="spellStart"/>
            <w:proofErr w:type="gramStart"/>
            <w:r>
              <w:t>template.Actions</w:t>
            </w:r>
            <w:proofErr w:type="spellEnd"/>
            <w:proofErr w:type="gramEnd"/>
          </w:p>
          <w:p w14:paraId="0DB61708" w14:textId="77777777" w:rsidR="001D76EF" w:rsidRDefault="001D76EF" w:rsidP="001D6631">
            <w:r w:rsidRPr="001836A3">
              <w:t>Will be shown if action type is Email.</w:t>
            </w:r>
          </w:p>
        </w:tc>
        <w:tc>
          <w:tcPr>
            <w:tcW w:w="568" w:type="dxa"/>
            <w:shd w:val="clear" w:color="auto" w:fill="D9D9D9" w:themeFill="background1" w:themeFillShade="D9"/>
          </w:tcPr>
          <w:p w14:paraId="1D9E4C8C" w14:textId="77777777" w:rsidR="001D76EF" w:rsidRPr="001836A3" w:rsidRDefault="001D76EF" w:rsidP="001D6631">
            <w:r w:rsidRPr="001836A3">
              <w:t>Input text</w:t>
            </w:r>
          </w:p>
        </w:tc>
        <w:tc>
          <w:tcPr>
            <w:tcW w:w="809" w:type="dxa"/>
            <w:shd w:val="clear" w:color="auto" w:fill="D9D9D9" w:themeFill="background1" w:themeFillShade="D9"/>
          </w:tcPr>
          <w:p w14:paraId="5CEB6B01" w14:textId="77777777" w:rsidR="001D76EF" w:rsidRPr="001836A3" w:rsidRDefault="001D76EF" w:rsidP="001D6631">
            <w:r w:rsidRPr="001836A3">
              <w:t>String comma separated</w:t>
            </w:r>
          </w:p>
        </w:tc>
        <w:tc>
          <w:tcPr>
            <w:tcW w:w="663" w:type="dxa"/>
            <w:shd w:val="clear" w:color="auto" w:fill="D9D9D9" w:themeFill="background1" w:themeFillShade="D9"/>
          </w:tcPr>
          <w:p w14:paraId="4E74DE87" w14:textId="77777777" w:rsidR="001D76EF" w:rsidRPr="001836A3" w:rsidRDefault="001D76EF" w:rsidP="001D6631">
            <w:r w:rsidRPr="001836A3">
              <w:t>Y</w:t>
            </w:r>
          </w:p>
        </w:tc>
        <w:tc>
          <w:tcPr>
            <w:tcW w:w="554" w:type="dxa"/>
            <w:shd w:val="clear" w:color="auto" w:fill="D9D9D9" w:themeFill="background1" w:themeFillShade="D9"/>
          </w:tcPr>
          <w:p w14:paraId="7489C0B9" w14:textId="77777777" w:rsidR="001D76EF" w:rsidRPr="001836A3" w:rsidRDefault="001D76EF" w:rsidP="001D6631">
            <w:r w:rsidRPr="001836A3">
              <w:t>O</w:t>
            </w:r>
          </w:p>
        </w:tc>
        <w:tc>
          <w:tcPr>
            <w:tcW w:w="697" w:type="dxa"/>
            <w:shd w:val="clear" w:color="auto" w:fill="D9D9D9" w:themeFill="background1" w:themeFillShade="D9"/>
          </w:tcPr>
          <w:p w14:paraId="63B377AF" w14:textId="77777777" w:rsidR="001D76EF" w:rsidRPr="001836A3" w:rsidRDefault="001D76EF" w:rsidP="001D6631">
            <w:r w:rsidRPr="001836A3">
              <w:t>N/A</w:t>
            </w:r>
          </w:p>
        </w:tc>
        <w:tc>
          <w:tcPr>
            <w:tcW w:w="1572" w:type="dxa"/>
            <w:shd w:val="clear" w:color="auto" w:fill="D9D9D9" w:themeFill="background1" w:themeFillShade="D9"/>
          </w:tcPr>
          <w:p w14:paraId="770365CA" w14:textId="77777777" w:rsidR="001D76EF" w:rsidRDefault="001D76EF" w:rsidP="001D6631">
            <w:r>
              <w:t>Will add it to the Action column.</w:t>
            </w:r>
          </w:p>
        </w:tc>
        <w:tc>
          <w:tcPr>
            <w:tcW w:w="639" w:type="dxa"/>
            <w:shd w:val="clear" w:color="auto" w:fill="D9D9D9" w:themeFill="background1" w:themeFillShade="D9"/>
          </w:tcPr>
          <w:p w14:paraId="5864E1D4" w14:textId="77777777" w:rsidR="001D76EF" w:rsidRPr="001836A3" w:rsidRDefault="001D76EF" w:rsidP="001D6631">
            <w:r w:rsidRPr="001836A3">
              <w:t>N/A</w:t>
            </w:r>
          </w:p>
        </w:tc>
        <w:tc>
          <w:tcPr>
            <w:tcW w:w="728" w:type="dxa"/>
            <w:shd w:val="clear" w:color="auto" w:fill="D9D9D9" w:themeFill="background1" w:themeFillShade="D9"/>
          </w:tcPr>
          <w:p w14:paraId="31386E23" w14:textId="77777777" w:rsidR="001D76EF" w:rsidRPr="001836A3" w:rsidRDefault="001D76EF" w:rsidP="001D6631">
            <w:r w:rsidRPr="001836A3">
              <w:t>N/A</w:t>
            </w:r>
          </w:p>
        </w:tc>
        <w:tc>
          <w:tcPr>
            <w:tcW w:w="657" w:type="dxa"/>
            <w:shd w:val="clear" w:color="auto" w:fill="D9D9D9" w:themeFill="background1" w:themeFillShade="D9"/>
          </w:tcPr>
          <w:p w14:paraId="5CE612AC" w14:textId="77777777" w:rsidR="001D76EF" w:rsidRPr="001836A3" w:rsidRDefault="001D76EF" w:rsidP="001D6631">
            <w:r w:rsidRPr="001836A3">
              <w:t>100</w:t>
            </w:r>
          </w:p>
        </w:tc>
      </w:tr>
      <w:tr w:rsidR="007D0F21" w:rsidRPr="00592C02" w14:paraId="2E7F7105" w14:textId="77777777" w:rsidTr="007D0F21">
        <w:trPr>
          <w:trHeight w:val="159"/>
        </w:trPr>
        <w:tc>
          <w:tcPr>
            <w:tcW w:w="701" w:type="dxa"/>
            <w:shd w:val="clear" w:color="auto" w:fill="D9D9D9" w:themeFill="background1" w:themeFillShade="D9"/>
          </w:tcPr>
          <w:p w14:paraId="7247905A" w14:textId="77777777" w:rsidR="001D76EF" w:rsidRPr="00592C02" w:rsidRDefault="001D76EF" w:rsidP="001D6631">
            <w:r>
              <w:t>Email Subject</w:t>
            </w:r>
          </w:p>
        </w:tc>
        <w:tc>
          <w:tcPr>
            <w:tcW w:w="2035" w:type="dxa"/>
            <w:shd w:val="clear" w:color="auto" w:fill="D9D9D9" w:themeFill="background1" w:themeFillShade="D9"/>
          </w:tcPr>
          <w:p w14:paraId="3E79AF87" w14:textId="77777777" w:rsidR="001D76EF" w:rsidRPr="00592C02" w:rsidRDefault="001D76EF" w:rsidP="001D6631">
            <w:r>
              <w:t xml:space="preserve">From notification </w:t>
            </w:r>
            <w:proofErr w:type="spellStart"/>
            <w:proofErr w:type="gramStart"/>
            <w:r>
              <w:t>template.Actions</w:t>
            </w:r>
            <w:proofErr w:type="spellEnd"/>
            <w:proofErr w:type="gramEnd"/>
          </w:p>
          <w:p w14:paraId="5D4FA389" w14:textId="77777777" w:rsidR="001D76EF" w:rsidRPr="00592C02" w:rsidRDefault="001D76EF" w:rsidP="001D6631"/>
          <w:p w14:paraId="5341A246" w14:textId="77777777" w:rsidR="001D76EF" w:rsidRDefault="001D76EF" w:rsidP="001D6631">
            <w:r w:rsidRPr="001836A3">
              <w:t>Will be shown if action type is Email</w:t>
            </w:r>
          </w:p>
        </w:tc>
        <w:tc>
          <w:tcPr>
            <w:tcW w:w="568" w:type="dxa"/>
            <w:shd w:val="clear" w:color="auto" w:fill="D9D9D9" w:themeFill="background1" w:themeFillShade="D9"/>
          </w:tcPr>
          <w:p w14:paraId="17FB39AA" w14:textId="77777777" w:rsidR="001D76EF" w:rsidRPr="001836A3" w:rsidRDefault="001D76EF" w:rsidP="001D6631">
            <w:r w:rsidRPr="001836A3">
              <w:t>Input text</w:t>
            </w:r>
          </w:p>
        </w:tc>
        <w:tc>
          <w:tcPr>
            <w:tcW w:w="809" w:type="dxa"/>
            <w:shd w:val="clear" w:color="auto" w:fill="D9D9D9" w:themeFill="background1" w:themeFillShade="D9"/>
          </w:tcPr>
          <w:p w14:paraId="1BDFE742" w14:textId="77777777" w:rsidR="001D76EF" w:rsidRPr="001836A3" w:rsidRDefault="001D76EF" w:rsidP="001D6631">
            <w:r w:rsidRPr="001836A3">
              <w:t>String</w:t>
            </w:r>
          </w:p>
        </w:tc>
        <w:tc>
          <w:tcPr>
            <w:tcW w:w="663" w:type="dxa"/>
            <w:shd w:val="clear" w:color="auto" w:fill="D9D9D9" w:themeFill="background1" w:themeFillShade="D9"/>
          </w:tcPr>
          <w:p w14:paraId="77B780CD" w14:textId="77777777" w:rsidR="001D76EF" w:rsidRPr="001836A3" w:rsidRDefault="001D76EF" w:rsidP="001D6631">
            <w:r w:rsidRPr="001836A3">
              <w:t>Y</w:t>
            </w:r>
          </w:p>
        </w:tc>
        <w:tc>
          <w:tcPr>
            <w:tcW w:w="554" w:type="dxa"/>
            <w:shd w:val="clear" w:color="auto" w:fill="D9D9D9" w:themeFill="background1" w:themeFillShade="D9"/>
          </w:tcPr>
          <w:p w14:paraId="55D530A8" w14:textId="77777777" w:rsidR="001D76EF" w:rsidRPr="001836A3" w:rsidRDefault="001D76EF" w:rsidP="001D6631">
            <w:r w:rsidRPr="001836A3">
              <w:t>M</w:t>
            </w:r>
          </w:p>
        </w:tc>
        <w:tc>
          <w:tcPr>
            <w:tcW w:w="697" w:type="dxa"/>
            <w:shd w:val="clear" w:color="auto" w:fill="D9D9D9" w:themeFill="background1" w:themeFillShade="D9"/>
          </w:tcPr>
          <w:p w14:paraId="6EB8845B" w14:textId="77777777" w:rsidR="001D76EF" w:rsidRPr="001836A3" w:rsidRDefault="001D76EF" w:rsidP="001D6631">
            <w:r w:rsidRPr="001836A3">
              <w:t>N/A</w:t>
            </w:r>
          </w:p>
        </w:tc>
        <w:tc>
          <w:tcPr>
            <w:tcW w:w="1572" w:type="dxa"/>
            <w:shd w:val="clear" w:color="auto" w:fill="D9D9D9" w:themeFill="background1" w:themeFillShade="D9"/>
          </w:tcPr>
          <w:p w14:paraId="37BA8368" w14:textId="77777777" w:rsidR="001D76EF" w:rsidRDefault="001D76EF" w:rsidP="001D6631">
            <w:r>
              <w:t>Will add it to the Action column.</w:t>
            </w:r>
          </w:p>
        </w:tc>
        <w:tc>
          <w:tcPr>
            <w:tcW w:w="639" w:type="dxa"/>
            <w:shd w:val="clear" w:color="auto" w:fill="D9D9D9" w:themeFill="background1" w:themeFillShade="D9"/>
          </w:tcPr>
          <w:p w14:paraId="094FF970" w14:textId="77777777" w:rsidR="001D76EF" w:rsidRPr="001836A3" w:rsidRDefault="001D76EF" w:rsidP="001D6631">
            <w:r w:rsidRPr="001836A3">
              <w:t>N/A</w:t>
            </w:r>
          </w:p>
        </w:tc>
        <w:tc>
          <w:tcPr>
            <w:tcW w:w="728" w:type="dxa"/>
            <w:shd w:val="clear" w:color="auto" w:fill="D9D9D9" w:themeFill="background1" w:themeFillShade="D9"/>
          </w:tcPr>
          <w:p w14:paraId="5C20EA32" w14:textId="77777777" w:rsidR="001D76EF" w:rsidRPr="001836A3" w:rsidRDefault="001D76EF" w:rsidP="001D6631">
            <w:r w:rsidRPr="001836A3">
              <w:t>N/A</w:t>
            </w:r>
          </w:p>
        </w:tc>
        <w:tc>
          <w:tcPr>
            <w:tcW w:w="657" w:type="dxa"/>
            <w:shd w:val="clear" w:color="auto" w:fill="D9D9D9" w:themeFill="background1" w:themeFillShade="D9"/>
          </w:tcPr>
          <w:p w14:paraId="75C555F4" w14:textId="77777777" w:rsidR="001D76EF" w:rsidRPr="001836A3" w:rsidRDefault="001D76EF" w:rsidP="001D6631">
            <w:r w:rsidRPr="001836A3">
              <w:t>100</w:t>
            </w:r>
          </w:p>
        </w:tc>
      </w:tr>
      <w:tr w:rsidR="007D0F21" w:rsidRPr="00592C02" w14:paraId="7F6D78D6" w14:textId="77777777" w:rsidTr="007D0F21">
        <w:trPr>
          <w:trHeight w:val="159"/>
        </w:trPr>
        <w:tc>
          <w:tcPr>
            <w:tcW w:w="701" w:type="dxa"/>
            <w:shd w:val="clear" w:color="auto" w:fill="D9D9D9" w:themeFill="background1" w:themeFillShade="D9"/>
          </w:tcPr>
          <w:p w14:paraId="6A1F9E90" w14:textId="77777777" w:rsidR="001D76EF" w:rsidRDefault="001D76EF" w:rsidP="001D6631">
            <w:r w:rsidRPr="00592C02">
              <w:t xml:space="preserve">Email </w:t>
            </w:r>
            <w:r>
              <w:t>Body</w:t>
            </w:r>
          </w:p>
        </w:tc>
        <w:tc>
          <w:tcPr>
            <w:tcW w:w="2035" w:type="dxa"/>
            <w:shd w:val="clear" w:color="auto" w:fill="D9D9D9" w:themeFill="background1" w:themeFillShade="D9"/>
          </w:tcPr>
          <w:p w14:paraId="5A12DAAB" w14:textId="77777777" w:rsidR="001D76EF" w:rsidRPr="00592C02" w:rsidRDefault="001D76EF" w:rsidP="001D6631">
            <w:r>
              <w:t xml:space="preserve">From notification </w:t>
            </w:r>
            <w:proofErr w:type="spellStart"/>
            <w:proofErr w:type="gramStart"/>
            <w:r>
              <w:t>template.Actions</w:t>
            </w:r>
            <w:proofErr w:type="spellEnd"/>
            <w:proofErr w:type="gramEnd"/>
          </w:p>
          <w:p w14:paraId="205BC297" w14:textId="77777777" w:rsidR="001D76EF" w:rsidRPr="00592C02" w:rsidRDefault="001D76EF" w:rsidP="001D6631"/>
          <w:p w14:paraId="7B44E6FB" w14:textId="77777777" w:rsidR="001D76EF" w:rsidRDefault="001D76EF" w:rsidP="001D6631">
            <w:r w:rsidRPr="001836A3">
              <w:t>Will be shown if action type is Email</w:t>
            </w:r>
          </w:p>
        </w:tc>
        <w:tc>
          <w:tcPr>
            <w:tcW w:w="568" w:type="dxa"/>
            <w:shd w:val="clear" w:color="auto" w:fill="D9D9D9" w:themeFill="background1" w:themeFillShade="D9"/>
          </w:tcPr>
          <w:p w14:paraId="1D5E1A01" w14:textId="77777777" w:rsidR="001D76EF" w:rsidRPr="001836A3" w:rsidRDefault="001D76EF" w:rsidP="001D6631">
            <w:r w:rsidRPr="001836A3">
              <w:t>Rich Text Area</w:t>
            </w:r>
          </w:p>
        </w:tc>
        <w:tc>
          <w:tcPr>
            <w:tcW w:w="809" w:type="dxa"/>
            <w:shd w:val="clear" w:color="auto" w:fill="D9D9D9" w:themeFill="background1" w:themeFillShade="D9"/>
          </w:tcPr>
          <w:p w14:paraId="3E1864B7" w14:textId="77777777" w:rsidR="001D76EF" w:rsidRPr="001836A3" w:rsidRDefault="001D76EF" w:rsidP="001D6631">
            <w:r w:rsidRPr="001836A3">
              <w:t>String</w:t>
            </w:r>
          </w:p>
        </w:tc>
        <w:tc>
          <w:tcPr>
            <w:tcW w:w="663" w:type="dxa"/>
            <w:shd w:val="clear" w:color="auto" w:fill="D9D9D9" w:themeFill="background1" w:themeFillShade="D9"/>
          </w:tcPr>
          <w:p w14:paraId="48DC9DD7" w14:textId="77777777" w:rsidR="001D76EF" w:rsidRPr="001836A3" w:rsidRDefault="001D76EF" w:rsidP="001D6631">
            <w:r w:rsidRPr="001836A3">
              <w:t>Y</w:t>
            </w:r>
          </w:p>
          <w:p w14:paraId="52A02762" w14:textId="77777777" w:rsidR="001D76EF" w:rsidRPr="001836A3" w:rsidRDefault="001D76EF" w:rsidP="001D6631"/>
          <w:p w14:paraId="6513B21E" w14:textId="77777777" w:rsidR="001D76EF" w:rsidRPr="001836A3" w:rsidRDefault="001D76EF" w:rsidP="001D6631"/>
          <w:p w14:paraId="3FA508BB" w14:textId="77777777" w:rsidR="001D76EF" w:rsidRPr="001836A3" w:rsidRDefault="001D76EF" w:rsidP="001D6631"/>
        </w:tc>
        <w:tc>
          <w:tcPr>
            <w:tcW w:w="554" w:type="dxa"/>
            <w:shd w:val="clear" w:color="auto" w:fill="D9D9D9" w:themeFill="background1" w:themeFillShade="D9"/>
          </w:tcPr>
          <w:p w14:paraId="394CD3FD" w14:textId="77777777" w:rsidR="001D76EF" w:rsidRPr="001836A3" w:rsidRDefault="001D76EF" w:rsidP="001D6631">
            <w:r w:rsidRPr="001836A3">
              <w:t>M</w:t>
            </w:r>
          </w:p>
        </w:tc>
        <w:tc>
          <w:tcPr>
            <w:tcW w:w="697" w:type="dxa"/>
            <w:shd w:val="clear" w:color="auto" w:fill="D9D9D9" w:themeFill="background1" w:themeFillShade="D9"/>
          </w:tcPr>
          <w:p w14:paraId="536D5385" w14:textId="77777777" w:rsidR="001D76EF" w:rsidRPr="001836A3" w:rsidRDefault="001D76EF" w:rsidP="001D6631">
            <w:r w:rsidRPr="001836A3">
              <w:t>N/A</w:t>
            </w:r>
          </w:p>
        </w:tc>
        <w:tc>
          <w:tcPr>
            <w:tcW w:w="1572" w:type="dxa"/>
            <w:shd w:val="clear" w:color="auto" w:fill="D9D9D9" w:themeFill="background1" w:themeFillShade="D9"/>
          </w:tcPr>
          <w:p w14:paraId="242A0184" w14:textId="77777777" w:rsidR="001D76EF" w:rsidRDefault="001D76EF" w:rsidP="001D6631">
            <w:r>
              <w:t>Will add it to the Action column.</w:t>
            </w:r>
          </w:p>
          <w:p w14:paraId="7A88E384" w14:textId="77777777" w:rsidR="001D76EF" w:rsidRDefault="001D76EF" w:rsidP="001D6631"/>
        </w:tc>
        <w:tc>
          <w:tcPr>
            <w:tcW w:w="639" w:type="dxa"/>
            <w:shd w:val="clear" w:color="auto" w:fill="D9D9D9" w:themeFill="background1" w:themeFillShade="D9"/>
          </w:tcPr>
          <w:p w14:paraId="708D327D" w14:textId="77777777" w:rsidR="001D76EF" w:rsidRPr="001836A3" w:rsidRDefault="001D76EF" w:rsidP="001D6631">
            <w:r w:rsidRPr="001836A3">
              <w:t>N/A</w:t>
            </w:r>
          </w:p>
        </w:tc>
        <w:tc>
          <w:tcPr>
            <w:tcW w:w="728" w:type="dxa"/>
            <w:shd w:val="clear" w:color="auto" w:fill="D9D9D9" w:themeFill="background1" w:themeFillShade="D9"/>
          </w:tcPr>
          <w:p w14:paraId="73D6E935" w14:textId="77777777" w:rsidR="001D76EF" w:rsidRPr="001836A3" w:rsidRDefault="001D76EF" w:rsidP="001D6631">
            <w:r w:rsidRPr="001836A3">
              <w:t>N/A</w:t>
            </w:r>
          </w:p>
        </w:tc>
        <w:tc>
          <w:tcPr>
            <w:tcW w:w="657" w:type="dxa"/>
            <w:shd w:val="clear" w:color="auto" w:fill="D9D9D9" w:themeFill="background1" w:themeFillShade="D9"/>
          </w:tcPr>
          <w:p w14:paraId="16BD8394" w14:textId="77777777" w:rsidR="001D76EF" w:rsidRPr="001836A3" w:rsidRDefault="001D76EF" w:rsidP="001D6631">
            <w:r w:rsidRPr="001836A3">
              <w:t>2000</w:t>
            </w:r>
          </w:p>
        </w:tc>
      </w:tr>
      <w:tr w:rsidR="007D0F21" w:rsidRPr="00592C02" w14:paraId="27050F1F" w14:textId="77777777" w:rsidTr="007D0F21">
        <w:trPr>
          <w:trHeight w:val="159"/>
        </w:trPr>
        <w:tc>
          <w:tcPr>
            <w:tcW w:w="701" w:type="dxa"/>
            <w:shd w:val="clear" w:color="auto" w:fill="FBD4B4" w:themeFill="accent6" w:themeFillTint="66"/>
          </w:tcPr>
          <w:p w14:paraId="25C1B32A" w14:textId="77777777" w:rsidR="001D76EF" w:rsidRPr="00592C02" w:rsidRDefault="001D76EF" w:rsidP="001D6631">
            <w:r w:rsidRPr="00592C02">
              <w:t>Sender</w:t>
            </w:r>
          </w:p>
        </w:tc>
        <w:tc>
          <w:tcPr>
            <w:tcW w:w="2035" w:type="dxa"/>
            <w:shd w:val="clear" w:color="auto" w:fill="FBD4B4" w:themeFill="accent6" w:themeFillTint="66"/>
          </w:tcPr>
          <w:p w14:paraId="13030AD5" w14:textId="77777777" w:rsidR="001D76EF" w:rsidRPr="00592C02" w:rsidRDefault="001D76EF" w:rsidP="001D6631">
            <w:r>
              <w:t xml:space="preserve">From notification </w:t>
            </w:r>
            <w:proofErr w:type="spellStart"/>
            <w:proofErr w:type="gramStart"/>
            <w:r>
              <w:t>template.Actions</w:t>
            </w:r>
            <w:proofErr w:type="spellEnd"/>
            <w:proofErr w:type="gramEnd"/>
          </w:p>
          <w:p w14:paraId="76C3462C" w14:textId="77777777" w:rsidR="001D76EF" w:rsidRDefault="001D76EF" w:rsidP="001D6631">
            <w:r w:rsidRPr="00592C02">
              <w:rPr>
                <w:color w:val="E36C0A" w:themeColor="accent6" w:themeShade="BF"/>
                <w:sz w:val="18"/>
                <w:szCs w:val="18"/>
              </w:rPr>
              <w:t>Will be shown if action type is SMS</w:t>
            </w:r>
          </w:p>
        </w:tc>
        <w:tc>
          <w:tcPr>
            <w:tcW w:w="568" w:type="dxa"/>
            <w:shd w:val="clear" w:color="auto" w:fill="FBD4B4" w:themeFill="accent6" w:themeFillTint="66"/>
          </w:tcPr>
          <w:p w14:paraId="3C67FA0D" w14:textId="77777777" w:rsidR="001D76EF" w:rsidRPr="00592C02" w:rsidRDefault="001D76EF" w:rsidP="001D6631">
            <w:pPr>
              <w:rPr>
                <w:sz w:val="18"/>
                <w:szCs w:val="18"/>
              </w:rPr>
            </w:pPr>
            <w:r w:rsidRPr="00592C02">
              <w:rPr>
                <w:sz w:val="18"/>
                <w:szCs w:val="18"/>
              </w:rPr>
              <w:t>Input text</w:t>
            </w:r>
          </w:p>
        </w:tc>
        <w:tc>
          <w:tcPr>
            <w:tcW w:w="809" w:type="dxa"/>
            <w:shd w:val="clear" w:color="auto" w:fill="FBD4B4" w:themeFill="accent6" w:themeFillTint="66"/>
          </w:tcPr>
          <w:p w14:paraId="7BF08622" w14:textId="77777777" w:rsidR="001D76EF" w:rsidRPr="00592C02" w:rsidRDefault="001D76EF" w:rsidP="001D6631">
            <w:pPr>
              <w:rPr>
                <w:sz w:val="18"/>
                <w:szCs w:val="18"/>
              </w:rPr>
            </w:pPr>
            <w:r w:rsidRPr="00592C02">
              <w:rPr>
                <w:sz w:val="18"/>
                <w:szCs w:val="18"/>
              </w:rPr>
              <w:t>String</w:t>
            </w:r>
          </w:p>
        </w:tc>
        <w:tc>
          <w:tcPr>
            <w:tcW w:w="663" w:type="dxa"/>
            <w:shd w:val="clear" w:color="auto" w:fill="FBD4B4" w:themeFill="accent6" w:themeFillTint="66"/>
          </w:tcPr>
          <w:p w14:paraId="5556B625" w14:textId="77777777" w:rsidR="001D76EF" w:rsidRPr="00592C02" w:rsidRDefault="001D76EF" w:rsidP="001D6631">
            <w:pPr>
              <w:rPr>
                <w:sz w:val="18"/>
                <w:szCs w:val="18"/>
              </w:rPr>
            </w:pPr>
            <w:r w:rsidRPr="00592C02">
              <w:rPr>
                <w:sz w:val="18"/>
                <w:szCs w:val="18"/>
              </w:rPr>
              <w:t>Y</w:t>
            </w:r>
          </w:p>
        </w:tc>
        <w:tc>
          <w:tcPr>
            <w:tcW w:w="554" w:type="dxa"/>
            <w:shd w:val="clear" w:color="auto" w:fill="FBD4B4" w:themeFill="accent6" w:themeFillTint="66"/>
          </w:tcPr>
          <w:p w14:paraId="7A968394" w14:textId="77777777" w:rsidR="001D76EF" w:rsidRPr="00592C02" w:rsidRDefault="001D76EF" w:rsidP="001D6631">
            <w:pPr>
              <w:rPr>
                <w:sz w:val="18"/>
                <w:szCs w:val="18"/>
              </w:rPr>
            </w:pPr>
            <w:r w:rsidRPr="00592C02">
              <w:rPr>
                <w:sz w:val="18"/>
                <w:szCs w:val="18"/>
              </w:rPr>
              <w:t>M</w:t>
            </w:r>
          </w:p>
        </w:tc>
        <w:tc>
          <w:tcPr>
            <w:tcW w:w="697" w:type="dxa"/>
            <w:shd w:val="clear" w:color="auto" w:fill="FBD4B4" w:themeFill="accent6" w:themeFillTint="66"/>
          </w:tcPr>
          <w:p w14:paraId="7B42B24F" w14:textId="77777777" w:rsidR="001D76EF" w:rsidRPr="00592C02" w:rsidRDefault="001D76EF" w:rsidP="001D6631">
            <w:pPr>
              <w:rPr>
                <w:sz w:val="18"/>
                <w:szCs w:val="18"/>
              </w:rPr>
            </w:pPr>
            <w:r w:rsidRPr="00592C02">
              <w:rPr>
                <w:sz w:val="18"/>
                <w:szCs w:val="18"/>
              </w:rPr>
              <w:t>N/A</w:t>
            </w:r>
          </w:p>
        </w:tc>
        <w:tc>
          <w:tcPr>
            <w:tcW w:w="1572" w:type="dxa"/>
            <w:shd w:val="clear" w:color="auto" w:fill="FBD4B4" w:themeFill="accent6" w:themeFillTint="66"/>
          </w:tcPr>
          <w:p w14:paraId="48BF701E" w14:textId="77777777" w:rsidR="001D76EF" w:rsidRDefault="001D76EF" w:rsidP="001D6631">
            <w:r>
              <w:t>Will add it to the Action column.</w:t>
            </w:r>
          </w:p>
          <w:p w14:paraId="733D0CA2" w14:textId="77777777" w:rsidR="001D76EF" w:rsidRDefault="001D76EF" w:rsidP="001D6631"/>
        </w:tc>
        <w:tc>
          <w:tcPr>
            <w:tcW w:w="639" w:type="dxa"/>
            <w:shd w:val="clear" w:color="auto" w:fill="FBD4B4" w:themeFill="accent6" w:themeFillTint="66"/>
          </w:tcPr>
          <w:p w14:paraId="081A859C" w14:textId="77777777" w:rsidR="001D76EF" w:rsidRPr="00592C02" w:rsidRDefault="001D76EF" w:rsidP="001D6631">
            <w:pPr>
              <w:rPr>
                <w:sz w:val="18"/>
                <w:szCs w:val="18"/>
              </w:rPr>
            </w:pPr>
            <w:r w:rsidRPr="00592C02">
              <w:rPr>
                <w:sz w:val="18"/>
                <w:szCs w:val="18"/>
              </w:rPr>
              <w:t>N/A</w:t>
            </w:r>
          </w:p>
        </w:tc>
        <w:tc>
          <w:tcPr>
            <w:tcW w:w="728" w:type="dxa"/>
            <w:shd w:val="clear" w:color="auto" w:fill="FBD4B4" w:themeFill="accent6" w:themeFillTint="66"/>
          </w:tcPr>
          <w:p w14:paraId="7C8474BB" w14:textId="77777777" w:rsidR="001D76EF" w:rsidRPr="00592C02" w:rsidRDefault="001D76EF" w:rsidP="001D6631">
            <w:pPr>
              <w:rPr>
                <w:sz w:val="18"/>
                <w:szCs w:val="18"/>
              </w:rPr>
            </w:pPr>
            <w:r w:rsidRPr="00592C02">
              <w:rPr>
                <w:sz w:val="18"/>
                <w:szCs w:val="18"/>
              </w:rPr>
              <w:t>N/A</w:t>
            </w:r>
          </w:p>
        </w:tc>
        <w:tc>
          <w:tcPr>
            <w:tcW w:w="657" w:type="dxa"/>
            <w:shd w:val="clear" w:color="auto" w:fill="FBD4B4" w:themeFill="accent6" w:themeFillTint="66"/>
          </w:tcPr>
          <w:p w14:paraId="007F1995" w14:textId="77777777" w:rsidR="001D76EF" w:rsidRPr="00592C02" w:rsidRDefault="001D76EF" w:rsidP="001D6631">
            <w:pPr>
              <w:rPr>
                <w:sz w:val="18"/>
                <w:szCs w:val="18"/>
              </w:rPr>
            </w:pPr>
            <w:r w:rsidRPr="00592C02">
              <w:rPr>
                <w:sz w:val="18"/>
                <w:szCs w:val="18"/>
              </w:rPr>
              <w:t>50</w:t>
            </w:r>
          </w:p>
        </w:tc>
      </w:tr>
      <w:tr w:rsidR="007D0F21" w:rsidRPr="00592C02" w14:paraId="679E6B8E" w14:textId="77777777" w:rsidTr="007D0F21">
        <w:trPr>
          <w:trHeight w:val="159"/>
        </w:trPr>
        <w:tc>
          <w:tcPr>
            <w:tcW w:w="701" w:type="dxa"/>
            <w:shd w:val="clear" w:color="auto" w:fill="FBD4B4" w:themeFill="accent6" w:themeFillTint="66"/>
          </w:tcPr>
          <w:p w14:paraId="0821CF44" w14:textId="77777777" w:rsidR="001D76EF" w:rsidRPr="00592C02" w:rsidRDefault="001D76EF" w:rsidP="001D6631">
            <w:r w:rsidRPr="00592C02">
              <w:t>SMS Type</w:t>
            </w:r>
          </w:p>
        </w:tc>
        <w:tc>
          <w:tcPr>
            <w:tcW w:w="2035" w:type="dxa"/>
            <w:shd w:val="clear" w:color="auto" w:fill="FBD4B4" w:themeFill="accent6" w:themeFillTint="66"/>
          </w:tcPr>
          <w:p w14:paraId="141908C2" w14:textId="77777777" w:rsidR="001D76EF" w:rsidRPr="00592C02" w:rsidRDefault="001D76EF" w:rsidP="001D6631">
            <w:r>
              <w:t xml:space="preserve">From notification </w:t>
            </w:r>
            <w:proofErr w:type="spellStart"/>
            <w:proofErr w:type="gramStart"/>
            <w:r>
              <w:t>template.Actions</w:t>
            </w:r>
            <w:proofErr w:type="spellEnd"/>
            <w:proofErr w:type="gramEnd"/>
          </w:p>
          <w:p w14:paraId="1F71BA48" w14:textId="77777777" w:rsidR="001D76EF" w:rsidRPr="00592C02" w:rsidRDefault="001D76EF" w:rsidP="001D6631">
            <w:proofErr w:type="gramStart"/>
            <w:r w:rsidRPr="00592C02">
              <w:t>1:Normal</w:t>
            </w:r>
            <w:proofErr w:type="gramEnd"/>
            <w:r w:rsidRPr="00592C02">
              <w:t xml:space="preserve"> , 2:Flash</w:t>
            </w:r>
          </w:p>
          <w:p w14:paraId="69041609" w14:textId="77777777" w:rsidR="001D76EF" w:rsidRDefault="001D76EF" w:rsidP="001D6631">
            <w:r w:rsidRPr="00592C02">
              <w:rPr>
                <w:color w:val="E36C0A" w:themeColor="accent6" w:themeShade="BF"/>
                <w:sz w:val="18"/>
                <w:szCs w:val="18"/>
              </w:rPr>
              <w:t>Will be shown if action type is SMS</w:t>
            </w:r>
          </w:p>
        </w:tc>
        <w:tc>
          <w:tcPr>
            <w:tcW w:w="568" w:type="dxa"/>
            <w:shd w:val="clear" w:color="auto" w:fill="FBD4B4" w:themeFill="accent6" w:themeFillTint="66"/>
          </w:tcPr>
          <w:p w14:paraId="5CCE5077" w14:textId="77777777" w:rsidR="001D76EF" w:rsidRPr="00592C02" w:rsidRDefault="001D76EF" w:rsidP="001D6631">
            <w:pPr>
              <w:rPr>
                <w:sz w:val="18"/>
                <w:szCs w:val="18"/>
              </w:rPr>
            </w:pPr>
            <w:proofErr w:type="spellStart"/>
            <w:r w:rsidRPr="00592C02">
              <w:rPr>
                <w:sz w:val="18"/>
                <w:szCs w:val="18"/>
              </w:rPr>
              <w:t>radion</w:t>
            </w:r>
            <w:proofErr w:type="spellEnd"/>
          </w:p>
        </w:tc>
        <w:tc>
          <w:tcPr>
            <w:tcW w:w="809" w:type="dxa"/>
            <w:shd w:val="clear" w:color="auto" w:fill="FBD4B4" w:themeFill="accent6" w:themeFillTint="66"/>
          </w:tcPr>
          <w:p w14:paraId="71F1CAAE" w14:textId="77777777" w:rsidR="001D76EF" w:rsidRPr="00592C02" w:rsidRDefault="001D76EF" w:rsidP="001D6631">
            <w:pPr>
              <w:rPr>
                <w:sz w:val="18"/>
                <w:szCs w:val="18"/>
              </w:rPr>
            </w:pPr>
            <w:r w:rsidRPr="00592C02">
              <w:rPr>
                <w:sz w:val="18"/>
                <w:szCs w:val="18"/>
              </w:rPr>
              <w:t>select</w:t>
            </w:r>
          </w:p>
        </w:tc>
        <w:tc>
          <w:tcPr>
            <w:tcW w:w="663" w:type="dxa"/>
            <w:shd w:val="clear" w:color="auto" w:fill="FBD4B4" w:themeFill="accent6" w:themeFillTint="66"/>
          </w:tcPr>
          <w:p w14:paraId="63F9732A" w14:textId="77777777" w:rsidR="001D76EF" w:rsidRPr="00592C02" w:rsidRDefault="001D76EF" w:rsidP="001D6631">
            <w:pPr>
              <w:rPr>
                <w:sz w:val="18"/>
                <w:szCs w:val="18"/>
              </w:rPr>
            </w:pPr>
            <w:r w:rsidRPr="00592C02">
              <w:rPr>
                <w:sz w:val="18"/>
                <w:szCs w:val="18"/>
              </w:rPr>
              <w:t>Y</w:t>
            </w:r>
          </w:p>
        </w:tc>
        <w:tc>
          <w:tcPr>
            <w:tcW w:w="554" w:type="dxa"/>
            <w:shd w:val="clear" w:color="auto" w:fill="FBD4B4" w:themeFill="accent6" w:themeFillTint="66"/>
          </w:tcPr>
          <w:p w14:paraId="73C3F922" w14:textId="77777777" w:rsidR="001D76EF" w:rsidRPr="00592C02" w:rsidRDefault="001D76EF" w:rsidP="001D6631">
            <w:pPr>
              <w:rPr>
                <w:sz w:val="18"/>
                <w:szCs w:val="18"/>
              </w:rPr>
            </w:pPr>
            <w:r w:rsidRPr="00592C02">
              <w:rPr>
                <w:sz w:val="18"/>
                <w:szCs w:val="18"/>
              </w:rPr>
              <w:t>M</w:t>
            </w:r>
          </w:p>
        </w:tc>
        <w:tc>
          <w:tcPr>
            <w:tcW w:w="697" w:type="dxa"/>
            <w:shd w:val="clear" w:color="auto" w:fill="FBD4B4" w:themeFill="accent6" w:themeFillTint="66"/>
          </w:tcPr>
          <w:p w14:paraId="40397640" w14:textId="77777777" w:rsidR="001D76EF" w:rsidRPr="00592C02" w:rsidRDefault="001D76EF" w:rsidP="001D6631">
            <w:pPr>
              <w:rPr>
                <w:sz w:val="18"/>
                <w:szCs w:val="18"/>
              </w:rPr>
            </w:pPr>
            <w:r w:rsidRPr="00592C02">
              <w:rPr>
                <w:sz w:val="18"/>
                <w:szCs w:val="18"/>
              </w:rPr>
              <w:t>N/A</w:t>
            </w:r>
          </w:p>
        </w:tc>
        <w:tc>
          <w:tcPr>
            <w:tcW w:w="1572" w:type="dxa"/>
            <w:shd w:val="clear" w:color="auto" w:fill="FBD4B4" w:themeFill="accent6" w:themeFillTint="66"/>
          </w:tcPr>
          <w:p w14:paraId="777A5A7A" w14:textId="77777777" w:rsidR="001D76EF" w:rsidRDefault="001D76EF" w:rsidP="001D6631">
            <w:r>
              <w:t>Will add it to the Action column.</w:t>
            </w:r>
          </w:p>
          <w:p w14:paraId="2BEDE35F" w14:textId="77777777" w:rsidR="001D76EF" w:rsidRDefault="001D76EF" w:rsidP="001D6631"/>
        </w:tc>
        <w:tc>
          <w:tcPr>
            <w:tcW w:w="639" w:type="dxa"/>
            <w:shd w:val="clear" w:color="auto" w:fill="FBD4B4" w:themeFill="accent6" w:themeFillTint="66"/>
          </w:tcPr>
          <w:p w14:paraId="60388076" w14:textId="77777777" w:rsidR="001D76EF" w:rsidRPr="00592C02" w:rsidRDefault="001D76EF" w:rsidP="001D6631">
            <w:pPr>
              <w:rPr>
                <w:sz w:val="18"/>
                <w:szCs w:val="18"/>
              </w:rPr>
            </w:pPr>
            <w:r w:rsidRPr="00592C02">
              <w:rPr>
                <w:sz w:val="18"/>
                <w:szCs w:val="18"/>
              </w:rPr>
              <w:t>N/A</w:t>
            </w:r>
          </w:p>
        </w:tc>
        <w:tc>
          <w:tcPr>
            <w:tcW w:w="728" w:type="dxa"/>
            <w:shd w:val="clear" w:color="auto" w:fill="FBD4B4" w:themeFill="accent6" w:themeFillTint="66"/>
          </w:tcPr>
          <w:p w14:paraId="72A51D9C" w14:textId="77777777" w:rsidR="001D76EF" w:rsidRPr="00592C02" w:rsidRDefault="001D76EF" w:rsidP="001D6631">
            <w:pPr>
              <w:rPr>
                <w:sz w:val="18"/>
                <w:szCs w:val="18"/>
              </w:rPr>
            </w:pPr>
            <w:r w:rsidRPr="00592C02">
              <w:rPr>
                <w:sz w:val="18"/>
                <w:szCs w:val="18"/>
              </w:rPr>
              <w:t>N/A</w:t>
            </w:r>
          </w:p>
        </w:tc>
        <w:tc>
          <w:tcPr>
            <w:tcW w:w="657" w:type="dxa"/>
            <w:shd w:val="clear" w:color="auto" w:fill="FBD4B4" w:themeFill="accent6" w:themeFillTint="66"/>
          </w:tcPr>
          <w:p w14:paraId="436DD558" w14:textId="77777777" w:rsidR="001D76EF" w:rsidRPr="00592C02" w:rsidRDefault="001D76EF" w:rsidP="001D6631">
            <w:pPr>
              <w:rPr>
                <w:sz w:val="18"/>
                <w:szCs w:val="18"/>
              </w:rPr>
            </w:pPr>
            <w:r w:rsidRPr="00592C02">
              <w:rPr>
                <w:sz w:val="18"/>
                <w:szCs w:val="18"/>
              </w:rPr>
              <w:t>N/A</w:t>
            </w:r>
          </w:p>
        </w:tc>
      </w:tr>
      <w:tr w:rsidR="007D0F21" w:rsidRPr="00592C02" w14:paraId="428686FA" w14:textId="77777777" w:rsidTr="007D0F21">
        <w:trPr>
          <w:trHeight w:val="159"/>
        </w:trPr>
        <w:tc>
          <w:tcPr>
            <w:tcW w:w="701" w:type="dxa"/>
            <w:shd w:val="clear" w:color="auto" w:fill="FBD4B4" w:themeFill="accent6" w:themeFillTint="66"/>
          </w:tcPr>
          <w:p w14:paraId="43911794" w14:textId="77777777" w:rsidR="001D76EF" w:rsidRPr="00592C02" w:rsidRDefault="001D76EF" w:rsidP="001D6631">
            <w:r w:rsidRPr="00592C02">
              <w:t xml:space="preserve">SMS </w:t>
            </w:r>
            <w:r>
              <w:t>Body</w:t>
            </w:r>
          </w:p>
        </w:tc>
        <w:tc>
          <w:tcPr>
            <w:tcW w:w="2035" w:type="dxa"/>
            <w:shd w:val="clear" w:color="auto" w:fill="FBD4B4" w:themeFill="accent6" w:themeFillTint="66"/>
          </w:tcPr>
          <w:p w14:paraId="30425F4F" w14:textId="77777777" w:rsidR="001D76EF" w:rsidRPr="00592C02" w:rsidRDefault="001D76EF" w:rsidP="001D6631">
            <w:proofErr w:type="spellStart"/>
            <w:r w:rsidRPr="00592C02">
              <w:t>notifications_</w:t>
            </w:r>
            <w:proofErr w:type="gramStart"/>
            <w:r w:rsidRPr="00592C02">
              <w:t>temp</w:t>
            </w:r>
            <w:r>
              <w:t>.Actions</w:t>
            </w:r>
            <w:proofErr w:type="spellEnd"/>
            <w:proofErr w:type="gramEnd"/>
          </w:p>
          <w:p w14:paraId="7D4F2BAB" w14:textId="77777777" w:rsidR="001D76EF" w:rsidRDefault="001D76EF" w:rsidP="001D6631">
            <w:r w:rsidRPr="00592C02">
              <w:rPr>
                <w:color w:val="E36C0A" w:themeColor="accent6" w:themeShade="BF"/>
                <w:sz w:val="18"/>
                <w:szCs w:val="18"/>
              </w:rPr>
              <w:t>Will be shown if action type is SMS</w:t>
            </w:r>
          </w:p>
        </w:tc>
        <w:tc>
          <w:tcPr>
            <w:tcW w:w="568" w:type="dxa"/>
            <w:shd w:val="clear" w:color="auto" w:fill="FBD4B4" w:themeFill="accent6" w:themeFillTint="66"/>
          </w:tcPr>
          <w:p w14:paraId="614B3462" w14:textId="77777777" w:rsidR="001D76EF" w:rsidRPr="00592C02" w:rsidRDefault="001D76EF" w:rsidP="001D6631">
            <w:pPr>
              <w:rPr>
                <w:sz w:val="18"/>
                <w:szCs w:val="18"/>
              </w:rPr>
            </w:pPr>
            <w:r w:rsidRPr="00592C02">
              <w:rPr>
                <w:sz w:val="18"/>
                <w:szCs w:val="18"/>
              </w:rPr>
              <w:t>Text area</w:t>
            </w:r>
          </w:p>
        </w:tc>
        <w:tc>
          <w:tcPr>
            <w:tcW w:w="809" w:type="dxa"/>
            <w:shd w:val="clear" w:color="auto" w:fill="FBD4B4" w:themeFill="accent6" w:themeFillTint="66"/>
          </w:tcPr>
          <w:p w14:paraId="1D2577C8" w14:textId="77777777" w:rsidR="001D76EF" w:rsidRPr="00592C02" w:rsidRDefault="001D76EF" w:rsidP="001D6631">
            <w:pPr>
              <w:rPr>
                <w:sz w:val="18"/>
                <w:szCs w:val="18"/>
              </w:rPr>
            </w:pPr>
            <w:r w:rsidRPr="00592C02">
              <w:rPr>
                <w:sz w:val="18"/>
                <w:szCs w:val="18"/>
              </w:rPr>
              <w:t>String</w:t>
            </w:r>
          </w:p>
        </w:tc>
        <w:tc>
          <w:tcPr>
            <w:tcW w:w="663" w:type="dxa"/>
            <w:shd w:val="clear" w:color="auto" w:fill="FBD4B4" w:themeFill="accent6" w:themeFillTint="66"/>
          </w:tcPr>
          <w:p w14:paraId="417107E0" w14:textId="77777777" w:rsidR="001D76EF" w:rsidRPr="00592C02" w:rsidRDefault="001D76EF" w:rsidP="001D6631">
            <w:pPr>
              <w:rPr>
                <w:sz w:val="18"/>
                <w:szCs w:val="18"/>
              </w:rPr>
            </w:pPr>
            <w:r w:rsidRPr="00592C02">
              <w:rPr>
                <w:sz w:val="18"/>
                <w:szCs w:val="18"/>
              </w:rPr>
              <w:t>Y</w:t>
            </w:r>
          </w:p>
          <w:p w14:paraId="2847FC83" w14:textId="77777777" w:rsidR="001D76EF" w:rsidRPr="00592C02" w:rsidRDefault="001D76EF" w:rsidP="001D6631">
            <w:pPr>
              <w:rPr>
                <w:sz w:val="18"/>
                <w:szCs w:val="18"/>
              </w:rPr>
            </w:pPr>
          </w:p>
          <w:p w14:paraId="6CAEE2C9" w14:textId="77777777" w:rsidR="001D76EF" w:rsidRPr="00592C02" w:rsidRDefault="001D76EF" w:rsidP="001D6631">
            <w:pPr>
              <w:rPr>
                <w:sz w:val="18"/>
                <w:szCs w:val="18"/>
              </w:rPr>
            </w:pPr>
          </w:p>
          <w:p w14:paraId="0C3F37E0" w14:textId="77777777" w:rsidR="001D76EF" w:rsidRPr="00592C02" w:rsidRDefault="001D76EF" w:rsidP="001D6631">
            <w:pPr>
              <w:rPr>
                <w:sz w:val="18"/>
                <w:szCs w:val="18"/>
              </w:rPr>
            </w:pPr>
          </w:p>
        </w:tc>
        <w:tc>
          <w:tcPr>
            <w:tcW w:w="554" w:type="dxa"/>
            <w:shd w:val="clear" w:color="auto" w:fill="FBD4B4" w:themeFill="accent6" w:themeFillTint="66"/>
          </w:tcPr>
          <w:p w14:paraId="704F53C7" w14:textId="77777777" w:rsidR="001D76EF" w:rsidRPr="00592C02" w:rsidRDefault="001D76EF" w:rsidP="001D6631">
            <w:pPr>
              <w:rPr>
                <w:sz w:val="18"/>
                <w:szCs w:val="18"/>
              </w:rPr>
            </w:pPr>
            <w:r w:rsidRPr="00592C02">
              <w:rPr>
                <w:sz w:val="18"/>
                <w:szCs w:val="18"/>
              </w:rPr>
              <w:t>M</w:t>
            </w:r>
          </w:p>
        </w:tc>
        <w:tc>
          <w:tcPr>
            <w:tcW w:w="697" w:type="dxa"/>
            <w:shd w:val="clear" w:color="auto" w:fill="FBD4B4" w:themeFill="accent6" w:themeFillTint="66"/>
          </w:tcPr>
          <w:p w14:paraId="2E4DFD78" w14:textId="77777777" w:rsidR="001D76EF" w:rsidRPr="00592C02" w:rsidRDefault="001D76EF" w:rsidP="001D6631">
            <w:pPr>
              <w:rPr>
                <w:sz w:val="18"/>
                <w:szCs w:val="18"/>
              </w:rPr>
            </w:pPr>
            <w:r w:rsidRPr="00592C02">
              <w:rPr>
                <w:sz w:val="18"/>
                <w:szCs w:val="18"/>
              </w:rPr>
              <w:t>N/A</w:t>
            </w:r>
          </w:p>
        </w:tc>
        <w:tc>
          <w:tcPr>
            <w:tcW w:w="1572" w:type="dxa"/>
            <w:shd w:val="clear" w:color="auto" w:fill="FBD4B4" w:themeFill="accent6" w:themeFillTint="66"/>
          </w:tcPr>
          <w:p w14:paraId="0101A7F5" w14:textId="77777777" w:rsidR="001D76EF" w:rsidRDefault="001D76EF" w:rsidP="001D6631">
            <w:r>
              <w:t>Will add it to the Action column.</w:t>
            </w:r>
          </w:p>
          <w:p w14:paraId="379520CB" w14:textId="77777777" w:rsidR="001D76EF" w:rsidRDefault="001D76EF" w:rsidP="001D6631"/>
        </w:tc>
        <w:tc>
          <w:tcPr>
            <w:tcW w:w="639" w:type="dxa"/>
            <w:shd w:val="clear" w:color="auto" w:fill="FBD4B4" w:themeFill="accent6" w:themeFillTint="66"/>
          </w:tcPr>
          <w:p w14:paraId="6F17EDD3" w14:textId="77777777" w:rsidR="001D76EF" w:rsidRPr="00592C02" w:rsidRDefault="001D76EF" w:rsidP="001D6631">
            <w:pPr>
              <w:rPr>
                <w:sz w:val="18"/>
                <w:szCs w:val="18"/>
              </w:rPr>
            </w:pPr>
            <w:r w:rsidRPr="00592C02">
              <w:rPr>
                <w:sz w:val="18"/>
                <w:szCs w:val="18"/>
              </w:rPr>
              <w:t>N/A</w:t>
            </w:r>
          </w:p>
        </w:tc>
        <w:tc>
          <w:tcPr>
            <w:tcW w:w="728" w:type="dxa"/>
            <w:shd w:val="clear" w:color="auto" w:fill="FBD4B4" w:themeFill="accent6" w:themeFillTint="66"/>
          </w:tcPr>
          <w:p w14:paraId="040BBA68" w14:textId="77777777" w:rsidR="001D76EF" w:rsidRPr="00592C02" w:rsidRDefault="001D76EF" w:rsidP="001D6631">
            <w:pPr>
              <w:rPr>
                <w:sz w:val="18"/>
                <w:szCs w:val="18"/>
              </w:rPr>
            </w:pPr>
            <w:r w:rsidRPr="00592C02">
              <w:rPr>
                <w:sz w:val="18"/>
                <w:szCs w:val="18"/>
              </w:rPr>
              <w:t>N/A</w:t>
            </w:r>
          </w:p>
        </w:tc>
        <w:tc>
          <w:tcPr>
            <w:tcW w:w="657" w:type="dxa"/>
            <w:shd w:val="clear" w:color="auto" w:fill="FBD4B4" w:themeFill="accent6" w:themeFillTint="66"/>
          </w:tcPr>
          <w:p w14:paraId="50FAD9E8" w14:textId="77777777" w:rsidR="001D76EF" w:rsidRPr="00592C02" w:rsidRDefault="001D76EF" w:rsidP="001D6631">
            <w:pPr>
              <w:rPr>
                <w:sz w:val="18"/>
                <w:szCs w:val="18"/>
              </w:rPr>
            </w:pPr>
            <w:r w:rsidRPr="00592C02">
              <w:rPr>
                <w:sz w:val="18"/>
                <w:szCs w:val="18"/>
              </w:rPr>
              <w:t>255</w:t>
            </w:r>
          </w:p>
        </w:tc>
      </w:tr>
      <w:tr w:rsidR="007D0F21" w:rsidRPr="00592C02" w14:paraId="5DD5599A" w14:textId="77777777" w:rsidTr="007D0F21">
        <w:trPr>
          <w:trHeight w:val="159"/>
        </w:trPr>
        <w:tc>
          <w:tcPr>
            <w:tcW w:w="701" w:type="dxa"/>
            <w:shd w:val="clear" w:color="auto" w:fill="FCE7FD"/>
          </w:tcPr>
          <w:p w14:paraId="3DF4FBAA" w14:textId="77777777" w:rsidR="001D76EF" w:rsidRPr="00592C02" w:rsidRDefault="001D76EF" w:rsidP="001D6631">
            <w:r w:rsidRPr="00592C02">
              <w:lastRenderedPageBreak/>
              <w:t>URL</w:t>
            </w:r>
          </w:p>
        </w:tc>
        <w:tc>
          <w:tcPr>
            <w:tcW w:w="2035" w:type="dxa"/>
            <w:shd w:val="clear" w:color="auto" w:fill="FCE7FD"/>
          </w:tcPr>
          <w:p w14:paraId="7A67703C" w14:textId="77777777" w:rsidR="001D76EF" w:rsidRPr="00592C02" w:rsidRDefault="001D76EF" w:rsidP="001D6631">
            <w:proofErr w:type="spellStart"/>
            <w:r w:rsidRPr="00592C02">
              <w:t>notifications_templates</w:t>
            </w:r>
            <w:r>
              <w:t>Actions</w:t>
            </w:r>
            <w:proofErr w:type="spellEnd"/>
          </w:p>
          <w:p w14:paraId="6D49B8F0" w14:textId="5DEEB458" w:rsidR="001D76EF" w:rsidRPr="00592C02" w:rsidRDefault="001D76EF" w:rsidP="001D6631">
            <w:r w:rsidRPr="00592C02">
              <w:rPr>
                <w:color w:val="E36C0A" w:themeColor="accent6" w:themeShade="BF"/>
                <w:sz w:val="18"/>
                <w:szCs w:val="18"/>
              </w:rPr>
              <w:t>Will be shown if action type is HTTP Rest</w:t>
            </w:r>
            <w:r>
              <w:rPr>
                <w:color w:val="E36C0A" w:themeColor="accent6" w:themeShade="BF"/>
                <w:sz w:val="18"/>
                <w:szCs w:val="18"/>
              </w:rPr>
              <w:t xml:space="preserve"> </w:t>
            </w:r>
          </w:p>
        </w:tc>
        <w:tc>
          <w:tcPr>
            <w:tcW w:w="568" w:type="dxa"/>
            <w:shd w:val="clear" w:color="auto" w:fill="FCE7FD"/>
          </w:tcPr>
          <w:p w14:paraId="4048B4DE" w14:textId="77777777" w:rsidR="001D76EF" w:rsidRPr="00592C02" w:rsidRDefault="001D76EF" w:rsidP="001D6631">
            <w:pPr>
              <w:rPr>
                <w:sz w:val="18"/>
                <w:szCs w:val="18"/>
              </w:rPr>
            </w:pPr>
            <w:r w:rsidRPr="00592C02">
              <w:rPr>
                <w:sz w:val="18"/>
                <w:szCs w:val="18"/>
              </w:rPr>
              <w:t>Input Text</w:t>
            </w:r>
          </w:p>
        </w:tc>
        <w:tc>
          <w:tcPr>
            <w:tcW w:w="809" w:type="dxa"/>
            <w:shd w:val="clear" w:color="auto" w:fill="FCE7FD"/>
          </w:tcPr>
          <w:p w14:paraId="404F6EDB" w14:textId="77777777" w:rsidR="001D76EF" w:rsidRPr="00592C02" w:rsidRDefault="001D76EF" w:rsidP="001D6631">
            <w:pPr>
              <w:rPr>
                <w:sz w:val="18"/>
                <w:szCs w:val="18"/>
              </w:rPr>
            </w:pPr>
            <w:r w:rsidRPr="00592C02">
              <w:rPr>
                <w:sz w:val="18"/>
                <w:szCs w:val="18"/>
              </w:rPr>
              <w:t>String</w:t>
            </w:r>
          </w:p>
        </w:tc>
        <w:tc>
          <w:tcPr>
            <w:tcW w:w="663" w:type="dxa"/>
            <w:shd w:val="clear" w:color="auto" w:fill="FCE7FD"/>
          </w:tcPr>
          <w:p w14:paraId="425CA8F7" w14:textId="77777777" w:rsidR="001D76EF" w:rsidRPr="00592C02" w:rsidRDefault="001D76EF" w:rsidP="001D6631">
            <w:pPr>
              <w:rPr>
                <w:sz w:val="18"/>
                <w:szCs w:val="18"/>
              </w:rPr>
            </w:pPr>
            <w:r w:rsidRPr="00592C02">
              <w:rPr>
                <w:sz w:val="18"/>
                <w:szCs w:val="18"/>
              </w:rPr>
              <w:t>Y</w:t>
            </w:r>
          </w:p>
          <w:p w14:paraId="77CAEAA9" w14:textId="77777777" w:rsidR="001D76EF" w:rsidRPr="00592C02" w:rsidRDefault="001D76EF" w:rsidP="001D6631">
            <w:pPr>
              <w:rPr>
                <w:sz w:val="18"/>
                <w:szCs w:val="18"/>
              </w:rPr>
            </w:pPr>
          </w:p>
          <w:p w14:paraId="3E995AEB" w14:textId="77777777" w:rsidR="001D76EF" w:rsidRPr="00592C02" w:rsidRDefault="001D76EF" w:rsidP="001D6631">
            <w:pPr>
              <w:rPr>
                <w:sz w:val="18"/>
                <w:szCs w:val="18"/>
              </w:rPr>
            </w:pPr>
          </w:p>
          <w:p w14:paraId="1C41B739" w14:textId="77777777" w:rsidR="001D76EF" w:rsidRPr="00592C02" w:rsidRDefault="001D76EF" w:rsidP="001D6631">
            <w:pPr>
              <w:rPr>
                <w:sz w:val="18"/>
                <w:szCs w:val="18"/>
              </w:rPr>
            </w:pPr>
          </w:p>
        </w:tc>
        <w:tc>
          <w:tcPr>
            <w:tcW w:w="554" w:type="dxa"/>
            <w:shd w:val="clear" w:color="auto" w:fill="FCE7FD"/>
          </w:tcPr>
          <w:p w14:paraId="201ED4FC" w14:textId="77777777" w:rsidR="001D76EF" w:rsidRPr="00592C02" w:rsidRDefault="001D76EF" w:rsidP="001D6631">
            <w:pPr>
              <w:rPr>
                <w:sz w:val="18"/>
                <w:szCs w:val="18"/>
              </w:rPr>
            </w:pPr>
            <w:r w:rsidRPr="00592C02">
              <w:rPr>
                <w:sz w:val="18"/>
                <w:szCs w:val="18"/>
              </w:rPr>
              <w:t>M</w:t>
            </w:r>
          </w:p>
        </w:tc>
        <w:tc>
          <w:tcPr>
            <w:tcW w:w="697" w:type="dxa"/>
            <w:shd w:val="clear" w:color="auto" w:fill="FCE7FD"/>
          </w:tcPr>
          <w:p w14:paraId="59DD81C4" w14:textId="77777777" w:rsidR="001D76EF" w:rsidRPr="00592C02" w:rsidRDefault="001D76EF" w:rsidP="001D6631">
            <w:pPr>
              <w:rPr>
                <w:sz w:val="18"/>
                <w:szCs w:val="18"/>
              </w:rPr>
            </w:pPr>
            <w:r w:rsidRPr="00592C02">
              <w:rPr>
                <w:sz w:val="18"/>
                <w:szCs w:val="18"/>
              </w:rPr>
              <w:t>N/A</w:t>
            </w:r>
          </w:p>
        </w:tc>
        <w:tc>
          <w:tcPr>
            <w:tcW w:w="1572" w:type="dxa"/>
            <w:shd w:val="clear" w:color="auto" w:fill="FCE7FD"/>
          </w:tcPr>
          <w:p w14:paraId="21C81B37" w14:textId="77777777" w:rsidR="001D76EF" w:rsidRDefault="001D76EF" w:rsidP="001D6631">
            <w:r>
              <w:t>Will add it to the Action column.</w:t>
            </w:r>
          </w:p>
          <w:p w14:paraId="14C8CCBF" w14:textId="77777777" w:rsidR="001D76EF" w:rsidRDefault="001D76EF" w:rsidP="001D6631"/>
        </w:tc>
        <w:tc>
          <w:tcPr>
            <w:tcW w:w="639" w:type="dxa"/>
            <w:shd w:val="clear" w:color="auto" w:fill="FCE7FD"/>
          </w:tcPr>
          <w:p w14:paraId="766384F7" w14:textId="77777777" w:rsidR="001D76EF" w:rsidRPr="00592C02" w:rsidRDefault="001D76EF" w:rsidP="001D6631">
            <w:pPr>
              <w:rPr>
                <w:sz w:val="18"/>
                <w:szCs w:val="18"/>
              </w:rPr>
            </w:pPr>
            <w:r w:rsidRPr="00592C02">
              <w:rPr>
                <w:sz w:val="18"/>
                <w:szCs w:val="18"/>
              </w:rPr>
              <w:t>N/A</w:t>
            </w:r>
          </w:p>
        </w:tc>
        <w:tc>
          <w:tcPr>
            <w:tcW w:w="728" w:type="dxa"/>
            <w:shd w:val="clear" w:color="auto" w:fill="FCE7FD"/>
          </w:tcPr>
          <w:p w14:paraId="62F0DFCE" w14:textId="77777777" w:rsidR="001D76EF" w:rsidRPr="00592C02" w:rsidRDefault="001D76EF" w:rsidP="001D6631">
            <w:pPr>
              <w:rPr>
                <w:sz w:val="18"/>
                <w:szCs w:val="18"/>
              </w:rPr>
            </w:pPr>
            <w:r w:rsidRPr="00592C02">
              <w:rPr>
                <w:sz w:val="18"/>
                <w:szCs w:val="18"/>
              </w:rPr>
              <w:t>N/A</w:t>
            </w:r>
          </w:p>
        </w:tc>
        <w:tc>
          <w:tcPr>
            <w:tcW w:w="657" w:type="dxa"/>
            <w:shd w:val="clear" w:color="auto" w:fill="FCE7FD"/>
          </w:tcPr>
          <w:p w14:paraId="4DC6C737" w14:textId="77777777" w:rsidR="001D76EF" w:rsidRPr="00592C02" w:rsidRDefault="001D76EF" w:rsidP="001D6631">
            <w:pPr>
              <w:rPr>
                <w:sz w:val="18"/>
                <w:szCs w:val="18"/>
              </w:rPr>
            </w:pPr>
            <w:r w:rsidRPr="00592C02">
              <w:rPr>
                <w:sz w:val="18"/>
                <w:szCs w:val="18"/>
              </w:rPr>
              <w:t>255</w:t>
            </w:r>
          </w:p>
        </w:tc>
      </w:tr>
      <w:tr w:rsidR="007D0F21" w:rsidRPr="00592C02" w14:paraId="65B71D20" w14:textId="77777777" w:rsidTr="007D0F21">
        <w:trPr>
          <w:trHeight w:val="159"/>
        </w:trPr>
        <w:tc>
          <w:tcPr>
            <w:tcW w:w="701" w:type="dxa"/>
            <w:shd w:val="clear" w:color="auto" w:fill="FCE7FD"/>
          </w:tcPr>
          <w:p w14:paraId="5CDB53DE" w14:textId="77777777" w:rsidR="001D76EF" w:rsidRPr="00592C02" w:rsidRDefault="001D76EF" w:rsidP="001D6631">
            <w:r>
              <w:t>Request Type</w:t>
            </w:r>
          </w:p>
        </w:tc>
        <w:tc>
          <w:tcPr>
            <w:tcW w:w="2035" w:type="dxa"/>
            <w:shd w:val="clear" w:color="auto" w:fill="FCE7FD"/>
          </w:tcPr>
          <w:p w14:paraId="652D4D34" w14:textId="77777777" w:rsidR="001D76EF" w:rsidRPr="00592C02" w:rsidRDefault="001D76EF" w:rsidP="001D6631">
            <w:r>
              <w:t xml:space="preserve">From notification </w:t>
            </w:r>
            <w:proofErr w:type="spellStart"/>
            <w:proofErr w:type="gramStart"/>
            <w:r>
              <w:t>template.Actions</w:t>
            </w:r>
            <w:proofErr w:type="spellEnd"/>
            <w:proofErr w:type="gramEnd"/>
          </w:p>
          <w:p w14:paraId="15F7B0C4" w14:textId="77777777" w:rsidR="001D76EF" w:rsidRDefault="001D76EF" w:rsidP="001D6631">
            <w:r>
              <w:t>“GET”, “POST”, “PUT” or “DELETE”</w:t>
            </w:r>
          </w:p>
          <w:p w14:paraId="5A44FFC1" w14:textId="77777777" w:rsidR="001D76EF" w:rsidRPr="00592C02" w:rsidRDefault="001D76EF" w:rsidP="001D6631">
            <w:r w:rsidRPr="00592C02">
              <w:rPr>
                <w:color w:val="E36C0A" w:themeColor="accent6" w:themeShade="BF"/>
                <w:sz w:val="18"/>
                <w:szCs w:val="18"/>
              </w:rPr>
              <w:t>Will be shown if action type is HTTP Rest</w:t>
            </w:r>
          </w:p>
        </w:tc>
        <w:tc>
          <w:tcPr>
            <w:tcW w:w="568" w:type="dxa"/>
            <w:shd w:val="clear" w:color="auto" w:fill="FCE7FD"/>
          </w:tcPr>
          <w:p w14:paraId="241483EE" w14:textId="77777777" w:rsidR="001D76EF" w:rsidRPr="00592C02" w:rsidRDefault="001D76EF" w:rsidP="001D6631">
            <w:pPr>
              <w:rPr>
                <w:sz w:val="18"/>
                <w:szCs w:val="18"/>
              </w:rPr>
            </w:pPr>
            <w:r>
              <w:rPr>
                <w:sz w:val="18"/>
                <w:szCs w:val="18"/>
              </w:rPr>
              <w:t>List box</w:t>
            </w:r>
          </w:p>
        </w:tc>
        <w:tc>
          <w:tcPr>
            <w:tcW w:w="809" w:type="dxa"/>
            <w:shd w:val="clear" w:color="auto" w:fill="FCE7FD"/>
          </w:tcPr>
          <w:p w14:paraId="4215FBC1" w14:textId="77777777" w:rsidR="001D76EF" w:rsidRPr="00592C02" w:rsidRDefault="001D76EF" w:rsidP="001D6631">
            <w:pPr>
              <w:rPr>
                <w:sz w:val="18"/>
                <w:szCs w:val="18"/>
              </w:rPr>
            </w:pPr>
            <w:r>
              <w:rPr>
                <w:sz w:val="18"/>
                <w:szCs w:val="18"/>
              </w:rPr>
              <w:t>select</w:t>
            </w:r>
          </w:p>
        </w:tc>
        <w:tc>
          <w:tcPr>
            <w:tcW w:w="663" w:type="dxa"/>
            <w:shd w:val="clear" w:color="auto" w:fill="FCE7FD"/>
          </w:tcPr>
          <w:p w14:paraId="60680117" w14:textId="77777777" w:rsidR="001D76EF" w:rsidRPr="00592C02" w:rsidRDefault="001D76EF" w:rsidP="001D6631">
            <w:pPr>
              <w:rPr>
                <w:sz w:val="18"/>
                <w:szCs w:val="18"/>
              </w:rPr>
            </w:pPr>
            <w:r>
              <w:rPr>
                <w:sz w:val="18"/>
                <w:szCs w:val="18"/>
              </w:rPr>
              <w:t>y</w:t>
            </w:r>
          </w:p>
        </w:tc>
        <w:tc>
          <w:tcPr>
            <w:tcW w:w="554" w:type="dxa"/>
            <w:shd w:val="clear" w:color="auto" w:fill="FCE7FD"/>
          </w:tcPr>
          <w:p w14:paraId="10FEB15D" w14:textId="77777777" w:rsidR="001D76EF" w:rsidRPr="00592C02" w:rsidRDefault="001D76EF" w:rsidP="001D6631">
            <w:pPr>
              <w:rPr>
                <w:sz w:val="18"/>
                <w:szCs w:val="18"/>
              </w:rPr>
            </w:pPr>
            <w:r>
              <w:rPr>
                <w:sz w:val="18"/>
                <w:szCs w:val="18"/>
              </w:rPr>
              <w:t>M</w:t>
            </w:r>
          </w:p>
        </w:tc>
        <w:tc>
          <w:tcPr>
            <w:tcW w:w="697" w:type="dxa"/>
            <w:shd w:val="clear" w:color="auto" w:fill="FCE7FD"/>
          </w:tcPr>
          <w:p w14:paraId="15E706BE" w14:textId="77777777" w:rsidR="001D76EF" w:rsidRPr="00592C02" w:rsidRDefault="001D76EF" w:rsidP="001D6631">
            <w:pPr>
              <w:rPr>
                <w:sz w:val="18"/>
                <w:szCs w:val="18"/>
              </w:rPr>
            </w:pPr>
            <w:r>
              <w:rPr>
                <w:sz w:val="18"/>
                <w:szCs w:val="18"/>
              </w:rPr>
              <w:t>Y</w:t>
            </w:r>
          </w:p>
        </w:tc>
        <w:tc>
          <w:tcPr>
            <w:tcW w:w="1572" w:type="dxa"/>
            <w:shd w:val="clear" w:color="auto" w:fill="FCE7FD"/>
          </w:tcPr>
          <w:p w14:paraId="5AFA6536" w14:textId="77777777" w:rsidR="001D76EF" w:rsidRDefault="001D76EF" w:rsidP="001D6631">
            <w:r>
              <w:t>Will add it to the Action column.</w:t>
            </w:r>
          </w:p>
          <w:p w14:paraId="5309BFAD" w14:textId="77777777" w:rsidR="001D76EF" w:rsidRDefault="001D76EF" w:rsidP="001D6631"/>
        </w:tc>
        <w:tc>
          <w:tcPr>
            <w:tcW w:w="639" w:type="dxa"/>
            <w:shd w:val="clear" w:color="auto" w:fill="FCE7FD"/>
          </w:tcPr>
          <w:p w14:paraId="380B41BD" w14:textId="77777777" w:rsidR="001D76EF" w:rsidRPr="00592C02" w:rsidRDefault="001D76EF" w:rsidP="001D6631">
            <w:pPr>
              <w:rPr>
                <w:sz w:val="18"/>
                <w:szCs w:val="18"/>
              </w:rPr>
            </w:pPr>
            <w:r w:rsidRPr="00592C02">
              <w:rPr>
                <w:sz w:val="18"/>
                <w:szCs w:val="18"/>
              </w:rPr>
              <w:t>N/A</w:t>
            </w:r>
          </w:p>
        </w:tc>
        <w:tc>
          <w:tcPr>
            <w:tcW w:w="728" w:type="dxa"/>
            <w:shd w:val="clear" w:color="auto" w:fill="FCE7FD"/>
          </w:tcPr>
          <w:p w14:paraId="22E5CD19" w14:textId="77777777" w:rsidR="001D76EF" w:rsidRPr="00592C02" w:rsidRDefault="001D76EF" w:rsidP="001D6631">
            <w:pPr>
              <w:rPr>
                <w:sz w:val="18"/>
                <w:szCs w:val="18"/>
              </w:rPr>
            </w:pPr>
            <w:r w:rsidRPr="00592C02">
              <w:rPr>
                <w:sz w:val="18"/>
                <w:szCs w:val="18"/>
              </w:rPr>
              <w:t>N/A</w:t>
            </w:r>
          </w:p>
        </w:tc>
        <w:tc>
          <w:tcPr>
            <w:tcW w:w="657" w:type="dxa"/>
            <w:shd w:val="clear" w:color="auto" w:fill="FCE7FD"/>
          </w:tcPr>
          <w:p w14:paraId="64F9FEF6" w14:textId="77777777" w:rsidR="001D76EF" w:rsidRPr="00592C02" w:rsidRDefault="001D76EF" w:rsidP="001D6631">
            <w:pPr>
              <w:rPr>
                <w:sz w:val="18"/>
                <w:szCs w:val="18"/>
              </w:rPr>
            </w:pPr>
            <w:r>
              <w:rPr>
                <w:sz w:val="18"/>
                <w:szCs w:val="18"/>
              </w:rPr>
              <w:t>N/A</w:t>
            </w:r>
          </w:p>
        </w:tc>
      </w:tr>
      <w:tr w:rsidR="007D0F21" w:rsidRPr="00592C02" w14:paraId="3F8D2A96" w14:textId="77777777" w:rsidTr="007D0F21">
        <w:trPr>
          <w:trHeight w:val="159"/>
        </w:trPr>
        <w:tc>
          <w:tcPr>
            <w:tcW w:w="701" w:type="dxa"/>
            <w:shd w:val="clear" w:color="auto" w:fill="FCE7FD"/>
          </w:tcPr>
          <w:p w14:paraId="3CE534D5" w14:textId="77777777" w:rsidR="001D76EF" w:rsidRDefault="001D76EF" w:rsidP="001D6631">
            <w:r>
              <w:t>Request Body</w:t>
            </w:r>
          </w:p>
        </w:tc>
        <w:tc>
          <w:tcPr>
            <w:tcW w:w="2035" w:type="dxa"/>
            <w:shd w:val="clear" w:color="auto" w:fill="FCE7FD"/>
          </w:tcPr>
          <w:p w14:paraId="4028B1E9" w14:textId="77777777" w:rsidR="001D76EF" w:rsidRPr="00592C02" w:rsidRDefault="001D76EF" w:rsidP="001D6631">
            <w:r>
              <w:t xml:space="preserve">From notification </w:t>
            </w:r>
            <w:proofErr w:type="spellStart"/>
            <w:proofErr w:type="gramStart"/>
            <w:r>
              <w:t>template.Actions</w:t>
            </w:r>
            <w:proofErr w:type="spellEnd"/>
            <w:proofErr w:type="gramEnd"/>
          </w:p>
          <w:p w14:paraId="743E0C03" w14:textId="77777777" w:rsidR="001D76EF" w:rsidRDefault="001D76EF" w:rsidP="001D6631">
            <w:r w:rsidRPr="00592C02">
              <w:rPr>
                <w:color w:val="E36C0A" w:themeColor="accent6" w:themeShade="BF"/>
                <w:sz w:val="18"/>
                <w:szCs w:val="18"/>
              </w:rPr>
              <w:t>Will be shown if action type is HTTP Rest</w:t>
            </w:r>
          </w:p>
        </w:tc>
        <w:tc>
          <w:tcPr>
            <w:tcW w:w="568" w:type="dxa"/>
            <w:shd w:val="clear" w:color="auto" w:fill="FCE7FD"/>
          </w:tcPr>
          <w:p w14:paraId="0B5FBD2A" w14:textId="77777777" w:rsidR="001D76EF" w:rsidRDefault="001D76EF" w:rsidP="001D6631">
            <w:pPr>
              <w:rPr>
                <w:sz w:val="18"/>
                <w:szCs w:val="18"/>
              </w:rPr>
            </w:pPr>
            <w:r>
              <w:rPr>
                <w:sz w:val="18"/>
                <w:szCs w:val="18"/>
              </w:rPr>
              <w:t>Text Area</w:t>
            </w:r>
          </w:p>
        </w:tc>
        <w:tc>
          <w:tcPr>
            <w:tcW w:w="809" w:type="dxa"/>
            <w:shd w:val="clear" w:color="auto" w:fill="FCE7FD"/>
          </w:tcPr>
          <w:p w14:paraId="72E8A149" w14:textId="77777777" w:rsidR="001D76EF" w:rsidRDefault="001D76EF" w:rsidP="001D6631">
            <w:pPr>
              <w:rPr>
                <w:sz w:val="18"/>
                <w:szCs w:val="18"/>
              </w:rPr>
            </w:pPr>
            <w:r>
              <w:rPr>
                <w:sz w:val="18"/>
                <w:szCs w:val="18"/>
              </w:rPr>
              <w:t>string</w:t>
            </w:r>
          </w:p>
        </w:tc>
        <w:tc>
          <w:tcPr>
            <w:tcW w:w="663" w:type="dxa"/>
            <w:shd w:val="clear" w:color="auto" w:fill="FCE7FD"/>
          </w:tcPr>
          <w:p w14:paraId="61807417" w14:textId="77777777" w:rsidR="001D76EF" w:rsidRDefault="001D76EF" w:rsidP="001D6631">
            <w:pPr>
              <w:rPr>
                <w:sz w:val="18"/>
                <w:szCs w:val="18"/>
              </w:rPr>
            </w:pPr>
            <w:r>
              <w:rPr>
                <w:sz w:val="18"/>
                <w:szCs w:val="18"/>
              </w:rPr>
              <w:t>y</w:t>
            </w:r>
          </w:p>
        </w:tc>
        <w:tc>
          <w:tcPr>
            <w:tcW w:w="554" w:type="dxa"/>
            <w:shd w:val="clear" w:color="auto" w:fill="FCE7FD"/>
          </w:tcPr>
          <w:p w14:paraId="17F278E4" w14:textId="77777777" w:rsidR="001D76EF" w:rsidRDefault="001D76EF" w:rsidP="001D6631">
            <w:pPr>
              <w:rPr>
                <w:sz w:val="18"/>
                <w:szCs w:val="18"/>
              </w:rPr>
            </w:pPr>
            <w:r>
              <w:rPr>
                <w:sz w:val="18"/>
                <w:szCs w:val="18"/>
              </w:rPr>
              <w:t xml:space="preserve">M incase type is not </w:t>
            </w:r>
            <w:proofErr w:type="gramStart"/>
            <w:r>
              <w:rPr>
                <w:sz w:val="18"/>
                <w:szCs w:val="18"/>
              </w:rPr>
              <w:t>get</w:t>
            </w:r>
            <w:proofErr w:type="gramEnd"/>
          </w:p>
        </w:tc>
        <w:tc>
          <w:tcPr>
            <w:tcW w:w="697" w:type="dxa"/>
            <w:shd w:val="clear" w:color="auto" w:fill="FCE7FD"/>
          </w:tcPr>
          <w:p w14:paraId="4C1470D5" w14:textId="77777777" w:rsidR="001D76EF" w:rsidRDefault="001D76EF" w:rsidP="001D6631">
            <w:pPr>
              <w:rPr>
                <w:sz w:val="18"/>
                <w:szCs w:val="18"/>
              </w:rPr>
            </w:pPr>
            <w:r>
              <w:rPr>
                <w:sz w:val="18"/>
                <w:szCs w:val="18"/>
              </w:rPr>
              <w:t>Y</w:t>
            </w:r>
          </w:p>
        </w:tc>
        <w:tc>
          <w:tcPr>
            <w:tcW w:w="1572" w:type="dxa"/>
            <w:shd w:val="clear" w:color="auto" w:fill="FCE7FD"/>
          </w:tcPr>
          <w:p w14:paraId="47398973" w14:textId="77777777" w:rsidR="001D76EF" w:rsidRDefault="001D76EF" w:rsidP="001D6631">
            <w:r>
              <w:t>Will add it to the Action column.</w:t>
            </w:r>
          </w:p>
          <w:p w14:paraId="055AD41A" w14:textId="77777777" w:rsidR="001D76EF" w:rsidRDefault="001D76EF" w:rsidP="001D6631"/>
        </w:tc>
        <w:tc>
          <w:tcPr>
            <w:tcW w:w="639" w:type="dxa"/>
            <w:shd w:val="clear" w:color="auto" w:fill="FCE7FD"/>
          </w:tcPr>
          <w:p w14:paraId="08879C53" w14:textId="77777777" w:rsidR="001D76EF" w:rsidRPr="00592C02" w:rsidRDefault="001D76EF" w:rsidP="001D6631">
            <w:pPr>
              <w:rPr>
                <w:sz w:val="18"/>
                <w:szCs w:val="18"/>
              </w:rPr>
            </w:pPr>
            <w:r w:rsidRPr="00592C02">
              <w:rPr>
                <w:sz w:val="18"/>
                <w:szCs w:val="18"/>
              </w:rPr>
              <w:t>N/A</w:t>
            </w:r>
          </w:p>
        </w:tc>
        <w:tc>
          <w:tcPr>
            <w:tcW w:w="728" w:type="dxa"/>
            <w:shd w:val="clear" w:color="auto" w:fill="FCE7FD"/>
          </w:tcPr>
          <w:p w14:paraId="5584DC71" w14:textId="77777777" w:rsidR="001D76EF" w:rsidRPr="00592C02" w:rsidRDefault="001D76EF" w:rsidP="001D6631">
            <w:pPr>
              <w:rPr>
                <w:sz w:val="18"/>
                <w:szCs w:val="18"/>
              </w:rPr>
            </w:pPr>
            <w:r w:rsidRPr="00592C02">
              <w:rPr>
                <w:sz w:val="18"/>
                <w:szCs w:val="18"/>
              </w:rPr>
              <w:t>N/A</w:t>
            </w:r>
          </w:p>
        </w:tc>
        <w:tc>
          <w:tcPr>
            <w:tcW w:w="657" w:type="dxa"/>
            <w:shd w:val="clear" w:color="auto" w:fill="FCE7FD"/>
          </w:tcPr>
          <w:p w14:paraId="6509AF0B" w14:textId="77777777" w:rsidR="001D76EF" w:rsidRDefault="001D76EF" w:rsidP="001D6631">
            <w:pPr>
              <w:rPr>
                <w:sz w:val="18"/>
                <w:szCs w:val="18"/>
              </w:rPr>
            </w:pPr>
            <w:r>
              <w:rPr>
                <w:sz w:val="18"/>
                <w:szCs w:val="18"/>
              </w:rPr>
              <w:t>300 to be re checked later.</w:t>
            </w:r>
          </w:p>
        </w:tc>
      </w:tr>
      <w:tr w:rsidR="001D76EF" w:rsidRPr="00592C02" w14:paraId="2B5B743D" w14:textId="77777777" w:rsidTr="001D6631">
        <w:trPr>
          <w:trHeight w:val="159"/>
        </w:trPr>
        <w:tc>
          <w:tcPr>
            <w:tcW w:w="9623" w:type="dxa"/>
            <w:gridSpan w:val="11"/>
            <w:shd w:val="clear" w:color="auto" w:fill="FCE7FD"/>
          </w:tcPr>
          <w:p w14:paraId="25A7A46B" w14:textId="77777777" w:rsidR="001D76EF" w:rsidRDefault="001D76EF" w:rsidP="001D6631">
            <w:pPr>
              <w:rPr>
                <w:sz w:val="18"/>
                <w:szCs w:val="18"/>
              </w:rPr>
            </w:pPr>
            <w:r w:rsidRPr="00B32303">
              <w:rPr>
                <w:b/>
                <w:bCs/>
                <w:sz w:val="18"/>
                <w:szCs w:val="18"/>
              </w:rPr>
              <w:t>The below Key, value table will be related to Header Parameters</w:t>
            </w:r>
          </w:p>
        </w:tc>
      </w:tr>
      <w:tr w:rsidR="007D0F21" w:rsidRPr="00592C02" w14:paraId="38D6F3A8" w14:textId="77777777" w:rsidTr="007D0F21">
        <w:trPr>
          <w:trHeight w:val="159"/>
        </w:trPr>
        <w:tc>
          <w:tcPr>
            <w:tcW w:w="701" w:type="dxa"/>
            <w:shd w:val="clear" w:color="auto" w:fill="FCE7FD"/>
          </w:tcPr>
          <w:p w14:paraId="6E871A0E" w14:textId="77777777" w:rsidR="001D76EF" w:rsidRPr="00B32303" w:rsidRDefault="001D76EF" w:rsidP="001D6631">
            <w:pPr>
              <w:rPr>
                <w:b/>
                <w:bCs/>
                <w:sz w:val="18"/>
                <w:szCs w:val="18"/>
              </w:rPr>
            </w:pPr>
            <w:r w:rsidRPr="00592C02">
              <w:t>Key</w:t>
            </w:r>
          </w:p>
        </w:tc>
        <w:tc>
          <w:tcPr>
            <w:tcW w:w="2035" w:type="dxa"/>
            <w:shd w:val="clear" w:color="auto" w:fill="FCE7FD"/>
          </w:tcPr>
          <w:p w14:paraId="4FFF7961" w14:textId="77777777" w:rsidR="001D76EF" w:rsidRPr="00592C02" w:rsidRDefault="001D76EF" w:rsidP="001D6631">
            <w:r>
              <w:t xml:space="preserve">From notification </w:t>
            </w:r>
            <w:proofErr w:type="spellStart"/>
            <w:proofErr w:type="gramStart"/>
            <w:r>
              <w:t>template.Actions</w:t>
            </w:r>
            <w:proofErr w:type="spellEnd"/>
            <w:proofErr w:type="gramEnd"/>
          </w:p>
          <w:p w14:paraId="16E06677" w14:textId="77777777" w:rsidR="001D76EF" w:rsidRDefault="001D76EF" w:rsidP="001D6631">
            <w:r w:rsidRPr="00592C02">
              <w:rPr>
                <w:color w:val="E36C0A" w:themeColor="accent6" w:themeShade="BF"/>
                <w:sz w:val="18"/>
                <w:szCs w:val="18"/>
              </w:rPr>
              <w:t>Will be shown if action type is HTTP Rest</w:t>
            </w:r>
          </w:p>
        </w:tc>
        <w:tc>
          <w:tcPr>
            <w:tcW w:w="568" w:type="dxa"/>
            <w:shd w:val="clear" w:color="auto" w:fill="FCE7FD"/>
          </w:tcPr>
          <w:p w14:paraId="39C7B01C" w14:textId="77777777" w:rsidR="001D76EF" w:rsidRDefault="001D76EF" w:rsidP="001D6631">
            <w:pPr>
              <w:rPr>
                <w:sz w:val="18"/>
                <w:szCs w:val="18"/>
              </w:rPr>
            </w:pPr>
            <w:r w:rsidRPr="00592C02">
              <w:rPr>
                <w:sz w:val="18"/>
                <w:szCs w:val="18"/>
              </w:rPr>
              <w:t>Input Text</w:t>
            </w:r>
          </w:p>
        </w:tc>
        <w:tc>
          <w:tcPr>
            <w:tcW w:w="809" w:type="dxa"/>
            <w:shd w:val="clear" w:color="auto" w:fill="FCE7FD"/>
          </w:tcPr>
          <w:p w14:paraId="3CBBE396" w14:textId="77777777" w:rsidR="001D76EF" w:rsidRDefault="001D76EF" w:rsidP="001D6631">
            <w:pPr>
              <w:rPr>
                <w:sz w:val="18"/>
                <w:szCs w:val="18"/>
              </w:rPr>
            </w:pPr>
            <w:r w:rsidRPr="00592C02">
              <w:rPr>
                <w:sz w:val="18"/>
                <w:szCs w:val="18"/>
              </w:rPr>
              <w:t>String</w:t>
            </w:r>
          </w:p>
        </w:tc>
        <w:tc>
          <w:tcPr>
            <w:tcW w:w="663" w:type="dxa"/>
            <w:shd w:val="clear" w:color="auto" w:fill="FCE7FD"/>
          </w:tcPr>
          <w:p w14:paraId="0F16BAED" w14:textId="77777777" w:rsidR="001D76EF" w:rsidRPr="00592C02" w:rsidRDefault="001D76EF" w:rsidP="001D6631">
            <w:pPr>
              <w:rPr>
                <w:sz w:val="18"/>
                <w:szCs w:val="18"/>
              </w:rPr>
            </w:pPr>
            <w:r w:rsidRPr="00592C02">
              <w:rPr>
                <w:sz w:val="18"/>
                <w:szCs w:val="18"/>
              </w:rPr>
              <w:t>Y</w:t>
            </w:r>
          </w:p>
          <w:p w14:paraId="760DC9DF" w14:textId="77777777" w:rsidR="001D76EF" w:rsidRPr="00592C02" w:rsidRDefault="001D76EF" w:rsidP="001D6631">
            <w:pPr>
              <w:rPr>
                <w:sz w:val="18"/>
                <w:szCs w:val="18"/>
              </w:rPr>
            </w:pPr>
          </w:p>
          <w:p w14:paraId="0A065D8F" w14:textId="77777777" w:rsidR="001D76EF" w:rsidRPr="00592C02" w:rsidRDefault="001D76EF" w:rsidP="001D6631">
            <w:pPr>
              <w:rPr>
                <w:sz w:val="18"/>
                <w:szCs w:val="18"/>
              </w:rPr>
            </w:pPr>
          </w:p>
          <w:p w14:paraId="31400001" w14:textId="77777777" w:rsidR="001D76EF" w:rsidRDefault="001D76EF" w:rsidP="001D6631">
            <w:pPr>
              <w:rPr>
                <w:sz w:val="18"/>
                <w:szCs w:val="18"/>
              </w:rPr>
            </w:pPr>
          </w:p>
        </w:tc>
        <w:tc>
          <w:tcPr>
            <w:tcW w:w="554" w:type="dxa"/>
            <w:shd w:val="clear" w:color="auto" w:fill="FCE7FD"/>
          </w:tcPr>
          <w:p w14:paraId="7F4D0405" w14:textId="77777777" w:rsidR="001D76EF" w:rsidRDefault="001D76EF" w:rsidP="001D6631">
            <w:pPr>
              <w:rPr>
                <w:sz w:val="18"/>
                <w:szCs w:val="18"/>
              </w:rPr>
            </w:pPr>
            <w:r w:rsidRPr="00592C02">
              <w:rPr>
                <w:sz w:val="18"/>
                <w:szCs w:val="18"/>
              </w:rPr>
              <w:t>M</w:t>
            </w:r>
          </w:p>
        </w:tc>
        <w:tc>
          <w:tcPr>
            <w:tcW w:w="697" w:type="dxa"/>
            <w:shd w:val="clear" w:color="auto" w:fill="FCE7FD"/>
          </w:tcPr>
          <w:p w14:paraId="48A035F7" w14:textId="77777777" w:rsidR="001D76EF" w:rsidRDefault="001D76EF" w:rsidP="001D6631">
            <w:pPr>
              <w:rPr>
                <w:sz w:val="18"/>
                <w:szCs w:val="18"/>
              </w:rPr>
            </w:pPr>
            <w:r w:rsidRPr="00592C02">
              <w:rPr>
                <w:sz w:val="18"/>
                <w:szCs w:val="18"/>
              </w:rPr>
              <w:t>N/A</w:t>
            </w:r>
          </w:p>
        </w:tc>
        <w:tc>
          <w:tcPr>
            <w:tcW w:w="1572" w:type="dxa"/>
            <w:shd w:val="clear" w:color="auto" w:fill="FCE7FD"/>
          </w:tcPr>
          <w:p w14:paraId="45433233" w14:textId="77777777" w:rsidR="001D76EF" w:rsidRDefault="001D76EF" w:rsidP="001D6631">
            <w:r>
              <w:t xml:space="preserve"> Will add it to the Action column.</w:t>
            </w:r>
          </w:p>
          <w:p w14:paraId="3DE9B6D4" w14:textId="77777777" w:rsidR="001D76EF" w:rsidRDefault="001D76EF" w:rsidP="001D6631"/>
        </w:tc>
        <w:tc>
          <w:tcPr>
            <w:tcW w:w="639" w:type="dxa"/>
            <w:shd w:val="clear" w:color="auto" w:fill="FCE7FD"/>
          </w:tcPr>
          <w:p w14:paraId="4A17B6DC" w14:textId="77777777" w:rsidR="001D76EF" w:rsidRPr="00592C02" w:rsidRDefault="001D76EF" w:rsidP="001D6631">
            <w:pPr>
              <w:rPr>
                <w:sz w:val="18"/>
                <w:szCs w:val="18"/>
              </w:rPr>
            </w:pPr>
            <w:r w:rsidRPr="00592C02">
              <w:rPr>
                <w:sz w:val="18"/>
                <w:szCs w:val="18"/>
              </w:rPr>
              <w:t>Y</w:t>
            </w:r>
          </w:p>
        </w:tc>
        <w:tc>
          <w:tcPr>
            <w:tcW w:w="728" w:type="dxa"/>
            <w:shd w:val="clear" w:color="auto" w:fill="FCE7FD"/>
          </w:tcPr>
          <w:p w14:paraId="0ACEF994" w14:textId="77777777" w:rsidR="001D76EF" w:rsidRPr="00592C02" w:rsidRDefault="001D76EF" w:rsidP="001D6631">
            <w:pPr>
              <w:rPr>
                <w:sz w:val="18"/>
                <w:szCs w:val="18"/>
              </w:rPr>
            </w:pPr>
            <w:r w:rsidRPr="00592C02">
              <w:rPr>
                <w:sz w:val="18"/>
                <w:szCs w:val="18"/>
              </w:rPr>
              <w:t>N/A</w:t>
            </w:r>
          </w:p>
        </w:tc>
        <w:tc>
          <w:tcPr>
            <w:tcW w:w="657" w:type="dxa"/>
            <w:shd w:val="clear" w:color="auto" w:fill="FCE7FD"/>
          </w:tcPr>
          <w:p w14:paraId="41496C92" w14:textId="77777777" w:rsidR="001D76EF" w:rsidRDefault="001D76EF" w:rsidP="001D6631">
            <w:pPr>
              <w:rPr>
                <w:sz w:val="18"/>
                <w:szCs w:val="18"/>
              </w:rPr>
            </w:pPr>
            <w:r w:rsidRPr="00592C02">
              <w:rPr>
                <w:sz w:val="18"/>
                <w:szCs w:val="18"/>
              </w:rPr>
              <w:t>100</w:t>
            </w:r>
          </w:p>
        </w:tc>
      </w:tr>
      <w:tr w:rsidR="007D0F21" w:rsidRPr="00592C02" w14:paraId="07957E81" w14:textId="77777777" w:rsidTr="007D0F21">
        <w:trPr>
          <w:trHeight w:val="159"/>
        </w:trPr>
        <w:tc>
          <w:tcPr>
            <w:tcW w:w="701" w:type="dxa"/>
            <w:shd w:val="clear" w:color="auto" w:fill="FCE7FD"/>
          </w:tcPr>
          <w:p w14:paraId="294E4CF9" w14:textId="77777777" w:rsidR="001D76EF" w:rsidRPr="00592C02" w:rsidRDefault="001D76EF" w:rsidP="001D6631">
            <w:r w:rsidRPr="00592C02">
              <w:t>Value</w:t>
            </w:r>
          </w:p>
        </w:tc>
        <w:tc>
          <w:tcPr>
            <w:tcW w:w="2035" w:type="dxa"/>
            <w:shd w:val="clear" w:color="auto" w:fill="FCE7FD"/>
          </w:tcPr>
          <w:p w14:paraId="3BEBB73C" w14:textId="77777777" w:rsidR="001D76EF" w:rsidRPr="00592C02" w:rsidRDefault="001D76EF" w:rsidP="001D6631">
            <w:r>
              <w:t xml:space="preserve">From notification </w:t>
            </w:r>
            <w:proofErr w:type="spellStart"/>
            <w:proofErr w:type="gramStart"/>
            <w:r>
              <w:t>template.Actions</w:t>
            </w:r>
            <w:proofErr w:type="spellEnd"/>
            <w:proofErr w:type="gramEnd"/>
          </w:p>
          <w:p w14:paraId="5CE15D46" w14:textId="77777777" w:rsidR="001D76EF" w:rsidRDefault="001D76EF" w:rsidP="001D6631">
            <w:r w:rsidRPr="00592C02">
              <w:rPr>
                <w:color w:val="E36C0A" w:themeColor="accent6" w:themeShade="BF"/>
                <w:sz w:val="18"/>
                <w:szCs w:val="18"/>
              </w:rPr>
              <w:t>Will be shown if action type is HTTP Rest</w:t>
            </w:r>
          </w:p>
        </w:tc>
        <w:tc>
          <w:tcPr>
            <w:tcW w:w="568" w:type="dxa"/>
            <w:shd w:val="clear" w:color="auto" w:fill="FCE7FD"/>
          </w:tcPr>
          <w:p w14:paraId="4CC43686" w14:textId="77777777" w:rsidR="001D76EF" w:rsidRPr="00592C02" w:rsidRDefault="001D76EF" w:rsidP="001D6631">
            <w:pPr>
              <w:rPr>
                <w:sz w:val="18"/>
                <w:szCs w:val="18"/>
              </w:rPr>
            </w:pPr>
            <w:r w:rsidRPr="00592C02">
              <w:rPr>
                <w:sz w:val="18"/>
                <w:szCs w:val="18"/>
              </w:rPr>
              <w:t>Input Text</w:t>
            </w:r>
          </w:p>
        </w:tc>
        <w:tc>
          <w:tcPr>
            <w:tcW w:w="809" w:type="dxa"/>
            <w:shd w:val="clear" w:color="auto" w:fill="FCE7FD"/>
          </w:tcPr>
          <w:p w14:paraId="1E6C8255" w14:textId="77777777" w:rsidR="001D76EF" w:rsidRPr="00592C02" w:rsidRDefault="001D76EF" w:rsidP="001D6631">
            <w:pPr>
              <w:rPr>
                <w:sz w:val="18"/>
                <w:szCs w:val="18"/>
              </w:rPr>
            </w:pPr>
            <w:r w:rsidRPr="00592C02">
              <w:rPr>
                <w:sz w:val="18"/>
                <w:szCs w:val="18"/>
              </w:rPr>
              <w:t>String</w:t>
            </w:r>
          </w:p>
        </w:tc>
        <w:tc>
          <w:tcPr>
            <w:tcW w:w="663" w:type="dxa"/>
            <w:shd w:val="clear" w:color="auto" w:fill="FCE7FD"/>
          </w:tcPr>
          <w:p w14:paraId="43D0AD94" w14:textId="77777777" w:rsidR="001D76EF" w:rsidRPr="00592C02" w:rsidRDefault="001D76EF" w:rsidP="001D6631">
            <w:pPr>
              <w:rPr>
                <w:sz w:val="18"/>
                <w:szCs w:val="18"/>
              </w:rPr>
            </w:pPr>
            <w:r w:rsidRPr="00592C02">
              <w:rPr>
                <w:sz w:val="18"/>
                <w:szCs w:val="18"/>
              </w:rPr>
              <w:t>Y</w:t>
            </w:r>
          </w:p>
          <w:p w14:paraId="379FD12C" w14:textId="77777777" w:rsidR="001D76EF" w:rsidRPr="00592C02" w:rsidRDefault="001D76EF" w:rsidP="001D6631">
            <w:pPr>
              <w:rPr>
                <w:sz w:val="18"/>
                <w:szCs w:val="18"/>
              </w:rPr>
            </w:pPr>
          </w:p>
          <w:p w14:paraId="092846A0" w14:textId="77777777" w:rsidR="001D76EF" w:rsidRPr="00592C02" w:rsidRDefault="001D76EF" w:rsidP="001D6631">
            <w:pPr>
              <w:rPr>
                <w:sz w:val="18"/>
                <w:szCs w:val="18"/>
              </w:rPr>
            </w:pPr>
          </w:p>
          <w:p w14:paraId="692A2018" w14:textId="77777777" w:rsidR="001D76EF" w:rsidRPr="00592C02" w:rsidRDefault="001D76EF" w:rsidP="001D6631">
            <w:pPr>
              <w:rPr>
                <w:sz w:val="18"/>
                <w:szCs w:val="18"/>
              </w:rPr>
            </w:pPr>
          </w:p>
        </w:tc>
        <w:tc>
          <w:tcPr>
            <w:tcW w:w="554" w:type="dxa"/>
            <w:shd w:val="clear" w:color="auto" w:fill="FCE7FD"/>
          </w:tcPr>
          <w:p w14:paraId="101E2CDC" w14:textId="77777777" w:rsidR="001D76EF" w:rsidRPr="00592C02" w:rsidRDefault="001D76EF" w:rsidP="001D6631">
            <w:pPr>
              <w:rPr>
                <w:sz w:val="18"/>
                <w:szCs w:val="18"/>
              </w:rPr>
            </w:pPr>
            <w:r w:rsidRPr="00592C02">
              <w:rPr>
                <w:sz w:val="18"/>
                <w:szCs w:val="18"/>
              </w:rPr>
              <w:t>M</w:t>
            </w:r>
          </w:p>
        </w:tc>
        <w:tc>
          <w:tcPr>
            <w:tcW w:w="697" w:type="dxa"/>
            <w:shd w:val="clear" w:color="auto" w:fill="FCE7FD"/>
          </w:tcPr>
          <w:p w14:paraId="70ABBC3A" w14:textId="77777777" w:rsidR="001D76EF" w:rsidRPr="00592C02" w:rsidRDefault="001D76EF" w:rsidP="001D6631">
            <w:pPr>
              <w:rPr>
                <w:sz w:val="18"/>
                <w:szCs w:val="18"/>
              </w:rPr>
            </w:pPr>
            <w:r w:rsidRPr="00592C02">
              <w:rPr>
                <w:sz w:val="18"/>
                <w:szCs w:val="18"/>
              </w:rPr>
              <w:t>N/A</w:t>
            </w:r>
          </w:p>
        </w:tc>
        <w:tc>
          <w:tcPr>
            <w:tcW w:w="1572" w:type="dxa"/>
            <w:shd w:val="clear" w:color="auto" w:fill="FCE7FD"/>
          </w:tcPr>
          <w:p w14:paraId="0760E1C7" w14:textId="77777777" w:rsidR="001D76EF" w:rsidRDefault="001D76EF" w:rsidP="001D6631">
            <w:r>
              <w:t>Will add it to the Action column.</w:t>
            </w:r>
          </w:p>
        </w:tc>
        <w:tc>
          <w:tcPr>
            <w:tcW w:w="639" w:type="dxa"/>
            <w:shd w:val="clear" w:color="auto" w:fill="FCE7FD"/>
          </w:tcPr>
          <w:p w14:paraId="2AC24791" w14:textId="77777777" w:rsidR="001D76EF" w:rsidRPr="00592C02" w:rsidRDefault="001D76EF" w:rsidP="001D6631">
            <w:pPr>
              <w:rPr>
                <w:sz w:val="18"/>
                <w:szCs w:val="18"/>
              </w:rPr>
            </w:pPr>
            <w:r w:rsidRPr="00592C02">
              <w:rPr>
                <w:sz w:val="18"/>
                <w:szCs w:val="18"/>
              </w:rPr>
              <w:t>N</w:t>
            </w:r>
          </w:p>
        </w:tc>
        <w:tc>
          <w:tcPr>
            <w:tcW w:w="728" w:type="dxa"/>
            <w:shd w:val="clear" w:color="auto" w:fill="FCE7FD"/>
          </w:tcPr>
          <w:p w14:paraId="7A4048F5" w14:textId="77777777" w:rsidR="001D76EF" w:rsidRPr="00592C02" w:rsidRDefault="001D76EF" w:rsidP="001D6631">
            <w:pPr>
              <w:rPr>
                <w:sz w:val="18"/>
                <w:szCs w:val="18"/>
              </w:rPr>
            </w:pPr>
            <w:r w:rsidRPr="00592C02">
              <w:rPr>
                <w:sz w:val="18"/>
                <w:szCs w:val="18"/>
              </w:rPr>
              <w:t>N/A</w:t>
            </w:r>
          </w:p>
        </w:tc>
        <w:tc>
          <w:tcPr>
            <w:tcW w:w="657" w:type="dxa"/>
            <w:shd w:val="clear" w:color="auto" w:fill="FCE7FD"/>
          </w:tcPr>
          <w:p w14:paraId="0F3BE38E" w14:textId="77777777" w:rsidR="001D76EF" w:rsidRPr="00592C02" w:rsidRDefault="001D76EF" w:rsidP="001D6631">
            <w:pPr>
              <w:rPr>
                <w:sz w:val="18"/>
                <w:szCs w:val="18"/>
              </w:rPr>
            </w:pPr>
            <w:r w:rsidRPr="00592C02">
              <w:rPr>
                <w:sz w:val="18"/>
                <w:szCs w:val="18"/>
              </w:rPr>
              <w:t>255</w:t>
            </w:r>
          </w:p>
        </w:tc>
      </w:tr>
      <w:tr w:rsidR="00EF086C" w:rsidRPr="00592C02" w14:paraId="40CA725D" w14:textId="77777777" w:rsidTr="007D0F21">
        <w:trPr>
          <w:trHeight w:val="159"/>
        </w:trPr>
        <w:tc>
          <w:tcPr>
            <w:tcW w:w="701" w:type="dxa"/>
          </w:tcPr>
          <w:p w14:paraId="0D22CC05" w14:textId="77777777" w:rsidR="001D76EF" w:rsidRPr="00592C02" w:rsidRDefault="001D76EF" w:rsidP="001D6631">
            <w:r w:rsidRPr="00592C02">
              <w:t>Agents</w:t>
            </w:r>
          </w:p>
        </w:tc>
        <w:tc>
          <w:tcPr>
            <w:tcW w:w="2035" w:type="dxa"/>
          </w:tcPr>
          <w:p w14:paraId="0AF9954A" w14:textId="77777777" w:rsidR="001D76EF" w:rsidRPr="00592C02" w:rsidRDefault="001D76EF" w:rsidP="001D6631">
            <w:proofErr w:type="spellStart"/>
            <w:r w:rsidRPr="00592C02">
              <w:t>security_watch_</w:t>
            </w:r>
            <w:proofErr w:type="gramStart"/>
            <w:r w:rsidRPr="00592C02">
              <w:t>agents.Name</w:t>
            </w:r>
            <w:proofErr w:type="spellEnd"/>
            <w:proofErr w:type="gramEnd"/>
            <w:r w:rsidRPr="00592C02">
              <w:t xml:space="preserve"> where </w:t>
            </w:r>
            <w:proofErr w:type="spellStart"/>
            <w:r w:rsidRPr="00592C02">
              <w:t>Account_HolderID</w:t>
            </w:r>
            <w:proofErr w:type="spellEnd"/>
            <w:r w:rsidRPr="00592C02">
              <w:t xml:space="preserve"> = logged in Account Holder ID</w:t>
            </w:r>
          </w:p>
          <w:p w14:paraId="23E0F793" w14:textId="77777777" w:rsidR="001D76EF" w:rsidRPr="00592C02" w:rsidRDefault="001D76EF" w:rsidP="001D6631">
            <w:r w:rsidRPr="00592C02">
              <w:rPr>
                <w:color w:val="E36C0A" w:themeColor="accent6" w:themeShade="BF"/>
                <w:sz w:val="18"/>
                <w:szCs w:val="18"/>
              </w:rPr>
              <w:t>Will be shown if action type is not HTTP Rest</w:t>
            </w:r>
          </w:p>
          <w:p w14:paraId="08868504" w14:textId="77777777" w:rsidR="001D76EF" w:rsidRDefault="001D76EF" w:rsidP="001D6631"/>
        </w:tc>
        <w:tc>
          <w:tcPr>
            <w:tcW w:w="568" w:type="dxa"/>
          </w:tcPr>
          <w:p w14:paraId="2BA9B04A" w14:textId="77777777" w:rsidR="001D76EF" w:rsidRPr="00592C02" w:rsidRDefault="001D76EF" w:rsidP="001D6631">
            <w:pPr>
              <w:rPr>
                <w:sz w:val="18"/>
                <w:szCs w:val="18"/>
              </w:rPr>
            </w:pPr>
            <w:r w:rsidRPr="00592C02">
              <w:rPr>
                <w:sz w:val="18"/>
                <w:szCs w:val="18"/>
              </w:rPr>
              <w:t>Multi select</w:t>
            </w:r>
          </w:p>
        </w:tc>
        <w:tc>
          <w:tcPr>
            <w:tcW w:w="809" w:type="dxa"/>
          </w:tcPr>
          <w:p w14:paraId="27DCC573" w14:textId="77777777" w:rsidR="001D76EF" w:rsidRPr="00592C02" w:rsidRDefault="001D76EF" w:rsidP="001D6631">
            <w:pPr>
              <w:rPr>
                <w:sz w:val="18"/>
                <w:szCs w:val="18"/>
              </w:rPr>
            </w:pPr>
            <w:r w:rsidRPr="00592C02">
              <w:rPr>
                <w:sz w:val="18"/>
                <w:szCs w:val="18"/>
              </w:rPr>
              <w:t>select</w:t>
            </w:r>
          </w:p>
        </w:tc>
        <w:tc>
          <w:tcPr>
            <w:tcW w:w="663" w:type="dxa"/>
          </w:tcPr>
          <w:p w14:paraId="5B8F99F4" w14:textId="77777777" w:rsidR="001D76EF" w:rsidRPr="00592C02" w:rsidRDefault="001D76EF" w:rsidP="001D6631">
            <w:pPr>
              <w:rPr>
                <w:sz w:val="18"/>
                <w:szCs w:val="18"/>
              </w:rPr>
            </w:pPr>
            <w:r w:rsidRPr="00592C02">
              <w:rPr>
                <w:sz w:val="18"/>
                <w:szCs w:val="18"/>
              </w:rPr>
              <w:t>Y</w:t>
            </w:r>
          </w:p>
        </w:tc>
        <w:tc>
          <w:tcPr>
            <w:tcW w:w="554" w:type="dxa"/>
          </w:tcPr>
          <w:p w14:paraId="2F1202ED" w14:textId="77777777" w:rsidR="001D76EF" w:rsidRPr="00592C02" w:rsidRDefault="001D76EF" w:rsidP="001D6631">
            <w:pPr>
              <w:rPr>
                <w:sz w:val="18"/>
                <w:szCs w:val="18"/>
              </w:rPr>
            </w:pPr>
            <w:r w:rsidRPr="00592C02">
              <w:rPr>
                <w:sz w:val="18"/>
                <w:szCs w:val="18"/>
              </w:rPr>
              <w:t>M</w:t>
            </w:r>
          </w:p>
        </w:tc>
        <w:tc>
          <w:tcPr>
            <w:tcW w:w="697" w:type="dxa"/>
          </w:tcPr>
          <w:p w14:paraId="61071D68" w14:textId="77777777" w:rsidR="001D76EF" w:rsidRPr="00592C02" w:rsidRDefault="001D76EF" w:rsidP="001D6631">
            <w:pPr>
              <w:rPr>
                <w:sz w:val="18"/>
                <w:szCs w:val="18"/>
              </w:rPr>
            </w:pPr>
            <w:r w:rsidRPr="00592C02">
              <w:rPr>
                <w:sz w:val="18"/>
                <w:szCs w:val="18"/>
              </w:rPr>
              <w:t>N/A</w:t>
            </w:r>
          </w:p>
        </w:tc>
        <w:tc>
          <w:tcPr>
            <w:tcW w:w="1572" w:type="dxa"/>
          </w:tcPr>
          <w:p w14:paraId="68FFFA6B" w14:textId="77777777" w:rsidR="001D76EF" w:rsidRDefault="001D76EF" w:rsidP="001D6631">
            <w:r>
              <w:t xml:space="preserve"> Will add it to the Action column.</w:t>
            </w:r>
          </w:p>
        </w:tc>
        <w:tc>
          <w:tcPr>
            <w:tcW w:w="639" w:type="dxa"/>
          </w:tcPr>
          <w:p w14:paraId="3F36BA55" w14:textId="77777777" w:rsidR="001D76EF" w:rsidRPr="00592C02" w:rsidRDefault="001D76EF" w:rsidP="001D6631">
            <w:pPr>
              <w:rPr>
                <w:sz w:val="18"/>
                <w:szCs w:val="18"/>
              </w:rPr>
            </w:pPr>
            <w:r w:rsidRPr="00592C02">
              <w:rPr>
                <w:sz w:val="18"/>
                <w:szCs w:val="18"/>
              </w:rPr>
              <w:t>N</w:t>
            </w:r>
          </w:p>
        </w:tc>
        <w:tc>
          <w:tcPr>
            <w:tcW w:w="728" w:type="dxa"/>
          </w:tcPr>
          <w:p w14:paraId="31971217" w14:textId="77777777" w:rsidR="001D76EF" w:rsidRPr="00592C02" w:rsidRDefault="001D76EF" w:rsidP="001D6631">
            <w:pPr>
              <w:rPr>
                <w:sz w:val="18"/>
                <w:szCs w:val="18"/>
              </w:rPr>
            </w:pPr>
            <w:r w:rsidRPr="00592C02">
              <w:rPr>
                <w:sz w:val="18"/>
                <w:szCs w:val="18"/>
              </w:rPr>
              <w:t>N/A</w:t>
            </w:r>
          </w:p>
        </w:tc>
        <w:tc>
          <w:tcPr>
            <w:tcW w:w="657" w:type="dxa"/>
          </w:tcPr>
          <w:p w14:paraId="0B9DD393" w14:textId="77777777" w:rsidR="001D76EF" w:rsidRPr="00592C02" w:rsidRDefault="001D76EF" w:rsidP="001D6631">
            <w:pPr>
              <w:rPr>
                <w:sz w:val="18"/>
                <w:szCs w:val="18"/>
              </w:rPr>
            </w:pPr>
            <w:r>
              <w:rPr>
                <w:sz w:val="18"/>
                <w:szCs w:val="18"/>
              </w:rPr>
              <w:t>300</w:t>
            </w:r>
          </w:p>
        </w:tc>
      </w:tr>
    </w:tbl>
    <w:p w14:paraId="319229F6" w14:textId="77777777" w:rsidR="001D76EF" w:rsidRPr="00592C02" w:rsidRDefault="001D76EF" w:rsidP="001D76EF">
      <w:pPr>
        <w:rPr>
          <w:b/>
          <w:bCs/>
        </w:rPr>
      </w:pPr>
    </w:p>
    <w:p w14:paraId="4F60837B" w14:textId="77777777" w:rsidR="001D76EF" w:rsidRPr="00592C02" w:rsidRDefault="001D76EF" w:rsidP="001D76EF">
      <w:pPr>
        <w:rPr>
          <w:b/>
          <w:bCs/>
        </w:rPr>
      </w:pPr>
      <w:r w:rsidRPr="00592C02">
        <w:rPr>
          <w:b/>
          <w:bCs/>
        </w:rPr>
        <w:t>Business/Code Rules:</w:t>
      </w:r>
    </w:p>
    <w:tbl>
      <w:tblPr>
        <w:tblStyle w:val="TableGrid"/>
        <w:tblW w:w="0" w:type="auto"/>
        <w:tblLook w:val="04A0" w:firstRow="1" w:lastRow="0" w:firstColumn="1" w:lastColumn="0" w:noHBand="0" w:noVBand="1"/>
      </w:tblPr>
      <w:tblGrid>
        <w:gridCol w:w="9350"/>
      </w:tblGrid>
      <w:tr w:rsidR="001D76EF" w:rsidRPr="00592C02" w14:paraId="69C8D391" w14:textId="77777777" w:rsidTr="001D6631">
        <w:tc>
          <w:tcPr>
            <w:tcW w:w="9350" w:type="dxa"/>
          </w:tcPr>
          <w:p w14:paraId="44A0D99A" w14:textId="4BB105CA" w:rsidR="001D76EF" w:rsidRPr="00592C02" w:rsidRDefault="00932819" w:rsidP="00932819">
            <w:pPr>
              <w:pStyle w:val="ListParagraph"/>
              <w:numPr>
                <w:ilvl w:val="0"/>
                <w:numId w:val="46"/>
              </w:numPr>
              <w:spacing w:after="0"/>
              <w:jc w:val="left"/>
            </w:pPr>
            <w:r>
              <w:t>Name should be unique per account holder</w:t>
            </w:r>
            <w:r w:rsidR="001D76EF" w:rsidRPr="00592C02">
              <w:t>.</w:t>
            </w:r>
          </w:p>
        </w:tc>
      </w:tr>
      <w:tr w:rsidR="001D76EF" w:rsidRPr="00592C02" w14:paraId="22F52B9D" w14:textId="77777777" w:rsidTr="001D6631">
        <w:tc>
          <w:tcPr>
            <w:tcW w:w="9350" w:type="dxa"/>
          </w:tcPr>
          <w:p w14:paraId="39D1068D" w14:textId="77777777" w:rsidR="001D76EF" w:rsidRPr="00592C02" w:rsidRDefault="001D76EF" w:rsidP="00932819">
            <w:pPr>
              <w:pStyle w:val="ListParagraph"/>
              <w:numPr>
                <w:ilvl w:val="0"/>
                <w:numId w:val="46"/>
              </w:numPr>
              <w:spacing w:after="0"/>
              <w:jc w:val="left"/>
            </w:pPr>
            <w:r w:rsidRPr="00592C02">
              <w:lastRenderedPageBreak/>
              <w:t>Email format should be checked.</w:t>
            </w:r>
          </w:p>
        </w:tc>
      </w:tr>
      <w:tr w:rsidR="001D76EF" w:rsidRPr="00592C02" w14:paraId="595CDF4E" w14:textId="77777777" w:rsidTr="001D6631">
        <w:tc>
          <w:tcPr>
            <w:tcW w:w="9350" w:type="dxa"/>
          </w:tcPr>
          <w:p w14:paraId="155E2FCF" w14:textId="77777777" w:rsidR="001D76EF" w:rsidRPr="00592C02" w:rsidRDefault="001D76EF" w:rsidP="00932819">
            <w:pPr>
              <w:pStyle w:val="ListParagraph"/>
              <w:numPr>
                <w:ilvl w:val="0"/>
                <w:numId w:val="46"/>
              </w:numPr>
              <w:spacing w:after="0"/>
              <w:jc w:val="left"/>
            </w:pPr>
            <w:r w:rsidRPr="00592C02">
              <w:t>After clicking Next, will get the below pages</w:t>
            </w:r>
          </w:p>
        </w:tc>
      </w:tr>
      <w:tr w:rsidR="001D76EF" w:rsidRPr="00592C02" w14:paraId="35329010" w14:textId="77777777" w:rsidTr="001D6631">
        <w:tc>
          <w:tcPr>
            <w:tcW w:w="9350" w:type="dxa"/>
          </w:tcPr>
          <w:p w14:paraId="5AEF9BA3" w14:textId="0E725548" w:rsidR="001D76EF" w:rsidRPr="00592C02" w:rsidRDefault="001D76EF" w:rsidP="00932819">
            <w:pPr>
              <w:pStyle w:val="ListParagraph"/>
              <w:numPr>
                <w:ilvl w:val="0"/>
                <w:numId w:val="46"/>
              </w:numPr>
              <w:spacing w:after="0"/>
              <w:jc w:val="left"/>
            </w:pPr>
            <w:r>
              <w:t xml:space="preserve">Maximum MSISDN number per </w:t>
            </w:r>
            <w:r w:rsidR="00932819">
              <w:t xml:space="preserve">groups tracking </w:t>
            </w:r>
            <w:r>
              <w:t>is 1000.</w:t>
            </w:r>
          </w:p>
        </w:tc>
      </w:tr>
      <w:tr w:rsidR="00C36F8D" w:rsidRPr="00592C02" w14:paraId="60492AB6" w14:textId="77777777" w:rsidTr="001D6631">
        <w:tc>
          <w:tcPr>
            <w:tcW w:w="9350" w:type="dxa"/>
          </w:tcPr>
          <w:p w14:paraId="62012083" w14:textId="3AA26D35" w:rsidR="00C36F8D" w:rsidRDefault="00C36F8D" w:rsidP="00932819">
            <w:pPr>
              <w:pStyle w:val="ListParagraph"/>
              <w:numPr>
                <w:ilvl w:val="0"/>
                <w:numId w:val="46"/>
              </w:numPr>
              <w:spacing w:after="0"/>
              <w:jc w:val="left"/>
            </w:pPr>
            <w:r>
              <w:t>Here will remove button (save and finish).</w:t>
            </w:r>
          </w:p>
        </w:tc>
      </w:tr>
      <w:tr w:rsidR="00C36F8D" w:rsidRPr="00592C02" w14:paraId="608460D6" w14:textId="77777777" w:rsidTr="001D6631">
        <w:tc>
          <w:tcPr>
            <w:tcW w:w="9350" w:type="dxa"/>
          </w:tcPr>
          <w:p w14:paraId="14782732" w14:textId="4785CD2D" w:rsidR="00C36F8D" w:rsidRDefault="00C36F8D" w:rsidP="00932819">
            <w:pPr>
              <w:pStyle w:val="ListParagraph"/>
              <w:numPr>
                <w:ilvl w:val="0"/>
                <w:numId w:val="46"/>
              </w:numPr>
              <w:spacing w:after="0"/>
              <w:jc w:val="left"/>
            </w:pPr>
            <w:r>
              <w:t>MSISDN(s) in mandatory.</w:t>
            </w:r>
          </w:p>
        </w:tc>
      </w:tr>
    </w:tbl>
    <w:p w14:paraId="6FCD731A" w14:textId="77777777" w:rsidR="001D76EF" w:rsidRPr="00592C02" w:rsidRDefault="001D76EF" w:rsidP="001D76EF">
      <w:pPr>
        <w:rPr>
          <w:sz w:val="18"/>
          <w:szCs w:val="18"/>
        </w:rPr>
      </w:pPr>
    </w:p>
    <w:p w14:paraId="37C59C9D" w14:textId="77777777" w:rsidR="001D76EF" w:rsidRPr="00592C02" w:rsidRDefault="001D76EF" w:rsidP="001D76EF">
      <w:pPr>
        <w:rPr>
          <w:b/>
          <w:bCs/>
          <w:sz w:val="18"/>
          <w:szCs w:val="18"/>
        </w:rPr>
      </w:pPr>
      <w:r w:rsidRPr="00592C02">
        <w:rPr>
          <w:b/>
          <w:bCs/>
          <w:sz w:val="18"/>
          <w:szCs w:val="18"/>
        </w:rPr>
        <w:t xml:space="preserve"> </w:t>
      </w:r>
    </w:p>
    <w:p w14:paraId="331609BA" w14:textId="77777777" w:rsidR="001D76EF" w:rsidRPr="00592C02" w:rsidRDefault="001D76EF" w:rsidP="001D76EF">
      <w:pPr>
        <w:rPr>
          <w:b/>
          <w:bCs/>
          <w:sz w:val="18"/>
          <w:szCs w:val="18"/>
        </w:rPr>
      </w:pPr>
    </w:p>
    <w:p w14:paraId="6F80047A" w14:textId="77777777" w:rsidR="001D76EF" w:rsidRPr="00592C02" w:rsidRDefault="001D76EF" w:rsidP="001D76EF">
      <w:pPr>
        <w:tabs>
          <w:tab w:val="left" w:pos="1035"/>
        </w:tabs>
      </w:pPr>
    </w:p>
    <w:p w14:paraId="1D38A958" w14:textId="77777777" w:rsidR="001D76EF" w:rsidRPr="00592C02" w:rsidRDefault="001D76EF" w:rsidP="001D76EF">
      <w:pPr>
        <w:pStyle w:val="Heading3"/>
      </w:pPr>
      <w:r w:rsidRPr="00592C02">
        <w:t>MSISDNs List</w:t>
      </w:r>
    </w:p>
    <w:tbl>
      <w:tblPr>
        <w:tblStyle w:val="TableGrid"/>
        <w:tblW w:w="0" w:type="auto"/>
        <w:tblLook w:val="04A0" w:firstRow="1" w:lastRow="0" w:firstColumn="1" w:lastColumn="0" w:noHBand="0" w:noVBand="1"/>
      </w:tblPr>
      <w:tblGrid>
        <w:gridCol w:w="1885"/>
        <w:gridCol w:w="7465"/>
      </w:tblGrid>
      <w:tr w:rsidR="001D76EF" w:rsidRPr="00592C02" w14:paraId="07F9D034" w14:textId="77777777" w:rsidTr="001D6631">
        <w:tc>
          <w:tcPr>
            <w:tcW w:w="1885" w:type="dxa"/>
            <w:shd w:val="clear" w:color="auto" w:fill="BFBFBF" w:themeFill="background1" w:themeFillShade="BF"/>
          </w:tcPr>
          <w:p w14:paraId="21C55389" w14:textId="77777777" w:rsidR="001D76EF" w:rsidRPr="00592C02" w:rsidRDefault="001D76EF" w:rsidP="001D6631">
            <w:r w:rsidRPr="00592C02">
              <w:t>Module Name</w:t>
            </w:r>
          </w:p>
        </w:tc>
        <w:tc>
          <w:tcPr>
            <w:tcW w:w="7465" w:type="dxa"/>
          </w:tcPr>
          <w:p w14:paraId="2A227BF3" w14:textId="77777777" w:rsidR="001D76EF" w:rsidRPr="00592C02" w:rsidRDefault="001D76EF" w:rsidP="001D6631">
            <w:r w:rsidRPr="00592C02">
              <w:t>MSISDNs List</w:t>
            </w:r>
          </w:p>
        </w:tc>
      </w:tr>
      <w:tr w:rsidR="001D76EF" w:rsidRPr="00592C02" w14:paraId="0CCE6CB3" w14:textId="77777777" w:rsidTr="001D6631">
        <w:tc>
          <w:tcPr>
            <w:tcW w:w="1885" w:type="dxa"/>
            <w:shd w:val="clear" w:color="auto" w:fill="BFBFBF" w:themeFill="background1" w:themeFillShade="BF"/>
          </w:tcPr>
          <w:p w14:paraId="15B513D7" w14:textId="77777777" w:rsidR="001D76EF" w:rsidRPr="00592C02" w:rsidRDefault="001D76EF" w:rsidP="001D6631">
            <w:r w:rsidRPr="00592C02">
              <w:t xml:space="preserve">Source Table  </w:t>
            </w:r>
          </w:p>
        </w:tc>
        <w:tc>
          <w:tcPr>
            <w:tcW w:w="7465" w:type="dxa"/>
          </w:tcPr>
          <w:p w14:paraId="5EC6D461" w14:textId="77777777" w:rsidR="001D76EF" w:rsidRPr="00592C02" w:rsidRDefault="001D76EF" w:rsidP="001D6631">
            <w:r>
              <w:t>From web service</w:t>
            </w:r>
          </w:p>
        </w:tc>
      </w:tr>
      <w:tr w:rsidR="001D76EF" w:rsidRPr="00592C02" w14:paraId="33945E33" w14:textId="77777777" w:rsidTr="001D6631">
        <w:tc>
          <w:tcPr>
            <w:tcW w:w="1885" w:type="dxa"/>
            <w:shd w:val="clear" w:color="auto" w:fill="BFBFBF" w:themeFill="background1" w:themeFillShade="BF"/>
          </w:tcPr>
          <w:p w14:paraId="662CD23C" w14:textId="77777777" w:rsidR="001D76EF" w:rsidRPr="00592C02" w:rsidRDefault="001D76EF" w:rsidP="001D6631">
            <w:pPr>
              <w:tabs>
                <w:tab w:val="left" w:pos="1507"/>
              </w:tabs>
            </w:pPr>
            <w:r w:rsidRPr="00592C02">
              <w:t>Required Actions</w:t>
            </w:r>
          </w:p>
        </w:tc>
        <w:tc>
          <w:tcPr>
            <w:tcW w:w="7465" w:type="dxa"/>
          </w:tcPr>
          <w:p w14:paraId="608A4560" w14:textId="77777777" w:rsidR="001D76EF" w:rsidRPr="00592C02" w:rsidRDefault="001D76EF" w:rsidP="001D6631">
            <w:r w:rsidRPr="00592C02">
              <w:t>Add, Upload and Delete</w:t>
            </w:r>
          </w:p>
        </w:tc>
      </w:tr>
      <w:tr w:rsidR="001D76EF" w:rsidRPr="00592C02" w14:paraId="54457747" w14:textId="77777777" w:rsidTr="001D6631">
        <w:tc>
          <w:tcPr>
            <w:tcW w:w="1885" w:type="dxa"/>
            <w:shd w:val="clear" w:color="auto" w:fill="BFBFBF" w:themeFill="background1" w:themeFillShade="BF"/>
          </w:tcPr>
          <w:p w14:paraId="5DEE9AB3" w14:textId="77777777" w:rsidR="001D76EF" w:rsidRPr="00592C02" w:rsidRDefault="001D76EF" w:rsidP="001D6631">
            <w:pPr>
              <w:tabs>
                <w:tab w:val="left" w:pos="1507"/>
              </w:tabs>
            </w:pPr>
            <w:r w:rsidRPr="00592C02">
              <w:t>Grid Columns</w:t>
            </w:r>
          </w:p>
        </w:tc>
        <w:tc>
          <w:tcPr>
            <w:tcW w:w="7465" w:type="dxa"/>
          </w:tcPr>
          <w:p w14:paraId="25B1AC81" w14:textId="77777777" w:rsidR="001D76EF" w:rsidRPr="00592C02" w:rsidRDefault="001D76EF" w:rsidP="001D6631">
            <w:pPr>
              <w:autoSpaceDE w:val="0"/>
              <w:autoSpaceDN w:val="0"/>
              <w:adjustRightInd w:val="0"/>
              <w:spacing w:after="0"/>
              <w:jc w:val="left"/>
            </w:pPr>
            <w:r w:rsidRPr="00592C02">
              <w:t>MSISDN</w:t>
            </w:r>
          </w:p>
          <w:p w14:paraId="2C33A4C9" w14:textId="77777777" w:rsidR="001D76EF" w:rsidRPr="00592C02" w:rsidRDefault="001D76EF" w:rsidP="001D6631">
            <w:pPr>
              <w:autoSpaceDE w:val="0"/>
              <w:autoSpaceDN w:val="0"/>
              <w:adjustRightInd w:val="0"/>
              <w:spacing w:after="0"/>
              <w:jc w:val="left"/>
            </w:pPr>
          </w:p>
        </w:tc>
      </w:tr>
      <w:tr w:rsidR="001D76EF" w:rsidRPr="00592C02" w14:paraId="1D56880A" w14:textId="77777777" w:rsidTr="001D6631">
        <w:tc>
          <w:tcPr>
            <w:tcW w:w="1885" w:type="dxa"/>
            <w:shd w:val="clear" w:color="auto" w:fill="BFBFBF" w:themeFill="background1" w:themeFillShade="BF"/>
          </w:tcPr>
          <w:p w14:paraId="07FDCAD8" w14:textId="77777777" w:rsidR="001D76EF" w:rsidRPr="00592C02" w:rsidRDefault="001D76EF" w:rsidP="001D6631">
            <w:pPr>
              <w:tabs>
                <w:tab w:val="left" w:pos="1507"/>
              </w:tabs>
            </w:pPr>
            <w:r w:rsidRPr="00592C02">
              <w:t>Search List</w:t>
            </w:r>
          </w:p>
        </w:tc>
        <w:tc>
          <w:tcPr>
            <w:tcW w:w="7465" w:type="dxa"/>
          </w:tcPr>
          <w:p w14:paraId="2E5B7119" w14:textId="77777777" w:rsidR="001D76EF" w:rsidRPr="00592C02" w:rsidRDefault="001D76EF" w:rsidP="001D6631">
            <w:pPr>
              <w:autoSpaceDE w:val="0"/>
              <w:autoSpaceDN w:val="0"/>
              <w:adjustRightInd w:val="0"/>
              <w:spacing w:after="0"/>
              <w:jc w:val="left"/>
            </w:pPr>
            <w:r w:rsidRPr="00592C02">
              <w:t>MSISDN</w:t>
            </w:r>
          </w:p>
          <w:p w14:paraId="050EA181" w14:textId="77777777" w:rsidR="001D76EF" w:rsidRPr="00592C02" w:rsidRDefault="001D76EF" w:rsidP="001D6631"/>
        </w:tc>
      </w:tr>
    </w:tbl>
    <w:p w14:paraId="1BADA7A0" w14:textId="37AB1676" w:rsidR="001D76EF" w:rsidRDefault="001D76EF" w:rsidP="001D76EF"/>
    <w:p w14:paraId="6CDC1598" w14:textId="77777777" w:rsidR="007A330A" w:rsidRPr="007A330A" w:rsidRDefault="007A330A" w:rsidP="007A330A">
      <w:pPr>
        <w:rPr>
          <w:b/>
          <w:bCs/>
          <w:i/>
          <w:iCs/>
          <w:color w:val="FF0000"/>
          <w:u w:val="single"/>
        </w:rPr>
      </w:pPr>
      <w:r w:rsidRPr="007A330A">
        <w:rPr>
          <w:b/>
          <w:bCs/>
          <w:i/>
          <w:iCs/>
          <w:color w:val="FF0000"/>
          <w:u w:val="single"/>
        </w:rPr>
        <w:t xml:space="preserve">Note: MSISDN </w:t>
      </w:r>
      <w:proofErr w:type="gramStart"/>
      <w:r w:rsidRPr="007A330A">
        <w:rPr>
          <w:b/>
          <w:bCs/>
          <w:i/>
          <w:iCs/>
          <w:color w:val="FF0000"/>
          <w:u w:val="single"/>
        </w:rPr>
        <w:t>format</w:t>
      </w:r>
      <w:r>
        <w:rPr>
          <w:b/>
          <w:bCs/>
          <w:i/>
          <w:iCs/>
          <w:color w:val="FF0000"/>
          <w:u w:val="single"/>
        </w:rPr>
        <w:t>(</w:t>
      </w:r>
      <w:proofErr w:type="gramEnd"/>
      <w:r>
        <w:rPr>
          <w:b/>
          <w:bCs/>
          <w:i/>
          <w:iCs/>
          <w:color w:val="FF0000"/>
          <w:u w:val="single"/>
        </w:rPr>
        <w:t xml:space="preserve">Number, empty, Valid Format, </w:t>
      </w:r>
      <w:proofErr w:type="spellStart"/>
      <w:r>
        <w:rPr>
          <w:b/>
          <w:bCs/>
          <w:i/>
          <w:iCs/>
          <w:color w:val="FF0000"/>
          <w:u w:val="single"/>
        </w:rPr>
        <w:t>etc</w:t>
      </w:r>
      <w:proofErr w:type="spellEnd"/>
      <w:r>
        <w:rPr>
          <w:b/>
          <w:bCs/>
          <w:i/>
          <w:iCs/>
          <w:color w:val="FF0000"/>
          <w:u w:val="single"/>
        </w:rPr>
        <w:t xml:space="preserve"> …)</w:t>
      </w:r>
      <w:r w:rsidRPr="007A330A">
        <w:rPr>
          <w:b/>
          <w:bCs/>
          <w:i/>
          <w:iCs/>
          <w:color w:val="FF0000"/>
          <w:u w:val="single"/>
        </w:rPr>
        <w:t xml:space="preserve"> and uniqueness should be done from web side.</w:t>
      </w:r>
    </w:p>
    <w:p w14:paraId="39898C67" w14:textId="77777777" w:rsidR="007A330A" w:rsidRPr="00592C02" w:rsidRDefault="007A330A" w:rsidP="001D76EF"/>
    <w:p w14:paraId="70045D3E" w14:textId="14592A83" w:rsidR="001D76EF" w:rsidRPr="00592C02" w:rsidRDefault="001D76EF" w:rsidP="001D76EF">
      <w:r w:rsidRPr="00592C02">
        <w:t xml:space="preserve">This module be as our standard module, and we only have one additional check, MSISDN should be unique per </w:t>
      </w:r>
      <w:proofErr w:type="spellStart"/>
      <w:r w:rsidR="00073140" w:rsidRPr="00073140">
        <w:t>Group_TrackingID</w:t>
      </w:r>
      <w:proofErr w:type="spellEnd"/>
      <w:r w:rsidRPr="00592C02">
        <w:t>.</w:t>
      </w:r>
    </w:p>
    <w:p w14:paraId="03FB3F53" w14:textId="77777777" w:rsidR="001D76EF" w:rsidRPr="001D76EF" w:rsidRDefault="001D76EF" w:rsidP="001D76EF"/>
    <w:p w14:paraId="1D7ADFDC" w14:textId="2E9A0BAF" w:rsidR="00484573" w:rsidRDefault="00484573" w:rsidP="00484573"/>
    <w:p w14:paraId="66BEF8F0" w14:textId="4760EA26" w:rsidR="001E5907" w:rsidRDefault="001E5907" w:rsidP="00484573"/>
    <w:p w14:paraId="624EE2BA" w14:textId="603CD887" w:rsidR="001E5907" w:rsidRDefault="001E5907" w:rsidP="001E5907">
      <w:pPr>
        <w:pStyle w:val="Heading2"/>
      </w:pPr>
      <w:r>
        <w:t>VIPs</w:t>
      </w:r>
      <w:r w:rsidRPr="00592C02">
        <w:t xml:space="preserve"> Protection</w:t>
      </w:r>
    </w:p>
    <w:p w14:paraId="075CF3C8" w14:textId="730E0BB6" w:rsidR="001E5907" w:rsidRPr="00321A1C" w:rsidRDefault="001E5907" w:rsidP="001E5907">
      <w:pPr>
        <w:rPr>
          <w:b/>
          <w:bCs/>
          <w:i/>
          <w:iCs/>
          <w:color w:val="FF0000"/>
          <w:sz w:val="22"/>
          <w:szCs w:val="22"/>
          <w:u w:val="single"/>
        </w:rPr>
      </w:pPr>
      <w:r w:rsidRPr="00E90907">
        <w:rPr>
          <w:b/>
          <w:bCs/>
          <w:i/>
          <w:iCs/>
          <w:color w:val="FF0000"/>
          <w:sz w:val="22"/>
          <w:szCs w:val="22"/>
          <w:u w:val="single"/>
        </w:rPr>
        <w:t>Note: all actions on th</w:t>
      </w:r>
      <w:r>
        <w:rPr>
          <w:b/>
          <w:bCs/>
          <w:i/>
          <w:iCs/>
          <w:color w:val="FF0000"/>
          <w:sz w:val="22"/>
          <w:szCs w:val="22"/>
          <w:u w:val="single"/>
        </w:rPr>
        <w:t>is module</w:t>
      </w:r>
      <w:r w:rsidRPr="00E90907">
        <w:rPr>
          <w:b/>
          <w:bCs/>
          <w:i/>
          <w:iCs/>
          <w:color w:val="FF0000"/>
          <w:sz w:val="22"/>
          <w:szCs w:val="22"/>
          <w:u w:val="single"/>
        </w:rPr>
        <w:t xml:space="preserve">, </w:t>
      </w:r>
      <w:r>
        <w:rPr>
          <w:b/>
          <w:bCs/>
          <w:i/>
          <w:iCs/>
          <w:color w:val="FF0000"/>
          <w:sz w:val="22"/>
          <w:szCs w:val="22"/>
          <w:u w:val="single"/>
        </w:rPr>
        <w:t>will be APIs except the main</w:t>
      </w:r>
      <w:r w:rsidR="001958F6">
        <w:rPr>
          <w:b/>
          <w:bCs/>
          <w:i/>
          <w:iCs/>
          <w:color w:val="FF0000"/>
          <w:sz w:val="22"/>
          <w:szCs w:val="22"/>
          <w:u w:val="single"/>
        </w:rPr>
        <w:t xml:space="preserve"> grid</w:t>
      </w:r>
    </w:p>
    <w:tbl>
      <w:tblPr>
        <w:tblStyle w:val="TableGrid"/>
        <w:tblW w:w="0" w:type="auto"/>
        <w:tblLook w:val="04A0" w:firstRow="1" w:lastRow="0" w:firstColumn="1" w:lastColumn="0" w:noHBand="0" w:noVBand="1"/>
      </w:tblPr>
      <w:tblGrid>
        <w:gridCol w:w="1885"/>
        <w:gridCol w:w="7465"/>
      </w:tblGrid>
      <w:tr w:rsidR="001E5907" w:rsidRPr="00592C02" w14:paraId="3C79BC3F" w14:textId="77777777" w:rsidTr="001D6631">
        <w:tc>
          <w:tcPr>
            <w:tcW w:w="1885" w:type="dxa"/>
            <w:shd w:val="clear" w:color="auto" w:fill="BFBFBF" w:themeFill="background1" w:themeFillShade="BF"/>
          </w:tcPr>
          <w:p w14:paraId="1400FCF3" w14:textId="77777777" w:rsidR="001E5907" w:rsidRPr="00592C02" w:rsidRDefault="001E5907" w:rsidP="001D6631">
            <w:r w:rsidRPr="00592C02">
              <w:t>Module Name</w:t>
            </w:r>
          </w:p>
        </w:tc>
        <w:tc>
          <w:tcPr>
            <w:tcW w:w="7465" w:type="dxa"/>
          </w:tcPr>
          <w:p w14:paraId="04F4C016" w14:textId="771C23B5" w:rsidR="001E5907" w:rsidRPr="00592C02" w:rsidRDefault="007A650F" w:rsidP="001D6631">
            <w:r>
              <w:t>VIPs</w:t>
            </w:r>
            <w:r w:rsidR="001E5907" w:rsidRPr="00592C02">
              <w:t xml:space="preserve"> Protection</w:t>
            </w:r>
          </w:p>
        </w:tc>
      </w:tr>
      <w:tr w:rsidR="001E5907" w:rsidRPr="00592C02" w14:paraId="043A403B" w14:textId="77777777" w:rsidTr="001D6631">
        <w:tc>
          <w:tcPr>
            <w:tcW w:w="1885" w:type="dxa"/>
            <w:shd w:val="clear" w:color="auto" w:fill="BFBFBF" w:themeFill="background1" w:themeFillShade="BF"/>
          </w:tcPr>
          <w:p w14:paraId="253795D4" w14:textId="77777777" w:rsidR="001E5907" w:rsidRPr="00592C02" w:rsidRDefault="001E5907" w:rsidP="001D6631">
            <w:r w:rsidRPr="00592C02">
              <w:t xml:space="preserve">Source Table  </w:t>
            </w:r>
          </w:p>
        </w:tc>
        <w:tc>
          <w:tcPr>
            <w:tcW w:w="7465" w:type="dxa"/>
          </w:tcPr>
          <w:p w14:paraId="607BB0CB" w14:textId="1E8C24AA" w:rsidR="001E5907" w:rsidRPr="00592C02" w:rsidRDefault="007A650F" w:rsidP="001D6631">
            <w:proofErr w:type="spellStart"/>
            <w:r w:rsidRPr="007A650F">
              <w:t>vips_protections</w:t>
            </w:r>
            <w:proofErr w:type="spellEnd"/>
          </w:p>
        </w:tc>
      </w:tr>
      <w:tr w:rsidR="001E5907" w:rsidRPr="00592C02" w14:paraId="6C23F452" w14:textId="77777777" w:rsidTr="001D6631">
        <w:tc>
          <w:tcPr>
            <w:tcW w:w="1885" w:type="dxa"/>
            <w:shd w:val="clear" w:color="auto" w:fill="BFBFBF" w:themeFill="background1" w:themeFillShade="BF"/>
          </w:tcPr>
          <w:p w14:paraId="49BEBACD" w14:textId="77777777" w:rsidR="001E5907" w:rsidRPr="00592C02" w:rsidRDefault="001E5907" w:rsidP="001D6631">
            <w:pPr>
              <w:tabs>
                <w:tab w:val="left" w:pos="1507"/>
              </w:tabs>
            </w:pPr>
            <w:r w:rsidRPr="00592C02">
              <w:t>Required Actions</w:t>
            </w:r>
          </w:p>
        </w:tc>
        <w:tc>
          <w:tcPr>
            <w:tcW w:w="7465" w:type="dxa"/>
          </w:tcPr>
          <w:p w14:paraId="35111A1F" w14:textId="77777777" w:rsidR="001E5907" w:rsidRPr="00592C02" w:rsidRDefault="001E5907" w:rsidP="001D6631">
            <w:r w:rsidRPr="00592C02">
              <w:t>Add, Update, Delete</w:t>
            </w:r>
          </w:p>
        </w:tc>
      </w:tr>
      <w:tr w:rsidR="001E5907" w:rsidRPr="00592C02" w14:paraId="6B524923" w14:textId="77777777" w:rsidTr="001D6631">
        <w:tc>
          <w:tcPr>
            <w:tcW w:w="1885" w:type="dxa"/>
            <w:shd w:val="clear" w:color="auto" w:fill="BFBFBF" w:themeFill="background1" w:themeFillShade="BF"/>
          </w:tcPr>
          <w:p w14:paraId="3A60DE8F" w14:textId="77777777" w:rsidR="001E5907" w:rsidRPr="00592C02" w:rsidRDefault="001E5907" w:rsidP="001D6631">
            <w:pPr>
              <w:tabs>
                <w:tab w:val="left" w:pos="1507"/>
              </w:tabs>
            </w:pPr>
            <w:r w:rsidRPr="00592C02">
              <w:t>Grid Columns</w:t>
            </w:r>
          </w:p>
        </w:tc>
        <w:tc>
          <w:tcPr>
            <w:tcW w:w="7465" w:type="dxa"/>
          </w:tcPr>
          <w:p w14:paraId="3146D5AA" w14:textId="4931EF15" w:rsidR="001E5907" w:rsidRPr="00592C02" w:rsidRDefault="007A650F" w:rsidP="001D6631">
            <w:r w:rsidRPr="007A650F">
              <w:t>MSISDN</w:t>
            </w:r>
            <w:r w:rsidR="001E5907" w:rsidRPr="00592C02">
              <w:t xml:space="preserve">, Action, Created By, Account Holder </w:t>
            </w:r>
            <w:proofErr w:type="gramStart"/>
            <w:r w:rsidR="001E5907" w:rsidRPr="00592C02">
              <w:t>Name(</w:t>
            </w:r>
            <w:proofErr w:type="gramEnd"/>
            <w:r w:rsidR="001E5907" w:rsidRPr="00592C02">
              <w:t>only will be shown if the logged in user is Admin account holder type).</w:t>
            </w:r>
          </w:p>
          <w:p w14:paraId="057F99B4" w14:textId="3BA22954" w:rsidR="001E5907" w:rsidRPr="00592C02" w:rsidRDefault="007A650F" w:rsidP="001D6631">
            <w:r w:rsidRPr="007A650F">
              <w:lastRenderedPageBreak/>
              <w:t>MSISDN</w:t>
            </w:r>
            <w:r w:rsidR="001E5907" w:rsidRPr="00592C02">
              <w:t xml:space="preserve">: from </w:t>
            </w:r>
            <w:proofErr w:type="spellStart"/>
            <w:r w:rsidRPr="007A650F">
              <w:t>vips_</w:t>
            </w:r>
            <w:proofErr w:type="gramStart"/>
            <w:r w:rsidRPr="007A650F">
              <w:t>protections</w:t>
            </w:r>
            <w:r w:rsidR="001E5907" w:rsidRPr="00592C02">
              <w:t>.</w:t>
            </w:r>
            <w:r>
              <w:t>MSISDN</w:t>
            </w:r>
            <w:proofErr w:type="spellEnd"/>
            <w:proofErr w:type="gramEnd"/>
          </w:p>
          <w:p w14:paraId="0B3831AF" w14:textId="58679A12" w:rsidR="001E5907" w:rsidRPr="00592C02" w:rsidRDefault="001E5907" w:rsidP="001D6631">
            <w:r w:rsidRPr="00592C02">
              <w:t xml:space="preserve">Action: </w:t>
            </w:r>
            <w:proofErr w:type="spellStart"/>
            <w:r w:rsidR="007A650F" w:rsidRPr="007A650F">
              <w:t>vips_</w:t>
            </w:r>
            <w:proofErr w:type="gramStart"/>
            <w:r w:rsidR="007A650F" w:rsidRPr="007A650F">
              <w:t>protections</w:t>
            </w:r>
            <w:r w:rsidRPr="00592C02">
              <w:t>.</w:t>
            </w:r>
            <w:r>
              <w:t>action</w:t>
            </w:r>
            <w:proofErr w:type="gramEnd"/>
            <w:r>
              <w:t>.type</w:t>
            </w:r>
            <w:proofErr w:type="spellEnd"/>
          </w:p>
          <w:p w14:paraId="05D6CF42" w14:textId="77777777" w:rsidR="001E5907" w:rsidRPr="00592C02" w:rsidRDefault="001E5907" w:rsidP="001D6631">
            <w:pPr>
              <w:rPr>
                <w:rFonts w:ascii="Consolas" w:hAnsi="Consolas" w:cs="Consolas"/>
                <w:color w:val="0000FF"/>
                <w:sz w:val="19"/>
                <w:szCs w:val="19"/>
              </w:rPr>
            </w:pPr>
            <w:r w:rsidRPr="00592C02">
              <w:t xml:space="preserve">Created By: </w:t>
            </w:r>
            <w:proofErr w:type="spellStart"/>
            <w:r w:rsidRPr="00592C02">
              <w:t>Users.username</w:t>
            </w:r>
            <w:proofErr w:type="spellEnd"/>
            <w:r w:rsidRPr="00592C02">
              <w:t xml:space="preserve"> </w:t>
            </w:r>
          </w:p>
          <w:p w14:paraId="1CD9D1CC" w14:textId="77777777" w:rsidR="001E5907" w:rsidRPr="00592C02" w:rsidRDefault="001E5907" w:rsidP="001D6631">
            <w:pPr>
              <w:autoSpaceDE w:val="0"/>
              <w:autoSpaceDN w:val="0"/>
              <w:adjustRightInd w:val="0"/>
              <w:spacing w:after="0"/>
              <w:jc w:val="left"/>
              <w:rPr>
                <w:rFonts w:ascii="Consolas" w:hAnsi="Consolas" w:cs="Consolas"/>
                <w:color w:val="0000FF"/>
                <w:sz w:val="19"/>
                <w:szCs w:val="19"/>
              </w:rPr>
            </w:pPr>
          </w:p>
        </w:tc>
      </w:tr>
      <w:tr w:rsidR="001E5907" w:rsidRPr="00592C02" w14:paraId="40AC956F" w14:textId="77777777" w:rsidTr="001D6631">
        <w:tc>
          <w:tcPr>
            <w:tcW w:w="1885" w:type="dxa"/>
            <w:shd w:val="clear" w:color="auto" w:fill="BFBFBF" w:themeFill="background1" w:themeFillShade="BF"/>
          </w:tcPr>
          <w:p w14:paraId="4ECCAF3D" w14:textId="77777777" w:rsidR="001E5907" w:rsidRPr="00592C02" w:rsidRDefault="001E5907" w:rsidP="001D6631">
            <w:pPr>
              <w:tabs>
                <w:tab w:val="left" w:pos="1507"/>
              </w:tabs>
            </w:pPr>
            <w:r w:rsidRPr="00592C02">
              <w:lastRenderedPageBreak/>
              <w:t>Search List</w:t>
            </w:r>
          </w:p>
        </w:tc>
        <w:tc>
          <w:tcPr>
            <w:tcW w:w="7465" w:type="dxa"/>
          </w:tcPr>
          <w:p w14:paraId="1D6B83D0" w14:textId="3007FD77" w:rsidR="001E5907" w:rsidRPr="00592C02" w:rsidRDefault="007A650F" w:rsidP="001D6631">
            <w:r>
              <w:t>MSISDN</w:t>
            </w:r>
            <w:r w:rsidR="001E5907" w:rsidRPr="00592C02">
              <w:t>, Action, Created By, Account Holder Name</w:t>
            </w:r>
          </w:p>
        </w:tc>
      </w:tr>
    </w:tbl>
    <w:p w14:paraId="37ED991E" w14:textId="77777777" w:rsidR="001E5907" w:rsidRDefault="001E5907" w:rsidP="001E5907">
      <w:pPr>
        <w:tabs>
          <w:tab w:val="left" w:pos="1035"/>
        </w:tabs>
      </w:pPr>
    </w:p>
    <w:p w14:paraId="27E01636" w14:textId="77777777" w:rsidR="001E5907" w:rsidRPr="00592C02" w:rsidRDefault="001E5907" w:rsidP="001E5907">
      <w:pPr>
        <w:rPr>
          <w:b/>
          <w:bCs/>
        </w:rPr>
      </w:pPr>
    </w:p>
    <w:p w14:paraId="5AC0EFAE" w14:textId="77777777" w:rsidR="001E5907" w:rsidRPr="00592C02" w:rsidRDefault="001E5907" w:rsidP="001E5907">
      <w:pPr>
        <w:rPr>
          <w:b/>
          <w:bCs/>
        </w:rPr>
      </w:pPr>
    </w:p>
    <w:p w14:paraId="36B7CCCA" w14:textId="77777777" w:rsidR="001E5907" w:rsidRPr="00592C02" w:rsidRDefault="001E5907" w:rsidP="001E5907">
      <w:pPr>
        <w:rPr>
          <w:b/>
          <w:bCs/>
        </w:rPr>
      </w:pPr>
    </w:p>
    <w:p w14:paraId="44382E69" w14:textId="77777777" w:rsidR="001E5907" w:rsidRPr="00592C02" w:rsidRDefault="001E5907" w:rsidP="001E5907">
      <w:pPr>
        <w:rPr>
          <w:b/>
          <w:bCs/>
        </w:rPr>
      </w:pPr>
      <w:r w:rsidRPr="00592C02">
        <w:rPr>
          <w:b/>
          <w:bCs/>
        </w:rPr>
        <w:t>Columns Detailed Specifications:</w:t>
      </w:r>
    </w:p>
    <w:tbl>
      <w:tblPr>
        <w:tblStyle w:val="TableGrid"/>
        <w:tblW w:w="9623" w:type="dxa"/>
        <w:tblLook w:val="04A0" w:firstRow="1" w:lastRow="0" w:firstColumn="1" w:lastColumn="0" w:noHBand="0" w:noVBand="1"/>
      </w:tblPr>
      <w:tblGrid>
        <w:gridCol w:w="798"/>
        <w:gridCol w:w="1967"/>
        <w:gridCol w:w="557"/>
        <w:gridCol w:w="787"/>
        <w:gridCol w:w="646"/>
        <w:gridCol w:w="541"/>
        <w:gridCol w:w="679"/>
        <w:gridCol w:w="1669"/>
        <w:gridCol w:w="631"/>
        <w:gridCol w:w="708"/>
        <w:gridCol w:w="640"/>
      </w:tblGrid>
      <w:tr w:rsidR="003D0B7D" w:rsidRPr="00592C02" w14:paraId="54BE9D02" w14:textId="77777777" w:rsidTr="003D0B7D">
        <w:trPr>
          <w:trHeight w:val="328"/>
        </w:trPr>
        <w:tc>
          <w:tcPr>
            <w:tcW w:w="835" w:type="dxa"/>
            <w:shd w:val="clear" w:color="auto" w:fill="FFE07D"/>
          </w:tcPr>
          <w:p w14:paraId="3A59417F" w14:textId="77777777" w:rsidR="001E5907" w:rsidRPr="00592C02" w:rsidRDefault="001E5907" w:rsidP="001D6631">
            <w:pPr>
              <w:rPr>
                <w:b/>
                <w:bCs/>
                <w:sz w:val="16"/>
                <w:szCs w:val="16"/>
              </w:rPr>
            </w:pPr>
            <w:r w:rsidRPr="00592C02">
              <w:rPr>
                <w:b/>
                <w:bCs/>
                <w:sz w:val="16"/>
                <w:szCs w:val="16"/>
              </w:rPr>
              <w:t>Display Name</w:t>
            </w:r>
          </w:p>
        </w:tc>
        <w:tc>
          <w:tcPr>
            <w:tcW w:w="2072" w:type="dxa"/>
            <w:shd w:val="clear" w:color="auto" w:fill="FFE07D"/>
          </w:tcPr>
          <w:p w14:paraId="0D326654" w14:textId="77777777" w:rsidR="001E5907" w:rsidRPr="00592C02" w:rsidRDefault="001E5907" w:rsidP="001D6631">
            <w:pPr>
              <w:rPr>
                <w:b/>
                <w:bCs/>
                <w:sz w:val="16"/>
                <w:szCs w:val="16"/>
              </w:rPr>
            </w:pPr>
            <w:r w:rsidRPr="00592C02">
              <w:rPr>
                <w:b/>
                <w:bCs/>
                <w:sz w:val="16"/>
                <w:szCs w:val="16"/>
              </w:rPr>
              <w:t>Field Data</w:t>
            </w:r>
          </w:p>
        </w:tc>
        <w:tc>
          <w:tcPr>
            <w:tcW w:w="577" w:type="dxa"/>
            <w:shd w:val="clear" w:color="auto" w:fill="FFE07D"/>
          </w:tcPr>
          <w:p w14:paraId="618C590A" w14:textId="77777777" w:rsidR="001E5907" w:rsidRPr="00592C02" w:rsidRDefault="001E5907" w:rsidP="001D6631">
            <w:pPr>
              <w:rPr>
                <w:b/>
                <w:bCs/>
                <w:sz w:val="16"/>
                <w:szCs w:val="16"/>
              </w:rPr>
            </w:pPr>
            <w:r w:rsidRPr="00592C02">
              <w:rPr>
                <w:b/>
                <w:bCs/>
                <w:sz w:val="16"/>
                <w:szCs w:val="16"/>
              </w:rPr>
              <w:t>Field Type</w:t>
            </w:r>
          </w:p>
        </w:tc>
        <w:tc>
          <w:tcPr>
            <w:tcW w:w="821" w:type="dxa"/>
            <w:shd w:val="clear" w:color="auto" w:fill="FFE07D"/>
          </w:tcPr>
          <w:p w14:paraId="6040BB22" w14:textId="77777777" w:rsidR="001E5907" w:rsidRPr="00592C02" w:rsidRDefault="001E5907" w:rsidP="001D6631">
            <w:pPr>
              <w:rPr>
                <w:b/>
                <w:bCs/>
                <w:sz w:val="16"/>
                <w:szCs w:val="16"/>
              </w:rPr>
            </w:pPr>
            <w:r w:rsidRPr="00592C02">
              <w:rPr>
                <w:b/>
                <w:bCs/>
                <w:sz w:val="16"/>
                <w:szCs w:val="16"/>
              </w:rPr>
              <w:t>Input Type</w:t>
            </w:r>
          </w:p>
        </w:tc>
        <w:tc>
          <w:tcPr>
            <w:tcW w:w="672" w:type="dxa"/>
            <w:shd w:val="clear" w:color="auto" w:fill="FFE07D"/>
          </w:tcPr>
          <w:p w14:paraId="2E57F3C6" w14:textId="77777777" w:rsidR="001E5907" w:rsidRPr="00592C02" w:rsidRDefault="001E5907" w:rsidP="001D6631">
            <w:pPr>
              <w:rPr>
                <w:b/>
                <w:bCs/>
                <w:sz w:val="16"/>
                <w:szCs w:val="16"/>
              </w:rPr>
            </w:pPr>
            <w:r w:rsidRPr="00592C02">
              <w:rPr>
                <w:b/>
                <w:bCs/>
                <w:sz w:val="16"/>
                <w:szCs w:val="16"/>
              </w:rPr>
              <w:t>Editable</w:t>
            </w:r>
          </w:p>
        </w:tc>
        <w:tc>
          <w:tcPr>
            <w:tcW w:w="560" w:type="dxa"/>
            <w:shd w:val="clear" w:color="auto" w:fill="FFE07D"/>
          </w:tcPr>
          <w:p w14:paraId="7F2FC665" w14:textId="77777777" w:rsidR="001E5907" w:rsidRPr="00592C02" w:rsidRDefault="001E5907" w:rsidP="001D6631">
            <w:pPr>
              <w:rPr>
                <w:b/>
                <w:bCs/>
                <w:sz w:val="16"/>
                <w:szCs w:val="16"/>
              </w:rPr>
            </w:pPr>
            <w:r w:rsidRPr="00592C02">
              <w:rPr>
                <w:b/>
                <w:bCs/>
                <w:sz w:val="16"/>
                <w:szCs w:val="16"/>
              </w:rPr>
              <w:t>O/M</w:t>
            </w:r>
          </w:p>
        </w:tc>
        <w:tc>
          <w:tcPr>
            <w:tcW w:w="707" w:type="dxa"/>
            <w:shd w:val="clear" w:color="auto" w:fill="FFE07D"/>
          </w:tcPr>
          <w:p w14:paraId="66DB1E3B" w14:textId="77777777" w:rsidR="001E5907" w:rsidRPr="00592C02" w:rsidRDefault="001E5907" w:rsidP="001D6631">
            <w:pPr>
              <w:rPr>
                <w:b/>
                <w:bCs/>
                <w:sz w:val="16"/>
                <w:szCs w:val="16"/>
              </w:rPr>
            </w:pPr>
            <w:r w:rsidRPr="00592C02">
              <w:rPr>
                <w:b/>
                <w:bCs/>
                <w:sz w:val="16"/>
                <w:szCs w:val="16"/>
              </w:rPr>
              <w:t>Business Rule</w:t>
            </w:r>
          </w:p>
        </w:tc>
        <w:tc>
          <w:tcPr>
            <w:tcW w:w="1365" w:type="dxa"/>
            <w:shd w:val="clear" w:color="auto" w:fill="FFE07D"/>
          </w:tcPr>
          <w:p w14:paraId="7F239BEA" w14:textId="77777777" w:rsidR="001E5907" w:rsidRPr="00592C02" w:rsidRDefault="001E5907" w:rsidP="001D6631">
            <w:pPr>
              <w:rPr>
                <w:b/>
                <w:bCs/>
                <w:sz w:val="16"/>
                <w:szCs w:val="16"/>
              </w:rPr>
            </w:pPr>
            <w:r w:rsidRPr="00592C02">
              <w:rPr>
                <w:b/>
                <w:bCs/>
                <w:sz w:val="16"/>
                <w:szCs w:val="16"/>
              </w:rPr>
              <w:t>DB Action</w:t>
            </w:r>
          </w:p>
        </w:tc>
        <w:tc>
          <w:tcPr>
            <w:tcW w:w="611" w:type="dxa"/>
            <w:shd w:val="clear" w:color="auto" w:fill="FFE07D"/>
          </w:tcPr>
          <w:p w14:paraId="14216216" w14:textId="77777777" w:rsidR="001E5907" w:rsidRPr="00592C02" w:rsidRDefault="001E5907" w:rsidP="001D6631">
            <w:pPr>
              <w:rPr>
                <w:b/>
                <w:bCs/>
                <w:sz w:val="16"/>
                <w:szCs w:val="16"/>
              </w:rPr>
            </w:pPr>
            <w:r w:rsidRPr="00592C02">
              <w:rPr>
                <w:b/>
                <w:bCs/>
                <w:sz w:val="16"/>
                <w:szCs w:val="16"/>
              </w:rPr>
              <w:t>Is Unique</w:t>
            </w:r>
          </w:p>
          <w:p w14:paraId="5FBCA60E" w14:textId="77777777" w:rsidR="001E5907" w:rsidRPr="00592C02" w:rsidRDefault="001E5907" w:rsidP="001D6631">
            <w:pPr>
              <w:rPr>
                <w:b/>
                <w:bCs/>
                <w:sz w:val="16"/>
                <w:szCs w:val="16"/>
              </w:rPr>
            </w:pPr>
            <w:r w:rsidRPr="00592C02">
              <w:rPr>
                <w:b/>
                <w:bCs/>
                <w:sz w:val="16"/>
                <w:szCs w:val="16"/>
              </w:rPr>
              <w:t>Y/N</w:t>
            </w:r>
          </w:p>
        </w:tc>
        <w:tc>
          <w:tcPr>
            <w:tcW w:w="738" w:type="dxa"/>
            <w:shd w:val="clear" w:color="auto" w:fill="FFE07D"/>
          </w:tcPr>
          <w:p w14:paraId="633B4C89" w14:textId="77777777" w:rsidR="001E5907" w:rsidRPr="00592C02" w:rsidRDefault="001E5907" w:rsidP="001D6631">
            <w:pPr>
              <w:rPr>
                <w:b/>
                <w:bCs/>
                <w:sz w:val="16"/>
                <w:szCs w:val="16"/>
              </w:rPr>
            </w:pPr>
            <w:r w:rsidRPr="00592C02">
              <w:rPr>
                <w:b/>
                <w:bCs/>
                <w:sz w:val="16"/>
                <w:szCs w:val="16"/>
              </w:rPr>
              <w:t>Minimum Length</w:t>
            </w:r>
          </w:p>
        </w:tc>
        <w:tc>
          <w:tcPr>
            <w:tcW w:w="665" w:type="dxa"/>
            <w:shd w:val="clear" w:color="auto" w:fill="FFE07D"/>
          </w:tcPr>
          <w:p w14:paraId="74F421B9" w14:textId="77777777" w:rsidR="001E5907" w:rsidRPr="00592C02" w:rsidRDefault="001E5907" w:rsidP="001D6631">
            <w:pPr>
              <w:rPr>
                <w:b/>
                <w:bCs/>
                <w:sz w:val="16"/>
                <w:szCs w:val="16"/>
              </w:rPr>
            </w:pPr>
            <w:r w:rsidRPr="00592C02">
              <w:rPr>
                <w:b/>
                <w:bCs/>
                <w:sz w:val="16"/>
                <w:szCs w:val="16"/>
              </w:rPr>
              <w:t>Max Length</w:t>
            </w:r>
          </w:p>
        </w:tc>
      </w:tr>
      <w:tr w:rsidR="003D0B7D" w:rsidRPr="00592C02" w14:paraId="62CEFE04" w14:textId="77777777" w:rsidTr="003D0B7D">
        <w:trPr>
          <w:trHeight w:val="159"/>
        </w:trPr>
        <w:tc>
          <w:tcPr>
            <w:tcW w:w="835" w:type="dxa"/>
          </w:tcPr>
          <w:p w14:paraId="2E8784F5" w14:textId="6652A44B" w:rsidR="003D0B7D" w:rsidRPr="00592C02" w:rsidRDefault="003D0B7D" w:rsidP="001D6631">
            <w:pPr>
              <w:rPr>
                <w:sz w:val="18"/>
                <w:szCs w:val="18"/>
              </w:rPr>
            </w:pPr>
            <w:r>
              <w:rPr>
                <w:sz w:val="18"/>
                <w:szCs w:val="18"/>
              </w:rPr>
              <w:t>MSISDN</w:t>
            </w:r>
          </w:p>
        </w:tc>
        <w:tc>
          <w:tcPr>
            <w:tcW w:w="2072" w:type="dxa"/>
          </w:tcPr>
          <w:p w14:paraId="200480F3" w14:textId="06BF72E8" w:rsidR="003D0B7D" w:rsidRPr="00592C02" w:rsidRDefault="003D0B7D" w:rsidP="001D6631">
            <w:pPr>
              <w:rPr>
                <w:sz w:val="18"/>
                <w:szCs w:val="18"/>
              </w:rPr>
            </w:pPr>
            <w:r>
              <w:rPr>
                <w:sz w:val="18"/>
                <w:szCs w:val="18"/>
              </w:rPr>
              <w:t>N/A</w:t>
            </w:r>
          </w:p>
        </w:tc>
        <w:tc>
          <w:tcPr>
            <w:tcW w:w="577" w:type="dxa"/>
          </w:tcPr>
          <w:p w14:paraId="67D3AADD" w14:textId="6EA0C5F7" w:rsidR="003D0B7D" w:rsidRPr="00592C02" w:rsidRDefault="003D0B7D" w:rsidP="001D6631">
            <w:pPr>
              <w:rPr>
                <w:sz w:val="18"/>
                <w:szCs w:val="18"/>
              </w:rPr>
            </w:pPr>
            <w:r>
              <w:rPr>
                <w:sz w:val="18"/>
                <w:szCs w:val="18"/>
              </w:rPr>
              <w:t>int</w:t>
            </w:r>
          </w:p>
        </w:tc>
        <w:tc>
          <w:tcPr>
            <w:tcW w:w="821" w:type="dxa"/>
          </w:tcPr>
          <w:p w14:paraId="3E4ED027" w14:textId="5F1F6488" w:rsidR="003D0B7D" w:rsidRPr="00592C02" w:rsidRDefault="003D0B7D" w:rsidP="001D6631">
            <w:pPr>
              <w:rPr>
                <w:sz w:val="18"/>
                <w:szCs w:val="18"/>
              </w:rPr>
            </w:pPr>
            <w:r>
              <w:rPr>
                <w:sz w:val="18"/>
                <w:szCs w:val="18"/>
              </w:rPr>
              <w:t>Input text</w:t>
            </w:r>
          </w:p>
        </w:tc>
        <w:tc>
          <w:tcPr>
            <w:tcW w:w="672" w:type="dxa"/>
          </w:tcPr>
          <w:p w14:paraId="70944946" w14:textId="5260A80C" w:rsidR="003D0B7D" w:rsidRPr="00592C02" w:rsidRDefault="003D0B7D" w:rsidP="001D6631">
            <w:pPr>
              <w:rPr>
                <w:sz w:val="18"/>
                <w:szCs w:val="18"/>
              </w:rPr>
            </w:pPr>
            <w:r>
              <w:rPr>
                <w:sz w:val="18"/>
                <w:szCs w:val="18"/>
              </w:rPr>
              <w:t>y</w:t>
            </w:r>
          </w:p>
        </w:tc>
        <w:tc>
          <w:tcPr>
            <w:tcW w:w="560" w:type="dxa"/>
          </w:tcPr>
          <w:p w14:paraId="03CBEBDC" w14:textId="611BAAC0" w:rsidR="003D0B7D" w:rsidRPr="00592C02" w:rsidRDefault="003D0B7D" w:rsidP="001D6631">
            <w:pPr>
              <w:rPr>
                <w:sz w:val="18"/>
                <w:szCs w:val="18"/>
              </w:rPr>
            </w:pPr>
            <w:r>
              <w:rPr>
                <w:sz w:val="18"/>
                <w:szCs w:val="18"/>
              </w:rPr>
              <w:t>M</w:t>
            </w:r>
          </w:p>
        </w:tc>
        <w:tc>
          <w:tcPr>
            <w:tcW w:w="707" w:type="dxa"/>
          </w:tcPr>
          <w:p w14:paraId="4123F9EA" w14:textId="2A91F2F3" w:rsidR="003D0B7D" w:rsidRPr="00592C02" w:rsidRDefault="003D0B7D" w:rsidP="001D6631">
            <w:pPr>
              <w:rPr>
                <w:sz w:val="18"/>
                <w:szCs w:val="18"/>
              </w:rPr>
            </w:pPr>
            <w:r>
              <w:rPr>
                <w:sz w:val="18"/>
                <w:szCs w:val="18"/>
              </w:rPr>
              <w:t xml:space="preserve">Y </w:t>
            </w:r>
          </w:p>
        </w:tc>
        <w:tc>
          <w:tcPr>
            <w:tcW w:w="1365" w:type="dxa"/>
          </w:tcPr>
          <w:p w14:paraId="1C37592E" w14:textId="225CA758" w:rsidR="003D0B7D" w:rsidRPr="00592C02" w:rsidRDefault="003D0B7D" w:rsidP="001D6631">
            <w:pPr>
              <w:rPr>
                <w:sz w:val="16"/>
                <w:szCs w:val="16"/>
              </w:rPr>
            </w:pPr>
            <w:proofErr w:type="spellStart"/>
            <w:r w:rsidRPr="007A650F">
              <w:t>vips_</w:t>
            </w:r>
            <w:proofErr w:type="gramStart"/>
            <w:r w:rsidRPr="007A650F">
              <w:t>protections</w:t>
            </w:r>
            <w:r>
              <w:t>.MSISDN</w:t>
            </w:r>
            <w:proofErr w:type="spellEnd"/>
            <w:proofErr w:type="gramEnd"/>
          </w:p>
        </w:tc>
        <w:tc>
          <w:tcPr>
            <w:tcW w:w="611" w:type="dxa"/>
          </w:tcPr>
          <w:p w14:paraId="12650504" w14:textId="7D3BB662" w:rsidR="003D0B7D" w:rsidRPr="00592C02" w:rsidRDefault="003D0B7D" w:rsidP="001D6631">
            <w:pPr>
              <w:rPr>
                <w:sz w:val="18"/>
                <w:szCs w:val="18"/>
              </w:rPr>
            </w:pPr>
            <w:r>
              <w:rPr>
                <w:sz w:val="18"/>
                <w:szCs w:val="18"/>
              </w:rPr>
              <w:t>Y per Account holder</w:t>
            </w:r>
          </w:p>
        </w:tc>
        <w:tc>
          <w:tcPr>
            <w:tcW w:w="738" w:type="dxa"/>
          </w:tcPr>
          <w:p w14:paraId="487E32FC" w14:textId="77777777" w:rsidR="003D0B7D" w:rsidRPr="00592C02" w:rsidRDefault="003D0B7D" w:rsidP="001D6631">
            <w:pPr>
              <w:rPr>
                <w:sz w:val="18"/>
                <w:szCs w:val="18"/>
              </w:rPr>
            </w:pPr>
          </w:p>
        </w:tc>
        <w:tc>
          <w:tcPr>
            <w:tcW w:w="665" w:type="dxa"/>
          </w:tcPr>
          <w:p w14:paraId="2C76C0CB" w14:textId="1610E3A4" w:rsidR="003D0B7D" w:rsidRPr="00592C02" w:rsidRDefault="003D0B7D" w:rsidP="001D6631">
            <w:pPr>
              <w:rPr>
                <w:sz w:val="18"/>
                <w:szCs w:val="18"/>
              </w:rPr>
            </w:pPr>
            <w:r>
              <w:rPr>
                <w:sz w:val="18"/>
                <w:szCs w:val="18"/>
              </w:rPr>
              <w:t>20</w:t>
            </w:r>
          </w:p>
        </w:tc>
      </w:tr>
      <w:tr w:rsidR="003D0B7D" w:rsidRPr="00592C02" w14:paraId="39102CDF" w14:textId="77777777" w:rsidTr="003D0B7D">
        <w:trPr>
          <w:trHeight w:val="159"/>
        </w:trPr>
        <w:tc>
          <w:tcPr>
            <w:tcW w:w="835" w:type="dxa"/>
          </w:tcPr>
          <w:p w14:paraId="2F9A37A9" w14:textId="77777777" w:rsidR="001E5907" w:rsidRPr="00592C02" w:rsidRDefault="001E5907" w:rsidP="001D6631">
            <w:pPr>
              <w:rPr>
                <w:sz w:val="18"/>
                <w:szCs w:val="18"/>
              </w:rPr>
            </w:pPr>
            <w:r w:rsidRPr="00592C02">
              <w:rPr>
                <w:sz w:val="18"/>
                <w:szCs w:val="18"/>
              </w:rPr>
              <w:t>Direction</w:t>
            </w:r>
          </w:p>
        </w:tc>
        <w:tc>
          <w:tcPr>
            <w:tcW w:w="2072" w:type="dxa"/>
          </w:tcPr>
          <w:p w14:paraId="4A561161" w14:textId="77777777" w:rsidR="001E5907" w:rsidRPr="00592C02" w:rsidRDefault="001E5907" w:rsidP="001D6631">
            <w:pPr>
              <w:rPr>
                <w:sz w:val="18"/>
                <w:szCs w:val="18"/>
              </w:rPr>
            </w:pPr>
            <w:r w:rsidRPr="00592C02">
              <w:rPr>
                <w:sz w:val="18"/>
                <w:szCs w:val="18"/>
              </w:rPr>
              <w:t>Zone Enter/Leave</w:t>
            </w:r>
          </w:p>
        </w:tc>
        <w:tc>
          <w:tcPr>
            <w:tcW w:w="577" w:type="dxa"/>
          </w:tcPr>
          <w:p w14:paraId="62E59EE9" w14:textId="77777777" w:rsidR="001E5907" w:rsidRPr="00592C02" w:rsidRDefault="001E5907" w:rsidP="001D6631">
            <w:pPr>
              <w:rPr>
                <w:sz w:val="18"/>
                <w:szCs w:val="18"/>
              </w:rPr>
            </w:pPr>
            <w:r w:rsidRPr="00592C02">
              <w:rPr>
                <w:sz w:val="18"/>
                <w:szCs w:val="18"/>
              </w:rPr>
              <w:t>Radio button</w:t>
            </w:r>
          </w:p>
        </w:tc>
        <w:tc>
          <w:tcPr>
            <w:tcW w:w="821" w:type="dxa"/>
          </w:tcPr>
          <w:p w14:paraId="1E0E4755" w14:textId="77777777" w:rsidR="001E5907" w:rsidRPr="00592C02" w:rsidRDefault="001E5907" w:rsidP="001D6631">
            <w:pPr>
              <w:rPr>
                <w:sz w:val="18"/>
                <w:szCs w:val="18"/>
              </w:rPr>
            </w:pPr>
            <w:r w:rsidRPr="00592C02">
              <w:rPr>
                <w:sz w:val="18"/>
                <w:szCs w:val="18"/>
              </w:rPr>
              <w:t>select</w:t>
            </w:r>
          </w:p>
        </w:tc>
        <w:tc>
          <w:tcPr>
            <w:tcW w:w="672" w:type="dxa"/>
          </w:tcPr>
          <w:p w14:paraId="24D356EE" w14:textId="77777777" w:rsidR="001E5907" w:rsidRPr="00592C02" w:rsidRDefault="001E5907" w:rsidP="001D6631">
            <w:pPr>
              <w:rPr>
                <w:sz w:val="18"/>
                <w:szCs w:val="18"/>
              </w:rPr>
            </w:pPr>
            <w:r w:rsidRPr="00592C02">
              <w:rPr>
                <w:sz w:val="18"/>
                <w:szCs w:val="18"/>
              </w:rPr>
              <w:t>Y on add only</w:t>
            </w:r>
          </w:p>
        </w:tc>
        <w:tc>
          <w:tcPr>
            <w:tcW w:w="560" w:type="dxa"/>
          </w:tcPr>
          <w:p w14:paraId="5ABAB423" w14:textId="77777777" w:rsidR="001E5907" w:rsidRPr="00592C02" w:rsidRDefault="001E5907" w:rsidP="001D6631">
            <w:pPr>
              <w:rPr>
                <w:sz w:val="18"/>
                <w:szCs w:val="18"/>
              </w:rPr>
            </w:pPr>
            <w:r w:rsidRPr="00592C02">
              <w:rPr>
                <w:sz w:val="18"/>
                <w:szCs w:val="18"/>
              </w:rPr>
              <w:t>M</w:t>
            </w:r>
          </w:p>
        </w:tc>
        <w:tc>
          <w:tcPr>
            <w:tcW w:w="707" w:type="dxa"/>
          </w:tcPr>
          <w:p w14:paraId="479D8E16" w14:textId="77777777" w:rsidR="001E5907" w:rsidRPr="00592C02" w:rsidRDefault="001E5907" w:rsidP="001D6631">
            <w:pPr>
              <w:rPr>
                <w:sz w:val="18"/>
                <w:szCs w:val="18"/>
              </w:rPr>
            </w:pPr>
            <w:r w:rsidRPr="00592C02">
              <w:rPr>
                <w:sz w:val="18"/>
                <w:szCs w:val="18"/>
              </w:rPr>
              <w:t>Y</w:t>
            </w:r>
          </w:p>
        </w:tc>
        <w:tc>
          <w:tcPr>
            <w:tcW w:w="1365" w:type="dxa"/>
          </w:tcPr>
          <w:p w14:paraId="0260C700" w14:textId="2B49C360" w:rsidR="001E5907" w:rsidRPr="00592C02" w:rsidRDefault="003D0B7D" w:rsidP="001D6631">
            <w:pPr>
              <w:rPr>
                <w:sz w:val="16"/>
                <w:szCs w:val="16"/>
              </w:rPr>
            </w:pPr>
            <w:proofErr w:type="spellStart"/>
            <w:r w:rsidRPr="007A650F">
              <w:t>vips_protections</w:t>
            </w:r>
            <w:proofErr w:type="spellEnd"/>
            <w:r w:rsidR="001E5907" w:rsidRPr="00592C02">
              <w:rPr>
                <w:sz w:val="16"/>
                <w:szCs w:val="16"/>
              </w:rPr>
              <w:t>.</w:t>
            </w:r>
            <w:r w:rsidR="001E5907" w:rsidRPr="00592C02">
              <w:t xml:space="preserve"> </w:t>
            </w:r>
            <w:r w:rsidR="001E5907" w:rsidRPr="00592C02">
              <w:rPr>
                <w:sz w:val="16"/>
                <w:szCs w:val="16"/>
              </w:rPr>
              <w:t>Direction</w:t>
            </w:r>
          </w:p>
        </w:tc>
        <w:tc>
          <w:tcPr>
            <w:tcW w:w="611" w:type="dxa"/>
          </w:tcPr>
          <w:p w14:paraId="55BEF8C8" w14:textId="77777777" w:rsidR="001E5907" w:rsidRPr="00592C02" w:rsidRDefault="001E5907" w:rsidP="001D6631">
            <w:pPr>
              <w:rPr>
                <w:sz w:val="18"/>
                <w:szCs w:val="18"/>
              </w:rPr>
            </w:pPr>
            <w:r w:rsidRPr="00592C02">
              <w:rPr>
                <w:sz w:val="18"/>
                <w:szCs w:val="18"/>
              </w:rPr>
              <w:t>N/A</w:t>
            </w:r>
          </w:p>
        </w:tc>
        <w:tc>
          <w:tcPr>
            <w:tcW w:w="738" w:type="dxa"/>
          </w:tcPr>
          <w:p w14:paraId="1A5AE9D3" w14:textId="77777777" w:rsidR="001E5907" w:rsidRPr="00592C02" w:rsidRDefault="001E5907" w:rsidP="001D6631">
            <w:pPr>
              <w:rPr>
                <w:sz w:val="18"/>
                <w:szCs w:val="18"/>
              </w:rPr>
            </w:pPr>
            <w:r w:rsidRPr="00592C02">
              <w:rPr>
                <w:sz w:val="18"/>
                <w:szCs w:val="18"/>
              </w:rPr>
              <w:t>N/A</w:t>
            </w:r>
          </w:p>
        </w:tc>
        <w:tc>
          <w:tcPr>
            <w:tcW w:w="665" w:type="dxa"/>
          </w:tcPr>
          <w:p w14:paraId="2CC913FA" w14:textId="77777777" w:rsidR="001E5907" w:rsidRPr="00592C02" w:rsidRDefault="001E5907" w:rsidP="001D6631">
            <w:pPr>
              <w:rPr>
                <w:sz w:val="18"/>
                <w:szCs w:val="18"/>
              </w:rPr>
            </w:pPr>
            <w:r w:rsidRPr="00592C02">
              <w:rPr>
                <w:sz w:val="18"/>
                <w:szCs w:val="18"/>
              </w:rPr>
              <w:t>N/A</w:t>
            </w:r>
          </w:p>
        </w:tc>
      </w:tr>
      <w:tr w:rsidR="003D0B7D" w:rsidRPr="00592C02" w14:paraId="6EB6629A" w14:textId="77777777" w:rsidTr="003D0B7D">
        <w:trPr>
          <w:trHeight w:val="159"/>
        </w:trPr>
        <w:tc>
          <w:tcPr>
            <w:tcW w:w="835" w:type="dxa"/>
          </w:tcPr>
          <w:p w14:paraId="1003300C" w14:textId="77777777" w:rsidR="001E5907" w:rsidRDefault="001E5907" w:rsidP="001D6631">
            <w:r w:rsidRPr="00592C02">
              <w:t>Protection Type</w:t>
            </w:r>
          </w:p>
          <w:p w14:paraId="6556E7AA" w14:textId="77777777" w:rsidR="001E5907" w:rsidRPr="00592C02" w:rsidRDefault="001E5907" w:rsidP="001D6631"/>
        </w:tc>
        <w:tc>
          <w:tcPr>
            <w:tcW w:w="2072" w:type="dxa"/>
          </w:tcPr>
          <w:p w14:paraId="52026483" w14:textId="77777777" w:rsidR="001E5907" w:rsidRPr="00592C02" w:rsidRDefault="001E5907" w:rsidP="001D6631">
            <w:pPr>
              <w:rPr>
                <w:sz w:val="18"/>
                <w:szCs w:val="18"/>
              </w:rPr>
            </w:pPr>
            <w:proofErr w:type="gramStart"/>
            <w:r w:rsidRPr="00592C02">
              <w:rPr>
                <w:sz w:val="18"/>
                <w:szCs w:val="18"/>
              </w:rPr>
              <w:t>0:Any</w:t>
            </w:r>
            <w:proofErr w:type="gramEnd"/>
            <w:r w:rsidRPr="00592C02">
              <w:rPr>
                <w:sz w:val="18"/>
                <w:szCs w:val="18"/>
              </w:rPr>
              <w:t>, 1:Inclusion (</w:t>
            </w:r>
            <w:proofErr w:type="spellStart"/>
            <w:r w:rsidRPr="00592C02">
              <w:rPr>
                <w:sz w:val="18"/>
                <w:szCs w:val="18"/>
              </w:rPr>
              <w:t>WhiteList</w:t>
            </w:r>
            <w:proofErr w:type="spellEnd"/>
            <w:r w:rsidRPr="00592C02">
              <w:rPr>
                <w:sz w:val="18"/>
                <w:szCs w:val="18"/>
              </w:rPr>
              <w:t xml:space="preserve">), 2: </w:t>
            </w:r>
            <w:proofErr w:type="spellStart"/>
            <w:r w:rsidRPr="00592C02">
              <w:rPr>
                <w:sz w:val="18"/>
                <w:szCs w:val="18"/>
              </w:rPr>
              <w:t>Execlusion</w:t>
            </w:r>
            <w:proofErr w:type="spellEnd"/>
            <w:r w:rsidRPr="00592C02">
              <w:rPr>
                <w:sz w:val="18"/>
                <w:szCs w:val="18"/>
              </w:rPr>
              <w:t xml:space="preserve"> (Black list)</w:t>
            </w:r>
          </w:p>
        </w:tc>
        <w:tc>
          <w:tcPr>
            <w:tcW w:w="577" w:type="dxa"/>
          </w:tcPr>
          <w:p w14:paraId="40D6C3D1" w14:textId="77777777" w:rsidR="001E5907" w:rsidRPr="00592C02" w:rsidRDefault="001E5907" w:rsidP="001D6631">
            <w:pPr>
              <w:rPr>
                <w:sz w:val="18"/>
                <w:szCs w:val="18"/>
              </w:rPr>
            </w:pPr>
            <w:proofErr w:type="spellStart"/>
            <w:r w:rsidRPr="00592C02">
              <w:rPr>
                <w:sz w:val="18"/>
                <w:szCs w:val="18"/>
              </w:rPr>
              <w:t>listBox</w:t>
            </w:r>
            <w:proofErr w:type="spellEnd"/>
          </w:p>
        </w:tc>
        <w:tc>
          <w:tcPr>
            <w:tcW w:w="821" w:type="dxa"/>
          </w:tcPr>
          <w:p w14:paraId="0A22F4AF" w14:textId="77777777" w:rsidR="001E5907" w:rsidRPr="00592C02" w:rsidRDefault="001E5907" w:rsidP="001D6631">
            <w:pPr>
              <w:rPr>
                <w:sz w:val="18"/>
                <w:szCs w:val="18"/>
              </w:rPr>
            </w:pPr>
            <w:r w:rsidRPr="00592C02">
              <w:rPr>
                <w:sz w:val="18"/>
                <w:szCs w:val="18"/>
              </w:rPr>
              <w:t>select</w:t>
            </w:r>
          </w:p>
        </w:tc>
        <w:tc>
          <w:tcPr>
            <w:tcW w:w="672" w:type="dxa"/>
          </w:tcPr>
          <w:p w14:paraId="7A11832F" w14:textId="77777777" w:rsidR="001E5907" w:rsidRPr="00592C02" w:rsidRDefault="001E5907" w:rsidP="001D6631">
            <w:pPr>
              <w:rPr>
                <w:sz w:val="18"/>
                <w:szCs w:val="18"/>
              </w:rPr>
            </w:pPr>
            <w:r w:rsidRPr="00592C02">
              <w:rPr>
                <w:sz w:val="18"/>
                <w:szCs w:val="18"/>
              </w:rPr>
              <w:t>Y on add only</w:t>
            </w:r>
          </w:p>
        </w:tc>
        <w:tc>
          <w:tcPr>
            <w:tcW w:w="560" w:type="dxa"/>
          </w:tcPr>
          <w:p w14:paraId="0CE2A953" w14:textId="77777777" w:rsidR="001E5907" w:rsidRPr="00592C02" w:rsidRDefault="001E5907" w:rsidP="001D6631">
            <w:pPr>
              <w:rPr>
                <w:sz w:val="18"/>
                <w:szCs w:val="18"/>
              </w:rPr>
            </w:pPr>
            <w:r w:rsidRPr="00592C02">
              <w:rPr>
                <w:sz w:val="18"/>
                <w:szCs w:val="18"/>
              </w:rPr>
              <w:t>M</w:t>
            </w:r>
          </w:p>
        </w:tc>
        <w:tc>
          <w:tcPr>
            <w:tcW w:w="707" w:type="dxa"/>
          </w:tcPr>
          <w:p w14:paraId="6E868361" w14:textId="77777777" w:rsidR="001E5907" w:rsidRPr="00592C02" w:rsidRDefault="001E5907" w:rsidP="001D6631">
            <w:pPr>
              <w:rPr>
                <w:sz w:val="18"/>
                <w:szCs w:val="18"/>
              </w:rPr>
            </w:pPr>
            <w:r w:rsidRPr="00592C02">
              <w:rPr>
                <w:sz w:val="18"/>
                <w:szCs w:val="18"/>
              </w:rPr>
              <w:t>Y</w:t>
            </w:r>
          </w:p>
        </w:tc>
        <w:tc>
          <w:tcPr>
            <w:tcW w:w="1365" w:type="dxa"/>
          </w:tcPr>
          <w:p w14:paraId="396B2337" w14:textId="6D2C8CC8" w:rsidR="001E5907" w:rsidRPr="00592C02" w:rsidRDefault="003D0B7D" w:rsidP="001D6631">
            <w:proofErr w:type="spellStart"/>
            <w:r w:rsidRPr="007A650F">
              <w:t>vips_protections</w:t>
            </w:r>
            <w:proofErr w:type="spellEnd"/>
            <w:r w:rsidR="001E5907" w:rsidRPr="00592C02">
              <w:t xml:space="preserve">. </w:t>
            </w:r>
            <w:proofErr w:type="spellStart"/>
            <w:r w:rsidR="001E5907" w:rsidRPr="00592C02">
              <w:t>ProtectionType</w:t>
            </w:r>
            <w:proofErr w:type="spellEnd"/>
          </w:p>
        </w:tc>
        <w:tc>
          <w:tcPr>
            <w:tcW w:w="611" w:type="dxa"/>
          </w:tcPr>
          <w:p w14:paraId="5E32BBF0" w14:textId="77777777" w:rsidR="001E5907" w:rsidRPr="00592C02" w:rsidRDefault="001E5907" w:rsidP="001D6631">
            <w:pPr>
              <w:rPr>
                <w:sz w:val="18"/>
                <w:szCs w:val="18"/>
              </w:rPr>
            </w:pPr>
            <w:r w:rsidRPr="00592C02">
              <w:rPr>
                <w:sz w:val="18"/>
                <w:szCs w:val="18"/>
              </w:rPr>
              <w:t>N/A</w:t>
            </w:r>
          </w:p>
        </w:tc>
        <w:tc>
          <w:tcPr>
            <w:tcW w:w="738" w:type="dxa"/>
          </w:tcPr>
          <w:p w14:paraId="5B60C08D" w14:textId="77777777" w:rsidR="001E5907" w:rsidRPr="00592C02" w:rsidRDefault="001E5907" w:rsidP="001D6631">
            <w:pPr>
              <w:rPr>
                <w:sz w:val="18"/>
                <w:szCs w:val="18"/>
              </w:rPr>
            </w:pPr>
            <w:r w:rsidRPr="00592C02">
              <w:rPr>
                <w:sz w:val="18"/>
                <w:szCs w:val="18"/>
              </w:rPr>
              <w:t>N/A</w:t>
            </w:r>
          </w:p>
        </w:tc>
        <w:tc>
          <w:tcPr>
            <w:tcW w:w="665" w:type="dxa"/>
          </w:tcPr>
          <w:p w14:paraId="29C7BD50" w14:textId="77777777" w:rsidR="001E5907" w:rsidRPr="00592C02" w:rsidRDefault="001E5907" w:rsidP="001D6631">
            <w:pPr>
              <w:rPr>
                <w:sz w:val="18"/>
                <w:szCs w:val="18"/>
              </w:rPr>
            </w:pPr>
            <w:r w:rsidRPr="00592C02">
              <w:rPr>
                <w:sz w:val="18"/>
                <w:szCs w:val="18"/>
              </w:rPr>
              <w:t>N/A</w:t>
            </w:r>
          </w:p>
        </w:tc>
      </w:tr>
      <w:tr w:rsidR="003D0B7D" w:rsidRPr="00592C02" w14:paraId="2BA87F91" w14:textId="77777777" w:rsidTr="003D0B7D">
        <w:trPr>
          <w:trHeight w:val="159"/>
        </w:trPr>
        <w:tc>
          <w:tcPr>
            <w:tcW w:w="835" w:type="dxa"/>
          </w:tcPr>
          <w:p w14:paraId="65F1A527" w14:textId="77777777" w:rsidR="001E5907" w:rsidRPr="00592C02" w:rsidRDefault="001E5907" w:rsidP="001D6631">
            <w:r w:rsidRPr="00592C02">
              <w:t>Condition Type</w:t>
            </w:r>
          </w:p>
        </w:tc>
        <w:tc>
          <w:tcPr>
            <w:tcW w:w="2072" w:type="dxa"/>
          </w:tcPr>
          <w:p w14:paraId="0259C913" w14:textId="77777777" w:rsidR="001E5907" w:rsidRPr="00592C02" w:rsidRDefault="001E5907" w:rsidP="001D6631">
            <w:pPr>
              <w:rPr>
                <w:sz w:val="18"/>
                <w:szCs w:val="18"/>
              </w:rPr>
            </w:pPr>
            <w:r w:rsidRPr="00592C02">
              <w:rPr>
                <w:sz w:val="18"/>
                <w:szCs w:val="18"/>
              </w:rPr>
              <w:t xml:space="preserve">Will be enabled only if the Protection Type is </w:t>
            </w:r>
            <w:proofErr w:type="spellStart"/>
            <w:r w:rsidRPr="00592C02">
              <w:rPr>
                <w:sz w:val="18"/>
                <w:szCs w:val="18"/>
              </w:rPr>
              <w:t>Execlusion</w:t>
            </w:r>
            <w:proofErr w:type="spellEnd"/>
          </w:p>
          <w:p w14:paraId="498393B3" w14:textId="77777777" w:rsidR="001E5907" w:rsidRPr="00592C02" w:rsidRDefault="001E5907" w:rsidP="001D6631">
            <w:pPr>
              <w:rPr>
                <w:sz w:val="18"/>
                <w:szCs w:val="18"/>
              </w:rPr>
            </w:pPr>
            <w:r w:rsidRPr="00592C02">
              <w:rPr>
                <w:sz w:val="18"/>
                <w:szCs w:val="18"/>
              </w:rPr>
              <w:t>(Combined Together ‘</w:t>
            </w:r>
            <w:proofErr w:type="spellStart"/>
            <w:r w:rsidRPr="00592C02">
              <w:rPr>
                <w:sz w:val="18"/>
                <w:szCs w:val="18"/>
              </w:rPr>
              <w:t>Anding</w:t>
            </w:r>
            <w:proofErr w:type="spellEnd"/>
            <w:r w:rsidRPr="00592C02">
              <w:rPr>
                <w:sz w:val="18"/>
                <w:szCs w:val="18"/>
              </w:rPr>
              <w:t>’,</w:t>
            </w:r>
          </w:p>
          <w:p w14:paraId="57C623E7" w14:textId="77777777" w:rsidR="001E5907" w:rsidRPr="00592C02" w:rsidRDefault="001E5907" w:rsidP="001D6631">
            <w:pPr>
              <w:rPr>
                <w:sz w:val="18"/>
                <w:szCs w:val="18"/>
              </w:rPr>
            </w:pPr>
            <w:r w:rsidRPr="00592C02">
              <w:rPr>
                <w:sz w:val="18"/>
                <w:szCs w:val="18"/>
              </w:rPr>
              <w:t>Solo ‘</w:t>
            </w:r>
            <w:proofErr w:type="spellStart"/>
            <w:r w:rsidRPr="00592C02">
              <w:rPr>
                <w:sz w:val="18"/>
                <w:szCs w:val="18"/>
              </w:rPr>
              <w:t>Oring</w:t>
            </w:r>
            <w:proofErr w:type="spellEnd"/>
            <w:r w:rsidRPr="00592C02">
              <w:rPr>
                <w:sz w:val="18"/>
                <w:szCs w:val="18"/>
              </w:rPr>
              <w:t>’)</w:t>
            </w:r>
          </w:p>
        </w:tc>
        <w:tc>
          <w:tcPr>
            <w:tcW w:w="577" w:type="dxa"/>
          </w:tcPr>
          <w:p w14:paraId="675C38A5" w14:textId="77777777" w:rsidR="001E5907" w:rsidRPr="00592C02" w:rsidRDefault="001E5907" w:rsidP="001D6631">
            <w:pPr>
              <w:rPr>
                <w:sz w:val="18"/>
                <w:szCs w:val="18"/>
              </w:rPr>
            </w:pPr>
            <w:proofErr w:type="spellStart"/>
            <w:r w:rsidRPr="00592C02">
              <w:rPr>
                <w:sz w:val="18"/>
                <w:szCs w:val="18"/>
              </w:rPr>
              <w:t>listBox</w:t>
            </w:r>
            <w:proofErr w:type="spellEnd"/>
          </w:p>
        </w:tc>
        <w:tc>
          <w:tcPr>
            <w:tcW w:w="821" w:type="dxa"/>
          </w:tcPr>
          <w:p w14:paraId="57F60914" w14:textId="77777777" w:rsidR="001E5907" w:rsidRPr="00592C02" w:rsidRDefault="001E5907" w:rsidP="001D6631">
            <w:pPr>
              <w:rPr>
                <w:sz w:val="18"/>
                <w:szCs w:val="18"/>
              </w:rPr>
            </w:pPr>
            <w:r w:rsidRPr="00592C02">
              <w:rPr>
                <w:sz w:val="18"/>
                <w:szCs w:val="18"/>
              </w:rPr>
              <w:t>select</w:t>
            </w:r>
          </w:p>
        </w:tc>
        <w:tc>
          <w:tcPr>
            <w:tcW w:w="672" w:type="dxa"/>
          </w:tcPr>
          <w:p w14:paraId="14C716C4" w14:textId="77777777" w:rsidR="001E5907" w:rsidRPr="00592C02" w:rsidRDefault="001E5907" w:rsidP="001D6631">
            <w:pPr>
              <w:rPr>
                <w:sz w:val="18"/>
                <w:szCs w:val="18"/>
              </w:rPr>
            </w:pPr>
            <w:r w:rsidRPr="00592C02">
              <w:rPr>
                <w:sz w:val="18"/>
                <w:szCs w:val="18"/>
              </w:rPr>
              <w:t>Y</w:t>
            </w:r>
          </w:p>
        </w:tc>
        <w:tc>
          <w:tcPr>
            <w:tcW w:w="560" w:type="dxa"/>
          </w:tcPr>
          <w:p w14:paraId="34C11028" w14:textId="77777777" w:rsidR="001E5907" w:rsidRPr="00592C02" w:rsidRDefault="001E5907" w:rsidP="001D6631">
            <w:pPr>
              <w:rPr>
                <w:sz w:val="18"/>
                <w:szCs w:val="18"/>
              </w:rPr>
            </w:pPr>
            <w:r w:rsidRPr="00592C02">
              <w:rPr>
                <w:sz w:val="18"/>
                <w:szCs w:val="18"/>
              </w:rPr>
              <w:t>M</w:t>
            </w:r>
          </w:p>
        </w:tc>
        <w:tc>
          <w:tcPr>
            <w:tcW w:w="707" w:type="dxa"/>
          </w:tcPr>
          <w:p w14:paraId="6D9595C9" w14:textId="77777777" w:rsidR="001E5907" w:rsidRPr="00592C02" w:rsidRDefault="001E5907" w:rsidP="001D6631">
            <w:pPr>
              <w:rPr>
                <w:sz w:val="18"/>
                <w:szCs w:val="18"/>
              </w:rPr>
            </w:pPr>
            <w:r w:rsidRPr="00592C02">
              <w:rPr>
                <w:sz w:val="18"/>
                <w:szCs w:val="18"/>
              </w:rPr>
              <w:t>Y</w:t>
            </w:r>
          </w:p>
        </w:tc>
        <w:tc>
          <w:tcPr>
            <w:tcW w:w="1365" w:type="dxa"/>
          </w:tcPr>
          <w:p w14:paraId="1EA03642" w14:textId="66101A5C" w:rsidR="001E5907" w:rsidRPr="00592C02" w:rsidRDefault="003D0B7D" w:rsidP="001D6631">
            <w:proofErr w:type="spellStart"/>
            <w:r w:rsidRPr="007A650F">
              <w:t>vips_protections</w:t>
            </w:r>
            <w:proofErr w:type="spellEnd"/>
            <w:r w:rsidR="001E5907" w:rsidRPr="00592C02">
              <w:t xml:space="preserve">. </w:t>
            </w:r>
            <w:proofErr w:type="spellStart"/>
            <w:r w:rsidR="001E5907" w:rsidRPr="001836A3">
              <w:t>ConditionType</w:t>
            </w:r>
            <w:proofErr w:type="spellEnd"/>
          </w:p>
        </w:tc>
        <w:tc>
          <w:tcPr>
            <w:tcW w:w="611" w:type="dxa"/>
          </w:tcPr>
          <w:p w14:paraId="034E4DBC" w14:textId="77777777" w:rsidR="001E5907" w:rsidRPr="00592C02" w:rsidRDefault="001E5907" w:rsidP="001D6631">
            <w:pPr>
              <w:rPr>
                <w:sz w:val="18"/>
                <w:szCs w:val="18"/>
              </w:rPr>
            </w:pPr>
            <w:r w:rsidRPr="00592C02">
              <w:rPr>
                <w:sz w:val="18"/>
                <w:szCs w:val="18"/>
              </w:rPr>
              <w:t>N/A</w:t>
            </w:r>
          </w:p>
        </w:tc>
        <w:tc>
          <w:tcPr>
            <w:tcW w:w="738" w:type="dxa"/>
          </w:tcPr>
          <w:p w14:paraId="6E08CAE9" w14:textId="77777777" w:rsidR="001E5907" w:rsidRPr="00592C02" w:rsidRDefault="001E5907" w:rsidP="001D6631">
            <w:pPr>
              <w:rPr>
                <w:sz w:val="18"/>
                <w:szCs w:val="18"/>
              </w:rPr>
            </w:pPr>
            <w:r w:rsidRPr="00592C02">
              <w:rPr>
                <w:sz w:val="18"/>
                <w:szCs w:val="18"/>
              </w:rPr>
              <w:t>N/A</w:t>
            </w:r>
          </w:p>
        </w:tc>
        <w:tc>
          <w:tcPr>
            <w:tcW w:w="665" w:type="dxa"/>
          </w:tcPr>
          <w:p w14:paraId="625D2D87" w14:textId="77777777" w:rsidR="001E5907" w:rsidRPr="00592C02" w:rsidRDefault="001E5907" w:rsidP="001D6631">
            <w:pPr>
              <w:rPr>
                <w:sz w:val="18"/>
                <w:szCs w:val="18"/>
              </w:rPr>
            </w:pPr>
            <w:r w:rsidRPr="00592C02">
              <w:rPr>
                <w:sz w:val="18"/>
                <w:szCs w:val="18"/>
              </w:rPr>
              <w:t>N/A</w:t>
            </w:r>
          </w:p>
        </w:tc>
      </w:tr>
      <w:tr w:rsidR="003D0B7D" w:rsidRPr="00592C02" w14:paraId="10385088" w14:textId="77777777" w:rsidTr="003D0B7D">
        <w:trPr>
          <w:trHeight w:val="159"/>
        </w:trPr>
        <w:tc>
          <w:tcPr>
            <w:tcW w:w="835" w:type="dxa"/>
          </w:tcPr>
          <w:p w14:paraId="7A32AA40" w14:textId="77777777" w:rsidR="001E5907" w:rsidRPr="00592C02" w:rsidRDefault="001E5907" w:rsidP="001D6631">
            <w:r w:rsidRPr="00592C02">
              <w:t>Action Type</w:t>
            </w:r>
          </w:p>
        </w:tc>
        <w:tc>
          <w:tcPr>
            <w:tcW w:w="2072" w:type="dxa"/>
          </w:tcPr>
          <w:p w14:paraId="04BA4B85" w14:textId="77777777" w:rsidR="001E5907" w:rsidRPr="00592C02" w:rsidRDefault="001E5907" w:rsidP="001D6631">
            <w:pPr>
              <w:rPr>
                <w:sz w:val="18"/>
                <w:szCs w:val="18"/>
              </w:rPr>
            </w:pPr>
            <w:proofErr w:type="gramStart"/>
            <w:r>
              <w:rPr>
                <w:sz w:val="18"/>
                <w:szCs w:val="18"/>
              </w:rPr>
              <w:t>Email ,SMS</w:t>
            </w:r>
            <w:proofErr w:type="gramEnd"/>
            <w:r>
              <w:rPr>
                <w:sz w:val="18"/>
                <w:szCs w:val="18"/>
              </w:rPr>
              <w:t>,HTTP</w:t>
            </w:r>
          </w:p>
        </w:tc>
        <w:tc>
          <w:tcPr>
            <w:tcW w:w="577" w:type="dxa"/>
          </w:tcPr>
          <w:p w14:paraId="79EFE0F0" w14:textId="77777777" w:rsidR="001E5907" w:rsidRPr="00592C02" w:rsidRDefault="001E5907" w:rsidP="001D6631">
            <w:pPr>
              <w:rPr>
                <w:sz w:val="18"/>
                <w:szCs w:val="18"/>
              </w:rPr>
            </w:pPr>
            <w:proofErr w:type="spellStart"/>
            <w:r w:rsidRPr="00592C02">
              <w:rPr>
                <w:sz w:val="18"/>
                <w:szCs w:val="18"/>
              </w:rPr>
              <w:t>listBox</w:t>
            </w:r>
            <w:proofErr w:type="spellEnd"/>
          </w:p>
        </w:tc>
        <w:tc>
          <w:tcPr>
            <w:tcW w:w="821" w:type="dxa"/>
          </w:tcPr>
          <w:p w14:paraId="02955D2A" w14:textId="77777777" w:rsidR="001E5907" w:rsidRPr="00592C02" w:rsidRDefault="001E5907" w:rsidP="001D6631">
            <w:pPr>
              <w:rPr>
                <w:sz w:val="18"/>
                <w:szCs w:val="18"/>
              </w:rPr>
            </w:pPr>
            <w:r w:rsidRPr="00592C02">
              <w:rPr>
                <w:sz w:val="18"/>
                <w:szCs w:val="18"/>
              </w:rPr>
              <w:t>select</w:t>
            </w:r>
          </w:p>
        </w:tc>
        <w:tc>
          <w:tcPr>
            <w:tcW w:w="672" w:type="dxa"/>
          </w:tcPr>
          <w:p w14:paraId="3723BF0B" w14:textId="77777777" w:rsidR="001E5907" w:rsidRPr="00592C02" w:rsidRDefault="001E5907" w:rsidP="001D6631">
            <w:pPr>
              <w:rPr>
                <w:sz w:val="18"/>
                <w:szCs w:val="18"/>
              </w:rPr>
            </w:pPr>
            <w:r w:rsidRPr="00592C02">
              <w:rPr>
                <w:sz w:val="18"/>
                <w:szCs w:val="18"/>
              </w:rPr>
              <w:t>y</w:t>
            </w:r>
          </w:p>
        </w:tc>
        <w:tc>
          <w:tcPr>
            <w:tcW w:w="560" w:type="dxa"/>
          </w:tcPr>
          <w:p w14:paraId="7164D7F8" w14:textId="77777777" w:rsidR="001E5907" w:rsidRPr="00592C02" w:rsidRDefault="001E5907" w:rsidP="001D6631">
            <w:pPr>
              <w:rPr>
                <w:sz w:val="18"/>
                <w:szCs w:val="18"/>
              </w:rPr>
            </w:pPr>
            <w:r w:rsidRPr="00592C02">
              <w:rPr>
                <w:sz w:val="18"/>
                <w:szCs w:val="18"/>
              </w:rPr>
              <w:t>M</w:t>
            </w:r>
          </w:p>
        </w:tc>
        <w:tc>
          <w:tcPr>
            <w:tcW w:w="707" w:type="dxa"/>
          </w:tcPr>
          <w:p w14:paraId="44BE472B" w14:textId="77777777" w:rsidR="001E5907" w:rsidRPr="00592C02" w:rsidRDefault="001E5907" w:rsidP="001D6631">
            <w:pPr>
              <w:rPr>
                <w:sz w:val="18"/>
                <w:szCs w:val="18"/>
              </w:rPr>
            </w:pPr>
            <w:r w:rsidRPr="00592C02">
              <w:rPr>
                <w:sz w:val="18"/>
                <w:szCs w:val="18"/>
              </w:rPr>
              <w:t>N/A</w:t>
            </w:r>
          </w:p>
        </w:tc>
        <w:tc>
          <w:tcPr>
            <w:tcW w:w="1365" w:type="dxa"/>
          </w:tcPr>
          <w:p w14:paraId="52BD230C" w14:textId="77777777" w:rsidR="001E5907" w:rsidRDefault="001E5907" w:rsidP="001D6631">
            <w:r>
              <w:t xml:space="preserve">Will not save to direct column, will use column “Action” to save the action and </w:t>
            </w:r>
            <w:proofErr w:type="spellStart"/>
            <w:r>
              <w:t>it’s</w:t>
            </w:r>
            <w:proofErr w:type="spellEnd"/>
            <w:r>
              <w:t xml:space="preserve"> related </w:t>
            </w:r>
            <w:r>
              <w:lastRenderedPageBreak/>
              <w:t>params as JSON.</w:t>
            </w:r>
          </w:p>
          <w:p w14:paraId="3CF668D0" w14:textId="77777777" w:rsidR="001E5907" w:rsidRPr="00592C02" w:rsidRDefault="001E5907" w:rsidP="001D6631"/>
        </w:tc>
        <w:tc>
          <w:tcPr>
            <w:tcW w:w="611" w:type="dxa"/>
          </w:tcPr>
          <w:p w14:paraId="541FCB27" w14:textId="77777777" w:rsidR="001E5907" w:rsidRPr="00592C02" w:rsidRDefault="001E5907" w:rsidP="001D6631">
            <w:pPr>
              <w:rPr>
                <w:sz w:val="18"/>
                <w:szCs w:val="18"/>
              </w:rPr>
            </w:pPr>
            <w:r w:rsidRPr="00592C02">
              <w:rPr>
                <w:sz w:val="18"/>
                <w:szCs w:val="18"/>
              </w:rPr>
              <w:lastRenderedPageBreak/>
              <w:t>N/A</w:t>
            </w:r>
          </w:p>
        </w:tc>
        <w:tc>
          <w:tcPr>
            <w:tcW w:w="738" w:type="dxa"/>
          </w:tcPr>
          <w:p w14:paraId="62C17DF8" w14:textId="77777777" w:rsidR="001E5907" w:rsidRPr="00592C02" w:rsidRDefault="001E5907" w:rsidP="001D6631">
            <w:pPr>
              <w:rPr>
                <w:sz w:val="18"/>
                <w:szCs w:val="18"/>
              </w:rPr>
            </w:pPr>
            <w:r w:rsidRPr="00592C02">
              <w:rPr>
                <w:sz w:val="18"/>
                <w:szCs w:val="18"/>
              </w:rPr>
              <w:t>N/A</w:t>
            </w:r>
          </w:p>
        </w:tc>
        <w:tc>
          <w:tcPr>
            <w:tcW w:w="665" w:type="dxa"/>
          </w:tcPr>
          <w:p w14:paraId="340A7507" w14:textId="77777777" w:rsidR="001E5907" w:rsidRPr="00592C02" w:rsidRDefault="001E5907" w:rsidP="001D6631">
            <w:pPr>
              <w:rPr>
                <w:sz w:val="18"/>
                <w:szCs w:val="18"/>
              </w:rPr>
            </w:pPr>
            <w:r w:rsidRPr="00592C02">
              <w:rPr>
                <w:sz w:val="18"/>
                <w:szCs w:val="18"/>
              </w:rPr>
              <w:t>N/A</w:t>
            </w:r>
          </w:p>
        </w:tc>
      </w:tr>
      <w:tr w:rsidR="003D0B7D" w:rsidRPr="00592C02" w14:paraId="62764EAD" w14:textId="77777777" w:rsidTr="003D0B7D">
        <w:trPr>
          <w:trHeight w:val="159"/>
        </w:trPr>
        <w:tc>
          <w:tcPr>
            <w:tcW w:w="835" w:type="dxa"/>
            <w:shd w:val="clear" w:color="auto" w:fill="D9D9D9" w:themeFill="background1" w:themeFillShade="D9"/>
          </w:tcPr>
          <w:p w14:paraId="5B7633B7" w14:textId="77777777" w:rsidR="001E5907" w:rsidRPr="00592C02" w:rsidRDefault="001E5907" w:rsidP="001D6631">
            <w:r w:rsidRPr="00592C02">
              <w:t>From</w:t>
            </w:r>
          </w:p>
        </w:tc>
        <w:tc>
          <w:tcPr>
            <w:tcW w:w="2072" w:type="dxa"/>
            <w:shd w:val="clear" w:color="auto" w:fill="D9D9D9" w:themeFill="background1" w:themeFillShade="D9"/>
          </w:tcPr>
          <w:p w14:paraId="60AAEA2A" w14:textId="77777777" w:rsidR="001E5907" w:rsidRPr="00592C02" w:rsidRDefault="001E5907" w:rsidP="001D6631">
            <w:r>
              <w:t xml:space="preserve">From notification </w:t>
            </w:r>
            <w:proofErr w:type="spellStart"/>
            <w:proofErr w:type="gramStart"/>
            <w:r>
              <w:t>template.Actions</w:t>
            </w:r>
            <w:proofErr w:type="spellEnd"/>
            <w:proofErr w:type="gramEnd"/>
          </w:p>
          <w:p w14:paraId="17E642AC" w14:textId="77777777" w:rsidR="001E5907" w:rsidRPr="001836A3" w:rsidRDefault="001E5907" w:rsidP="001D6631">
            <w:r w:rsidRPr="001836A3">
              <w:t>Will be shown if action type is Email</w:t>
            </w:r>
          </w:p>
        </w:tc>
        <w:tc>
          <w:tcPr>
            <w:tcW w:w="577" w:type="dxa"/>
            <w:shd w:val="clear" w:color="auto" w:fill="D9D9D9" w:themeFill="background1" w:themeFillShade="D9"/>
          </w:tcPr>
          <w:p w14:paraId="77988C29" w14:textId="77777777" w:rsidR="001E5907" w:rsidRPr="001836A3" w:rsidRDefault="001E5907" w:rsidP="001D6631">
            <w:r w:rsidRPr="001836A3">
              <w:t>Input text</w:t>
            </w:r>
          </w:p>
        </w:tc>
        <w:tc>
          <w:tcPr>
            <w:tcW w:w="821" w:type="dxa"/>
            <w:shd w:val="clear" w:color="auto" w:fill="D9D9D9" w:themeFill="background1" w:themeFillShade="D9"/>
          </w:tcPr>
          <w:p w14:paraId="3245EC45" w14:textId="77777777" w:rsidR="001E5907" w:rsidRPr="001836A3" w:rsidRDefault="001E5907" w:rsidP="001D6631">
            <w:r w:rsidRPr="001836A3">
              <w:t>String</w:t>
            </w:r>
          </w:p>
        </w:tc>
        <w:tc>
          <w:tcPr>
            <w:tcW w:w="672" w:type="dxa"/>
            <w:shd w:val="clear" w:color="auto" w:fill="D9D9D9" w:themeFill="background1" w:themeFillShade="D9"/>
          </w:tcPr>
          <w:p w14:paraId="3F85D1C8" w14:textId="77777777" w:rsidR="001E5907" w:rsidRPr="001836A3" w:rsidRDefault="001E5907" w:rsidP="001D6631">
            <w:r w:rsidRPr="001836A3">
              <w:t>Y</w:t>
            </w:r>
          </w:p>
        </w:tc>
        <w:tc>
          <w:tcPr>
            <w:tcW w:w="560" w:type="dxa"/>
            <w:shd w:val="clear" w:color="auto" w:fill="D9D9D9" w:themeFill="background1" w:themeFillShade="D9"/>
          </w:tcPr>
          <w:p w14:paraId="0BCDC0C6" w14:textId="77777777" w:rsidR="001E5907" w:rsidRPr="001836A3" w:rsidRDefault="001E5907" w:rsidP="001D6631">
            <w:r w:rsidRPr="001836A3">
              <w:t>M</w:t>
            </w:r>
          </w:p>
        </w:tc>
        <w:tc>
          <w:tcPr>
            <w:tcW w:w="707" w:type="dxa"/>
            <w:shd w:val="clear" w:color="auto" w:fill="D9D9D9" w:themeFill="background1" w:themeFillShade="D9"/>
          </w:tcPr>
          <w:p w14:paraId="6F691A9C" w14:textId="77777777" w:rsidR="001E5907" w:rsidRPr="001836A3" w:rsidRDefault="001E5907" w:rsidP="001D6631">
            <w:r w:rsidRPr="001836A3">
              <w:t>N/A</w:t>
            </w:r>
          </w:p>
        </w:tc>
        <w:tc>
          <w:tcPr>
            <w:tcW w:w="1365" w:type="dxa"/>
            <w:shd w:val="clear" w:color="auto" w:fill="D9D9D9" w:themeFill="background1" w:themeFillShade="D9"/>
          </w:tcPr>
          <w:p w14:paraId="2E2EB2BB" w14:textId="77777777" w:rsidR="001E5907" w:rsidRDefault="001E5907" w:rsidP="001D6631">
            <w:r>
              <w:t>Will add it to the Action column.</w:t>
            </w:r>
          </w:p>
        </w:tc>
        <w:tc>
          <w:tcPr>
            <w:tcW w:w="611" w:type="dxa"/>
            <w:shd w:val="clear" w:color="auto" w:fill="D9D9D9" w:themeFill="background1" w:themeFillShade="D9"/>
          </w:tcPr>
          <w:p w14:paraId="508B84AD" w14:textId="77777777" w:rsidR="001E5907" w:rsidRPr="001836A3" w:rsidRDefault="001E5907" w:rsidP="001D6631">
            <w:r w:rsidRPr="001836A3">
              <w:t>N/A</w:t>
            </w:r>
          </w:p>
        </w:tc>
        <w:tc>
          <w:tcPr>
            <w:tcW w:w="738" w:type="dxa"/>
            <w:shd w:val="clear" w:color="auto" w:fill="D9D9D9" w:themeFill="background1" w:themeFillShade="D9"/>
          </w:tcPr>
          <w:p w14:paraId="136DCB66" w14:textId="77777777" w:rsidR="001E5907" w:rsidRPr="001836A3" w:rsidRDefault="001E5907" w:rsidP="001D6631">
            <w:r w:rsidRPr="001836A3">
              <w:t>N/A</w:t>
            </w:r>
          </w:p>
        </w:tc>
        <w:tc>
          <w:tcPr>
            <w:tcW w:w="665" w:type="dxa"/>
            <w:shd w:val="clear" w:color="auto" w:fill="D9D9D9" w:themeFill="background1" w:themeFillShade="D9"/>
          </w:tcPr>
          <w:p w14:paraId="7620C6C4" w14:textId="77777777" w:rsidR="001E5907" w:rsidRPr="001836A3" w:rsidRDefault="001E5907" w:rsidP="001D6631">
            <w:r w:rsidRPr="001836A3">
              <w:t>100</w:t>
            </w:r>
          </w:p>
        </w:tc>
      </w:tr>
      <w:tr w:rsidR="003D0B7D" w:rsidRPr="00592C02" w14:paraId="5AA64076" w14:textId="77777777" w:rsidTr="003D0B7D">
        <w:trPr>
          <w:trHeight w:val="159"/>
        </w:trPr>
        <w:tc>
          <w:tcPr>
            <w:tcW w:w="835" w:type="dxa"/>
            <w:shd w:val="clear" w:color="auto" w:fill="D9D9D9" w:themeFill="background1" w:themeFillShade="D9"/>
          </w:tcPr>
          <w:p w14:paraId="6FB53E41" w14:textId="77777777" w:rsidR="001E5907" w:rsidRPr="00592C02" w:rsidRDefault="001E5907" w:rsidP="001D6631">
            <w:r w:rsidRPr="00592C02">
              <w:t>CC</w:t>
            </w:r>
          </w:p>
        </w:tc>
        <w:tc>
          <w:tcPr>
            <w:tcW w:w="2072" w:type="dxa"/>
            <w:shd w:val="clear" w:color="auto" w:fill="D9D9D9" w:themeFill="background1" w:themeFillShade="D9"/>
          </w:tcPr>
          <w:p w14:paraId="172223AD" w14:textId="77777777" w:rsidR="001E5907" w:rsidRPr="00592C02" w:rsidRDefault="001E5907" w:rsidP="001D6631">
            <w:r>
              <w:t xml:space="preserve">From notification </w:t>
            </w:r>
            <w:proofErr w:type="spellStart"/>
            <w:proofErr w:type="gramStart"/>
            <w:r>
              <w:t>template.Actions</w:t>
            </w:r>
            <w:proofErr w:type="spellEnd"/>
            <w:proofErr w:type="gramEnd"/>
          </w:p>
          <w:p w14:paraId="13BF523B" w14:textId="77777777" w:rsidR="001E5907" w:rsidRDefault="001E5907" w:rsidP="001D6631">
            <w:r w:rsidRPr="001836A3">
              <w:t>Will be shown if action type is Email.</w:t>
            </w:r>
          </w:p>
        </w:tc>
        <w:tc>
          <w:tcPr>
            <w:tcW w:w="577" w:type="dxa"/>
            <w:shd w:val="clear" w:color="auto" w:fill="D9D9D9" w:themeFill="background1" w:themeFillShade="D9"/>
          </w:tcPr>
          <w:p w14:paraId="2DC2659F" w14:textId="77777777" w:rsidR="001E5907" w:rsidRPr="001836A3" w:rsidRDefault="001E5907" w:rsidP="001D6631">
            <w:r w:rsidRPr="001836A3">
              <w:t>Input text</w:t>
            </w:r>
          </w:p>
        </w:tc>
        <w:tc>
          <w:tcPr>
            <w:tcW w:w="821" w:type="dxa"/>
            <w:shd w:val="clear" w:color="auto" w:fill="D9D9D9" w:themeFill="background1" w:themeFillShade="D9"/>
          </w:tcPr>
          <w:p w14:paraId="15C1437B" w14:textId="77777777" w:rsidR="001E5907" w:rsidRPr="001836A3" w:rsidRDefault="001E5907" w:rsidP="001D6631">
            <w:r w:rsidRPr="001836A3">
              <w:t>String comma separated</w:t>
            </w:r>
          </w:p>
        </w:tc>
        <w:tc>
          <w:tcPr>
            <w:tcW w:w="672" w:type="dxa"/>
            <w:shd w:val="clear" w:color="auto" w:fill="D9D9D9" w:themeFill="background1" w:themeFillShade="D9"/>
          </w:tcPr>
          <w:p w14:paraId="32467A6F" w14:textId="77777777" w:rsidR="001E5907" w:rsidRPr="001836A3" w:rsidRDefault="001E5907" w:rsidP="001D6631">
            <w:r w:rsidRPr="001836A3">
              <w:t>Y</w:t>
            </w:r>
          </w:p>
        </w:tc>
        <w:tc>
          <w:tcPr>
            <w:tcW w:w="560" w:type="dxa"/>
            <w:shd w:val="clear" w:color="auto" w:fill="D9D9D9" w:themeFill="background1" w:themeFillShade="D9"/>
          </w:tcPr>
          <w:p w14:paraId="54D3C95E" w14:textId="77777777" w:rsidR="001E5907" w:rsidRPr="001836A3" w:rsidRDefault="001E5907" w:rsidP="001D6631">
            <w:r w:rsidRPr="001836A3">
              <w:t>O</w:t>
            </w:r>
          </w:p>
        </w:tc>
        <w:tc>
          <w:tcPr>
            <w:tcW w:w="707" w:type="dxa"/>
            <w:shd w:val="clear" w:color="auto" w:fill="D9D9D9" w:themeFill="background1" w:themeFillShade="D9"/>
          </w:tcPr>
          <w:p w14:paraId="5BE0FB35" w14:textId="77777777" w:rsidR="001E5907" w:rsidRPr="001836A3" w:rsidRDefault="001E5907" w:rsidP="001D6631">
            <w:r w:rsidRPr="001836A3">
              <w:t>N/A</w:t>
            </w:r>
          </w:p>
        </w:tc>
        <w:tc>
          <w:tcPr>
            <w:tcW w:w="1365" w:type="dxa"/>
            <w:shd w:val="clear" w:color="auto" w:fill="D9D9D9" w:themeFill="background1" w:themeFillShade="D9"/>
          </w:tcPr>
          <w:p w14:paraId="6111F4D9" w14:textId="77777777" w:rsidR="001E5907" w:rsidRDefault="001E5907" w:rsidP="001D6631">
            <w:r>
              <w:t>Will add it to the Action column.</w:t>
            </w:r>
          </w:p>
        </w:tc>
        <w:tc>
          <w:tcPr>
            <w:tcW w:w="611" w:type="dxa"/>
            <w:shd w:val="clear" w:color="auto" w:fill="D9D9D9" w:themeFill="background1" w:themeFillShade="D9"/>
          </w:tcPr>
          <w:p w14:paraId="08EB0572" w14:textId="77777777" w:rsidR="001E5907" w:rsidRPr="001836A3" w:rsidRDefault="001E5907" w:rsidP="001D6631">
            <w:r w:rsidRPr="001836A3">
              <w:t>N/A</w:t>
            </w:r>
          </w:p>
        </w:tc>
        <w:tc>
          <w:tcPr>
            <w:tcW w:w="738" w:type="dxa"/>
            <w:shd w:val="clear" w:color="auto" w:fill="D9D9D9" w:themeFill="background1" w:themeFillShade="D9"/>
          </w:tcPr>
          <w:p w14:paraId="3B3CAD5F" w14:textId="77777777" w:rsidR="001E5907" w:rsidRPr="001836A3" w:rsidRDefault="001E5907" w:rsidP="001D6631">
            <w:r w:rsidRPr="001836A3">
              <w:t>N/A</w:t>
            </w:r>
          </w:p>
        </w:tc>
        <w:tc>
          <w:tcPr>
            <w:tcW w:w="665" w:type="dxa"/>
            <w:shd w:val="clear" w:color="auto" w:fill="D9D9D9" w:themeFill="background1" w:themeFillShade="D9"/>
          </w:tcPr>
          <w:p w14:paraId="21D3EFE1" w14:textId="77777777" w:rsidR="001E5907" w:rsidRPr="001836A3" w:rsidRDefault="001E5907" w:rsidP="001D6631">
            <w:r w:rsidRPr="001836A3">
              <w:t>100</w:t>
            </w:r>
          </w:p>
        </w:tc>
      </w:tr>
      <w:tr w:rsidR="003D0B7D" w:rsidRPr="00592C02" w14:paraId="7EC9ECE1" w14:textId="77777777" w:rsidTr="003D0B7D">
        <w:trPr>
          <w:trHeight w:val="159"/>
        </w:trPr>
        <w:tc>
          <w:tcPr>
            <w:tcW w:w="835" w:type="dxa"/>
            <w:shd w:val="clear" w:color="auto" w:fill="D9D9D9" w:themeFill="background1" w:themeFillShade="D9"/>
          </w:tcPr>
          <w:p w14:paraId="3703D1C6" w14:textId="77777777" w:rsidR="001E5907" w:rsidRPr="00592C02" w:rsidRDefault="001E5907" w:rsidP="001D6631">
            <w:r>
              <w:t>Email Subject</w:t>
            </w:r>
          </w:p>
        </w:tc>
        <w:tc>
          <w:tcPr>
            <w:tcW w:w="2072" w:type="dxa"/>
            <w:shd w:val="clear" w:color="auto" w:fill="D9D9D9" w:themeFill="background1" w:themeFillShade="D9"/>
          </w:tcPr>
          <w:p w14:paraId="289369C7" w14:textId="77777777" w:rsidR="001E5907" w:rsidRPr="00592C02" w:rsidRDefault="001E5907" w:rsidP="001D6631">
            <w:r>
              <w:t xml:space="preserve">From notification </w:t>
            </w:r>
            <w:proofErr w:type="spellStart"/>
            <w:proofErr w:type="gramStart"/>
            <w:r>
              <w:t>template.Actions</w:t>
            </w:r>
            <w:proofErr w:type="spellEnd"/>
            <w:proofErr w:type="gramEnd"/>
          </w:p>
          <w:p w14:paraId="3A4DD0C2" w14:textId="77777777" w:rsidR="001E5907" w:rsidRPr="00592C02" w:rsidRDefault="001E5907" w:rsidP="001D6631"/>
          <w:p w14:paraId="564E77AB" w14:textId="77777777" w:rsidR="001E5907" w:rsidRDefault="001E5907" w:rsidP="001D6631">
            <w:r w:rsidRPr="001836A3">
              <w:t>Will be shown if action type is Email</w:t>
            </w:r>
          </w:p>
        </w:tc>
        <w:tc>
          <w:tcPr>
            <w:tcW w:w="577" w:type="dxa"/>
            <w:shd w:val="clear" w:color="auto" w:fill="D9D9D9" w:themeFill="background1" w:themeFillShade="D9"/>
          </w:tcPr>
          <w:p w14:paraId="1B51C91E" w14:textId="77777777" w:rsidR="001E5907" w:rsidRPr="001836A3" w:rsidRDefault="001E5907" w:rsidP="001D6631">
            <w:r w:rsidRPr="001836A3">
              <w:t>Input text</w:t>
            </w:r>
          </w:p>
        </w:tc>
        <w:tc>
          <w:tcPr>
            <w:tcW w:w="821" w:type="dxa"/>
            <w:shd w:val="clear" w:color="auto" w:fill="D9D9D9" w:themeFill="background1" w:themeFillShade="D9"/>
          </w:tcPr>
          <w:p w14:paraId="2B9D5040" w14:textId="77777777" w:rsidR="001E5907" w:rsidRPr="001836A3" w:rsidRDefault="001E5907" w:rsidP="001D6631">
            <w:r w:rsidRPr="001836A3">
              <w:t>String</w:t>
            </w:r>
          </w:p>
        </w:tc>
        <w:tc>
          <w:tcPr>
            <w:tcW w:w="672" w:type="dxa"/>
            <w:shd w:val="clear" w:color="auto" w:fill="D9D9D9" w:themeFill="background1" w:themeFillShade="D9"/>
          </w:tcPr>
          <w:p w14:paraId="4D1C849C" w14:textId="77777777" w:rsidR="001E5907" w:rsidRPr="001836A3" w:rsidRDefault="001E5907" w:rsidP="001D6631">
            <w:r w:rsidRPr="001836A3">
              <w:t>Y</w:t>
            </w:r>
          </w:p>
        </w:tc>
        <w:tc>
          <w:tcPr>
            <w:tcW w:w="560" w:type="dxa"/>
            <w:shd w:val="clear" w:color="auto" w:fill="D9D9D9" w:themeFill="background1" w:themeFillShade="D9"/>
          </w:tcPr>
          <w:p w14:paraId="5A183AF3" w14:textId="77777777" w:rsidR="001E5907" w:rsidRPr="001836A3" w:rsidRDefault="001E5907" w:rsidP="001D6631">
            <w:r w:rsidRPr="001836A3">
              <w:t>M</w:t>
            </w:r>
          </w:p>
        </w:tc>
        <w:tc>
          <w:tcPr>
            <w:tcW w:w="707" w:type="dxa"/>
            <w:shd w:val="clear" w:color="auto" w:fill="D9D9D9" w:themeFill="background1" w:themeFillShade="D9"/>
          </w:tcPr>
          <w:p w14:paraId="6E9A53CB" w14:textId="77777777" w:rsidR="001E5907" w:rsidRPr="001836A3" w:rsidRDefault="001E5907" w:rsidP="001D6631">
            <w:r w:rsidRPr="001836A3">
              <w:t>N/A</w:t>
            </w:r>
          </w:p>
        </w:tc>
        <w:tc>
          <w:tcPr>
            <w:tcW w:w="1365" w:type="dxa"/>
            <w:shd w:val="clear" w:color="auto" w:fill="D9D9D9" w:themeFill="background1" w:themeFillShade="D9"/>
          </w:tcPr>
          <w:p w14:paraId="318D7295" w14:textId="77777777" w:rsidR="001E5907" w:rsidRDefault="001E5907" w:rsidP="001D6631">
            <w:r>
              <w:t>Will add it to the Action column.</w:t>
            </w:r>
          </w:p>
        </w:tc>
        <w:tc>
          <w:tcPr>
            <w:tcW w:w="611" w:type="dxa"/>
            <w:shd w:val="clear" w:color="auto" w:fill="D9D9D9" w:themeFill="background1" w:themeFillShade="D9"/>
          </w:tcPr>
          <w:p w14:paraId="1A717DE5" w14:textId="77777777" w:rsidR="001E5907" w:rsidRPr="001836A3" w:rsidRDefault="001E5907" w:rsidP="001D6631">
            <w:r w:rsidRPr="001836A3">
              <w:t>N/A</w:t>
            </w:r>
          </w:p>
        </w:tc>
        <w:tc>
          <w:tcPr>
            <w:tcW w:w="738" w:type="dxa"/>
            <w:shd w:val="clear" w:color="auto" w:fill="D9D9D9" w:themeFill="background1" w:themeFillShade="D9"/>
          </w:tcPr>
          <w:p w14:paraId="0EF783C6" w14:textId="77777777" w:rsidR="001E5907" w:rsidRPr="001836A3" w:rsidRDefault="001E5907" w:rsidP="001D6631">
            <w:r w:rsidRPr="001836A3">
              <w:t>N/A</w:t>
            </w:r>
          </w:p>
        </w:tc>
        <w:tc>
          <w:tcPr>
            <w:tcW w:w="665" w:type="dxa"/>
            <w:shd w:val="clear" w:color="auto" w:fill="D9D9D9" w:themeFill="background1" w:themeFillShade="D9"/>
          </w:tcPr>
          <w:p w14:paraId="488704A4" w14:textId="77777777" w:rsidR="001E5907" w:rsidRPr="001836A3" w:rsidRDefault="001E5907" w:rsidP="001D6631">
            <w:r w:rsidRPr="001836A3">
              <w:t>100</w:t>
            </w:r>
          </w:p>
        </w:tc>
      </w:tr>
      <w:tr w:rsidR="003D0B7D" w:rsidRPr="00592C02" w14:paraId="4A58C42D" w14:textId="77777777" w:rsidTr="003D0B7D">
        <w:trPr>
          <w:trHeight w:val="159"/>
        </w:trPr>
        <w:tc>
          <w:tcPr>
            <w:tcW w:w="835" w:type="dxa"/>
            <w:shd w:val="clear" w:color="auto" w:fill="D9D9D9" w:themeFill="background1" w:themeFillShade="D9"/>
          </w:tcPr>
          <w:p w14:paraId="239163C2" w14:textId="77777777" w:rsidR="001E5907" w:rsidRDefault="001E5907" w:rsidP="001D6631">
            <w:r w:rsidRPr="00592C02">
              <w:t xml:space="preserve">Email </w:t>
            </w:r>
            <w:r>
              <w:t>Body</w:t>
            </w:r>
          </w:p>
        </w:tc>
        <w:tc>
          <w:tcPr>
            <w:tcW w:w="2072" w:type="dxa"/>
            <w:shd w:val="clear" w:color="auto" w:fill="D9D9D9" w:themeFill="background1" w:themeFillShade="D9"/>
          </w:tcPr>
          <w:p w14:paraId="1BACD23C" w14:textId="77777777" w:rsidR="001E5907" w:rsidRPr="00592C02" w:rsidRDefault="001E5907" w:rsidP="001D6631">
            <w:r>
              <w:t xml:space="preserve">From notification </w:t>
            </w:r>
            <w:proofErr w:type="spellStart"/>
            <w:proofErr w:type="gramStart"/>
            <w:r>
              <w:t>template.Actions</w:t>
            </w:r>
            <w:proofErr w:type="spellEnd"/>
            <w:proofErr w:type="gramEnd"/>
          </w:p>
          <w:p w14:paraId="500A0995" w14:textId="77777777" w:rsidR="001E5907" w:rsidRPr="00592C02" w:rsidRDefault="001E5907" w:rsidP="001D6631"/>
          <w:p w14:paraId="2C1E8567" w14:textId="77777777" w:rsidR="001E5907" w:rsidRDefault="001E5907" w:rsidP="001D6631">
            <w:r w:rsidRPr="001836A3">
              <w:t>Will be shown if action type is Email</w:t>
            </w:r>
          </w:p>
        </w:tc>
        <w:tc>
          <w:tcPr>
            <w:tcW w:w="577" w:type="dxa"/>
            <w:shd w:val="clear" w:color="auto" w:fill="D9D9D9" w:themeFill="background1" w:themeFillShade="D9"/>
          </w:tcPr>
          <w:p w14:paraId="29F085F4" w14:textId="77777777" w:rsidR="001E5907" w:rsidRPr="001836A3" w:rsidRDefault="001E5907" w:rsidP="001D6631">
            <w:r w:rsidRPr="001836A3">
              <w:t>Rich Text Area</w:t>
            </w:r>
          </w:p>
        </w:tc>
        <w:tc>
          <w:tcPr>
            <w:tcW w:w="821" w:type="dxa"/>
            <w:shd w:val="clear" w:color="auto" w:fill="D9D9D9" w:themeFill="background1" w:themeFillShade="D9"/>
          </w:tcPr>
          <w:p w14:paraId="0B4FAAB3" w14:textId="77777777" w:rsidR="001E5907" w:rsidRPr="001836A3" w:rsidRDefault="001E5907" w:rsidP="001D6631">
            <w:r w:rsidRPr="001836A3">
              <w:t>String</w:t>
            </w:r>
          </w:p>
        </w:tc>
        <w:tc>
          <w:tcPr>
            <w:tcW w:w="672" w:type="dxa"/>
            <w:shd w:val="clear" w:color="auto" w:fill="D9D9D9" w:themeFill="background1" w:themeFillShade="D9"/>
          </w:tcPr>
          <w:p w14:paraId="0A544C54" w14:textId="77777777" w:rsidR="001E5907" w:rsidRPr="001836A3" w:rsidRDefault="001E5907" w:rsidP="001D6631">
            <w:r w:rsidRPr="001836A3">
              <w:t>Y</w:t>
            </w:r>
          </w:p>
          <w:p w14:paraId="5F00E7F0" w14:textId="77777777" w:rsidR="001E5907" w:rsidRPr="001836A3" w:rsidRDefault="001E5907" w:rsidP="001D6631"/>
          <w:p w14:paraId="40CECF95" w14:textId="77777777" w:rsidR="001E5907" w:rsidRPr="001836A3" w:rsidRDefault="001E5907" w:rsidP="001D6631"/>
          <w:p w14:paraId="58FE6876" w14:textId="77777777" w:rsidR="001E5907" w:rsidRPr="001836A3" w:rsidRDefault="001E5907" w:rsidP="001D6631"/>
        </w:tc>
        <w:tc>
          <w:tcPr>
            <w:tcW w:w="560" w:type="dxa"/>
            <w:shd w:val="clear" w:color="auto" w:fill="D9D9D9" w:themeFill="background1" w:themeFillShade="D9"/>
          </w:tcPr>
          <w:p w14:paraId="32FA4ED6" w14:textId="77777777" w:rsidR="001E5907" w:rsidRPr="001836A3" w:rsidRDefault="001E5907" w:rsidP="001D6631">
            <w:r w:rsidRPr="001836A3">
              <w:t>M</w:t>
            </w:r>
          </w:p>
        </w:tc>
        <w:tc>
          <w:tcPr>
            <w:tcW w:w="707" w:type="dxa"/>
            <w:shd w:val="clear" w:color="auto" w:fill="D9D9D9" w:themeFill="background1" w:themeFillShade="D9"/>
          </w:tcPr>
          <w:p w14:paraId="47AF24A9" w14:textId="77777777" w:rsidR="001E5907" w:rsidRPr="001836A3" w:rsidRDefault="001E5907" w:rsidP="001D6631">
            <w:r w:rsidRPr="001836A3">
              <w:t>N/A</w:t>
            </w:r>
          </w:p>
        </w:tc>
        <w:tc>
          <w:tcPr>
            <w:tcW w:w="1365" w:type="dxa"/>
            <w:shd w:val="clear" w:color="auto" w:fill="D9D9D9" w:themeFill="background1" w:themeFillShade="D9"/>
          </w:tcPr>
          <w:p w14:paraId="251E34B9" w14:textId="77777777" w:rsidR="001E5907" w:rsidRDefault="001E5907" w:rsidP="001D6631">
            <w:r>
              <w:t>Will add it to the Action column.</w:t>
            </w:r>
          </w:p>
          <w:p w14:paraId="12D96212" w14:textId="77777777" w:rsidR="001E5907" w:rsidRDefault="001E5907" w:rsidP="001D6631"/>
        </w:tc>
        <w:tc>
          <w:tcPr>
            <w:tcW w:w="611" w:type="dxa"/>
            <w:shd w:val="clear" w:color="auto" w:fill="D9D9D9" w:themeFill="background1" w:themeFillShade="D9"/>
          </w:tcPr>
          <w:p w14:paraId="3893FD3E" w14:textId="77777777" w:rsidR="001E5907" w:rsidRPr="001836A3" w:rsidRDefault="001E5907" w:rsidP="001D6631">
            <w:r w:rsidRPr="001836A3">
              <w:t>N/A</w:t>
            </w:r>
          </w:p>
        </w:tc>
        <w:tc>
          <w:tcPr>
            <w:tcW w:w="738" w:type="dxa"/>
            <w:shd w:val="clear" w:color="auto" w:fill="D9D9D9" w:themeFill="background1" w:themeFillShade="D9"/>
          </w:tcPr>
          <w:p w14:paraId="20670FEA" w14:textId="77777777" w:rsidR="001E5907" w:rsidRPr="001836A3" w:rsidRDefault="001E5907" w:rsidP="001D6631">
            <w:r w:rsidRPr="001836A3">
              <w:t>N/A</w:t>
            </w:r>
          </w:p>
        </w:tc>
        <w:tc>
          <w:tcPr>
            <w:tcW w:w="665" w:type="dxa"/>
            <w:shd w:val="clear" w:color="auto" w:fill="D9D9D9" w:themeFill="background1" w:themeFillShade="D9"/>
          </w:tcPr>
          <w:p w14:paraId="2CDA3610" w14:textId="77777777" w:rsidR="001E5907" w:rsidRPr="001836A3" w:rsidRDefault="001E5907" w:rsidP="001D6631">
            <w:r w:rsidRPr="001836A3">
              <w:t>2000</w:t>
            </w:r>
          </w:p>
        </w:tc>
      </w:tr>
      <w:tr w:rsidR="003D0B7D" w:rsidRPr="00592C02" w14:paraId="5C4F643C" w14:textId="77777777" w:rsidTr="003D0B7D">
        <w:trPr>
          <w:trHeight w:val="159"/>
        </w:trPr>
        <w:tc>
          <w:tcPr>
            <w:tcW w:w="835" w:type="dxa"/>
            <w:shd w:val="clear" w:color="auto" w:fill="FBD4B4" w:themeFill="accent6" w:themeFillTint="66"/>
          </w:tcPr>
          <w:p w14:paraId="4A6ACD4F" w14:textId="77777777" w:rsidR="001E5907" w:rsidRPr="00592C02" w:rsidRDefault="001E5907" w:rsidP="001D6631">
            <w:r w:rsidRPr="00592C02">
              <w:t>Sender</w:t>
            </w:r>
          </w:p>
        </w:tc>
        <w:tc>
          <w:tcPr>
            <w:tcW w:w="2072" w:type="dxa"/>
            <w:shd w:val="clear" w:color="auto" w:fill="FBD4B4" w:themeFill="accent6" w:themeFillTint="66"/>
          </w:tcPr>
          <w:p w14:paraId="7E533D2A" w14:textId="77777777" w:rsidR="001E5907" w:rsidRPr="00592C02" w:rsidRDefault="001E5907" w:rsidP="001D6631">
            <w:r>
              <w:t xml:space="preserve">From notification </w:t>
            </w:r>
            <w:proofErr w:type="spellStart"/>
            <w:proofErr w:type="gramStart"/>
            <w:r>
              <w:t>template.Actions</w:t>
            </w:r>
            <w:proofErr w:type="spellEnd"/>
            <w:proofErr w:type="gramEnd"/>
          </w:p>
          <w:p w14:paraId="5A5E82EC" w14:textId="77777777" w:rsidR="001E5907" w:rsidRDefault="001E5907" w:rsidP="001D6631">
            <w:r w:rsidRPr="00592C02">
              <w:rPr>
                <w:color w:val="E36C0A" w:themeColor="accent6" w:themeShade="BF"/>
                <w:sz w:val="18"/>
                <w:szCs w:val="18"/>
              </w:rPr>
              <w:t>Will be shown if action type is SMS</w:t>
            </w:r>
          </w:p>
        </w:tc>
        <w:tc>
          <w:tcPr>
            <w:tcW w:w="577" w:type="dxa"/>
            <w:shd w:val="clear" w:color="auto" w:fill="FBD4B4" w:themeFill="accent6" w:themeFillTint="66"/>
          </w:tcPr>
          <w:p w14:paraId="76D16B93" w14:textId="77777777" w:rsidR="001E5907" w:rsidRPr="00592C02" w:rsidRDefault="001E5907" w:rsidP="001D6631">
            <w:pPr>
              <w:rPr>
                <w:sz w:val="18"/>
                <w:szCs w:val="18"/>
              </w:rPr>
            </w:pPr>
            <w:r w:rsidRPr="00592C02">
              <w:rPr>
                <w:sz w:val="18"/>
                <w:szCs w:val="18"/>
              </w:rPr>
              <w:t>Input text</w:t>
            </w:r>
          </w:p>
        </w:tc>
        <w:tc>
          <w:tcPr>
            <w:tcW w:w="821" w:type="dxa"/>
            <w:shd w:val="clear" w:color="auto" w:fill="FBD4B4" w:themeFill="accent6" w:themeFillTint="66"/>
          </w:tcPr>
          <w:p w14:paraId="5B18F06B" w14:textId="77777777" w:rsidR="001E5907" w:rsidRPr="00592C02" w:rsidRDefault="001E5907" w:rsidP="001D6631">
            <w:pPr>
              <w:rPr>
                <w:sz w:val="18"/>
                <w:szCs w:val="18"/>
              </w:rPr>
            </w:pPr>
            <w:r w:rsidRPr="00592C02">
              <w:rPr>
                <w:sz w:val="18"/>
                <w:szCs w:val="18"/>
              </w:rPr>
              <w:t>String</w:t>
            </w:r>
          </w:p>
        </w:tc>
        <w:tc>
          <w:tcPr>
            <w:tcW w:w="672" w:type="dxa"/>
            <w:shd w:val="clear" w:color="auto" w:fill="FBD4B4" w:themeFill="accent6" w:themeFillTint="66"/>
          </w:tcPr>
          <w:p w14:paraId="66CC2930" w14:textId="77777777" w:rsidR="001E5907" w:rsidRPr="00592C02" w:rsidRDefault="001E5907" w:rsidP="001D6631">
            <w:pPr>
              <w:rPr>
                <w:sz w:val="18"/>
                <w:szCs w:val="18"/>
              </w:rPr>
            </w:pPr>
            <w:r w:rsidRPr="00592C02">
              <w:rPr>
                <w:sz w:val="18"/>
                <w:szCs w:val="18"/>
              </w:rPr>
              <w:t>Y</w:t>
            </w:r>
          </w:p>
        </w:tc>
        <w:tc>
          <w:tcPr>
            <w:tcW w:w="560" w:type="dxa"/>
            <w:shd w:val="clear" w:color="auto" w:fill="FBD4B4" w:themeFill="accent6" w:themeFillTint="66"/>
          </w:tcPr>
          <w:p w14:paraId="4154FAFE" w14:textId="77777777" w:rsidR="001E5907" w:rsidRPr="00592C02" w:rsidRDefault="001E5907" w:rsidP="001D6631">
            <w:pPr>
              <w:rPr>
                <w:sz w:val="18"/>
                <w:szCs w:val="18"/>
              </w:rPr>
            </w:pPr>
            <w:r w:rsidRPr="00592C02">
              <w:rPr>
                <w:sz w:val="18"/>
                <w:szCs w:val="18"/>
              </w:rPr>
              <w:t>M</w:t>
            </w:r>
          </w:p>
        </w:tc>
        <w:tc>
          <w:tcPr>
            <w:tcW w:w="707" w:type="dxa"/>
            <w:shd w:val="clear" w:color="auto" w:fill="FBD4B4" w:themeFill="accent6" w:themeFillTint="66"/>
          </w:tcPr>
          <w:p w14:paraId="742DB2F8" w14:textId="77777777" w:rsidR="001E5907" w:rsidRPr="00592C02" w:rsidRDefault="001E5907" w:rsidP="001D6631">
            <w:pPr>
              <w:rPr>
                <w:sz w:val="18"/>
                <w:szCs w:val="18"/>
              </w:rPr>
            </w:pPr>
            <w:r w:rsidRPr="00592C02">
              <w:rPr>
                <w:sz w:val="18"/>
                <w:szCs w:val="18"/>
              </w:rPr>
              <w:t>N/A</w:t>
            </w:r>
          </w:p>
        </w:tc>
        <w:tc>
          <w:tcPr>
            <w:tcW w:w="1365" w:type="dxa"/>
            <w:shd w:val="clear" w:color="auto" w:fill="FBD4B4" w:themeFill="accent6" w:themeFillTint="66"/>
          </w:tcPr>
          <w:p w14:paraId="1837C5FD" w14:textId="77777777" w:rsidR="001E5907" w:rsidRDefault="001E5907" w:rsidP="001D6631">
            <w:r>
              <w:t>Will add it to the Action column.</w:t>
            </w:r>
          </w:p>
          <w:p w14:paraId="2EB331FC" w14:textId="77777777" w:rsidR="001E5907" w:rsidRDefault="001E5907" w:rsidP="001D6631"/>
        </w:tc>
        <w:tc>
          <w:tcPr>
            <w:tcW w:w="611" w:type="dxa"/>
            <w:shd w:val="clear" w:color="auto" w:fill="FBD4B4" w:themeFill="accent6" w:themeFillTint="66"/>
          </w:tcPr>
          <w:p w14:paraId="2B91576E" w14:textId="77777777" w:rsidR="001E5907" w:rsidRPr="00592C02" w:rsidRDefault="001E5907" w:rsidP="001D6631">
            <w:pPr>
              <w:rPr>
                <w:sz w:val="18"/>
                <w:szCs w:val="18"/>
              </w:rPr>
            </w:pPr>
            <w:r w:rsidRPr="00592C02">
              <w:rPr>
                <w:sz w:val="18"/>
                <w:szCs w:val="18"/>
              </w:rPr>
              <w:t>N/A</w:t>
            </w:r>
          </w:p>
        </w:tc>
        <w:tc>
          <w:tcPr>
            <w:tcW w:w="738" w:type="dxa"/>
            <w:shd w:val="clear" w:color="auto" w:fill="FBD4B4" w:themeFill="accent6" w:themeFillTint="66"/>
          </w:tcPr>
          <w:p w14:paraId="01D3EA5C" w14:textId="77777777" w:rsidR="001E5907" w:rsidRPr="00592C02" w:rsidRDefault="001E5907" w:rsidP="001D6631">
            <w:pPr>
              <w:rPr>
                <w:sz w:val="18"/>
                <w:szCs w:val="18"/>
              </w:rPr>
            </w:pPr>
            <w:r w:rsidRPr="00592C02">
              <w:rPr>
                <w:sz w:val="18"/>
                <w:szCs w:val="18"/>
              </w:rPr>
              <w:t>N/A</w:t>
            </w:r>
          </w:p>
        </w:tc>
        <w:tc>
          <w:tcPr>
            <w:tcW w:w="665" w:type="dxa"/>
            <w:shd w:val="clear" w:color="auto" w:fill="FBD4B4" w:themeFill="accent6" w:themeFillTint="66"/>
          </w:tcPr>
          <w:p w14:paraId="39D28544" w14:textId="77777777" w:rsidR="001E5907" w:rsidRPr="00592C02" w:rsidRDefault="001E5907" w:rsidP="001D6631">
            <w:pPr>
              <w:rPr>
                <w:sz w:val="18"/>
                <w:szCs w:val="18"/>
              </w:rPr>
            </w:pPr>
            <w:r w:rsidRPr="00592C02">
              <w:rPr>
                <w:sz w:val="18"/>
                <w:szCs w:val="18"/>
              </w:rPr>
              <w:t>50</w:t>
            </w:r>
          </w:p>
        </w:tc>
      </w:tr>
      <w:tr w:rsidR="003D0B7D" w:rsidRPr="00592C02" w14:paraId="646DE206" w14:textId="77777777" w:rsidTr="003D0B7D">
        <w:trPr>
          <w:trHeight w:val="159"/>
        </w:trPr>
        <w:tc>
          <w:tcPr>
            <w:tcW w:w="835" w:type="dxa"/>
            <w:shd w:val="clear" w:color="auto" w:fill="FBD4B4" w:themeFill="accent6" w:themeFillTint="66"/>
          </w:tcPr>
          <w:p w14:paraId="6CC53D2B" w14:textId="77777777" w:rsidR="001E5907" w:rsidRPr="00592C02" w:rsidRDefault="001E5907" w:rsidP="001D6631">
            <w:r w:rsidRPr="00592C02">
              <w:t>SMS Type</w:t>
            </w:r>
          </w:p>
        </w:tc>
        <w:tc>
          <w:tcPr>
            <w:tcW w:w="2072" w:type="dxa"/>
            <w:shd w:val="clear" w:color="auto" w:fill="FBD4B4" w:themeFill="accent6" w:themeFillTint="66"/>
          </w:tcPr>
          <w:p w14:paraId="65C87F9F" w14:textId="77777777" w:rsidR="001E5907" w:rsidRPr="00592C02" w:rsidRDefault="001E5907" w:rsidP="001D6631">
            <w:r>
              <w:t xml:space="preserve">From notification </w:t>
            </w:r>
            <w:proofErr w:type="spellStart"/>
            <w:proofErr w:type="gramStart"/>
            <w:r>
              <w:t>template.Actions</w:t>
            </w:r>
            <w:proofErr w:type="spellEnd"/>
            <w:proofErr w:type="gramEnd"/>
          </w:p>
          <w:p w14:paraId="57D4F145" w14:textId="77777777" w:rsidR="001E5907" w:rsidRPr="00592C02" w:rsidRDefault="001E5907" w:rsidP="001D6631">
            <w:proofErr w:type="gramStart"/>
            <w:r w:rsidRPr="00592C02">
              <w:t>1:Normal</w:t>
            </w:r>
            <w:proofErr w:type="gramEnd"/>
            <w:r w:rsidRPr="00592C02">
              <w:t xml:space="preserve"> , 2:Flash</w:t>
            </w:r>
          </w:p>
          <w:p w14:paraId="1F38BD3C" w14:textId="77777777" w:rsidR="001E5907" w:rsidRDefault="001E5907" w:rsidP="001D6631">
            <w:r w:rsidRPr="00592C02">
              <w:rPr>
                <w:color w:val="E36C0A" w:themeColor="accent6" w:themeShade="BF"/>
                <w:sz w:val="18"/>
                <w:szCs w:val="18"/>
              </w:rPr>
              <w:t>Will be shown if action type is SMS</w:t>
            </w:r>
          </w:p>
        </w:tc>
        <w:tc>
          <w:tcPr>
            <w:tcW w:w="577" w:type="dxa"/>
            <w:shd w:val="clear" w:color="auto" w:fill="FBD4B4" w:themeFill="accent6" w:themeFillTint="66"/>
          </w:tcPr>
          <w:p w14:paraId="5EC0601E" w14:textId="77777777" w:rsidR="001E5907" w:rsidRPr="00592C02" w:rsidRDefault="001E5907" w:rsidP="001D6631">
            <w:pPr>
              <w:rPr>
                <w:sz w:val="18"/>
                <w:szCs w:val="18"/>
              </w:rPr>
            </w:pPr>
            <w:proofErr w:type="spellStart"/>
            <w:r w:rsidRPr="00592C02">
              <w:rPr>
                <w:sz w:val="18"/>
                <w:szCs w:val="18"/>
              </w:rPr>
              <w:t>radion</w:t>
            </w:r>
            <w:proofErr w:type="spellEnd"/>
          </w:p>
        </w:tc>
        <w:tc>
          <w:tcPr>
            <w:tcW w:w="821" w:type="dxa"/>
            <w:shd w:val="clear" w:color="auto" w:fill="FBD4B4" w:themeFill="accent6" w:themeFillTint="66"/>
          </w:tcPr>
          <w:p w14:paraId="15343704" w14:textId="77777777" w:rsidR="001E5907" w:rsidRPr="00592C02" w:rsidRDefault="001E5907" w:rsidP="001D6631">
            <w:pPr>
              <w:rPr>
                <w:sz w:val="18"/>
                <w:szCs w:val="18"/>
              </w:rPr>
            </w:pPr>
            <w:r w:rsidRPr="00592C02">
              <w:rPr>
                <w:sz w:val="18"/>
                <w:szCs w:val="18"/>
              </w:rPr>
              <w:t>select</w:t>
            </w:r>
          </w:p>
        </w:tc>
        <w:tc>
          <w:tcPr>
            <w:tcW w:w="672" w:type="dxa"/>
            <w:shd w:val="clear" w:color="auto" w:fill="FBD4B4" w:themeFill="accent6" w:themeFillTint="66"/>
          </w:tcPr>
          <w:p w14:paraId="0F2F5F4F" w14:textId="77777777" w:rsidR="001E5907" w:rsidRPr="00592C02" w:rsidRDefault="001E5907" w:rsidP="001D6631">
            <w:pPr>
              <w:rPr>
                <w:sz w:val="18"/>
                <w:szCs w:val="18"/>
              </w:rPr>
            </w:pPr>
            <w:r w:rsidRPr="00592C02">
              <w:rPr>
                <w:sz w:val="18"/>
                <w:szCs w:val="18"/>
              </w:rPr>
              <w:t>Y</w:t>
            </w:r>
          </w:p>
        </w:tc>
        <w:tc>
          <w:tcPr>
            <w:tcW w:w="560" w:type="dxa"/>
            <w:shd w:val="clear" w:color="auto" w:fill="FBD4B4" w:themeFill="accent6" w:themeFillTint="66"/>
          </w:tcPr>
          <w:p w14:paraId="27681EC9" w14:textId="77777777" w:rsidR="001E5907" w:rsidRPr="00592C02" w:rsidRDefault="001E5907" w:rsidP="001D6631">
            <w:pPr>
              <w:rPr>
                <w:sz w:val="18"/>
                <w:szCs w:val="18"/>
              </w:rPr>
            </w:pPr>
            <w:r w:rsidRPr="00592C02">
              <w:rPr>
                <w:sz w:val="18"/>
                <w:szCs w:val="18"/>
              </w:rPr>
              <w:t>M</w:t>
            </w:r>
          </w:p>
        </w:tc>
        <w:tc>
          <w:tcPr>
            <w:tcW w:w="707" w:type="dxa"/>
            <w:shd w:val="clear" w:color="auto" w:fill="FBD4B4" w:themeFill="accent6" w:themeFillTint="66"/>
          </w:tcPr>
          <w:p w14:paraId="6071CAA0" w14:textId="77777777" w:rsidR="001E5907" w:rsidRPr="00592C02" w:rsidRDefault="001E5907" w:rsidP="001D6631">
            <w:pPr>
              <w:rPr>
                <w:sz w:val="18"/>
                <w:szCs w:val="18"/>
              </w:rPr>
            </w:pPr>
            <w:r w:rsidRPr="00592C02">
              <w:rPr>
                <w:sz w:val="18"/>
                <w:szCs w:val="18"/>
              </w:rPr>
              <w:t>N/A</w:t>
            </w:r>
          </w:p>
        </w:tc>
        <w:tc>
          <w:tcPr>
            <w:tcW w:w="1365" w:type="dxa"/>
            <w:shd w:val="clear" w:color="auto" w:fill="FBD4B4" w:themeFill="accent6" w:themeFillTint="66"/>
          </w:tcPr>
          <w:p w14:paraId="08775284" w14:textId="77777777" w:rsidR="001E5907" w:rsidRDefault="001E5907" w:rsidP="001D6631">
            <w:r>
              <w:t>Will add it to the Action column.</w:t>
            </w:r>
          </w:p>
          <w:p w14:paraId="64A54521" w14:textId="77777777" w:rsidR="001E5907" w:rsidRDefault="001E5907" w:rsidP="001D6631"/>
        </w:tc>
        <w:tc>
          <w:tcPr>
            <w:tcW w:w="611" w:type="dxa"/>
            <w:shd w:val="clear" w:color="auto" w:fill="FBD4B4" w:themeFill="accent6" w:themeFillTint="66"/>
          </w:tcPr>
          <w:p w14:paraId="3359DF27" w14:textId="77777777" w:rsidR="001E5907" w:rsidRPr="00592C02" w:rsidRDefault="001E5907" w:rsidP="001D6631">
            <w:pPr>
              <w:rPr>
                <w:sz w:val="18"/>
                <w:szCs w:val="18"/>
              </w:rPr>
            </w:pPr>
            <w:r w:rsidRPr="00592C02">
              <w:rPr>
                <w:sz w:val="18"/>
                <w:szCs w:val="18"/>
              </w:rPr>
              <w:t>N/A</w:t>
            </w:r>
          </w:p>
        </w:tc>
        <w:tc>
          <w:tcPr>
            <w:tcW w:w="738" w:type="dxa"/>
            <w:shd w:val="clear" w:color="auto" w:fill="FBD4B4" w:themeFill="accent6" w:themeFillTint="66"/>
          </w:tcPr>
          <w:p w14:paraId="19D29EAE" w14:textId="77777777" w:rsidR="001E5907" w:rsidRPr="00592C02" w:rsidRDefault="001E5907" w:rsidP="001D6631">
            <w:pPr>
              <w:rPr>
                <w:sz w:val="18"/>
                <w:szCs w:val="18"/>
              </w:rPr>
            </w:pPr>
            <w:r w:rsidRPr="00592C02">
              <w:rPr>
                <w:sz w:val="18"/>
                <w:szCs w:val="18"/>
              </w:rPr>
              <w:t>N/A</w:t>
            </w:r>
          </w:p>
        </w:tc>
        <w:tc>
          <w:tcPr>
            <w:tcW w:w="665" w:type="dxa"/>
            <w:shd w:val="clear" w:color="auto" w:fill="FBD4B4" w:themeFill="accent6" w:themeFillTint="66"/>
          </w:tcPr>
          <w:p w14:paraId="401E45F0" w14:textId="77777777" w:rsidR="001E5907" w:rsidRPr="00592C02" w:rsidRDefault="001E5907" w:rsidP="001D6631">
            <w:pPr>
              <w:rPr>
                <w:sz w:val="18"/>
                <w:szCs w:val="18"/>
              </w:rPr>
            </w:pPr>
            <w:r w:rsidRPr="00592C02">
              <w:rPr>
                <w:sz w:val="18"/>
                <w:szCs w:val="18"/>
              </w:rPr>
              <w:t>N/A</w:t>
            </w:r>
          </w:p>
        </w:tc>
      </w:tr>
      <w:tr w:rsidR="003D0B7D" w:rsidRPr="00592C02" w14:paraId="3B81D144" w14:textId="77777777" w:rsidTr="003D0B7D">
        <w:trPr>
          <w:trHeight w:val="159"/>
        </w:trPr>
        <w:tc>
          <w:tcPr>
            <w:tcW w:w="835" w:type="dxa"/>
            <w:shd w:val="clear" w:color="auto" w:fill="FBD4B4" w:themeFill="accent6" w:themeFillTint="66"/>
          </w:tcPr>
          <w:p w14:paraId="6684F836" w14:textId="77777777" w:rsidR="001E5907" w:rsidRPr="00592C02" w:rsidRDefault="001E5907" w:rsidP="001D6631">
            <w:r w:rsidRPr="00592C02">
              <w:t xml:space="preserve">SMS </w:t>
            </w:r>
            <w:r>
              <w:t>Body</w:t>
            </w:r>
          </w:p>
        </w:tc>
        <w:tc>
          <w:tcPr>
            <w:tcW w:w="2072" w:type="dxa"/>
            <w:shd w:val="clear" w:color="auto" w:fill="FBD4B4" w:themeFill="accent6" w:themeFillTint="66"/>
          </w:tcPr>
          <w:p w14:paraId="16332F5F" w14:textId="77777777" w:rsidR="001E5907" w:rsidRPr="00592C02" w:rsidRDefault="001E5907" w:rsidP="001D6631">
            <w:proofErr w:type="spellStart"/>
            <w:r w:rsidRPr="00592C02">
              <w:t>notifications_</w:t>
            </w:r>
            <w:proofErr w:type="gramStart"/>
            <w:r w:rsidRPr="00592C02">
              <w:t>temp</w:t>
            </w:r>
            <w:r>
              <w:t>.Actions</w:t>
            </w:r>
            <w:proofErr w:type="spellEnd"/>
            <w:proofErr w:type="gramEnd"/>
          </w:p>
          <w:p w14:paraId="44AD1DBD" w14:textId="77777777" w:rsidR="001E5907" w:rsidRDefault="001E5907" w:rsidP="001D6631">
            <w:r w:rsidRPr="00592C02">
              <w:rPr>
                <w:color w:val="E36C0A" w:themeColor="accent6" w:themeShade="BF"/>
                <w:sz w:val="18"/>
                <w:szCs w:val="18"/>
              </w:rPr>
              <w:t>Will be shown if action type is SMS</w:t>
            </w:r>
          </w:p>
        </w:tc>
        <w:tc>
          <w:tcPr>
            <w:tcW w:w="577" w:type="dxa"/>
            <w:shd w:val="clear" w:color="auto" w:fill="FBD4B4" w:themeFill="accent6" w:themeFillTint="66"/>
          </w:tcPr>
          <w:p w14:paraId="405AA76A" w14:textId="77777777" w:rsidR="001E5907" w:rsidRPr="00592C02" w:rsidRDefault="001E5907" w:rsidP="001D6631">
            <w:pPr>
              <w:rPr>
                <w:sz w:val="18"/>
                <w:szCs w:val="18"/>
              </w:rPr>
            </w:pPr>
            <w:r w:rsidRPr="00592C02">
              <w:rPr>
                <w:sz w:val="18"/>
                <w:szCs w:val="18"/>
              </w:rPr>
              <w:t>Text area</w:t>
            </w:r>
          </w:p>
        </w:tc>
        <w:tc>
          <w:tcPr>
            <w:tcW w:w="821" w:type="dxa"/>
            <w:shd w:val="clear" w:color="auto" w:fill="FBD4B4" w:themeFill="accent6" w:themeFillTint="66"/>
          </w:tcPr>
          <w:p w14:paraId="70D5597C" w14:textId="77777777" w:rsidR="001E5907" w:rsidRPr="00592C02" w:rsidRDefault="001E5907" w:rsidP="001D6631">
            <w:pPr>
              <w:rPr>
                <w:sz w:val="18"/>
                <w:szCs w:val="18"/>
              </w:rPr>
            </w:pPr>
            <w:r w:rsidRPr="00592C02">
              <w:rPr>
                <w:sz w:val="18"/>
                <w:szCs w:val="18"/>
              </w:rPr>
              <w:t>String</w:t>
            </w:r>
          </w:p>
        </w:tc>
        <w:tc>
          <w:tcPr>
            <w:tcW w:w="672" w:type="dxa"/>
            <w:shd w:val="clear" w:color="auto" w:fill="FBD4B4" w:themeFill="accent6" w:themeFillTint="66"/>
          </w:tcPr>
          <w:p w14:paraId="43D6CAEE" w14:textId="77777777" w:rsidR="001E5907" w:rsidRPr="00592C02" w:rsidRDefault="001E5907" w:rsidP="001D6631">
            <w:pPr>
              <w:rPr>
                <w:sz w:val="18"/>
                <w:szCs w:val="18"/>
              </w:rPr>
            </w:pPr>
            <w:r w:rsidRPr="00592C02">
              <w:rPr>
                <w:sz w:val="18"/>
                <w:szCs w:val="18"/>
              </w:rPr>
              <w:t>Y</w:t>
            </w:r>
          </w:p>
          <w:p w14:paraId="2233E10F" w14:textId="77777777" w:rsidR="001E5907" w:rsidRPr="00592C02" w:rsidRDefault="001E5907" w:rsidP="001D6631">
            <w:pPr>
              <w:rPr>
                <w:sz w:val="18"/>
                <w:szCs w:val="18"/>
              </w:rPr>
            </w:pPr>
          </w:p>
          <w:p w14:paraId="3B4DB2B3" w14:textId="77777777" w:rsidR="001E5907" w:rsidRPr="00592C02" w:rsidRDefault="001E5907" w:rsidP="001D6631">
            <w:pPr>
              <w:rPr>
                <w:sz w:val="18"/>
                <w:szCs w:val="18"/>
              </w:rPr>
            </w:pPr>
          </w:p>
          <w:p w14:paraId="2ECD43FC" w14:textId="77777777" w:rsidR="001E5907" w:rsidRPr="00592C02" w:rsidRDefault="001E5907" w:rsidP="001D6631">
            <w:pPr>
              <w:rPr>
                <w:sz w:val="18"/>
                <w:szCs w:val="18"/>
              </w:rPr>
            </w:pPr>
          </w:p>
        </w:tc>
        <w:tc>
          <w:tcPr>
            <w:tcW w:w="560" w:type="dxa"/>
            <w:shd w:val="clear" w:color="auto" w:fill="FBD4B4" w:themeFill="accent6" w:themeFillTint="66"/>
          </w:tcPr>
          <w:p w14:paraId="13B5F4EA" w14:textId="77777777" w:rsidR="001E5907" w:rsidRPr="00592C02" w:rsidRDefault="001E5907" w:rsidP="001D6631">
            <w:pPr>
              <w:rPr>
                <w:sz w:val="18"/>
                <w:szCs w:val="18"/>
              </w:rPr>
            </w:pPr>
            <w:r w:rsidRPr="00592C02">
              <w:rPr>
                <w:sz w:val="18"/>
                <w:szCs w:val="18"/>
              </w:rPr>
              <w:t>M</w:t>
            </w:r>
          </w:p>
        </w:tc>
        <w:tc>
          <w:tcPr>
            <w:tcW w:w="707" w:type="dxa"/>
            <w:shd w:val="clear" w:color="auto" w:fill="FBD4B4" w:themeFill="accent6" w:themeFillTint="66"/>
          </w:tcPr>
          <w:p w14:paraId="46816ABB" w14:textId="77777777" w:rsidR="001E5907" w:rsidRPr="00592C02" w:rsidRDefault="001E5907" w:rsidP="001D6631">
            <w:pPr>
              <w:rPr>
                <w:sz w:val="18"/>
                <w:szCs w:val="18"/>
              </w:rPr>
            </w:pPr>
            <w:r w:rsidRPr="00592C02">
              <w:rPr>
                <w:sz w:val="18"/>
                <w:szCs w:val="18"/>
              </w:rPr>
              <w:t>N/A</w:t>
            </w:r>
          </w:p>
        </w:tc>
        <w:tc>
          <w:tcPr>
            <w:tcW w:w="1365" w:type="dxa"/>
            <w:shd w:val="clear" w:color="auto" w:fill="FBD4B4" w:themeFill="accent6" w:themeFillTint="66"/>
          </w:tcPr>
          <w:p w14:paraId="6DE86AD6" w14:textId="77777777" w:rsidR="001E5907" w:rsidRDefault="001E5907" w:rsidP="001D6631">
            <w:r>
              <w:t>Will add it to the Action column.</w:t>
            </w:r>
          </w:p>
          <w:p w14:paraId="08578AF5" w14:textId="77777777" w:rsidR="001E5907" w:rsidRDefault="001E5907" w:rsidP="001D6631"/>
        </w:tc>
        <w:tc>
          <w:tcPr>
            <w:tcW w:w="611" w:type="dxa"/>
            <w:shd w:val="clear" w:color="auto" w:fill="FBD4B4" w:themeFill="accent6" w:themeFillTint="66"/>
          </w:tcPr>
          <w:p w14:paraId="217A8C2F" w14:textId="77777777" w:rsidR="001E5907" w:rsidRPr="00592C02" w:rsidRDefault="001E5907" w:rsidP="001D6631">
            <w:pPr>
              <w:rPr>
                <w:sz w:val="18"/>
                <w:szCs w:val="18"/>
              </w:rPr>
            </w:pPr>
            <w:r w:rsidRPr="00592C02">
              <w:rPr>
                <w:sz w:val="18"/>
                <w:szCs w:val="18"/>
              </w:rPr>
              <w:t>N/A</w:t>
            </w:r>
          </w:p>
        </w:tc>
        <w:tc>
          <w:tcPr>
            <w:tcW w:w="738" w:type="dxa"/>
            <w:shd w:val="clear" w:color="auto" w:fill="FBD4B4" w:themeFill="accent6" w:themeFillTint="66"/>
          </w:tcPr>
          <w:p w14:paraId="75609CDF" w14:textId="77777777" w:rsidR="001E5907" w:rsidRPr="00592C02" w:rsidRDefault="001E5907" w:rsidP="001D6631">
            <w:pPr>
              <w:rPr>
                <w:sz w:val="18"/>
                <w:szCs w:val="18"/>
              </w:rPr>
            </w:pPr>
            <w:r w:rsidRPr="00592C02">
              <w:rPr>
                <w:sz w:val="18"/>
                <w:szCs w:val="18"/>
              </w:rPr>
              <w:t>N/A</w:t>
            </w:r>
          </w:p>
        </w:tc>
        <w:tc>
          <w:tcPr>
            <w:tcW w:w="665" w:type="dxa"/>
            <w:shd w:val="clear" w:color="auto" w:fill="FBD4B4" w:themeFill="accent6" w:themeFillTint="66"/>
          </w:tcPr>
          <w:p w14:paraId="166F00E3" w14:textId="77777777" w:rsidR="001E5907" w:rsidRPr="00592C02" w:rsidRDefault="001E5907" w:rsidP="001D6631">
            <w:pPr>
              <w:rPr>
                <w:sz w:val="18"/>
                <w:szCs w:val="18"/>
              </w:rPr>
            </w:pPr>
            <w:r w:rsidRPr="00592C02">
              <w:rPr>
                <w:sz w:val="18"/>
                <w:szCs w:val="18"/>
              </w:rPr>
              <w:t>255</w:t>
            </w:r>
          </w:p>
        </w:tc>
      </w:tr>
      <w:tr w:rsidR="003D0B7D" w:rsidRPr="00592C02" w14:paraId="325008F5" w14:textId="77777777" w:rsidTr="003D0B7D">
        <w:trPr>
          <w:trHeight w:val="159"/>
        </w:trPr>
        <w:tc>
          <w:tcPr>
            <w:tcW w:w="835" w:type="dxa"/>
            <w:shd w:val="clear" w:color="auto" w:fill="FCE7FD"/>
          </w:tcPr>
          <w:p w14:paraId="7E45FE82" w14:textId="77777777" w:rsidR="001E5907" w:rsidRPr="00592C02" w:rsidRDefault="001E5907" w:rsidP="001D6631">
            <w:r w:rsidRPr="00592C02">
              <w:lastRenderedPageBreak/>
              <w:t>URL</w:t>
            </w:r>
          </w:p>
        </w:tc>
        <w:tc>
          <w:tcPr>
            <w:tcW w:w="2072" w:type="dxa"/>
            <w:shd w:val="clear" w:color="auto" w:fill="FCE7FD"/>
          </w:tcPr>
          <w:p w14:paraId="5E41B524" w14:textId="77777777" w:rsidR="001E5907" w:rsidRPr="00592C02" w:rsidRDefault="001E5907" w:rsidP="001D6631">
            <w:proofErr w:type="spellStart"/>
            <w:r w:rsidRPr="00592C02">
              <w:t>notifications_templates</w:t>
            </w:r>
            <w:r>
              <w:t>Actions</w:t>
            </w:r>
            <w:proofErr w:type="spellEnd"/>
          </w:p>
          <w:p w14:paraId="19CEFFEB" w14:textId="77777777" w:rsidR="001E5907" w:rsidRPr="00592C02" w:rsidRDefault="001E5907" w:rsidP="001D6631">
            <w:r w:rsidRPr="00592C02">
              <w:rPr>
                <w:color w:val="E36C0A" w:themeColor="accent6" w:themeShade="BF"/>
                <w:sz w:val="18"/>
                <w:szCs w:val="18"/>
              </w:rPr>
              <w:t>Will be shown if action type is HTTP Rest</w:t>
            </w:r>
            <w:r>
              <w:rPr>
                <w:color w:val="E36C0A" w:themeColor="accent6" w:themeShade="BF"/>
                <w:sz w:val="18"/>
                <w:szCs w:val="18"/>
              </w:rPr>
              <w:t xml:space="preserve"> </w:t>
            </w:r>
          </w:p>
        </w:tc>
        <w:tc>
          <w:tcPr>
            <w:tcW w:w="577" w:type="dxa"/>
            <w:shd w:val="clear" w:color="auto" w:fill="FCE7FD"/>
          </w:tcPr>
          <w:p w14:paraId="353CAC0B" w14:textId="77777777" w:rsidR="001E5907" w:rsidRPr="00592C02" w:rsidRDefault="001E5907" w:rsidP="001D6631">
            <w:pPr>
              <w:rPr>
                <w:sz w:val="18"/>
                <w:szCs w:val="18"/>
              </w:rPr>
            </w:pPr>
            <w:r w:rsidRPr="00592C02">
              <w:rPr>
                <w:sz w:val="18"/>
                <w:szCs w:val="18"/>
              </w:rPr>
              <w:t>Input Text</w:t>
            </w:r>
          </w:p>
        </w:tc>
        <w:tc>
          <w:tcPr>
            <w:tcW w:w="821" w:type="dxa"/>
            <w:shd w:val="clear" w:color="auto" w:fill="FCE7FD"/>
          </w:tcPr>
          <w:p w14:paraId="73A0FB62" w14:textId="77777777" w:rsidR="001E5907" w:rsidRPr="00592C02" w:rsidRDefault="001E5907" w:rsidP="001D6631">
            <w:pPr>
              <w:rPr>
                <w:sz w:val="18"/>
                <w:szCs w:val="18"/>
              </w:rPr>
            </w:pPr>
            <w:r w:rsidRPr="00592C02">
              <w:rPr>
                <w:sz w:val="18"/>
                <w:szCs w:val="18"/>
              </w:rPr>
              <w:t>String</w:t>
            </w:r>
          </w:p>
        </w:tc>
        <w:tc>
          <w:tcPr>
            <w:tcW w:w="672" w:type="dxa"/>
            <w:shd w:val="clear" w:color="auto" w:fill="FCE7FD"/>
          </w:tcPr>
          <w:p w14:paraId="01D8D332" w14:textId="77777777" w:rsidR="001E5907" w:rsidRPr="00592C02" w:rsidRDefault="001E5907" w:rsidP="001D6631">
            <w:pPr>
              <w:rPr>
                <w:sz w:val="18"/>
                <w:szCs w:val="18"/>
              </w:rPr>
            </w:pPr>
            <w:r w:rsidRPr="00592C02">
              <w:rPr>
                <w:sz w:val="18"/>
                <w:szCs w:val="18"/>
              </w:rPr>
              <w:t>Y</w:t>
            </w:r>
          </w:p>
          <w:p w14:paraId="762ACA8D" w14:textId="77777777" w:rsidR="001E5907" w:rsidRPr="00592C02" w:rsidRDefault="001E5907" w:rsidP="001D6631">
            <w:pPr>
              <w:rPr>
                <w:sz w:val="18"/>
                <w:szCs w:val="18"/>
              </w:rPr>
            </w:pPr>
          </w:p>
          <w:p w14:paraId="62A97590" w14:textId="77777777" w:rsidR="001E5907" w:rsidRPr="00592C02" w:rsidRDefault="001E5907" w:rsidP="001D6631">
            <w:pPr>
              <w:rPr>
                <w:sz w:val="18"/>
                <w:szCs w:val="18"/>
              </w:rPr>
            </w:pPr>
          </w:p>
          <w:p w14:paraId="1A100D46" w14:textId="77777777" w:rsidR="001E5907" w:rsidRPr="00592C02" w:rsidRDefault="001E5907" w:rsidP="001D6631">
            <w:pPr>
              <w:rPr>
                <w:sz w:val="18"/>
                <w:szCs w:val="18"/>
              </w:rPr>
            </w:pPr>
          </w:p>
        </w:tc>
        <w:tc>
          <w:tcPr>
            <w:tcW w:w="560" w:type="dxa"/>
            <w:shd w:val="clear" w:color="auto" w:fill="FCE7FD"/>
          </w:tcPr>
          <w:p w14:paraId="74DA08D9" w14:textId="77777777" w:rsidR="001E5907" w:rsidRPr="00592C02" w:rsidRDefault="001E5907" w:rsidP="001D6631">
            <w:pPr>
              <w:rPr>
                <w:sz w:val="18"/>
                <w:szCs w:val="18"/>
              </w:rPr>
            </w:pPr>
            <w:r w:rsidRPr="00592C02">
              <w:rPr>
                <w:sz w:val="18"/>
                <w:szCs w:val="18"/>
              </w:rPr>
              <w:t>M</w:t>
            </w:r>
          </w:p>
        </w:tc>
        <w:tc>
          <w:tcPr>
            <w:tcW w:w="707" w:type="dxa"/>
            <w:shd w:val="clear" w:color="auto" w:fill="FCE7FD"/>
          </w:tcPr>
          <w:p w14:paraId="6B92658A" w14:textId="77777777" w:rsidR="001E5907" w:rsidRPr="00592C02" w:rsidRDefault="001E5907" w:rsidP="001D6631">
            <w:pPr>
              <w:rPr>
                <w:sz w:val="18"/>
                <w:szCs w:val="18"/>
              </w:rPr>
            </w:pPr>
            <w:r w:rsidRPr="00592C02">
              <w:rPr>
                <w:sz w:val="18"/>
                <w:szCs w:val="18"/>
              </w:rPr>
              <w:t>N/A</w:t>
            </w:r>
          </w:p>
        </w:tc>
        <w:tc>
          <w:tcPr>
            <w:tcW w:w="1365" w:type="dxa"/>
            <w:shd w:val="clear" w:color="auto" w:fill="FCE7FD"/>
          </w:tcPr>
          <w:p w14:paraId="6A4E50F2" w14:textId="77777777" w:rsidR="001E5907" w:rsidRDefault="001E5907" w:rsidP="001D6631">
            <w:r>
              <w:t>Will add it to the Action column.</w:t>
            </w:r>
          </w:p>
          <w:p w14:paraId="598450D1" w14:textId="77777777" w:rsidR="001E5907" w:rsidRDefault="001E5907" w:rsidP="001D6631"/>
        </w:tc>
        <w:tc>
          <w:tcPr>
            <w:tcW w:w="611" w:type="dxa"/>
            <w:shd w:val="clear" w:color="auto" w:fill="FCE7FD"/>
          </w:tcPr>
          <w:p w14:paraId="441D5A43" w14:textId="77777777" w:rsidR="001E5907" w:rsidRPr="00592C02" w:rsidRDefault="001E5907" w:rsidP="001D6631">
            <w:pPr>
              <w:rPr>
                <w:sz w:val="18"/>
                <w:szCs w:val="18"/>
              </w:rPr>
            </w:pPr>
            <w:r w:rsidRPr="00592C02">
              <w:rPr>
                <w:sz w:val="18"/>
                <w:szCs w:val="18"/>
              </w:rPr>
              <w:t>N/A</w:t>
            </w:r>
          </w:p>
        </w:tc>
        <w:tc>
          <w:tcPr>
            <w:tcW w:w="738" w:type="dxa"/>
            <w:shd w:val="clear" w:color="auto" w:fill="FCE7FD"/>
          </w:tcPr>
          <w:p w14:paraId="351C8B3E" w14:textId="77777777" w:rsidR="001E5907" w:rsidRPr="00592C02" w:rsidRDefault="001E5907" w:rsidP="001D6631">
            <w:pPr>
              <w:rPr>
                <w:sz w:val="18"/>
                <w:szCs w:val="18"/>
              </w:rPr>
            </w:pPr>
            <w:r w:rsidRPr="00592C02">
              <w:rPr>
                <w:sz w:val="18"/>
                <w:szCs w:val="18"/>
              </w:rPr>
              <w:t>N/A</w:t>
            </w:r>
          </w:p>
        </w:tc>
        <w:tc>
          <w:tcPr>
            <w:tcW w:w="665" w:type="dxa"/>
            <w:shd w:val="clear" w:color="auto" w:fill="FCE7FD"/>
          </w:tcPr>
          <w:p w14:paraId="23168744" w14:textId="77777777" w:rsidR="001E5907" w:rsidRPr="00592C02" w:rsidRDefault="001E5907" w:rsidP="001D6631">
            <w:pPr>
              <w:rPr>
                <w:sz w:val="18"/>
                <w:szCs w:val="18"/>
              </w:rPr>
            </w:pPr>
            <w:r w:rsidRPr="00592C02">
              <w:rPr>
                <w:sz w:val="18"/>
                <w:szCs w:val="18"/>
              </w:rPr>
              <w:t>255</w:t>
            </w:r>
          </w:p>
        </w:tc>
      </w:tr>
      <w:tr w:rsidR="003D0B7D" w:rsidRPr="00592C02" w14:paraId="4EAD3E78" w14:textId="77777777" w:rsidTr="003D0B7D">
        <w:trPr>
          <w:trHeight w:val="159"/>
        </w:trPr>
        <w:tc>
          <w:tcPr>
            <w:tcW w:w="835" w:type="dxa"/>
            <w:shd w:val="clear" w:color="auto" w:fill="FCE7FD"/>
          </w:tcPr>
          <w:p w14:paraId="43745CE5" w14:textId="77777777" w:rsidR="001E5907" w:rsidRPr="00592C02" w:rsidRDefault="001E5907" w:rsidP="001D6631">
            <w:r>
              <w:t>Request Type</w:t>
            </w:r>
          </w:p>
        </w:tc>
        <w:tc>
          <w:tcPr>
            <w:tcW w:w="2072" w:type="dxa"/>
            <w:shd w:val="clear" w:color="auto" w:fill="FCE7FD"/>
          </w:tcPr>
          <w:p w14:paraId="621C9861" w14:textId="77777777" w:rsidR="001E5907" w:rsidRPr="00592C02" w:rsidRDefault="001E5907" w:rsidP="001D6631">
            <w:r>
              <w:t xml:space="preserve">From notification </w:t>
            </w:r>
            <w:proofErr w:type="spellStart"/>
            <w:proofErr w:type="gramStart"/>
            <w:r>
              <w:t>template.Actions</w:t>
            </w:r>
            <w:proofErr w:type="spellEnd"/>
            <w:proofErr w:type="gramEnd"/>
          </w:p>
          <w:p w14:paraId="7E0E9D3F" w14:textId="77777777" w:rsidR="001E5907" w:rsidRDefault="001E5907" w:rsidP="001D6631">
            <w:r>
              <w:t>“GET”, “POST”, “PUT” or “DELETE”</w:t>
            </w:r>
          </w:p>
          <w:p w14:paraId="11B37C31" w14:textId="77777777" w:rsidR="001E5907" w:rsidRPr="00592C02" w:rsidRDefault="001E5907" w:rsidP="001D6631">
            <w:r w:rsidRPr="00592C02">
              <w:rPr>
                <w:color w:val="E36C0A" w:themeColor="accent6" w:themeShade="BF"/>
                <w:sz w:val="18"/>
                <w:szCs w:val="18"/>
              </w:rPr>
              <w:t>Will be shown if action type is HTTP Rest</w:t>
            </w:r>
          </w:p>
        </w:tc>
        <w:tc>
          <w:tcPr>
            <w:tcW w:w="577" w:type="dxa"/>
            <w:shd w:val="clear" w:color="auto" w:fill="FCE7FD"/>
          </w:tcPr>
          <w:p w14:paraId="2DB0127C" w14:textId="77777777" w:rsidR="001E5907" w:rsidRPr="00592C02" w:rsidRDefault="001E5907" w:rsidP="001D6631">
            <w:pPr>
              <w:rPr>
                <w:sz w:val="18"/>
                <w:szCs w:val="18"/>
              </w:rPr>
            </w:pPr>
            <w:r>
              <w:rPr>
                <w:sz w:val="18"/>
                <w:szCs w:val="18"/>
              </w:rPr>
              <w:t>List box</w:t>
            </w:r>
          </w:p>
        </w:tc>
        <w:tc>
          <w:tcPr>
            <w:tcW w:w="821" w:type="dxa"/>
            <w:shd w:val="clear" w:color="auto" w:fill="FCE7FD"/>
          </w:tcPr>
          <w:p w14:paraId="56C1D8BE" w14:textId="77777777" w:rsidR="001E5907" w:rsidRPr="00592C02" w:rsidRDefault="001E5907" w:rsidP="001D6631">
            <w:pPr>
              <w:rPr>
                <w:sz w:val="18"/>
                <w:szCs w:val="18"/>
              </w:rPr>
            </w:pPr>
            <w:r>
              <w:rPr>
                <w:sz w:val="18"/>
                <w:szCs w:val="18"/>
              </w:rPr>
              <w:t>select</w:t>
            </w:r>
          </w:p>
        </w:tc>
        <w:tc>
          <w:tcPr>
            <w:tcW w:w="672" w:type="dxa"/>
            <w:shd w:val="clear" w:color="auto" w:fill="FCE7FD"/>
          </w:tcPr>
          <w:p w14:paraId="65A4C59E" w14:textId="77777777" w:rsidR="001E5907" w:rsidRPr="00592C02" w:rsidRDefault="001E5907" w:rsidP="001D6631">
            <w:pPr>
              <w:rPr>
                <w:sz w:val="18"/>
                <w:szCs w:val="18"/>
              </w:rPr>
            </w:pPr>
            <w:r>
              <w:rPr>
                <w:sz w:val="18"/>
                <w:szCs w:val="18"/>
              </w:rPr>
              <w:t>y</w:t>
            </w:r>
          </w:p>
        </w:tc>
        <w:tc>
          <w:tcPr>
            <w:tcW w:w="560" w:type="dxa"/>
            <w:shd w:val="clear" w:color="auto" w:fill="FCE7FD"/>
          </w:tcPr>
          <w:p w14:paraId="7D3E1B02" w14:textId="77777777" w:rsidR="001E5907" w:rsidRPr="00592C02" w:rsidRDefault="001E5907" w:rsidP="001D6631">
            <w:pPr>
              <w:rPr>
                <w:sz w:val="18"/>
                <w:szCs w:val="18"/>
              </w:rPr>
            </w:pPr>
            <w:r>
              <w:rPr>
                <w:sz w:val="18"/>
                <w:szCs w:val="18"/>
              </w:rPr>
              <w:t>M</w:t>
            </w:r>
          </w:p>
        </w:tc>
        <w:tc>
          <w:tcPr>
            <w:tcW w:w="707" w:type="dxa"/>
            <w:shd w:val="clear" w:color="auto" w:fill="FCE7FD"/>
          </w:tcPr>
          <w:p w14:paraId="529F090C" w14:textId="77777777" w:rsidR="001E5907" w:rsidRPr="00592C02" w:rsidRDefault="001E5907" w:rsidP="001D6631">
            <w:pPr>
              <w:rPr>
                <w:sz w:val="18"/>
                <w:szCs w:val="18"/>
              </w:rPr>
            </w:pPr>
            <w:r>
              <w:rPr>
                <w:sz w:val="18"/>
                <w:szCs w:val="18"/>
              </w:rPr>
              <w:t>Y</w:t>
            </w:r>
          </w:p>
        </w:tc>
        <w:tc>
          <w:tcPr>
            <w:tcW w:w="1365" w:type="dxa"/>
            <w:shd w:val="clear" w:color="auto" w:fill="FCE7FD"/>
          </w:tcPr>
          <w:p w14:paraId="3A2AEBCC" w14:textId="77777777" w:rsidR="001E5907" w:rsidRDefault="001E5907" w:rsidP="001D6631">
            <w:r>
              <w:t>Will add it to the Action column.</w:t>
            </w:r>
          </w:p>
          <w:p w14:paraId="1BA4D42B" w14:textId="77777777" w:rsidR="001E5907" w:rsidRDefault="001E5907" w:rsidP="001D6631"/>
        </w:tc>
        <w:tc>
          <w:tcPr>
            <w:tcW w:w="611" w:type="dxa"/>
            <w:shd w:val="clear" w:color="auto" w:fill="FCE7FD"/>
          </w:tcPr>
          <w:p w14:paraId="1D6C2E0B" w14:textId="77777777" w:rsidR="001E5907" w:rsidRPr="00592C02" w:rsidRDefault="001E5907" w:rsidP="001D6631">
            <w:pPr>
              <w:rPr>
                <w:sz w:val="18"/>
                <w:szCs w:val="18"/>
              </w:rPr>
            </w:pPr>
            <w:r w:rsidRPr="00592C02">
              <w:rPr>
                <w:sz w:val="18"/>
                <w:szCs w:val="18"/>
              </w:rPr>
              <w:t>N/A</w:t>
            </w:r>
          </w:p>
        </w:tc>
        <w:tc>
          <w:tcPr>
            <w:tcW w:w="738" w:type="dxa"/>
            <w:shd w:val="clear" w:color="auto" w:fill="FCE7FD"/>
          </w:tcPr>
          <w:p w14:paraId="5A2F2D38" w14:textId="77777777" w:rsidR="001E5907" w:rsidRPr="00592C02" w:rsidRDefault="001E5907" w:rsidP="001D6631">
            <w:pPr>
              <w:rPr>
                <w:sz w:val="18"/>
                <w:szCs w:val="18"/>
              </w:rPr>
            </w:pPr>
            <w:r w:rsidRPr="00592C02">
              <w:rPr>
                <w:sz w:val="18"/>
                <w:szCs w:val="18"/>
              </w:rPr>
              <w:t>N/A</w:t>
            </w:r>
          </w:p>
        </w:tc>
        <w:tc>
          <w:tcPr>
            <w:tcW w:w="665" w:type="dxa"/>
            <w:shd w:val="clear" w:color="auto" w:fill="FCE7FD"/>
          </w:tcPr>
          <w:p w14:paraId="5EE69349" w14:textId="77777777" w:rsidR="001E5907" w:rsidRPr="00592C02" w:rsidRDefault="001E5907" w:rsidP="001D6631">
            <w:pPr>
              <w:rPr>
                <w:sz w:val="18"/>
                <w:szCs w:val="18"/>
              </w:rPr>
            </w:pPr>
            <w:r>
              <w:rPr>
                <w:sz w:val="18"/>
                <w:szCs w:val="18"/>
              </w:rPr>
              <w:t>N/A</w:t>
            </w:r>
          </w:p>
        </w:tc>
      </w:tr>
      <w:tr w:rsidR="003D0B7D" w:rsidRPr="00592C02" w14:paraId="4B3AE7CF" w14:textId="77777777" w:rsidTr="003D0B7D">
        <w:trPr>
          <w:trHeight w:val="159"/>
        </w:trPr>
        <w:tc>
          <w:tcPr>
            <w:tcW w:w="835" w:type="dxa"/>
            <w:shd w:val="clear" w:color="auto" w:fill="FCE7FD"/>
          </w:tcPr>
          <w:p w14:paraId="67427176" w14:textId="77777777" w:rsidR="001E5907" w:rsidRDefault="001E5907" w:rsidP="001D6631">
            <w:r>
              <w:t>Request Body</w:t>
            </w:r>
          </w:p>
        </w:tc>
        <w:tc>
          <w:tcPr>
            <w:tcW w:w="2072" w:type="dxa"/>
            <w:shd w:val="clear" w:color="auto" w:fill="FCE7FD"/>
          </w:tcPr>
          <w:p w14:paraId="7B079CF9" w14:textId="77777777" w:rsidR="001E5907" w:rsidRPr="00592C02" w:rsidRDefault="001E5907" w:rsidP="001D6631">
            <w:r>
              <w:t xml:space="preserve">From notification </w:t>
            </w:r>
            <w:proofErr w:type="spellStart"/>
            <w:proofErr w:type="gramStart"/>
            <w:r>
              <w:t>template.Actions</w:t>
            </w:r>
            <w:proofErr w:type="spellEnd"/>
            <w:proofErr w:type="gramEnd"/>
          </w:p>
          <w:p w14:paraId="6E1DE5E1" w14:textId="77777777" w:rsidR="001E5907" w:rsidRDefault="001E5907" w:rsidP="001D6631">
            <w:r w:rsidRPr="00592C02">
              <w:rPr>
                <w:color w:val="E36C0A" w:themeColor="accent6" w:themeShade="BF"/>
                <w:sz w:val="18"/>
                <w:szCs w:val="18"/>
              </w:rPr>
              <w:t>Will be shown if action type is HTTP Rest</w:t>
            </w:r>
          </w:p>
        </w:tc>
        <w:tc>
          <w:tcPr>
            <w:tcW w:w="577" w:type="dxa"/>
            <w:shd w:val="clear" w:color="auto" w:fill="FCE7FD"/>
          </w:tcPr>
          <w:p w14:paraId="0C08D876" w14:textId="77777777" w:rsidR="001E5907" w:rsidRDefault="001E5907" w:rsidP="001D6631">
            <w:pPr>
              <w:rPr>
                <w:sz w:val="18"/>
                <w:szCs w:val="18"/>
              </w:rPr>
            </w:pPr>
            <w:r>
              <w:rPr>
                <w:sz w:val="18"/>
                <w:szCs w:val="18"/>
              </w:rPr>
              <w:t>Text Area</w:t>
            </w:r>
          </w:p>
        </w:tc>
        <w:tc>
          <w:tcPr>
            <w:tcW w:w="821" w:type="dxa"/>
            <w:shd w:val="clear" w:color="auto" w:fill="FCE7FD"/>
          </w:tcPr>
          <w:p w14:paraId="4A64D3C0" w14:textId="77777777" w:rsidR="001E5907" w:rsidRDefault="001E5907" w:rsidP="001D6631">
            <w:pPr>
              <w:rPr>
                <w:sz w:val="18"/>
                <w:szCs w:val="18"/>
              </w:rPr>
            </w:pPr>
            <w:r>
              <w:rPr>
                <w:sz w:val="18"/>
                <w:szCs w:val="18"/>
              </w:rPr>
              <w:t>string</w:t>
            </w:r>
          </w:p>
        </w:tc>
        <w:tc>
          <w:tcPr>
            <w:tcW w:w="672" w:type="dxa"/>
            <w:shd w:val="clear" w:color="auto" w:fill="FCE7FD"/>
          </w:tcPr>
          <w:p w14:paraId="191C3F06" w14:textId="77777777" w:rsidR="001E5907" w:rsidRDefault="001E5907" w:rsidP="001D6631">
            <w:pPr>
              <w:rPr>
                <w:sz w:val="18"/>
                <w:szCs w:val="18"/>
              </w:rPr>
            </w:pPr>
            <w:r>
              <w:rPr>
                <w:sz w:val="18"/>
                <w:szCs w:val="18"/>
              </w:rPr>
              <w:t>y</w:t>
            </w:r>
          </w:p>
        </w:tc>
        <w:tc>
          <w:tcPr>
            <w:tcW w:w="560" w:type="dxa"/>
            <w:shd w:val="clear" w:color="auto" w:fill="FCE7FD"/>
          </w:tcPr>
          <w:p w14:paraId="6BAA8D96" w14:textId="77777777" w:rsidR="001E5907" w:rsidRDefault="001E5907" w:rsidP="001D6631">
            <w:pPr>
              <w:rPr>
                <w:sz w:val="18"/>
                <w:szCs w:val="18"/>
              </w:rPr>
            </w:pPr>
            <w:r>
              <w:rPr>
                <w:sz w:val="18"/>
                <w:szCs w:val="18"/>
              </w:rPr>
              <w:t xml:space="preserve">M incase type is not </w:t>
            </w:r>
            <w:proofErr w:type="gramStart"/>
            <w:r>
              <w:rPr>
                <w:sz w:val="18"/>
                <w:szCs w:val="18"/>
              </w:rPr>
              <w:t>get</w:t>
            </w:r>
            <w:proofErr w:type="gramEnd"/>
          </w:p>
        </w:tc>
        <w:tc>
          <w:tcPr>
            <w:tcW w:w="707" w:type="dxa"/>
            <w:shd w:val="clear" w:color="auto" w:fill="FCE7FD"/>
          </w:tcPr>
          <w:p w14:paraId="0906AD7B" w14:textId="77777777" w:rsidR="001E5907" w:rsidRDefault="001E5907" w:rsidP="001D6631">
            <w:pPr>
              <w:rPr>
                <w:sz w:val="18"/>
                <w:szCs w:val="18"/>
              </w:rPr>
            </w:pPr>
            <w:r>
              <w:rPr>
                <w:sz w:val="18"/>
                <w:szCs w:val="18"/>
              </w:rPr>
              <w:t>Y</w:t>
            </w:r>
          </w:p>
        </w:tc>
        <w:tc>
          <w:tcPr>
            <w:tcW w:w="1365" w:type="dxa"/>
            <w:shd w:val="clear" w:color="auto" w:fill="FCE7FD"/>
          </w:tcPr>
          <w:p w14:paraId="6039F011" w14:textId="77777777" w:rsidR="001E5907" w:rsidRDefault="001E5907" w:rsidP="001D6631">
            <w:r>
              <w:t>Will add it to the Action column.</w:t>
            </w:r>
          </w:p>
          <w:p w14:paraId="29BBB8B5" w14:textId="77777777" w:rsidR="001E5907" w:rsidRDefault="001E5907" w:rsidP="001D6631"/>
        </w:tc>
        <w:tc>
          <w:tcPr>
            <w:tcW w:w="611" w:type="dxa"/>
            <w:shd w:val="clear" w:color="auto" w:fill="FCE7FD"/>
          </w:tcPr>
          <w:p w14:paraId="21A9CD40" w14:textId="77777777" w:rsidR="001E5907" w:rsidRPr="00592C02" w:rsidRDefault="001E5907" w:rsidP="001D6631">
            <w:pPr>
              <w:rPr>
                <w:sz w:val="18"/>
                <w:szCs w:val="18"/>
              </w:rPr>
            </w:pPr>
            <w:r w:rsidRPr="00592C02">
              <w:rPr>
                <w:sz w:val="18"/>
                <w:szCs w:val="18"/>
              </w:rPr>
              <w:t>N/A</w:t>
            </w:r>
          </w:p>
        </w:tc>
        <w:tc>
          <w:tcPr>
            <w:tcW w:w="738" w:type="dxa"/>
            <w:shd w:val="clear" w:color="auto" w:fill="FCE7FD"/>
          </w:tcPr>
          <w:p w14:paraId="0A33CD65" w14:textId="77777777" w:rsidR="001E5907" w:rsidRPr="00592C02" w:rsidRDefault="001E5907" w:rsidP="001D6631">
            <w:pPr>
              <w:rPr>
                <w:sz w:val="18"/>
                <w:szCs w:val="18"/>
              </w:rPr>
            </w:pPr>
            <w:r w:rsidRPr="00592C02">
              <w:rPr>
                <w:sz w:val="18"/>
                <w:szCs w:val="18"/>
              </w:rPr>
              <w:t>N/A</w:t>
            </w:r>
          </w:p>
        </w:tc>
        <w:tc>
          <w:tcPr>
            <w:tcW w:w="665" w:type="dxa"/>
            <w:shd w:val="clear" w:color="auto" w:fill="FCE7FD"/>
          </w:tcPr>
          <w:p w14:paraId="005B5790" w14:textId="77777777" w:rsidR="001E5907" w:rsidRDefault="001E5907" w:rsidP="001D6631">
            <w:pPr>
              <w:rPr>
                <w:sz w:val="18"/>
                <w:szCs w:val="18"/>
              </w:rPr>
            </w:pPr>
            <w:r>
              <w:rPr>
                <w:sz w:val="18"/>
                <w:szCs w:val="18"/>
              </w:rPr>
              <w:t>300 to be re checked later.</w:t>
            </w:r>
          </w:p>
        </w:tc>
      </w:tr>
      <w:tr w:rsidR="001E5907" w:rsidRPr="00592C02" w14:paraId="63A38489" w14:textId="77777777" w:rsidTr="001D6631">
        <w:trPr>
          <w:trHeight w:val="159"/>
        </w:trPr>
        <w:tc>
          <w:tcPr>
            <w:tcW w:w="9623" w:type="dxa"/>
            <w:gridSpan w:val="11"/>
            <w:shd w:val="clear" w:color="auto" w:fill="FCE7FD"/>
          </w:tcPr>
          <w:p w14:paraId="2DDBC865" w14:textId="77777777" w:rsidR="001E5907" w:rsidRDefault="001E5907" w:rsidP="001D6631">
            <w:pPr>
              <w:rPr>
                <w:sz w:val="18"/>
                <w:szCs w:val="18"/>
              </w:rPr>
            </w:pPr>
            <w:r w:rsidRPr="00B32303">
              <w:rPr>
                <w:b/>
                <w:bCs/>
                <w:sz w:val="18"/>
                <w:szCs w:val="18"/>
              </w:rPr>
              <w:t>The below Key, value table will be related to Header Parameters</w:t>
            </w:r>
          </w:p>
        </w:tc>
      </w:tr>
      <w:tr w:rsidR="003D0B7D" w:rsidRPr="00592C02" w14:paraId="7A17989E" w14:textId="77777777" w:rsidTr="003D0B7D">
        <w:trPr>
          <w:trHeight w:val="159"/>
        </w:trPr>
        <w:tc>
          <w:tcPr>
            <w:tcW w:w="835" w:type="dxa"/>
            <w:shd w:val="clear" w:color="auto" w:fill="FCE7FD"/>
          </w:tcPr>
          <w:p w14:paraId="13205E4E" w14:textId="77777777" w:rsidR="001E5907" w:rsidRPr="00B32303" w:rsidRDefault="001E5907" w:rsidP="001D6631">
            <w:pPr>
              <w:rPr>
                <w:b/>
                <w:bCs/>
                <w:sz w:val="18"/>
                <w:szCs w:val="18"/>
              </w:rPr>
            </w:pPr>
            <w:r w:rsidRPr="00592C02">
              <w:t>Key</w:t>
            </w:r>
          </w:p>
        </w:tc>
        <w:tc>
          <w:tcPr>
            <w:tcW w:w="2072" w:type="dxa"/>
            <w:shd w:val="clear" w:color="auto" w:fill="FCE7FD"/>
          </w:tcPr>
          <w:p w14:paraId="5BCE8457" w14:textId="77777777" w:rsidR="001E5907" w:rsidRPr="00592C02" w:rsidRDefault="001E5907" w:rsidP="001D6631">
            <w:r>
              <w:t xml:space="preserve">From notification </w:t>
            </w:r>
            <w:proofErr w:type="spellStart"/>
            <w:proofErr w:type="gramStart"/>
            <w:r>
              <w:t>template.Actions</w:t>
            </w:r>
            <w:proofErr w:type="spellEnd"/>
            <w:proofErr w:type="gramEnd"/>
          </w:p>
          <w:p w14:paraId="1CB7EBAD" w14:textId="77777777" w:rsidR="001E5907" w:rsidRDefault="001E5907" w:rsidP="001D6631">
            <w:r w:rsidRPr="00592C02">
              <w:rPr>
                <w:color w:val="E36C0A" w:themeColor="accent6" w:themeShade="BF"/>
                <w:sz w:val="18"/>
                <w:szCs w:val="18"/>
              </w:rPr>
              <w:t>Will be shown if action type is HTTP Rest</w:t>
            </w:r>
          </w:p>
        </w:tc>
        <w:tc>
          <w:tcPr>
            <w:tcW w:w="577" w:type="dxa"/>
            <w:shd w:val="clear" w:color="auto" w:fill="FCE7FD"/>
          </w:tcPr>
          <w:p w14:paraId="56D91F2B" w14:textId="77777777" w:rsidR="001E5907" w:rsidRDefault="001E5907" w:rsidP="001D6631">
            <w:pPr>
              <w:rPr>
                <w:sz w:val="18"/>
                <w:szCs w:val="18"/>
              </w:rPr>
            </w:pPr>
            <w:r w:rsidRPr="00592C02">
              <w:rPr>
                <w:sz w:val="18"/>
                <w:szCs w:val="18"/>
              </w:rPr>
              <w:t>Input Text</w:t>
            </w:r>
          </w:p>
        </w:tc>
        <w:tc>
          <w:tcPr>
            <w:tcW w:w="821" w:type="dxa"/>
            <w:shd w:val="clear" w:color="auto" w:fill="FCE7FD"/>
          </w:tcPr>
          <w:p w14:paraId="628D8DDC" w14:textId="77777777" w:rsidR="001E5907" w:rsidRDefault="001E5907" w:rsidP="001D6631">
            <w:pPr>
              <w:rPr>
                <w:sz w:val="18"/>
                <w:szCs w:val="18"/>
              </w:rPr>
            </w:pPr>
            <w:r w:rsidRPr="00592C02">
              <w:rPr>
                <w:sz w:val="18"/>
                <w:szCs w:val="18"/>
              </w:rPr>
              <w:t>String</w:t>
            </w:r>
          </w:p>
        </w:tc>
        <w:tc>
          <w:tcPr>
            <w:tcW w:w="672" w:type="dxa"/>
            <w:shd w:val="clear" w:color="auto" w:fill="FCE7FD"/>
          </w:tcPr>
          <w:p w14:paraId="6B881792" w14:textId="77777777" w:rsidR="001E5907" w:rsidRPr="00592C02" w:rsidRDefault="001E5907" w:rsidP="001D6631">
            <w:pPr>
              <w:rPr>
                <w:sz w:val="18"/>
                <w:szCs w:val="18"/>
              </w:rPr>
            </w:pPr>
            <w:r w:rsidRPr="00592C02">
              <w:rPr>
                <w:sz w:val="18"/>
                <w:szCs w:val="18"/>
              </w:rPr>
              <w:t>Y</w:t>
            </w:r>
          </w:p>
          <w:p w14:paraId="5EFD3665" w14:textId="77777777" w:rsidR="001E5907" w:rsidRPr="00592C02" w:rsidRDefault="001E5907" w:rsidP="001D6631">
            <w:pPr>
              <w:rPr>
                <w:sz w:val="18"/>
                <w:szCs w:val="18"/>
              </w:rPr>
            </w:pPr>
          </w:p>
          <w:p w14:paraId="331CB25C" w14:textId="77777777" w:rsidR="001E5907" w:rsidRPr="00592C02" w:rsidRDefault="001E5907" w:rsidP="001D6631">
            <w:pPr>
              <w:rPr>
                <w:sz w:val="18"/>
                <w:szCs w:val="18"/>
              </w:rPr>
            </w:pPr>
          </w:p>
          <w:p w14:paraId="6EF33BF3" w14:textId="77777777" w:rsidR="001E5907" w:rsidRDefault="001E5907" w:rsidP="001D6631">
            <w:pPr>
              <w:rPr>
                <w:sz w:val="18"/>
                <w:szCs w:val="18"/>
              </w:rPr>
            </w:pPr>
          </w:p>
        </w:tc>
        <w:tc>
          <w:tcPr>
            <w:tcW w:w="560" w:type="dxa"/>
            <w:shd w:val="clear" w:color="auto" w:fill="FCE7FD"/>
          </w:tcPr>
          <w:p w14:paraId="044FD2E4" w14:textId="77777777" w:rsidR="001E5907" w:rsidRDefault="001E5907" w:rsidP="001D6631">
            <w:pPr>
              <w:rPr>
                <w:sz w:val="18"/>
                <w:szCs w:val="18"/>
              </w:rPr>
            </w:pPr>
            <w:r w:rsidRPr="00592C02">
              <w:rPr>
                <w:sz w:val="18"/>
                <w:szCs w:val="18"/>
              </w:rPr>
              <w:t>M</w:t>
            </w:r>
          </w:p>
        </w:tc>
        <w:tc>
          <w:tcPr>
            <w:tcW w:w="707" w:type="dxa"/>
            <w:shd w:val="clear" w:color="auto" w:fill="FCE7FD"/>
          </w:tcPr>
          <w:p w14:paraId="055A20D1" w14:textId="77777777" w:rsidR="001E5907" w:rsidRDefault="001E5907" w:rsidP="001D6631">
            <w:pPr>
              <w:rPr>
                <w:sz w:val="18"/>
                <w:szCs w:val="18"/>
              </w:rPr>
            </w:pPr>
            <w:r w:rsidRPr="00592C02">
              <w:rPr>
                <w:sz w:val="18"/>
                <w:szCs w:val="18"/>
              </w:rPr>
              <w:t>N/A</w:t>
            </w:r>
          </w:p>
        </w:tc>
        <w:tc>
          <w:tcPr>
            <w:tcW w:w="1365" w:type="dxa"/>
            <w:shd w:val="clear" w:color="auto" w:fill="FCE7FD"/>
          </w:tcPr>
          <w:p w14:paraId="6DA996F0" w14:textId="77777777" w:rsidR="001E5907" w:rsidRDefault="001E5907" w:rsidP="001D6631">
            <w:r>
              <w:t xml:space="preserve"> Will add it to the Action column.</w:t>
            </w:r>
          </w:p>
          <w:p w14:paraId="1E106B0D" w14:textId="77777777" w:rsidR="001E5907" w:rsidRDefault="001E5907" w:rsidP="001D6631"/>
        </w:tc>
        <w:tc>
          <w:tcPr>
            <w:tcW w:w="611" w:type="dxa"/>
            <w:shd w:val="clear" w:color="auto" w:fill="FCE7FD"/>
          </w:tcPr>
          <w:p w14:paraId="76E7A0EB" w14:textId="77777777" w:rsidR="001E5907" w:rsidRPr="00592C02" w:rsidRDefault="001E5907" w:rsidP="001D6631">
            <w:pPr>
              <w:rPr>
                <w:sz w:val="18"/>
                <w:szCs w:val="18"/>
              </w:rPr>
            </w:pPr>
            <w:r w:rsidRPr="00592C02">
              <w:rPr>
                <w:sz w:val="18"/>
                <w:szCs w:val="18"/>
              </w:rPr>
              <w:t>Y</w:t>
            </w:r>
          </w:p>
        </w:tc>
        <w:tc>
          <w:tcPr>
            <w:tcW w:w="738" w:type="dxa"/>
            <w:shd w:val="clear" w:color="auto" w:fill="FCE7FD"/>
          </w:tcPr>
          <w:p w14:paraId="2F15575A" w14:textId="77777777" w:rsidR="001E5907" w:rsidRPr="00592C02" w:rsidRDefault="001E5907" w:rsidP="001D6631">
            <w:pPr>
              <w:rPr>
                <w:sz w:val="18"/>
                <w:szCs w:val="18"/>
              </w:rPr>
            </w:pPr>
            <w:r w:rsidRPr="00592C02">
              <w:rPr>
                <w:sz w:val="18"/>
                <w:szCs w:val="18"/>
              </w:rPr>
              <w:t>N/A</w:t>
            </w:r>
          </w:p>
        </w:tc>
        <w:tc>
          <w:tcPr>
            <w:tcW w:w="665" w:type="dxa"/>
            <w:shd w:val="clear" w:color="auto" w:fill="FCE7FD"/>
          </w:tcPr>
          <w:p w14:paraId="60C4D476" w14:textId="77777777" w:rsidR="001E5907" w:rsidRDefault="001E5907" w:rsidP="001D6631">
            <w:pPr>
              <w:rPr>
                <w:sz w:val="18"/>
                <w:szCs w:val="18"/>
              </w:rPr>
            </w:pPr>
            <w:r w:rsidRPr="00592C02">
              <w:rPr>
                <w:sz w:val="18"/>
                <w:szCs w:val="18"/>
              </w:rPr>
              <w:t>100</w:t>
            </w:r>
          </w:p>
        </w:tc>
      </w:tr>
      <w:tr w:rsidR="003D0B7D" w:rsidRPr="00592C02" w14:paraId="41308A08" w14:textId="77777777" w:rsidTr="003D0B7D">
        <w:trPr>
          <w:trHeight w:val="159"/>
        </w:trPr>
        <w:tc>
          <w:tcPr>
            <w:tcW w:w="835" w:type="dxa"/>
            <w:shd w:val="clear" w:color="auto" w:fill="FCE7FD"/>
          </w:tcPr>
          <w:p w14:paraId="7646D8DC" w14:textId="77777777" w:rsidR="001E5907" w:rsidRPr="00592C02" w:rsidRDefault="001E5907" w:rsidP="001D6631">
            <w:r w:rsidRPr="00592C02">
              <w:t>Value</w:t>
            </w:r>
          </w:p>
        </w:tc>
        <w:tc>
          <w:tcPr>
            <w:tcW w:w="2072" w:type="dxa"/>
            <w:shd w:val="clear" w:color="auto" w:fill="FCE7FD"/>
          </w:tcPr>
          <w:p w14:paraId="16FA6CAE" w14:textId="77777777" w:rsidR="001E5907" w:rsidRPr="00592C02" w:rsidRDefault="001E5907" w:rsidP="001D6631">
            <w:r>
              <w:t xml:space="preserve">From notification </w:t>
            </w:r>
            <w:proofErr w:type="spellStart"/>
            <w:proofErr w:type="gramStart"/>
            <w:r>
              <w:t>template.Actions</w:t>
            </w:r>
            <w:proofErr w:type="spellEnd"/>
            <w:proofErr w:type="gramEnd"/>
          </w:p>
          <w:p w14:paraId="20281353" w14:textId="77777777" w:rsidR="001E5907" w:rsidRDefault="001E5907" w:rsidP="001D6631">
            <w:r w:rsidRPr="00592C02">
              <w:rPr>
                <w:color w:val="E36C0A" w:themeColor="accent6" w:themeShade="BF"/>
                <w:sz w:val="18"/>
                <w:szCs w:val="18"/>
              </w:rPr>
              <w:t>Will be shown if action type is HTTP Rest</w:t>
            </w:r>
          </w:p>
        </w:tc>
        <w:tc>
          <w:tcPr>
            <w:tcW w:w="577" w:type="dxa"/>
            <w:shd w:val="clear" w:color="auto" w:fill="FCE7FD"/>
          </w:tcPr>
          <w:p w14:paraId="3C7A0EE6" w14:textId="77777777" w:rsidR="001E5907" w:rsidRPr="00592C02" w:rsidRDefault="001E5907" w:rsidP="001D6631">
            <w:pPr>
              <w:rPr>
                <w:sz w:val="18"/>
                <w:szCs w:val="18"/>
              </w:rPr>
            </w:pPr>
            <w:r w:rsidRPr="00592C02">
              <w:rPr>
                <w:sz w:val="18"/>
                <w:szCs w:val="18"/>
              </w:rPr>
              <w:t>Input Text</w:t>
            </w:r>
          </w:p>
        </w:tc>
        <w:tc>
          <w:tcPr>
            <w:tcW w:w="821" w:type="dxa"/>
            <w:shd w:val="clear" w:color="auto" w:fill="FCE7FD"/>
          </w:tcPr>
          <w:p w14:paraId="319A6CCA" w14:textId="77777777" w:rsidR="001E5907" w:rsidRPr="00592C02" w:rsidRDefault="001E5907" w:rsidP="001D6631">
            <w:pPr>
              <w:rPr>
                <w:sz w:val="18"/>
                <w:szCs w:val="18"/>
              </w:rPr>
            </w:pPr>
            <w:r w:rsidRPr="00592C02">
              <w:rPr>
                <w:sz w:val="18"/>
                <w:szCs w:val="18"/>
              </w:rPr>
              <w:t>String</w:t>
            </w:r>
          </w:p>
        </w:tc>
        <w:tc>
          <w:tcPr>
            <w:tcW w:w="672" w:type="dxa"/>
            <w:shd w:val="clear" w:color="auto" w:fill="FCE7FD"/>
          </w:tcPr>
          <w:p w14:paraId="0C4C560E" w14:textId="77777777" w:rsidR="001E5907" w:rsidRPr="00592C02" w:rsidRDefault="001E5907" w:rsidP="001D6631">
            <w:pPr>
              <w:rPr>
                <w:sz w:val="18"/>
                <w:szCs w:val="18"/>
              </w:rPr>
            </w:pPr>
            <w:r w:rsidRPr="00592C02">
              <w:rPr>
                <w:sz w:val="18"/>
                <w:szCs w:val="18"/>
              </w:rPr>
              <w:t>Y</w:t>
            </w:r>
          </w:p>
          <w:p w14:paraId="678E144D" w14:textId="77777777" w:rsidR="001E5907" w:rsidRPr="00592C02" w:rsidRDefault="001E5907" w:rsidP="001D6631">
            <w:pPr>
              <w:rPr>
                <w:sz w:val="18"/>
                <w:szCs w:val="18"/>
              </w:rPr>
            </w:pPr>
          </w:p>
          <w:p w14:paraId="50ADB72C" w14:textId="77777777" w:rsidR="001E5907" w:rsidRPr="00592C02" w:rsidRDefault="001E5907" w:rsidP="001D6631">
            <w:pPr>
              <w:rPr>
                <w:sz w:val="18"/>
                <w:szCs w:val="18"/>
              </w:rPr>
            </w:pPr>
          </w:p>
          <w:p w14:paraId="3358EDB9" w14:textId="77777777" w:rsidR="001E5907" w:rsidRPr="00592C02" w:rsidRDefault="001E5907" w:rsidP="001D6631">
            <w:pPr>
              <w:rPr>
                <w:sz w:val="18"/>
                <w:szCs w:val="18"/>
              </w:rPr>
            </w:pPr>
          </w:p>
        </w:tc>
        <w:tc>
          <w:tcPr>
            <w:tcW w:w="560" w:type="dxa"/>
            <w:shd w:val="clear" w:color="auto" w:fill="FCE7FD"/>
          </w:tcPr>
          <w:p w14:paraId="75A4AAC5" w14:textId="77777777" w:rsidR="001E5907" w:rsidRPr="00592C02" w:rsidRDefault="001E5907" w:rsidP="001D6631">
            <w:pPr>
              <w:rPr>
                <w:sz w:val="18"/>
                <w:szCs w:val="18"/>
              </w:rPr>
            </w:pPr>
            <w:r w:rsidRPr="00592C02">
              <w:rPr>
                <w:sz w:val="18"/>
                <w:szCs w:val="18"/>
              </w:rPr>
              <w:t>M</w:t>
            </w:r>
          </w:p>
        </w:tc>
        <w:tc>
          <w:tcPr>
            <w:tcW w:w="707" w:type="dxa"/>
            <w:shd w:val="clear" w:color="auto" w:fill="FCE7FD"/>
          </w:tcPr>
          <w:p w14:paraId="49383C3B" w14:textId="77777777" w:rsidR="001E5907" w:rsidRPr="00592C02" w:rsidRDefault="001E5907" w:rsidP="001D6631">
            <w:pPr>
              <w:rPr>
                <w:sz w:val="18"/>
                <w:szCs w:val="18"/>
              </w:rPr>
            </w:pPr>
            <w:r w:rsidRPr="00592C02">
              <w:rPr>
                <w:sz w:val="18"/>
                <w:szCs w:val="18"/>
              </w:rPr>
              <w:t>N/A</w:t>
            </w:r>
          </w:p>
        </w:tc>
        <w:tc>
          <w:tcPr>
            <w:tcW w:w="1365" w:type="dxa"/>
            <w:shd w:val="clear" w:color="auto" w:fill="FCE7FD"/>
          </w:tcPr>
          <w:p w14:paraId="0D6B763C" w14:textId="77777777" w:rsidR="001E5907" w:rsidRDefault="001E5907" w:rsidP="001D6631">
            <w:r>
              <w:t>Will add it to the Action column.</w:t>
            </w:r>
          </w:p>
        </w:tc>
        <w:tc>
          <w:tcPr>
            <w:tcW w:w="611" w:type="dxa"/>
            <w:shd w:val="clear" w:color="auto" w:fill="FCE7FD"/>
          </w:tcPr>
          <w:p w14:paraId="6EA38441" w14:textId="77777777" w:rsidR="001E5907" w:rsidRPr="00592C02" w:rsidRDefault="001E5907" w:rsidP="001D6631">
            <w:pPr>
              <w:rPr>
                <w:sz w:val="18"/>
                <w:szCs w:val="18"/>
              </w:rPr>
            </w:pPr>
            <w:r w:rsidRPr="00592C02">
              <w:rPr>
                <w:sz w:val="18"/>
                <w:szCs w:val="18"/>
              </w:rPr>
              <w:t>N</w:t>
            </w:r>
          </w:p>
        </w:tc>
        <w:tc>
          <w:tcPr>
            <w:tcW w:w="738" w:type="dxa"/>
            <w:shd w:val="clear" w:color="auto" w:fill="FCE7FD"/>
          </w:tcPr>
          <w:p w14:paraId="1215B51E" w14:textId="77777777" w:rsidR="001E5907" w:rsidRPr="00592C02" w:rsidRDefault="001E5907" w:rsidP="001D6631">
            <w:pPr>
              <w:rPr>
                <w:sz w:val="18"/>
                <w:szCs w:val="18"/>
              </w:rPr>
            </w:pPr>
            <w:r w:rsidRPr="00592C02">
              <w:rPr>
                <w:sz w:val="18"/>
                <w:szCs w:val="18"/>
              </w:rPr>
              <w:t>N/A</w:t>
            </w:r>
          </w:p>
        </w:tc>
        <w:tc>
          <w:tcPr>
            <w:tcW w:w="665" w:type="dxa"/>
            <w:shd w:val="clear" w:color="auto" w:fill="FCE7FD"/>
          </w:tcPr>
          <w:p w14:paraId="65D1EAFB" w14:textId="77777777" w:rsidR="001E5907" w:rsidRPr="00592C02" w:rsidRDefault="001E5907" w:rsidP="001D6631">
            <w:pPr>
              <w:rPr>
                <w:sz w:val="18"/>
                <w:szCs w:val="18"/>
              </w:rPr>
            </w:pPr>
            <w:r w:rsidRPr="00592C02">
              <w:rPr>
                <w:sz w:val="18"/>
                <w:szCs w:val="18"/>
              </w:rPr>
              <w:t>255</w:t>
            </w:r>
          </w:p>
        </w:tc>
      </w:tr>
      <w:tr w:rsidR="003D0B7D" w:rsidRPr="00592C02" w14:paraId="161F6EEE" w14:textId="77777777" w:rsidTr="003D0B7D">
        <w:trPr>
          <w:trHeight w:val="159"/>
        </w:trPr>
        <w:tc>
          <w:tcPr>
            <w:tcW w:w="835" w:type="dxa"/>
          </w:tcPr>
          <w:p w14:paraId="7E2C2F7E" w14:textId="77777777" w:rsidR="001E5907" w:rsidRPr="00592C02" w:rsidRDefault="001E5907" w:rsidP="001D6631">
            <w:r w:rsidRPr="00592C02">
              <w:t>Agents</w:t>
            </w:r>
          </w:p>
        </w:tc>
        <w:tc>
          <w:tcPr>
            <w:tcW w:w="2072" w:type="dxa"/>
          </w:tcPr>
          <w:p w14:paraId="0026E5C5" w14:textId="77777777" w:rsidR="001E5907" w:rsidRPr="00592C02" w:rsidRDefault="001E5907" w:rsidP="001D6631">
            <w:proofErr w:type="spellStart"/>
            <w:r w:rsidRPr="00592C02">
              <w:t>security_watch_</w:t>
            </w:r>
            <w:proofErr w:type="gramStart"/>
            <w:r w:rsidRPr="00592C02">
              <w:t>agents.Name</w:t>
            </w:r>
            <w:proofErr w:type="spellEnd"/>
            <w:proofErr w:type="gramEnd"/>
            <w:r w:rsidRPr="00592C02">
              <w:t xml:space="preserve"> where </w:t>
            </w:r>
            <w:proofErr w:type="spellStart"/>
            <w:r w:rsidRPr="00592C02">
              <w:t>Account_HolderID</w:t>
            </w:r>
            <w:proofErr w:type="spellEnd"/>
            <w:r w:rsidRPr="00592C02">
              <w:t xml:space="preserve"> = logged in Account Holder ID</w:t>
            </w:r>
          </w:p>
          <w:p w14:paraId="6F4966BE" w14:textId="77777777" w:rsidR="001E5907" w:rsidRPr="00592C02" w:rsidRDefault="001E5907" w:rsidP="001D6631">
            <w:r w:rsidRPr="00592C02">
              <w:rPr>
                <w:color w:val="E36C0A" w:themeColor="accent6" w:themeShade="BF"/>
                <w:sz w:val="18"/>
                <w:szCs w:val="18"/>
              </w:rPr>
              <w:t>Will be shown if action type is not HTTP Rest</w:t>
            </w:r>
          </w:p>
          <w:p w14:paraId="6DF77F5B" w14:textId="77777777" w:rsidR="001E5907" w:rsidRDefault="001E5907" w:rsidP="001D6631"/>
        </w:tc>
        <w:tc>
          <w:tcPr>
            <w:tcW w:w="577" w:type="dxa"/>
          </w:tcPr>
          <w:p w14:paraId="4ADDC9B5" w14:textId="77777777" w:rsidR="001E5907" w:rsidRPr="00592C02" w:rsidRDefault="001E5907" w:rsidP="001D6631">
            <w:pPr>
              <w:rPr>
                <w:sz w:val="18"/>
                <w:szCs w:val="18"/>
              </w:rPr>
            </w:pPr>
            <w:r w:rsidRPr="00592C02">
              <w:rPr>
                <w:sz w:val="18"/>
                <w:szCs w:val="18"/>
              </w:rPr>
              <w:t>Multi select</w:t>
            </w:r>
          </w:p>
        </w:tc>
        <w:tc>
          <w:tcPr>
            <w:tcW w:w="821" w:type="dxa"/>
          </w:tcPr>
          <w:p w14:paraId="39900423" w14:textId="77777777" w:rsidR="001E5907" w:rsidRPr="00592C02" w:rsidRDefault="001E5907" w:rsidP="001D6631">
            <w:pPr>
              <w:rPr>
                <w:sz w:val="18"/>
                <w:szCs w:val="18"/>
              </w:rPr>
            </w:pPr>
            <w:r w:rsidRPr="00592C02">
              <w:rPr>
                <w:sz w:val="18"/>
                <w:szCs w:val="18"/>
              </w:rPr>
              <w:t>select</w:t>
            </w:r>
          </w:p>
        </w:tc>
        <w:tc>
          <w:tcPr>
            <w:tcW w:w="672" w:type="dxa"/>
          </w:tcPr>
          <w:p w14:paraId="64FB9552" w14:textId="77777777" w:rsidR="001E5907" w:rsidRPr="00592C02" w:rsidRDefault="001E5907" w:rsidP="001D6631">
            <w:pPr>
              <w:rPr>
                <w:sz w:val="18"/>
                <w:szCs w:val="18"/>
              </w:rPr>
            </w:pPr>
            <w:r w:rsidRPr="00592C02">
              <w:rPr>
                <w:sz w:val="18"/>
                <w:szCs w:val="18"/>
              </w:rPr>
              <w:t>Y</w:t>
            </w:r>
          </w:p>
        </w:tc>
        <w:tc>
          <w:tcPr>
            <w:tcW w:w="560" w:type="dxa"/>
          </w:tcPr>
          <w:p w14:paraId="229C4621" w14:textId="77777777" w:rsidR="001E5907" w:rsidRPr="00592C02" w:rsidRDefault="001E5907" w:rsidP="001D6631">
            <w:pPr>
              <w:rPr>
                <w:sz w:val="18"/>
                <w:szCs w:val="18"/>
              </w:rPr>
            </w:pPr>
            <w:r w:rsidRPr="00592C02">
              <w:rPr>
                <w:sz w:val="18"/>
                <w:szCs w:val="18"/>
              </w:rPr>
              <w:t>M</w:t>
            </w:r>
          </w:p>
        </w:tc>
        <w:tc>
          <w:tcPr>
            <w:tcW w:w="707" w:type="dxa"/>
          </w:tcPr>
          <w:p w14:paraId="603B2392" w14:textId="77777777" w:rsidR="001E5907" w:rsidRPr="00592C02" w:rsidRDefault="001E5907" w:rsidP="001D6631">
            <w:pPr>
              <w:rPr>
                <w:sz w:val="18"/>
                <w:szCs w:val="18"/>
              </w:rPr>
            </w:pPr>
            <w:r w:rsidRPr="00592C02">
              <w:rPr>
                <w:sz w:val="18"/>
                <w:szCs w:val="18"/>
              </w:rPr>
              <w:t>N/A</w:t>
            </w:r>
          </w:p>
        </w:tc>
        <w:tc>
          <w:tcPr>
            <w:tcW w:w="1365" w:type="dxa"/>
          </w:tcPr>
          <w:p w14:paraId="57D09219" w14:textId="77777777" w:rsidR="001E5907" w:rsidRDefault="001E5907" w:rsidP="001D6631">
            <w:r>
              <w:t xml:space="preserve"> Will add it to the Action column.</w:t>
            </w:r>
          </w:p>
        </w:tc>
        <w:tc>
          <w:tcPr>
            <w:tcW w:w="611" w:type="dxa"/>
          </w:tcPr>
          <w:p w14:paraId="77819ECC" w14:textId="77777777" w:rsidR="001E5907" w:rsidRPr="00592C02" w:rsidRDefault="001E5907" w:rsidP="001D6631">
            <w:pPr>
              <w:rPr>
                <w:sz w:val="18"/>
                <w:szCs w:val="18"/>
              </w:rPr>
            </w:pPr>
            <w:r w:rsidRPr="00592C02">
              <w:rPr>
                <w:sz w:val="18"/>
                <w:szCs w:val="18"/>
              </w:rPr>
              <w:t>N</w:t>
            </w:r>
          </w:p>
        </w:tc>
        <w:tc>
          <w:tcPr>
            <w:tcW w:w="738" w:type="dxa"/>
          </w:tcPr>
          <w:p w14:paraId="42B5F085" w14:textId="77777777" w:rsidR="001E5907" w:rsidRPr="00592C02" w:rsidRDefault="001E5907" w:rsidP="001D6631">
            <w:pPr>
              <w:rPr>
                <w:sz w:val="18"/>
                <w:szCs w:val="18"/>
              </w:rPr>
            </w:pPr>
            <w:r w:rsidRPr="00592C02">
              <w:rPr>
                <w:sz w:val="18"/>
                <w:szCs w:val="18"/>
              </w:rPr>
              <w:t>N/A</w:t>
            </w:r>
          </w:p>
        </w:tc>
        <w:tc>
          <w:tcPr>
            <w:tcW w:w="665" w:type="dxa"/>
          </w:tcPr>
          <w:p w14:paraId="58D8F442" w14:textId="77777777" w:rsidR="001E5907" w:rsidRPr="00592C02" w:rsidRDefault="001E5907" w:rsidP="001D6631">
            <w:pPr>
              <w:rPr>
                <w:sz w:val="18"/>
                <w:szCs w:val="18"/>
              </w:rPr>
            </w:pPr>
            <w:r>
              <w:rPr>
                <w:sz w:val="18"/>
                <w:szCs w:val="18"/>
              </w:rPr>
              <w:t>300</w:t>
            </w:r>
          </w:p>
        </w:tc>
      </w:tr>
    </w:tbl>
    <w:p w14:paraId="4EEF69F7" w14:textId="77777777" w:rsidR="001E5907" w:rsidRPr="00592C02" w:rsidRDefault="001E5907" w:rsidP="001E5907">
      <w:pPr>
        <w:rPr>
          <w:b/>
          <w:bCs/>
        </w:rPr>
      </w:pPr>
    </w:p>
    <w:p w14:paraId="51C109D6" w14:textId="77777777" w:rsidR="001E5907" w:rsidRPr="00592C02" w:rsidRDefault="001E5907" w:rsidP="001E5907">
      <w:pPr>
        <w:rPr>
          <w:b/>
          <w:bCs/>
        </w:rPr>
      </w:pPr>
      <w:r w:rsidRPr="00592C02">
        <w:rPr>
          <w:b/>
          <w:bCs/>
        </w:rPr>
        <w:t>Business/Code Rules:</w:t>
      </w:r>
    </w:p>
    <w:tbl>
      <w:tblPr>
        <w:tblStyle w:val="TableGrid"/>
        <w:tblW w:w="0" w:type="auto"/>
        <w:tblLook w:val="04A0" w:firstRow="1" w:lastRow="0" w:firstColumn="1" w:lastColumn="0" w:noHBand="0" w:noVBand="1"/>
      </w:tblPr>
      <w:tblGrid>
        <w:gridCol w:w="9350"/>
      </w:tblGrid>
      <w:tr w:rsidR="001E5907" w:rsidRPr="00592C02" w14:paraId="12E17AE7" w14:textId="77777777" w:rsidTr="001D6631">
        <w:tc>
          <w:tcPr>
            <w:tcW w:w="9350" w:type="dxa"/>
          </w:tcPr>
          <w:p w14:paraId="75A3402A" w14:textId="77777777" w:rsidR="001E5907" w:rsidRPr="00592C02" w:rsidRDefault="001E5907" w:rsidP="00DD74B6">
            <w:pPr>
              <w:pStyle w:val="ListParagraph"/>
              <w:numPr>
                <w:ilvl w:val="0"/>
                <w:numId w:val="47"/>
              </w:numPr>
              <w:spacing w:after="0"/>
              <w:jc w:val="left"/>
            </w:pPr>
            <w:r w:rsidRPr="00592C02">
              <w:t>Regarding the Directions, if Zone Leave remove the Inclusion option.</w:t>
            </w:r>
          </w:p>
        </w:tc>
      </w:tr>
      <w:tr w:rsidR="001E5907" w:rsidRPr="00592C02" w14:paraId="5527806D" w14:textId="77777777" w:rsidTr="001D6631">
        <w:tc>
          <w:tcPr>
            <w:tcW w:w="9350" w:type="dxa"/>
          </w:tcPr>
          <w:p w14:paraId="6F34BC44" w14:textId="4F036099" w:rsidR="001E5907" w:rsidRPr="00DD74B6" w:rsidRDefault="00DD74B6" w:rsidP="00DD74B6">
            <w:pPr>
              <w:pStyle w:val="ListParagraph"/>
              <w:numPr>
                <w:ilvl w:val="0"/>
                <w:numId w:val="47"/>
              </w:numPr>
              <w:spacing w:after="0"/>
              <w:jc w:val="left"/>
            </w:pPr>
            <w:r w:rsidRPr="00DD74B6">
              <w:lastRenderedPageBreak/>
              <w:t>MSISDN should be unique per Account holder</w:t>
            </w:r>
          </w:p>
        </w:tc>
      </w:tr>
      <w:tr w:rsidR="001E5907" w:rsidRPr="00592C02" w14:paraId="585CEF20" w14:textId="77777777" w:rsidTr="001D6631">
        <w:tc>
          <w:tcPr>
            <w:tcW w:w="9350" w:type="dxa"/>
          </w:tcPr>
          <w:p w14:paraId="6776BC06" w14:textId="77777777" w:rsidR="001E5907" w:rsidRPr="00592C02" w:rsidRDefault="001E5907" w:rsidP="00DD74B6">
            <w:pPr>
              <w:pStyle w:val="ListParagraph"/>
              <w:numPr>
                <w:ilvl w:val="0"/>
                <w:numId w:val="47"/>
              </w:numPr>
              <w:spacing w:after="0"/>
              <w:jc w:val="left"/>
            </w:pPr>
            <w:r w:rsidRPr="00592C02">
              <w:t>Regarding the protection type:</w:t>
            </w:r>
          </w:p>
          <w:p w14:paraId="511817A2" w14:textId="77777777" w:rsidR="001E5907" w:rsidRPr="00592C02" w:rsidRDefault="001E5907" w:rsidP="001D6631">
            <w:pPr>
              <w:pStyle w:val="ListParagraph"/>
              <w:numPr>
                <w:ilvl w:val="2"/>
                <w:numId w:val="3"/>
              </w:numPr>
              <w:spacing w:after="0"/>
              <w:jc w:val="left"/>
            </w:pPr>
            <w:r w:rsidRPr="00592C02">
              <w:t>If any: then the MSISDNs list will be disabled.</w:t>
            </w:r>
          </w:p>
          <w:p w14:paraId="244F7972" w14:textId="77777777" w:rsidR="001E5907" w:rsidRPr="00592C02" w:rsidRDefault="001E5907" w:rsidP="001D6631">
            <w:pPr>
              <w:pStyle w:val="ListParagraph"/>
              <w:numPr>
                <w:ilvl w:val="2"/>
                <w:numId w:val="3"/>
              </w:numPr>
              <w:spacing w:after="0"/>
              <w:jc w:val="left"/>
            </w:pPr>
            <w:r w:rsidRPr="00592C02">
              <w:t>If Exclusion, then the condition type will be enabled.</w:t>
            </w:r>
          </w:p>
          <w:p w14:paraId="17F2CADB" w14:textId="77777777" w:rsidR="001E5907" w:rsidRPr="00592C02" w:rsidRDefault="001E5907" w:rsidP="001D6631">
            <w:pPr>
              <w:pStyle w:val="ListParagraph"/>
              <w:numPr>
                <w:ilvl w:val="2"/>
                <w:numId w:val="3"/>
              </w:numPr>
              <w:spacing w:after="0"/>
              <w:jc w:val="left"/>
            </w:pPr>
            <w:r w:rsidRPr="00592C02">
              <w:t>If Inclusion, then the condition type will be disabled and the value for this will be implicitly Solo ‘</w:t>
            </w:r>
            <w:proofErr w:type="spellStart"/>
            <w:r w:rsidRPr="00592C02">
              <w:t>Oring</w:t>
            </w:r>
            <w:proofErr w:type="spellEnd"/>
            <w:r w:rsidRPr="00592C02">
              <w:t>’.</w:t>
            </w:r>
          </w:p>
        </w:tc>
      </w:tr>
      <w:tr w:rsidR="001E5907" w:rsidRPr="00592C02" w14:paraId="5FC34421" w14:textId="77777777" w:rsidTr="001D6631">
        <w:tc>
          <w:tcPr>
            <w:tcW w:w="9350" w:type="dxa"/>
          </w:tcPr>
          <w:p w14:paraId="004E87FA" w14:textId="77777777" w:rsidR="001E5907" w:rsidRPr="00592C02" w:rsidRDefault="001E5907" w:rsidP="00DD74B6">
            <w:pPr>
              <w:pStyle w:val="ListParagraph"/>
              <w:numPr>
                <w:ilvl w:val="0"/>
                <w:numId w:val="47"/>
              </w:numPr>
              <w:spacing w:after="0"/>
              <w:jc w:val="left"/>
            </w:pPr>
            <w:r w:rsidRPr="00592C02">
              <w:t>Email format should be checked.</w:t>
            </w:r>
          </w:p>
        </w:tc>
      </w:tr>
      <w:tr w:rsidR="001E5907" w:rsidRPr="00592C02" w14:paraId="2E9C7649" w14:textId="77777777" w:rsidTr="001D6631">
        <w:tc>
          <w:tcPr>
            <w:tcW w:w="9350" w:type="dxa"/>
          </w:tcPr>
          <w:p w14:paraId="008C6EEC" w14:textId="77777777" w:rsidR="001E5907" w:rsidRDefault="001E5907" w:rsidP="00DD74B6">
            <w:pPr>
              <w:pStyle w:val="ListParagraph"/>
              <w:numPr>
                <w:ilvl w:val="0"/>
                <w:numId w:val="47"/>
              </w:numPr>
              <w:spacing w:after="0"/>
              <w:jc w:val="left"/>
            </w:pPr>
            <w:r w:rsidRPr="00592C02">
              <w:t xml:space="preserve">When click edit, will call web service method,” incase if Protection Type is not Any”, and will pass to the defined MSISDN list, and will show them on the map. </w:t>
            </w:r>
          </w:p>
          <w:p w14:paraId="61199CAD" w14:textId="6BBF62A6" w:rsidR="00F80548" w:rsidRPr="00592C02" w:rsidRDefault="00F80548" w:rsidP="00F80548">
            <w:pPr>
              <w:pStyle w:val="ListParagraph"/>
              <w:spacing w:after="0"/>
              <w:jc w:val="left"/>
            </w:pPr>
            <w:proofErr w:type="gramStart"/>
            <w:r>
              <w:rPr>
                <w:rFonts w:ascii="Segoe UI" w:hAnsi="Segoe UI" w:cs="Segoe UI"/>
                <w:color w:val="242424"/>
                <w:sz w:val="21"/>
                <w:szCs w:val="21"/>
                <w:shd w:val="clear" w:color="auto" w:fill="FFFFFF"/>
              </w:rPr>
              <w:t>passive(</w:t>
            </w:r>
            <w:proofErr w:type="gramEnd"/>
            <w:r>
              <w:rPr>
                <w:rFonts w:ascii="Segoe UI" w:hAnsi="Segoe UI" w:cs="Segoe UI"/>
                <w:color w:val="242424"/>
                <w:sz w:val="21"/>
                <w:szCs w:val="21"/>
                <w:shd w:val="clear" w:color="auto" w:fill="FFFFFF"/>
              </w:rPr>
              <w:t>Update Location)</w:t>
            </w:r>
          </w:p>
        </w:tc>
      </w:tr>
      <w:tr w:rsidR="001E5907" w:rsidRPr="00592C02" w14:paraId="1DDA63D1" w14:textId="77777777" w:rsidTr="001D6631">
        <w:tc>
          <w:tcPr>
            <w:tcW w:w="9350" w:type="dxa"/>
          </w:tcPr>
          <w:p w14:paraId="43729567" w14:textId="77777777" w:rsidR="001E5907" w:rsidRPr="00592C02" w:rsidRDefault="001E5907" w:rsidP="00DD74B6">
            <w:pPr>
              <w:pStyle w:val="ListParagraph"/>
              <w:numPr>
                <w:ilvl w:val="0"/>
                <w:numId w:val="47"/>
              </w:numPr>
              <w:spacing w:after="0"/>
              <w:jc w:val="left"/>
            </w:pPr>
            <w:r w:rsidRPr="00592C02">
              <w:t>After clicking Next, will get the below pages</w:t>
            </w:r>
          </w:p>
        </w:tc>
      </w:tr>
      <w:tr w:rsidR="001E5907" w:rsidRPr="00592C02" w14:paraId="0C5B221A" w14:textId="77777777" w:rsidTr="001D6631">
        <w:tc>
          <w:tcPr>
            <w:tcW w:w="9350" w:type="dxa"/>
          </w:tcPr>
          <w:p w14:paraId="5E3402C5" w14:textId="60DC8F20" w:rsidR="001E5907" w:rsidRPr="00592C02" w:rsidRDefault="001E5907" w:rsidP="00DD74B6">
            <w:pPr>
              <w:pStyle w:val="ListParagraph"/>
              <w:numPr>
                <w:ilvl w:val="0"/>
                <w:numId w:val="47"/>
              </w:numPr>
              <w:spacing w:after="0"/>
              <w:jc w:val="left"/>
            </w:pPr>
            <w:r>
              <w:t xml:space="preserve">Maximum MSISDN number per </w:t>
            </w:r>
            <w:r w:rsidR="00DD74B6">
              <w:t>VIP</w:t>
            </w:r>
            <w:r>
              <w:t xml:space="preserve"> protection is 1000.</w:t>
            </w:r>
          </w:p>
        </w:tc>
      </w:tr>
    </w:tbl>
    <w:p w14:paraId="1F37ED74" w14:textId="77777777" w:rsidR="001E5907" w:rsidRPr="00592C02" w:rsidRDefault="001E5907" w:rsidP="001E5907">
      <w:pPr>
        <w:rPr>
          <w:sz w:val="18"/>
          <w:szCs w:val="18"/>
        </w:rPr>
      </w:pPr>
    </w:p>
    <w:p w14:paraId="3F9D42D9" w14:textId="77777777" w:rsidR="001E5907" w:rsidRPr="00592C02" w:rsidRDefault="001E5907" w:rsidP="001E5907">
      <w:pPr>
        <w:rPr>
          <w:b/>
          <w:bCs/>
          <w:sz w:val="18"/>
          <w:szCs w:val="18"/>
        </w:rPr>
      </w:pPr>
      <w:r w:rsidRPr="00592C02">
        <w:rPr>
          <w:b/>
          <w:bCs/>
          <w:sz w:val="18"/>
          <w:szCs w:val="18"/>
        </w:rPr>
        <w:t xml:space="preserve"> </w:t>
      </w:r>
    </w:p>
    <w:p w14:paraId="0F1A5228" w14:textId="77777777" w:rsidR="001E5907" w:rsidRPr="00592C02" w:rsidRDefault="001E5907" w:rsidP="001E5907">
      <w:pPr>
        <w:rPr>
          <w:b/>
          <w:bCs/>
          <w:sz w:val="18"/>
          <w:szCs w:val="18"/>
        </w:rPr>
      </w:pPr>
    </w:p>
    <w:p w14:paraId="7FCE7B67" w14:textId="77777777" w:rsidR="001E5907" w:rsidRPr="00592C02" w:rsidRDefault="001E5907" w:rsidP="001E5907">
      <w:pPr>
        <w:tabs>
          <w:tab w:val="left" w:pos="1035"/>
        </w:tabs>
      </w:pPr>
    </w:p>
    <w:p w14:paraId="2F612B6F" w14:textId="77777777" w:rsidR="001E5907" w:rsidRPr="00592C02" w:rsidRDefault="001E5907" w:rsidP="001E5907">
      <w:pPr>
        <w:pStyle w:val="Heading3"/>
      </w:pPr>
      <w:r w:rsidRPr="00592C02">
        <w:t>MSISDNs List</w:t>
      </w:r>
    </w:p>
    <w:tbl>
      <w:tblPr>
        <w:tblStyle w:val="TableGrid"/>
        <w:tblW w:w="0" w:type="auto"/>
        <w:tblLook w:val="04A0" w:firstRow="1" w:lastRow="0" w:firstColumn="1" w:lastColumn="0" w:noHBand="0" w:noVBand="1"/>
      </w:tblPr>
      <w:tblGrid>
        <w:gridCol w:w="1885"/>
        <w:gridCol w:w="7465"/>
      </w:tblGrid>
      <w:tr w:rsidR="001E5907" w:rsidRPr="00592C02" w14:paraId="64927328" w14:textId="77777777" w:rsidTr="001D6631">
        <w:tc>
          <w:tcPr>
            <w:tcW w:w="1885" w:type="dxa"/>
            <w:shd w:val="clear" w:color="auto" w:fill="BFBFBF" w:themeFill="background1" w:themeFillShade="BF"/>
          </w:tcPr>
          <w:p w14:paraId="3DCC1578" w14:textId="77777777" w:rsidR="001E5907" w:rsidRPr="00592C02" w:rsidRDefault="001E5907" w:rsidP="001D6631">
            <w:r w:rsidRPr="00592C02">
              <w:t>Module Name</w:t>
            </w:r>
          </w:p>
        </w:tc>
        <w:tc>
          <w:tcPr>
            <w:tcW w:w="7465" w:type="dxa"/>
          </w:tcPr>
          <w:p w14:paraId="596075C2" w14:textId="77777777" w:rsidR="001E5907" w:rsidRPr="00592C02" w:rsidRDefault="001E5907" w:rsidP="001D6631">
            <w:r w:rsidRPr="00592C02">
              <w:t>MSISDNs List</w:t>
            </w:r>
          </w:p>
        </w:tc>
      </w:tr>
      <w:tr w:rsidR="001E5907" w:rsidRPr="00592C02" w14:paraId="19741600" w14:textId="77777777" w:rsidTr="001D6631">
        <w:tc>
          <w:tcPr>
            <w:tcW w:w="1885" w:type="dxa"/>
            <w:shd w:val="clear" w:color="auto" w:fill="BFBFBF" w:themeFill="background1" w:themeFillShade="BF"/>
          </w:tcPr>
          <w:p w14:paraId="6158C402" w14:textId="77777777" w:rsidR="001E5907" w:rsidRPr="00592C02" w:rsidRDefault="001E5907" w:rsidP="001D6631">
            <w:r w:rsidRPr="00592C02">
              <w:t xml:space="preserve">Source Table  </w:t>
            </w:r>
          </w:p>
        </w:tc>
        <w:tc>
          <w:tcPr>
            <w:tcW w:w="7465" w:type="dxa"/>
          </w:tcPr>
          <w:p w14:paraId="256471F2" w14:textId="77777777" w:rsidR="001E5907" w:rsidRPr="00592C02" w:rsidRDefault="001E5907" w:rsidP="001D6631">
            <w:r>
              <w:t>From web service</w:t>
            </w:r>
          </w:p>
        </w:tc>
      </w:tr>
      <w:tr w:rsidR="001E5907" w:rsidRPr="00592C02" w14:paraId="4E591134" w14:textId="77777777" w:rsidTr="001D6631">
        <w:tc>
          <w:tcPr>
            <w:tcW w:w="1885" w:type="dxa"/>
            <w:shd w:val="clear" w:color="auto" w:fill="BFBFBF" w:themeFill="background1" w:themeFillShade="BF"/>
          </w:tcPr>
          <w:p w14:paraId="157CC39C" w14:textId="77777777" w:rsidR="001E5907" w:rsidRPr="00592C02" w:rsidRDefault="001E5907" w:rsidP="001D6631">
            <w:pPr>
              <w:tabs>
                <w:tab w:val="left" w:pos="1507"/>
              </w:tabs>
            </w:pPr>
            <w:r w:rsidRPr="00592C02">
              <w:t>Required Actions</w:t>
            </w:r>
          </w:p>
        </w:tc>
        <w:tc>
          <w:tcPr>
            <w:tcW w:w="7465" w:type="dxa"/>
          </w:tcPr>
          <w:p w14:paraId="6E6907B1" w14:textId="77777777" w:rsidR="001E5907" w:rsidRPr="00592C02" w:rsidRDefault="001E5907" w:rsidP="001D6631">
            <w:r w:rsidRPr="00592C02">
              <w:t>Add, Upload and Delete</w:t>
            </w:r>
          </w:p>
        </w:tc>
      </w:tr>
      <w:tr w:rsidR="001E5907" w:rsidRPr="00592C02" w14:paraId="5E7F72D0" w14:textId="77777777" w:rsidTr="001D6631">
        <w:tc>
          <w:tcPr>
            <w:tcW w:w="1885" w:type="dxa"/>
            <w:shd w:val="clear" w:color="auto" w:fill="BFBFBF" w:themeFill="background1" w:themeFillShade="BF"/>
          </w:tcPr>
          <w:p w14:paraId="49F5D421" w14:textId="77777777" w:rsidR="001E5907" w:rsidRPr="00592C02" w:rsidRDefault="001E5907" w:rsidP="001D6631">
            <w:pPr>
              <w:tabs>
                <w:tab w:val="left" w:pos="1507"/>
              </w:tabs>
            </w:pPr>
            <w:r w:rsidRPr="00592C02">
              <w:t>Grid Columns</w:t>
            </w:r>
          </w:p>
        </w:tc>
        <w:tc>
          <w:tcPr>
            <w:tcW w:w="7465" w:type="dxa"/>
          </w:tcPr>
          <w:p w14:paraId="76D7C077" w14:textId="77777777" w:rsidR="001E5907" w:rsidRPr="00592C02" w:rsidRDefault="001E5907" w:rsidP="001D6631">
            <w:pPr>
              <w:autoSpaceDE w:val="0"/>
              <w:autoSpaceDN w:val="0"/>
              <w:adjustRightInd w:val="0"/>
              <w:spacing w:after="0"/>
              <w:jc w:val="left"/>
            </w:pPr>
            <w:r w:rsidRPr="00592C02">
              <w:t>MSISDN</w:t>
            </w:r>
          </w:p>
          <w:p w14:paraId="4DFF8433" w14:textId="77777777" w:rsidR="001E5907" w:rsidRPr="00592C02" w:rsidRDefault="001E5907" w:rsidP="001D6631">
            <w:pPr>
              <w:autoSpaceDE w:val="0"/>
              <w:autoSpaceDN w:val="0"/>
              <w:adjustRightInd w:val="0"/>
              <w:spacing w:after="0"/>
              <w:jc w:val="left"/>
            </w:pPr>
          </w:p>
        </w:tc>
      </w:tr>
      <w:tr w:rsidR="001E5907" w:rsidRPr="00592C02" w14:paraId="7FE98BA7" w14:textId="77777777" w:rsidTr="001D6631">
        <w:tc>
          <w:tcPr>
            <w:tcW w:w="1885" w:type="dxa"/>
            <w:shd w:val="clear" w:color="auto" w:fill="BFBFBF" w:themeFill="background1" w:themeFillShade="BF"/>
          </w:tcPr>
          <w:p w14:paraId="5A64910B" w14:textId="77777777" w:rsidR="001E5907" w:rsidRPr="00592C02" w:rsidRDefault="001E5907" w:rsidP="001D6631">
            <w:pPr>
              <w:tabs>
                <w:tab w:val="left" w:pos="1507"/>
              </w:tabs>
            </w:pPr>
            <w:r w:rsidRPr="00592C02">
              <w:t>Search List</w:t>
            </w:r>
          </w:p>
        </w:tc>
        <w:tc>
          <w:tcPr>
            <w:tcW w:w="7465" w:type="dxa"/>
          </w:tcPr>
          <w:p w14:paraId="5F1D3A05" w14:textId="77777777" w:rsidR="001E5907" w:rsidRPr="00592C02" w:rsidRDefault="001E5907" w:rsidP="001D6631">
            <w:pPr>
              <w:autoSpaceDE w:val="0"/>
              <w:autoSpaceDN w:val="0"/>
              <w:adjustRightInd w:val="0"/>
              <w:spacing w:after="0"/>
              <w:jc w:val="left"/>
            </w:pPr>
            <w:r w:rsidRPr="00592C02">
              <w:t>MSISDN</w:t>
            </w:r>
          </w:p>
          <w:p w14:paraId="7F47C8A6" w14:textId="77777777" w:rsidR="001E5907" w:rsidRPr="00592C02" w:rsidRDefault="001E5907" w:rsidP="001D6631"/>
        </w:tc>
      </w:tr>
    </w:tbl>
    <w:p w14:paraId="3D9F6F8B" w14:textId="6611DC1E" w:rsidR="001E5907" w:rsidRDefault="001E5907" w:rsidP="001E5907"/>
    <w:p w14:paraId="7EBDACE0" w14:textId="77777777" w:rsidR="007C7DBC" w:rsidRPr="007A330A" w:rsidRDefault="007C7DBC" w:rsidP="007C7DBC">
      <w:pPr>
        <w:rPr>
          <w:b/>
          <w:bCs/>
          <w:i/>
          <w:iCs/>
          <w:color w:val="FF0000"/>
          <w:u w:val="single"/>
        </w:rPr>
      </w:pPr>
      <w:r w:rsidRPr="007A330A">
        <w:rPr>
          <w:b/>
          <w:bCs/>
          <w:i/>
          <w:iCs/>
          <w:color w:val="FF0000"/>
          <w:u w:val="single"/>
        </w:rPr>
        <w:t xml:space="preserve">Note: MSISDN </w:t>
      </w:r>
      <w:proofErr w:type="gramStart"/>
      <w:r w:rsidRPr="007A330A">
        <w:rPr>
          <w:b/>
          <w:bCs/>
          <w:i/>
          <w:iCs/>
          <w:color w:val="FF0000"/>
          <w:u w:val="single"/>
        </w:rPr>
        <w:t>format</w:t>
      </w:r>
      <w:r>
        <w:rPr>
          <w:b/>
          <w:bCs/>
          <w:i/>
          <w:iCs/>
          <w:color w:val="FF0000"/>
          <w:u w:val="single"/>
        </w:rPr>
        <w:t>(</w:t>
      </w:r>
      <w:proofErr w:type="gramEnd"/>
      <w:r>
        <w:rPr>
          <w:b/>
          <w:bCs/>
          <w:i/>
          <w:iCs/>
          <w:color w:val="FF0000"/>
          <w:u w:val="single"/>
        </w:rPr>
        <w:t xml:space="preserve">Number, empty, Valid Format, </w:t>
      </w:r>
      <w:proofErr w:type="spellStart"/>
      <w:r>
        <w:rPr>
          <w:b/>
          <w:bCs/>
          <w:i/>
          <w:iCs/>
          <w:color w:val="FF0000"/>
          <w:u w:val="single"/>
        </w:rPr>
        <w:t>etc</w:t>
      </w:r>
      <w:proofErr w:type="spellEnd"/>
      <w:r>
        <w:rPr>
          <w:b/>
          <w:bCs/>
          <w:i/>
          <w:iCs/>
          <w:color w:val="FF0000"/>
          <w:u w:val="single"/>
        </w:rPr>
        <w:t xml:space="preserve"> …)</w:t>
      </w:r>
      <w:r w:rsidRPr="007A330A">
        <w:rPr>
          <w:b/>
          <w:bCs/>
          <w:i/>
          <w:iCs/>
          <w:color w:val="FF0000"/>
          <w:u w:val="single"/>
        </w:rPr>
        <w:t xml:space="preserve"> and uniqueness should be done from web side.</w:t>
      </w:r>
    </w:p>
    <w:p w14:paraId="2886F44D" w14:textId="331A891B" w:rsidR="001E5907" w:rsidRPr="00592C02" w:rsidRDefault="001E5907" w:rsidP="001E5907">
      <w:r w:rsidRPr="00592C02">
        <w:t xml:space="preserve">This module be as our standard module, and we only have one additional check, MSISDN should be unique per </w:t>
      </w:r>
      <w:proofErr w:type="spellStart"/>
      <w:r w:rsidR="00767649">
        <w:t>VIP</w:t>
      </w:r>
      <w:r w:rsidRPr="00592C02">
        <w:t>_Protection_ID</w:t>
      </w:r>
      <w:proofErr w:type="spellEnd"/>
      <w:r w:rsidRPr="00592C02">
        <w:t>.</w:t>
      </w:r>
    </w:p>
    <w:p w14:paraId="5C56E86A" w14:textId="77777777" w:rsidR="001E5907" w:rsidRPr="00592C02" w:rsidRDefault="001E5907" w:rsidP="001E5907"/>
    <w:p w14:paraId="0D1F1E6D" w14:textId="77777777" w:rsidR="001E5907" w:rsidRPr="00592C02" w:rsidRDefault="001E5907" w:rsidP="001E5907"/>
    <w:p w14:paraId="7DDEEEFF" w14:textId="77777777" w:rsidR="001E5907" w:rsidRPr="00592C02" w:rsidRDefault="001E5907" w:rsidP="001E5907"/>
    <w:p w14:paraId="6C839DB3" w14:textId="77777777" w:rsidR="001E5907" w:rsidRPr="00592C02" w:rsidRDefault="001E5907" w:rsidP="001E5907"/>
    <w:p w14:paraId="6C03A146" w14:textId="77777777" w:rsidR="001E5907" w:rsidRPr="00484573" w:rsidRDefault="001E5907" w:rsidP="00484573"/>
    <w:p w14:paraId="737A8E26" w14:textId="756543E8" w:rsidR="00EF6BDE" w:rsidRDefault="00EF6BDE">
      <w:pPr>
        <w:pStyle w:val="Heading2"/>
      </w:pPr>
      <w:r>
        <w:lastRenderedPageBreak/>
        <w:t>Spatial Density</w:t>
      </w:r>
    </w:p>
    <w:p w14:paraId="308A57B9" w14:textId="59290E03" w:rsidR="00EF6BDE" w:rsidRPr="00116E25" w:rsidRDefault="00EF6BDE" w:rsidP="00EF6BDE">
      <w:pPr>
        <w:numPr>
          <w:ilvl w:val="1"/>
          <w:numId w:val="48"/>
        </w:numPr>
        <w:spacing w:before="100" w:beforeAutospacing="1" w:after="100" w:afterAutospacing="1"/>
        <w:jc w:val="left"/>
      </w:pPr>
      <w:r w:rsidRPr="00116E25">
        <w:t xml:space="preserve">We will show current subscribers' distribution over the cells on a heat map, the exact implementation will depend on the capabilities of our heat map where we can show the cell as a circular area with some predefined radius for example; </w:t>
      </w:r>
    </w:p>
    <w:p w14:paraId="46542B80" w14:textId="77777777" w:rsidR="00EF6BDE" w:rsidRDefault="00EF6BDE" w:rsidP="00EF6BDE">
      <w:pPr>
        <w:numPr>
          <w:ilvl w:val="2"/>
          <w:numId w:val="48"/>
        </w:numPr>
        <w:spacing w:before="100" w:beforeAutospacing="1" w:after="100" w:afterAutospacing="1"/>
        <w:jc w:val="left"/>
      </w:pPr>
      <w:r>
        <w:rPr>
          <w:color w:val="FF0000"/>
        </w:rPr>
        <w:t xml:space="preserve">Data are available </w:t>
      </w:r>
      <w:r>
        <w:rPr>
          <w:b/>
          <w:bCs/>
          <w:color w:val="FF0000"/>
        </w:rPr>
        <w:t>in the “</w:t>
      </w:r>
      <w:proofErr w:type="spellStart"/>
      <w:r>
        <w:rPr>
          <w:b/>
          <w:bCs/>
          <w:color w:val="FF0000"/>
        </w:rPr>
        <w:t>subs_current_info</w:t>
      </w:r>
      <w:proofErr w:type="spellEnd"/>
      <w:r>
        <w:rPr>
          <w:b/>
          <w:bCs/>
          <w:color w:val="FF0000"/>
        </w:rPr>
        <w:t>” mongo collection</w:t>
      </w:r>
      <w:r>
        <w:rPr>
          <w:color w:val="FF0000"/>
        </w:rPr>
        <w:t>.</w:t>
      </w:r>
    </w:p>
    <w:p w14:paraId="2615986E" w14:textId="77777777" w:rsidR="00EF6BDE" w:rsidRDefault="00EF6BDE" w:rsidP="00EF6BDE">
      <w:pPr>
        <w:numPr>
          <w:ilvl w:val="2"/>
          <w:numId w:val="48"/>
        </w:numPr>
        <w:spacing w:before="100" w:beforeAutospacing="1" w:after="100" w:afterAutospacing="1"/>
        <w:jc w:val="left"/>
        <w:rPr>
          <w:color w:val="FF0000"/>
        </w:rPr>
      </w:pPr>
      <w:r>
        <w:rPr>
          <w:b/>
          <w:bCs/>
          <w:color w:val="FF0000"/>
        </w:rPr>
        <w:t>New API (Spatial density API) –</w:t>
      </w:r>
      <w:r>
        <w:rPr>
          <w:color w:val="FF0000"/>
        </w:rPr>
        <w:t xml:space="preserve"> get current subscribers [output Array for all cells, each containing: cell location coordinates, count].</w:t>
      </w:r>
    </w:p>
    <w:p w14:paraId="25858004" w14:textId="170B646E" w:rsidR="00EF6BDE" w:rsidRDefault="00EF6BDE" w:rsidP="00EF6BDE">
      <w:pPr>
        <w:numPr>
          <w:ilvl w:val="3"/>
          <w:numId w:val="48"/>
        </w:numPr>
        <w:spacing w:before="100" w:beforeAutospacing="1" w:after="100" w:afterAutospacing="1"/>
        <w:jc w:val="left"/>
        <w:rPr>
          <w:color w:val="FF0000"/>
        </w:rPr>
      </w:pPr>
      <w:r>
        <w:rPr>
          <w:color w:val="FF0000"/>
        </w:rPr>
        <w:t>The web team can provide us with the exact data structure needed for the heat map (API output) – if this is easier for them.</w:t>
      </w:r>
    </w:p>
    <w:p w14:paraId="5B6A8AA4" w14:textId="77777777" w:rsidR="00116E25" w:rsidRPr="00116E25" w:rsidRDefault="00116E25" w:rsidP="00116E25">
      <w:pPr>
        <w:numPr>
          <w:ilvl w:val="1"/>
          <w:numId w:val="48"/>
        </w:numPr>
        <w:spacing w:before="100" w:beforeAutospacing="1" w:after="100" w:afterAutospacing="1"/>
        <w:jc w:val="left"/>
      </w:pPr>
      <w:r w:rsidRPr="00116E25">
        <w:t>We will show the history of subscribers' distribution in certain hour of time on a heat map where we can use the previous view with a slide with the hour as a step and </w:t>
      </w:r>
      <w:proofErr w:type="gramStart"/>
      <w:r w:rsidRPr="00116E25">
        <w:t>even</w:t>
      </w:r>
      <w:proofErr w:type="gramEnd"/>
      <w:r w:rsidRPr="00116E25">
        <w:t xml:space="preserve"> we can press play button and show how the density change against the time based on certain preview speed; the details should be discussed more with the web team.</w:t>
      </w:r>
    </w:p>
    <w:p w14:paraId="21559890" w14:textId="12549ACE" w:rsidR="00116E25" w:rsidRPr="00116E25" w:rsidRDefault="00116E25" w:rsidP="00116E25">
      <w:pPr>
        <w:numPr>
          <w:ilvl w:val="2"/>
          <w:numId w:val="48"/>
        </w:numPr>
        <w:spacing w:before="100" w:beforeAutospacing="1" w:after="100" w:afterAutospacing="1"/>
        <w:jc w:val="left"/>
      </w:pPr>
      <w:r>
        <w:rPr>
          <w:b/>
          <w:bCs/>
          <w:color w:val="FF0000"/>
        </w:rPr>
        <w:t>New table “</w:t>
      </w:r>
      <w:proofErr w:type="spellStart"/>
      <w:r>
        <w:rPr>
          <w:b/>
          <w:bCs/>
          <w:color w:val="FF0000"/>
        </w:rPr>
        <w:t>cells_count_hourly</w:t>
      </w:r>
      <w:proofErr w:type="spellEnd"/>
      <w:r>
        <w:rPr>
          <w:b/>
          <w:bCs/>
          <w:color w:val="FF0000"/>
        </w:rPr>
        <w:t>”</w:t>
      </w:r>
      <w:r>
        <w:rPr>
          <w:color w:val="FF0000"/>
        </w:rPr>
        <w:t xml:space="preserve"> will be filled using a job with an hour record for each cell in the system.</w:t>
      </w:r>
    </w:p>
    <w:p w14:paraId="52C37BEB" w14:textId="55FA5A5A" w:rsidR="00116E25" w:rsidRPr="00C15E92" w:rsidRDefault="00116E25" w:rsidP="00116E25">
      <w:pPr>
        <w:numPr>
          <w:ilvl w:val="2"/>
          <w:numId w:val="48"/>
        </w:numPr>
        <w:spacing w:before="100" w:beforeAutospacing="1" w:after="100" w:afterAutospacing="1"/>
        <w:jc w:val="left"/>
      </w:pPr>
      <w:r>
        <w:rPr>
          <w:b/>
          <w:bCs/>
          <w:color w:val="FF0000"/>
        </w:rPr>
        <w:t xml:space="preserve">Same as point </w:t>
      </w:r>
      <w:proofErr w:type="gramStart"/>
      <w:r>
        <w:rPr>
          <w:b/>
          <w:bCs/>
          <w:color w:val="FF0000"/>
        </w:rPr>
        <w:t>1 ,</w:t>
      </w:r>
      <w:proofErr w:type="gramEnd"/>
      <w:r>
        <w:rPr>
          <w:b/>
          <w:bCs/>
          <w:color w:val="FF0000"/>
        </w:rPr>
        <w:t xml:space="preserve"> but we need to add slider (per hour) , each slide will re render the chart. Data will be directly from </w:t>
      </w:r>
      <w:proofErr w:type="gramStart"/>
      <w:r>
        <w:rPr>
          <w:b/>
          <w:bCs/>
          <w:color w:val="FF0000"/>
        </w:rPr>
        <w:t>database ,</w:t>
      </w:r>
      <w:proofErr w:type="gramEnd"/>
      <w:r>
        <w:rPr>
          <w:b/>
          <w:bCs/>
          <w:color w:val="FF0000"/>
        </w:rPr>
        <w:t xml:space="preserve"> not through API.</w:t>
      </w:r>
    </w:p>
    <w:p w14:paraId="006900D2" w14:textId="77777777" w:rsidR="00C15E92" w:rsidRPr="00C15E92" w:rsidRDefault="00C15E92" w:rsidP="00C15E92">
      <w:pPr>
        <w:spacing w:before="100" w:beforeAutospacing="1" w:after="100" w:afterAutospacing="1"/>
        <w:ind w:left="2160"/>
        <w:jc w:val="left"/>
      </w:pPr>
    </w:p>
    <w:p w14:paraId="5FD060B9" w14:textId="77777777" w:rsidR="00C15E92" w:rsidRPr="00C15E92" w:rsidRDefault="00C15E92" w:rsidP="00C15E92">
      <w:pPr>
        <w:numPr>
          <w:ilvl w:val="1"/>
          <w:numId w:val="48"/>
        </w:numPr>
        <w:spacing w:before="100" w:beforeAutospacing="1" w:after="100" w:afterAutospacing="1"/>
        <w:jc w:val="left"/>
      </w:pPr>
      <w:r w:rsidRPr="00C15E92">
        <w:t>We will show the density for each hour in a week for certain cell (or area), where we will show a grid of 7*24 squares with a color that reflects the density at this hour.</w:t>
      </w:r>
    </w:p>
    <w:p w14:paraId="581B8F38" w14:textId="2F041272" w:rsidR="00C15E92" w:rsidRDefault="00C15E92" w:rsidP="00C15E92">
      <w:pPr>
        <w:numPr>
          <w:ilvl w:val="2"/>
          <w:numId w:val="48"/>
        </w:numPr>
        <w:spacing w:before="100" w:beforeAutospacing="1" w:after="100" w:afterAutospacing="1"/>
        <w:jc w:val="left"/>
      </w:pPr>
      <w:r>
        <w:rPr>
          <w:b/>
          <w:bCs/>
          <w:color w:val="FF0000"/>
        </w:rPr>
        <w:t>New API (get cells API) –</w:t>
      </w:r>
      <w:r>
        <w:rPr>
          <w:color w:val="FF0000"/>
        </w:rPr>
        <w:t xml:space="preserve"> get the cells within a polygon area drawn on the web interface by the user [input: polygon area], [output: Array for all cells within the area]. [First step will call API (input is polygon, output array of cells).</w:t>
      </w:r>
    </w:p>
    <w:p w14:paraId="34523468" w14:textId="036F3D64" w:rsidR="00C15E92" w:rsidRDefault="00C15E92" w:rsidP="00C15E92">
      <w:pPr>
        <w:numPr>
          <w:ilvl w:val="2"/>
          <w:numId w:val="48"/>
        </w:numPr>
        <w:spacing w:before="100" w:beforeAutospacing="1"/>
        <w:jc w:val="left"/>
      </w:pPr>
      <w:r>
        <w:rPr>
          <w:color w:val="FF0000"/>
        </w:rPr>
        <w:t>Data will be read from the previously mentioned table directly – summation of the count for all cells within the area for each hour. (</w:t>
      </w:r>
      <w:proofErr w:type="gramStart"/>
      <w:r>
        <w:rPr>
          <w:color w:val="FF0000"/>
        </w:rPr>
        <w:t>group</w:t>
      </w:r>
      <w:proofErr w:type="gramEnd"/>
      <w:r>
        <w:rPr>
          <w:color w:val="FF0000"/>
        </w:rPr>
        <w:t xml:space="preserve"> by cell/hour)</w:t>
      </w:r>
    </w:p>
    <w:p w14:paraId="1FCB52D4" w14:textId="53C1F910" w:rsidR="00C15E92" w:rsidRDefault="00C15E92" w:rsidP="00C15E92">
      <w:pPr>
        <w:pStyle w:val="ListParagraph"/>
        <w:spacing w:before="100" w:beforeAutospacing="1" w:after="100" w:afterAutospacing="1"/>
        <w:jc w:val="left"/>
      </w:pPr>
    </w:p>
    <w:p w14:paraId="2B18938C" w14:textId="77777777" w:rsidR="00EF6BDE" w:rsidRDefault="00EF6BDE" w:rsidP="00EF6BDE">
      <w:pPr>
        <w:spacing w:before="100" w:beforeAutospacing="1" w:after="100" w:afterAutospacing="1"/>
        <w:ind w:left="2880"/>
        <w:jc w:val="left"/>
        <w:rPr>
          <w:color w:val="FF0000"/>
        </w:rPr>
      </w:pPr>
    </w:p>
    <w:p w14:paraId="48EB00CF" w14:textId="7A8AE3D5" w:rsidR="00EF6BDE" w:rsidRDefault="00EF6BDE" w:rsidP="00EF6BDE"/>
    <w:p w14:paraId="3D534C07" w14:textId="77777777" w:rsidR="00EF6BDE" w:rsidRPr="00EF6BDE" w:rsidRDefault="00EF6BDE" w:rsidP="00EF6BDE"/>
    <w:p w14:paraId="0A937715" w14:textId="4D4922A5" w:rsidR="00C842EA" w:rsidRDefault="00C842EA">
      <w:pPr>
        <w:pStyle w:val="Heading2"/>
      </w:pPr>
      <w:r>
        <w:t>Public Safety</w:t>
      </w:r>
    </w:p>
    <w:p w14:paraId="6A0027BF" w14:textId="77777777" w:rsidR="00AA1A42" w:rsidRPr="00321A1C" w:rsidRDefault="00AA1A42" w:rsidP="00AA1A42">
      <w:pPr>
        <w:rPr>
          <w:b/>
          <w:bCs/>
          <w:i/>
          <w:iCs/>
          <w:color w:val="FF0000"/>
          <w:sz w:val="22"/>
          <w:szCs w:val="22"/>
          <w:u w:val="single"/>
        </w:rPr>
      </w:pPr>
      <w:r w:rsidRPr="00E90907">
        <w:rPr>
          <w:b/>
          <w:bCs/>
          <w:i/>
          <w:iCs/>
          <w:color w:val="FF0000"/>
          <w:sz w:val="22"/>
          <w:szCs w:val="22"/>
          <w:u w:val="single"/>
        </w:rPr>
        <w:t>Note: all actions on th</w:t>
      </w:r>
      <w:r>
        <w:rPr>
          <w:b/>
          <w:bCs/>
          <w:i/>
          <w:iCs/>
          <w:color w:val="FF0000"/>
          <w:sz w:val="22"/>
          <w:szCs w:val="22"/>
          <w:u w:val="single"/>
        </w:rPr>
        <w:t>is module</w:t>
      </w:r>
      <w:r w:rsidRPr="00E90907">
        <w:rPr>
          <w:b/>
          <w:bCs/>
          <w:i/>
          <w:iCs/>
          <w:color w:val="FF0000"/>
          <w:sz w:val="22"/>
          <w:szCs w:val="22"/>
          <w:u w:val="single"/>
        </w:rPr>
        <w:t xml:space="preserve">, </w:t>
      </w:r>
      <w:r>
        <w:rPr>
          <w:b/>
          <w:bCs/>
          <w:i/>
          <w:iCs/>
          <w:color w:val="FF0000"/>
          <w:sz w:val="22"/>
          <w:szCs w:val="22"/>
          <w:u w:val="single"/>
        </w:rPr>
        <w:t xml:space="preserve">will be APIs except the main </w:t>
      </w:r>
      <w:proofErr w:type="gramStart"/>
      <w:r>
        <w:rPr>
          <w:b/>
          <w:bCs/>
          <w:i/>
          <w:iCs/>
          <w:color w:val="FF0000"/>
          <w:sz w:val="22"/>
          <w:szCs w:val="22"/>
          <w:u w:val="single"/>
        </w:rPr>
        <w:t>grid .</w:t>
      </w:r>
      <w:proofErr w:type="gramEnd"/>
    </w:p>
    <w:tbl>
      <w:tblPr>
        <w:tblStyle w:val="TableGrid"/>
        <w:tblW w:w="0" w:type="auto"/>
        <w:tblLook w:val="04A0" w:firstRow="1" w:lastRow="0" w:firstColumn="1" w:lastColumn="0" w:noHBand="0" w:noVBand="1"/>
      </w:tblPr>
      <w:tblGrid>
        <w:gridCol w:w="1885"/>
        <w:gridCol w:w="7465"/>
      </w:tblGrid>
      <w:tr w:rsidR="00AA1A42" w:rsidRPr="00592C02" w14:paraId="1DC49C07" w14:textId="77777777" w:rsidTr="001D6631">
        <w:tc>
          <w:tcPr>
            <w:tcW w:w="1885" w:type="dxa"/>
            <w:shd w:val="clear" w:color="auto" w:fill="BFBFBF" w:themeFill="background1" w:themeFillShade="BF"/>
          </w:tcPr>
          <w:p w14:paraId="2301AB59" w14:textId="77777777" w:rsidR="00AA1A42" w:rsidRPr="00592C02" w:rsidRDefault="00AA1A42" w:rsidP="001D6631">
            <w:r w:rsidRPr="00592C02">
              <w:t>Module Name</w:t>
            </w:r>
          </w:p>
        </w:tc>
        <w:tc>
          <w:tcPr>
            <w:tcW w:w="7465" w:type="dxa"/>
          </w:tcPr>
          <w:p w14:paraId="12172A76" w14:textId="6F2A0195" w:rsidR="00AA1A42" w:rsidRPr="00592C02" w:rsidRDefault="00AA1A42" w:rsidP="001D6631">
            <w:r>
              <w:t>Public Safety</w:t>
            </w:r>
          </w:p>
        </w:tc>
      </w:tr>
      <w:tr w:rsidR="00AA1A42" w:rsidRPr="00592C02" w14:paraId="31DA6AD0" w14:textId="77777777" w:rsidTr="001D6631">
        <w:tc>
          <w:tcPr>
            <w:tcW w:w="1885" w:type="dxa"/>
            <w:shd w:val="clear" w:color="auto" w:fill="BFBFBF" w:themeFill="background1" w:themeFillShade="BF"/>
          </w:tcPr>
          <w:p w14:paraId="1AA28400" w14:textId="77777777" w:rsidR="00AA1A42" w:rsidRPr="00592C02" w:rsidRDefault="00AA1A42" w:rsidP="001D6631">
            <w:r w:rsidRPr="00592C02">
              <w:t xml:space="preserve">Source Table  </w:t>
            </w:r>
          </w:p>
        </w:tc>
        <w:tc>
          <w:tcPr>
            <w:tcW w:w="7465" w:type="dxa"/>
          </w:tcPr>
          <w:p w14:paraId="67AEA41A" w14:textId="35E63D52" w:rsidR="00AA1A42" w:rsidRPr="00592C02" w:rsidRDefault="00AA1A42" w:rsidP="001D6631">
            <w:proofErr w:type="spellStart"/>
            <w:r w:rsidRPr="00AA1A42">
              <w:t>public_safety</w:t>
            </w:r>
            <w:proofErr w:type="spellEnd"/>
          </w:p>
        </w:tc>
      </w:tr>
      <w:tr w:rsidR="00AA1A42" w:rsidRPr="00592C02" w14:paraId="7D4743B1" w14:textId="77777777" w:rsidTr="001D6631">
        <w:tc>
          <w:tcPr>
            <w:tcW w:w="1885" w:type="dxa"/>
            <w:shd w:val="clear" w:color="auto" w:fill="BFBFBF" w:themeFill="background1" w:themeFillShade="BF"/>
          </w:tcPr>
          <w:p w14:paraId="23408096" w14:textId="77777777" w:rsidR="00AA1A42" w:rsidRPr="00592C02" w:rsidRDefault="00AA1A42" w:rsidP="001D6631">
            <w:pPr>
              <w:tabs>
                <w:tab w:val="left" w:pos="1507"/>
              </w:tabs>
            </w:pPr>
            <w:r w:rsidRPr="00592C02">
              <w:t>Required Actions</w:t>
            </w:r>
          </w:p>
        </w:tc>
        <w:tc>
          <w:tcPr>
            <w:tcW w:w="7465" w:type="dxa"/>
          </w:tcPr>
          <w:p w14:paraId="7C91B7DB" w14:textId="363B6A76" w:rsidR="00AA1A42" w:rsidRPr="00592C02" w:rsidRDefault="00AA1A42" w:rsidP="001D6631">
            <w:r w:rsidRPr="00592C02">
              <w:t>Add</w:t>
            </w:r>
          </w:p>
        </w:tc>
      </w:tr>
      <w:tr w:rsidR="00AA1A42" w:rsidRPr="00592C02" w14:paraId="3E5663D3" w14:textId="77777777" w:rsidTr="001D6631">
        <w:tc>
          <w:tcPr>
            <w:tcW w:w="1885" w:type="dxa"/>
            <w:shd w:val="clear" w:color="auto" w:fill="BFBFBF" w:themeFill="background1" w:themeFillShade="BF"/>
          </w:tcPr>
          <w:p w14:paraId="31FCD650" w14:textId="77777777" w:rsidR="00AA1A42" w:rsidRPr="00592C02" w:rsidRDefault="00AA1A42" w:rsidP="001D6631">
            <w:pPr>
              <w:tabs>
                <w:tab w:val="left" w:pos="1507"/>
              </w:tabs>
            </w:pPr>
            <w:r w:rsidRPr="00592C02">
              <w:t>Grid Columns</w:t>
            </w:r>
          </w:p>
        </w:tc>
        <w:tc>
          <w:tcPr>
            <w:tcW w:w="7465" w:type="dxa"/>
          </w:tcPr>
          <w:p w14:paraId="4BB67C06" w14:textId="23F4ED1E" w:rsidR="00AA1A42" w:rsidRPr="00592C02" w:rsidRDefault="00AA1A42" w:rsidP="001D6631">
            <w:proofErr w:type="gramStart"/>
            <w:r w:rsidRPr="00592C02">
              <w:t>Name,  Created</w:t>
            </w:r>
            <w:proofErr w:type="gramEnd"/>
            <w:r w:rsidRPr="00592C02">
              <w:t xml:space="preserve"> By, Account Holder Name(only will be shown if the logged in user is Admin account holder type)</w:t>
            </w:r>
            <w:r w:rsidR="00385C6F">
              <w:t xml:space="preserve">, Sender , Count (to be re checked ), Message Body </w:t>
            </w:r>
            <w:r w:rsidRPr="00592C02">
              <w:t>.</w:t>
            </w:r>
          </w:p>
          <w:p w14:paraId="32C0DE87" w14:textId="306480B7" w:rsidR="00AA1A42" w:rsidRPr="00592C02" w:rsidRDefault="00AA1A42" w:rsidP="001D6631">
            <w:r w:rsidRPr="00592C02">
              <w:t xml:space="preserve">Name: </w:t>
            </w:r>
            <w:proofErr w:type="spellStart"/>
            <w:r w:rsidR="00385C6F" w:rsidRPr="00AA1A42">
              <w:t>public_</w:t>
            </w:r>
            <w:proofErr w:type="gramStart"/>
            <w:r w:rsidR="00385C6F" w:rsidRPr="00AA1A42">
              <w:t>safety</w:t>
            </w:r>
            <w:r w:rsidRPr="00592C02">
              <w:t>.Name</w:t>
            </w:r>
            <w:proofErr w:type="spellEnd"/>
            <w:proofErr w:type="gramEnd"/>
          </w:p>
          <w:p w14:paraId="3ABD0F86" w14:textId="44039EB2" w:rsidR="00AA1A42" w:rsidRDefault="00AA1A42" w:rsidP="001D6631">
            <w:r w:rsidRPr="00592C02">
              <w:lastRenderedPageBreak/>
              <w:t xml:space="preserve">Created By: </w:t>
            </w:r>
            <w:proofErr w:type="spellStart"/>
            <w:r w:rsidRPr="00592C02">
              <w:t>Users.username</w:t>
            </w:r>
            <w:proofErr w:type="spellEnd"/>
            <w:r w:rsidRPr="00592C02">
              <w:t xml:space="preserve"> </w:t>
            </w:r>
          </w:p>
          <w:p w14:paraId="59EBF75E" w14:textId="19D3290E" w:rsidR="00385C6F" w:rsidRDefault="00385C6F" w:rsidP="001D6631">
            <w:r w:rsidRPr="00273185">
              <w:t xml:space="preserve">Sender: </w:t>
            </w:r>
            <w:proofErr w:type="spellStart"/>
            <w:r w:rsidRPr="00AA1A42">
              <w:t>public_</w:t>
            </w:r>
            <w:proofErr w:type="gramStart"/>
            <w:r w:rsidRPr="00AA1A42">
              <w:t>safety</w:t>
            </w:r>
            <w:r>
              <w:t>.Sender</w:t>
            </w:r>
            <w:proofErr w:type="spellEnd"/>
            <w:proofErr w:type="gramEnd"/>
          </w:p>
          <w:p w14:paraId="54DABFDF" w14:textId="70359AD0" w:rsidR="00385C6F" w:rsidRDefault="00385C6F" w:rsidP="001D6631">
            <w:r w:rsidRPr="00273185">
              <w:t xml:space="preserve">Count. </w:t>
            </w:r>
            <w:proofErr w:type="spellStart"/>
            <w:r w:rsidRPr="00AA1A42">
              <w:t>public_</w:t>
            </w:r>
            <w:proofErr w:type="gramStart"/>
            <w:r w:rsidRPr="00AA1A42">
              <w:t>safety</w:t>
            </w:r>
            <w:r>
              <w:t>.Count</w:t>
            </w:r>
            <w:proofErr w:type="spellEnd"/>
            <w:proofErr w:type="gramEnd"/>
          </w:p>
          <w:p w14:paraId="538100FE" w14:textId="31D8978E" w:rsidR="00385C6F" w:rsidRPr="00273185" w:rsidRDefault="00385C6F" w:rsidP="001D6631">
            <w:r w:rsidRPr="00273185">
              <w:t xml:space="preserve">Message </w:t>
            </w:r>
            <w:proofErr w:type="gramStart"/>
            <w:r w:rsidRPr="00273185">
              <w:t>Body :</w:t>
            </w:r>
            <w:proofErr w:type="gramEnd"/>
            <w:r w:rsidRPr="00273185">
              <w:t xml:space="preserve"> </w:t>
            </w:r>
            <w:proofErr w:type="spellStart"/>
            <w:r w:rsidRPr="00AA1A42">
              <w:t>public_safety</w:t>
            </w:r>
            <w:proofErr w:type="spellEnd"/>
            <w:r>
              <w:t>.</w:t>
            </w:r>
            <w:r w:rsidR="00273185">
              <w:t xml:space="preserve"> </w:t>
            </w:r>
            <w:r w:rsidR="00273185" w:rsidRPr="00273185">
              <w:t>Body</w:t>
            </w:r>
          </w:p>
          <w:p w14:paraId="02096AE4" w14:textId="77777777" w:rsidR="00AA1A42" w:rsidRPr="00592C02" w:rsidRDefault="00AA1A42" w:rsidP="001D6631">
            <w:pPr>
              <w:autoSpaceDE w:val="0"/>
              <w:autoSpaceDN w:val="0"/>
              <w:adjustRightInd w:val="0"/>
              <w:spacing w:after="0"/>
              <w:jc w:val="left"/>
              <w:rPr>
                <w:rFonts w:ascii="Consolas" w:hAnsi="Consolas" w:cs="Consolas"/>
                <w:color w:val="0000FF"/>
                <w:sz w:val="19"/>
                <w:szCs w:val="19"/>
              </w:rPr>
            </w:pPr>
          </w:p>
        </w:tc>
      </w:tr>
      <w:tr w:rsidR="00AA1A42" w:rsidRPr="00592C02" w14:paraId="2FD93EF4" w14:textId="77777777" w:rsidTr="001D6631">
        <w:tc>
          <w:tcPr>
            <w:tcW w:w="1885" w:type="dxa"/>
            <w:shd w:val="clear" w:color="auto" w:fill="BFBFBF" w:themeFill="background1" w:themeFillShade="BF"/>
          </w:tcPr>
          <w:p w14:paraId="13407BEF" w14:textId="77777777" w:rsidR="00AA1A42" w:rsidRPr="00592C02" w:rsidRDefault="00AA1A42" w:rsidP="001D6631">
            <w:pPr>
              <w:tabs>
                <w:tab w:val="left" w:pos="1507"/>
              </w:tabs>
            </w:pPr>
            <w:r w:rsidRPr="00592C02">
              <w:lastRenderedPageBreak/>
              <w:t>Search List</w:t>
            </w:r>
          </w:p>
        </w:tc>
        <w:tc>
          <w:tcPr>
            <w:tcW w:w="7465" w:type="dxa"/>
          </w:tcPr>
          <w:p w14:paraId="2BDF47FB" w14:textId="6C834C64" w:rsidR="00AA1A42" w:rsidRPr="00592C02" w:rsidRDefault="00AA1A42" w:rsidP="001D6631">
            <w:r w:rsidRPr="00592C02">
              <w:t>Name, Created By</w:t>
            </w:r>
            <w:r>
              <w:t>,</w:t>
            </w:r>
            <w:r w:rsidRPr="00592C02">
              <w:t xml:space="preserve"> Account Holder Name</w:t>
            </w:r>
            <w:r w:rsidR="00E42C59">
              <w:t xml:space="preserve">, </w:t>
            </w:r>
            <w:proofErr w:type="gramStart"/>
            <w:r w:rsidR="00E42C59">
              <w:t>Sender ,</w:t>
            </w:r>
            <w:proofErr w:type="gramEnd"/>
            <w:r w:rsidR="00E42C59">
              <w:t xml:space="preserve"> Count (to be re checked ), Message Body</w:t>
            </w:r>
          </w:p>
        </w:tc>
      </w:tr>
    </w:tbl>
    <w:p w14:paraId="3C50D728" w14:textId="77777777" w:rsidR="00AA1A42" w:rsidRPr="00592C02" w:rsidRDefault="00AA1A42" w:rsidP="00AA1A42"/>
    <w:p w14:paraId="045ADC12" w14:textId="77777777" w:rsidR="00AA1A42" w:rsidRPr="00592C02" w:rsidRDefault="00AA1A42" w:rsidP="00AA1A42"/>
    <w:p w14:paraId="2CB95D68" w14:textId="77777777" w:rsidR="00AA1A42" w:rsidRPr="00592C02" w:rsidRDefault="00AA1A42" w:rsidP="00AA1A42">
      <w:pPr>
        <w:rPr>
          <w:b/>
          <w:bCs/>
        </w:rPr>
      </w:pPr>
      <w:r w:rsidRPr="00592C02">
        <w:rPr>
          <w:b/>
          <w:bCs/>
        </w:rPr>
        <w:t>Columns Detailed Specifications:</w:t>
      </w:r>
    </w:p>
    <w:tbl>
      <w:tblPr>
        <w:tblStyle w:val="TableGrid"/>
        <w:tblW w:w="9623" w:type="dxa"/>
        <w:tblLook w:val="04A0" w:firstRow="1" w:lastRow="0" w:firstColumn="1" w:lastColumn="0" w:noHBand="0" w:noVBand="1"/>
      </w:tblPr>
      <w:tblGrid>
        <w:gridCol w:w="887"/>
        <w:gridCol w:w="595"/>
        <w:gridCol w:w="637"/>
        <w:gridCol w:w="658"/>
        <w:gridCol w:w="860"/>
        <w:gridCol w:w="569"/>
        <w:gridCol w:w="909"/>
        <w:gridCol w:w="2016"/>
        <w:gridCol w:w="774"/>
        <w:gridCol w:w="953"/>
        <w:gridCol w:w="765"/>
      </w:tblGrid>
      <w:tr w:rsidR="00E42C59" w:rsidRPr="00592C02" w14:paraId="044A7C6F" w14:textId="77777777" w:rsidTr="00BC6470">
        <w:trPr>
          <w:trHeight w:val="328"/>
        </w:trPr>
        <w:tc>
          <w:tcPr>
            <w:tcW w:w="875" w:type="dxa"/>
            <w:shd w:val="clear" w:color="auto" w:fill="FFE07D"/>
          </w:tcPr>
          <w:p w14:paraId="5E412177" w14:textId="77777777" w:rsidR="00AA1A42" w:rsidRPr="00592C02" w:rsidRDefault="00AA1A42" w:rsidP="001D6631">
            <w:pPr>
              <w:rPr>
                <w:b/>
                <w:bCs/>
                <w:sz w:val="16"/>
                <w:szCs w:val="16"/>
              </w:rPr>
            </w:pPr>
            <w:r w:rsidRPr="00592C02">
              <w:rPr>
                <w:b/>
                <w:bCs/>
                <w:sz w:val="16"/>
                <w:szCs w:val="16"/>
              </w:rPr>
              <w:t>Display Name</w:t>
            </w:r>
          </w:p>
        </w:tc>
        <w:tc>
          <w:tcPr>
            <w:tcW w:w="818" w:type="dxa"/>
            <w:shd w:val="clear" w:color="auto" w:fill="FFE07D"/>
          </w:tcPr>
          <w:p w14:paraId="03ADC566" w14:textId="77777777" w:rsidR="00AA1A42" w:rsidRPr="00592C02" w:rsidRDefault="00AA1A42" w:rsidP="001D6631">
            <w:pPr>
              <w:rPr>
                <w:b/>
                <w:bCs/>
                <w:sz w:val="16"/>
                <w:szCs w:val="16"/>
              </w:rPr>
            </w:pPr>
            <w:r w:rsidRPr="00592C02">
              <w:rPr>
                <w:b/>
                <w:bCs/>
                <w:sz w:val="16"/>
                <w:szCs w:val="16"/>
              </w:rPr>
              <w:t>Field Data</w:t>
            </w:r>
          </w:p>
        </w:tc>
        <w:tc>
          <w:tcPr>
            <w:tcW w:w="669" w:type="dxa"/>
            <w:shd w:val="clear" w:color="auto" w:fill="FFE07D"/>
          </w:tcPr>
          <w:p w14:paraId="3C7A9480" w14:textId="77777777" w:rsidR="00AA1A42" w:rsidRPr="00592C02" w:rsidRDefault="00AA1A42" w:rsidP="001D6631">
            <w:pPr>
              <w:rPr>
                <w:b/>
                <w:bCs/>
                <w:sz w:val="16"/>
                <w:szCs w:val="16"/>
              </w:rPr>
            </w:pPr>
            <w:r w:rsidRPr="00592C02">
              <w:rPr>
                <w:b/>
                <w:bCs/>
                <w:sz w:val="16"/>
                <w:szCs w:val="16"/>
              </w:rPr>
              <w:t>Field Type</w:t>
            </w:r>
          </w:p>
        </w:tc>
        <w:tc>
          <w:tcPr>
            <w:tcW w:w="889" w:type="dxa"/>
            <w:shd w:val="clear" w:color="auto" w:fill="FFE07D"/>
          </w:tcPr>
          <w:p w14:paraId="459FC00D" w14:textId="77777777" w:rsidR="00AA1A42" w:rsidRPr="00592C02" w:rsidRDefault="00AA1A42" w:rsidP="001D6631">
            <w:pPr>
              <w:rPr>
                <w:b/>
                <w:bCs/>
                <w:sz w:val="16"/>
                <w:szCs w:val="16"/>
              </w:rPr>
            </w:pPr>
            <w:r w:rsidRPr="00592C02">
              <w:rPr>
                <w:b/>
                <w:bCs/>
                <w:sz w:val="16"/>
                <w:szCs w:val="16"/>
              </w:rPr>
              <w:t>Input Type</w:t>
            </w:r>
          </w:p>
        </w:tc>
        <w:tc>
          <w:tcPr>
            <w:tcW w:w="736" w:type="dxa"/>
            <w:shd w:val="clear" w:color="auto" w:fill="FFE07D"/>
          </w:tcPr>
          <w:p w14:paraId="1C978C7D" w14:textId="77777777" w:rsidR="00AA1A42" w:rsidRPr="00592C02" w:rsidRDefault="00AA1A42" w:rsidP="001D6631">
            <w:pPr>
              <w:rPr>
                <w:b/>
                <w:bCs/>
                <w:sz w:val="16"/>
                <w:szCs w:val="16"/>
              </w:rPr>
            </w:pPr>
            <w:r w:rsidRPr="00592C02">
              <w:rPr>
                <w:b/>
                <w:bCs/>
                <w:sz w:val="16"/>
                <w:szCs w:val="16"/>
              </w:rPr>
              <w:t>Editable</w:t>
            </w:r>
          </w:p>
        </w:tc>
        <w:tc>
          <w:tcPr>
            <w:tcW w:w="501" w:type="dxa"/>
            <w:shd w:val="clear" w:color="auto" w:fill="FFE07D"/>
          </w:tcPr>
          <w:p w14:paraId="7CF5621C" w14:textId="77777777" w:rsidR="00AA1A42" w:rsidRPr="00592C02" w:rsidRDefault="00AA1A42" w:rsidP="001D6631">
            <w:pPr>
              <w:rPr>
                <w:b/>
                <w:bCs/>
                <w:sz w:val="16"/>
                <w:szCs w:val="16"/>
              </w:rPr>
            </w:pPr>
            <w:r w:rsidRPr="00592C02">
              <w:rPr>
                <w:b/>
                <w:bCs/>
                <w:sz w:val="16"/>
                <w:szCs w:val="16"/>
              </w:rPr>
              <w:t>O/M</w:t>
            </w:r>
          </w:p>
        </w:tc>
        <w:tc>
          <w:tcPr>
            <w:tcW w:w="776" w:type="dxa"/>
            <w:shd w:val="clear" w:color="auto" w:fill="FFE07D"/>
          </w:tcPr>
          <w:p w14:paraId="6CC1D00B" w14:textId="77777777" w:rsidR="00AA1A42" w:rsidRPr="00592C02" w:rsidRDefault="00AA1A42" w:rsidP="001D6631">
            <w:pPr>
              <w:rPr>
                <w:b/>
                <w:bCs/>
                <w:sz w:val="16"/>
                <w:szCs w:val="16"/>
              </w:rPr>
            </w:pPr>
            <w:r w:rsidRPr="00592C02">
              <w:rPr>
                <w:b/>
                <w:bCs/>
                <w:sz w:val="16"/>
                <w:szCs w:val="16"/>
              </w:rPr>
              <w:t>Business Rule</w:t>
            </w:r>
          </w:p>
        </w:tc>
        <w:tc>
          <w:tcPr>
            <w:tcW w:w="2221" w:type="dxa"/>
            <w:shd w:val="clear" w:color="auto" w:fill="FFE07D"/>
          </w:tcPr>
          <w:p w14:paraId="62572A35" w14:textId="77777777" w:rsidR="00AA1A42" w:rsidRPr="00592C02" w:rsidRDefault="00AA1A42" w:rsidP="001D6631">
            <w:pPr>
              <w:rPr>
                <w:b/>
                <w:bCs/>
                <w:sz w:val="16"/>
                <w:szCs w:val="16"/>
              </w:rPr>
            </w:pPr>
            <w:r w:rsidRPr="00592C02">
              <w:rPr>
                <w:b/>
                <w:bCs/>
                <w:sz w:val="16"/>
                <w:szCs w:val="16"/>
              </w:rPr>
              <w:t>DB Action</w:t>
            </w:r>
          </w:p>
        </w:tc>
        <w:tc>
          <w:tcPr>
            <w:tcW w:w="667" w:type="dxa"/>
            <w:shd w:val="clear" w:color="auto" w:fill="FFE07D"/>
          </w:tcPr>
          <w:p w14:paraId="44FB28F7" w14:textId="77777777" w:rsidR="00AA1A42" w:rsidRPr="00592C02" w:rsidRDefault="00AA1A42" w:rsidP="001D6631">
            <w:pPr>
              <w:rPr>
                <w:b/>
                <w:bCs/>
                <w:sz w:val="16"/>
                <w:szCs w:val="16"/>
              </w:rPr>
            </w:pPr>
            <w:r w:rsidRPr="00592C02">
              <w:rPr>
                <w:b/>
                <w:bCs/>
                <w:sz w:val="16"/>
                <w:szCs w:val="16"/>
              </w:rPr>
              <w:t>Is Unique</w:t>
            </w:r>
          </w:p>
          <w:p w14:paraId="725F7347" w14:textId="77777777" w:rsidR="00AA1A42" w:rsidRPr="00592C02" w:rsidRDefault="00AA1A42" w:rsidP="001D6631">
            <w:pPr>
              <w:rPr>
                <w:b/>
                <w:bCs/>
                <w:sz w:val="16"/>
                <w:szCs w:val="16"/>
              </w:rPr>
            </w:pPr>
            <w:r w:rsidRPr="00592C02">
              <w:rPr>
                <w:b/>
                <w:bCs/>
                <w:sz w:val="16"/>
                <w:szCs w:val="16"/>
              </w:rPr>
              <w:t>Y/N</w:t>
            </w:r>
          </w:p>
        </w:tc>
        <w:tc>
          <w:tcPr>
            <w:tcW w:w="811" w:type="dxa"/>
            <w:shd w:val="clear" w:color="auto" w:fill="FFE07D"/>
          </w:tcPr>
          <w:p w14:paraId="52D66C0B" w14:textId="77777777" w:rsidR="00AA1A42" w:rsidRPr="00592C02" w:rsidRDefault="00AA1A42" w:rsidP="001D6631">
            <w:pPr>
              <w:rPr>
                <w:b/>
                <w:bCs/>
                <w:sz w:val="16"/>
                <w:szCs w:val="16"/>
              </w:rPr>
            </w:pPr>
            <w:r w:rsidRPr="00592C02">
              <w:rPr>
                <w:b/>
                <w:bCs/>
                <w:sz w:val="16"/>
                <w:szCs w:val="16"/>
              </w:rPr>
              <w:t>Minimum Length</w:t>
            </w:r>
          </w:p>
        </w:tc>
        <w:tc>
          <w:tcPr>
            <w:tcW w:w="660" w:type="dxa"/>
            <w:shd w:val="clear" w:color="auto" w:fill="FFE07D"/>
          </w:tcPr>
          <w:p w14:paraId="06FBC894" w14:textId="77777777" w:rsidR="00AA1A42" w:rsidRPr="00592C02" w:rsidRDefault="00AA1A42" w:rsidP="001D6631">
            <w:pPr>
              <w:rPr>
                <w:b/>
                <w:bCs/>
                <w:sz w:val="16"/>
                <w:szCs w:val="16"/>
              </w:rPr>
            </w:pPr>
            <w:r w:rsidRPr="00592C02">
              <w:rPr>
                <w:b/>
                <w:bCs/>
                <w:sz w:val="16"/>
                <w:szCs w:val="16"/>
              </w:rPr>
              <w:t>Max Length</w:t>
            </w:r>
          </w:p>
        </w:tc>
      </w:tr>
      <w:tr w:rsidR="00BC6470" w:rsidRPr="00592C02" w14:paraId="3DB74E9A" w14:textId="77777777" w:rsidTr="00BC6470">
        <w:trPr>
          <w:trHeight w:val="159"/>
        </w:trPr>
        <w:tc>
          <w:tcPr>
            <w:tcW w:w="875" w:type="dxa"/>
          </w:tcPr>
          <w:p w14:paraId="38945750" w14:textId="77777777" w:rsidR="00AA1A42" w:rsidRPr="00592C02" w:rsidRDefault="00AA1A42" w:rsidP="001D6631">
            <w:pPr>
              <w:rPr>
                <w:sz w:val="18"/>
                <w:szCs w:val="18"/>
              </w:rPr>
            </w:pPr>
            <w:r w:rsidRPr="00592C02">
              <w:rPr>
                <w:sz w:val="18"/>
                <w:szCs w:val="18"/>
              </w:rPr>
              <w:t>Name</w:t>
            </w:r>
          </w:p>
        </w:tc>
        <w:tc>
          <w:tcPr>
            <w:tcW w:w="818" w:type="dxa"/>
          </w:tcPr>
          <w:p w14:paraId="2DE65940" w14:textId="77777777" w:rsidR="00AA1A42" w:rsidRPr="00592C02" w:rsidRDefault="00AA1A42" w:rsidP="001D6631">
            <w:pPr>
              <w:rPr>
                <w:sz w:val="18"/>
                <w:szCs w:val="18"/>
              </w:rPr>
            </w:pPr>
            <w:r w:rsidRPr="00592C02">
              <w:rPr>
                <w:sz w:val="18"/>
                <w:szCs w:val="18"/>
              </w:rPr>
              <w:t>N/A</w:t>
            </w:r>
          </w:p>
        </w:tc>
        <w:tc>
          <w:tcPr>
            <w:tcW w:w="669" w:type="dxa"/>
          </w:tcPr>
          <w:p w14:paraId="78FAC723" w14:textId="77777777" w:rsidR="00AA1A42" w:rsidRPr="00592C02" w:rsidRDefault="00AA1A42" w:rsidP="001D6631">
            <w:pPr>
              <w:rPr>
                <w:sz w:val="18"/>
                <w:szCs w:val="18"/>
              </w:rPr>
            </w:pPr>
            <w:r w:rsidRPr="00592C02">
              <w:rPr>
                <w:sz w:val="18"/>
                <w:szCs w:val="18"/>
              </w:rPr>
              <w:t>Input text</w:t>
            </w:r>
          </w:p>
        </w:tc>
        <w:tc>
          <w:tcPr>
            <w:tcW w:w="889" w:type="dxa"/>
          </w:tcPr>
          <w:p w14:paraId="47B67037" w14:textId="77777777" w:rsidR="00AA1A42" w:rsidRPr="00592C02" w:rsidRDefault="00AA1A42" w:rsidP="001D6631">
            <w:pPr>
              <w:rPr>
                <w:sz w:val="18"/>
                <w:szCs w:val="18"/>
              </w:rPr>
            </w:pPr>
            <w:r w:rsidRPr="00592C02">
              <w:rPr>
                <w:sz w:val="18"/>
                <w:szCs w:val="18"/>
              </w:rPr>
              <w:t>string</w:t>
            </w:r>
          </w:p>
        </w:tc>
        <w:tc>
          <w:tcPr>
            <w:tcW w:w="736" w:type="dxa"/>
          </w:tcPr>
          <w:p w14:paraId="3CFBDA67" w14:textId="77E3E8BA" w:rsidR="00AA1A42" w:rsidRPr="00592C02" w:rsidRDefault="00E42C59" w:rsidP="001D6631">
            <w:pPr>
              <w:rPr>
                <w:sz w:val="18"/>
                <w:szCs w:val="18"/>
              </w:rPr>
            </w:pPr>
            <w:r>
              <w:rPr>
                <w:sz w:val="18"/>
                <w:szCs w:val="18"/>
              </w:rPr>
              <w:t>N/A</w:t>
            </w:r>
          </w:p>
        </w:tc>
        <w:tc>
          <w:tcPr>
            <w:tcW w:w="501" w:type="dxa"/>
          </w:tcPr>
          <w:p w14:paraId="24F674E4" w14:textId="77777777" w:rsidR="00AA1A42" w:rsidRPr="00592C02" w:rsidRDefault="00AA1A42" w:rsidP="001D6631">
            <w:pPr>
              <w:rPr>
                <w:sz w:val="18"/>
                <w:szCs w:val="18"/>
              </w:rPr>
            </w:pPr>
            <w:r w:rsidRPr="00592C02">
              <w:rPr>
                <w:sz w:val="18"/>
                <w:szCs w:val="18"/>
              </w:rPr>
              <w:t>M</w:t>
            </w:r>
          </w:p>
        </w:tc>
        <w:tc>
          <w:tcPr>
            <w:tcW w:w="776" w:type="dxa"/>
          </w:tcPr>
          <w:p w14:paraId="1DEF0FA5" w14:textId="77777777" w:rsidR="00AA1A42" w:rsidRPr="00592C02" w:rsidRDefault="00AA1A42" w:rsidP="001D6631">
            <w:pPr>
              <w:rPr>
                <w:sz w:val="18"/>
                <w:szCs w:val="18"/>
              </w:rPr>
            </w:pPr>
            <w:r w:rsidRPr="00592C02">
              <w:rPr>
                <w:sz w:val="18"/>
                <w:szCs w:val="18"/>
              </w:rPr>
              <w:t>N/A</w:t>
            </w:r>
          </w:p>
        </w:tc>
        <w:tc>
          <w:tcPr>
            <w:tcW w:w="2221" w:type="dxa"/>
          </w:tcPr>
          <w:p w14:paraId="7737E4FC" w14:textId="5BE3A8E0" w:rsidR="00AA1A42" w:rsidRPr="00592C02" w:rsidRDefault="00E42C59" w:rsidP="001D6631">
            <w:pPr>
              <w:rPr>
                <w:sz w:val="16"/>
                <w:szCs w:val="16"/>
              </w:rPr>
            </w:pPr>
            <w:proofErr w:type="spellStart"/>
            <w:r w:rsidRPr="00AA1A42">
              <w:t>public_</w:t>
            </w:r>
            <w:proofErr w:type="gramStart"/>
            <w:r w:rsidRPr="00AA1A42">
              <w:t>safety</w:t>
            </w:r>
            <w:r w:rsidRPr="00592C02">
              <w:t>.Name</w:t>
            </w:r>
            <w:proofErr w:type="spellEnd"/>
            <w:proofErr w:type="gramEnd"/>
          </w:p>
        </w:tc>
        <w:tc>
          <w:tcPr>
            <w:tcW w:w="667" w:type="dxa"/>
          </w:tcPr>
          <w:p w14:paraId="365892A8" w14:textId="3C3B038D" w:rsidR="00AA1A42" w:rsidRPr="00592C02" w:rsidRDefault="00BC6470" w:rsidP="001D6631">
            <w:pPr>
              <w:rPr>
                <w:sz w:val="18"/>
                <w:szCs w:val="18"/>
              </w:rPr>
            </w:pPr>
            <w:r>
              <w:rPr>
                <w:sz w:val="18"/>
                <w:szCs w:val="18"/>
              </w:rPr>
              <w:t>Y</w:t>
            </w:r>
          </w:p>
        </w:tc>
        <w:tc>
          <w:tcPr>
            <w:tcW w:w="811" w:type="dxa"/>
          </w:tcPr>
          <w:p w14:paraId="7EFEFB4A" w14:textId="77777777" w:rsidR="00AA1A42" w:rsidRPr="00592C02" w:rsidRDefault="00AA1A42" w:rsidP="001D6631">
            <w:pPr>
              <w:rPr>
                <w:sz w:val="18"/>
                <w:szCs w:val="18"/>
              </w:rPr>
            </w:pPr>
            <w:r w:rsidRPr="00592C02">
              <w:rPr>
                <w:sz w:val="18"/>
                <w:szCs w:val="18"/>
              </w:rPr>
              <w:t>N/A</w:t>
            </w:r>
          </w:p>
        </w:tc>
        <w:tc>
          <w:tcPr>
            <w:tcW w:w="660" w:type="dxa"/>
          </w:tcPr>
          <w:p w14:paraId="16FB31EF" w14:textId="6074148C" w:rsidR="00AA1A42" w:rsidRPr="00592C02" w:rsidRDefault="00E42C59" w:rsidP="001D6631">
            <w:pPr>
              <w:rPr>
                <w:sz w:val="18"/>
                <w:szCs w:val="18"/>
              </w:rPr>
            </w:pPr>
            <w:r>
              <w:rPr>
                <w:sz w:val="18"/>
                <w:szCs w:val="18"/>
              </w:rPr>
              <w:t>50</w:t>
            </w:r>
          </w:p>
        </w:tc>
      </w:tr>
      <w:tr w:rsidR="00BC6470" w:rsidRPr="00592C02" w14:paraId="6E6811B1" w14:textId="77777777" w:rsidTr="00BC6470">
        <w:trPr>
          <w:trHeight w:val="159"/>
        </w:trPr>
        <w:tc>
          <w:tcPr>
            <w:tcW w:w="875" w:type="dxa"/>
          </w:tcPr>
          <w:p w14:paraId="3C4F4D4D" w14:textId="3A3A8A4F" w:rsidR="00AA1A42" w:rsidRPr="00592C02" w:rsidRDefault="00E42C59" w:rsidP="001D6631">
            <w:pPr>
              <w:rPr>
                <w:sz w:val="18"/>
                <w:szCs w:val="18"/>
              </w:rPr>
            </w:pPr>
            <w:r>
              <w:rPr>
                <w:sz w:val="18"/>
                <w:szCs w:val="18"/>
              </w:rPr>
              <w:t>Sender</w:t>
            </w:r>
          </w:p>
        </w:tc>
        <w:tc>
          <w:tcPr>
            <w:tcW w:w="818" w:type="dxa"/>
          </w:tcPr>
          <w:p w14:paraId="49555744" w14:textId="77777777" w:rsidR="00AA1A42" w:rsidRPr="00592C02" w:rsidRDefault="00AA1A42" w:rsidP="001D6631">
            <w:pPr>
              <w:rPr>
                <w:sz w:val="18"/>
                <w:szCs w:val="18"/>
              </w:rPr>
            </w:pPr>
            <w:r w:rsidRPr="00592C02">
              <w:rPr>
                <w:sz w:val="18"/>
                <w:szCs w:val="18"/>
              </w:rPr>
              <w:t>N/A</w:t>
            </w:r>
          </w:p>
        </w:tc>
        <w:tc>
          <w:tcPr>
            <w:tcW w:w="669" w:type="dxa"/>
          </w:tcPr>
          <w:p w14:paraId="6A01B2CD" w14:textId="0714D8ED" w:rsidR="00AA1A42" w:rsidRPr="00592C02" w:rsidRDefault="00E42C59" w:rsidP="001D6631">
            <w:pPr>
              <w:rPr>
                <w:sz w:val="18"/>
                <w:szCs w:val="18"/>
              </w:rPr>
            </w:pPr>
            <w:r w:rsidRPr="00592C02">
              <w:rPr>
                <w:sz w:val="18"/>
                <w:szCs w:val="18"/>
              </w:rPr>
              <w:t>Input text</w:t>
            </w:r>
          </w:p>
        </w:tc>
        <w:tc>
          <w:tcPr>
            <w:tcW w:w="889" w:type="dxa"/>
          </w:tcPr>
          <w:p w14:paraId="5E356047" w14:textId="18B76C6C" w:rsidR="00AA1A42" w:rsidRPr="00592C02" w:rsidRDefault="00E42C59" w:rsidP="001D6631">
            <w:pPr>
              <w:rPr>
                <w:sz w:val="18"/>
                <w:szCs w:val="18"/>
              </w:rPr>
            </w:pPr>
            <w:r w:rsidRPr="00592C02">
              <w:rPr>
                <w:sz w:val="18"/>
                <w:szCs w:val="18"/>
              </w:rPr>
              <w:t>string</w:t>
            </w:r>
          </w:p>
        </w:tc>
        <w:tc>
          <w:tcPr>
            <w:tcW w:w="736" w:type="dxa"/>
          </w:tcPr>
          <w:p w14:paraId="40BB5CA9" w14:textId="79350ADD" w:rsidR="00AA1A42" w:rsidRPr="00592C02" w:rsidRDefault="00E42C59" w:rsidP="001D6631">
            <w:pPr>
              <w:rPr>
                <w:sz w:val="18"/>
                <w:szCs w:val="18"/>
              </w:rPr>
            </w:pPr>
            <w:r>
              <w:rPr>
                <w:sz w:val="18"/>
                <w:szCs w:val="18"/>
              </w:rPr>
              <w:t>N/A</w:t>
            </w:r>
          </w:p>
        </w:tc>
        <w:tc>
          <w:tcPr>
            <w:tcW w:w="501" w:type="dxa"/>
          </w:tcPr>
          <w:p w14:paraId="6EDE8334" w14:textId="77777777" w:rsidR="00AA1A42" w:rsidRPr="00592C02" w:rsidRDefault="00AA1A42" w:rsidP="001D6631">
            <w:pPr>
              <w:rPr>
                <w:sz w:val="18"/>
                <w:szCs w:val="18"/>
              </w:rPr>
            </w:pPr>
            <w:r>
              <w:rPr>
                <w:sz w:val="18"/>
                <w:szCs w:val="18"/>
              </w:rPr>
              <w:t>M</w:t>
            </w:r>
          </w:p>
        </w:tc>
        <w:tc>
          <w:tcPr>
            <w:tcW w:w="776" w:type="dxa"/>
          </w:tcPr>
          <w:p w14:paraId="695C4A7D" w14:textId="42356B50" w:rsidR="00AA1A42" w:rsidRPr="00592C02" w:rsidRDefault="00E42C59" w:rsidP="001D6631">
            <w:pPr>
              <w:rPr>
                <w:sz w:val="18"/>
                <w:szCs w:val="18"/>
              </w:rPr>
            </w:pPr>
            <w:r w:rsidRPr="00592C02">
              <w:rPr>
                <w:sz w:val="18"/>
                <w:szCs w:val="18"/>
              </w:rPr>
              <w:t>N/A</w:t>
            </w:r>
          </w:p>
        </w:tc>
        <w:tc>
          <w:tcPr>
            <w:tcW w:w="2221" w:type="dxa"/>
          </w:tcPr>
          <w:p w14:paraId="14A28D22" w14:textId="6E8C300A" w:rsidR="00AA1A42" w:rsidRPr="00592C02" w:rsidRDefault="00E42C59" w:rsidP="001D6631">
            <w:pPr>
              <w:rPr>
                <w:sz w:val="16"/>
                <w:szCs w:val="16"/>
              </w:rPr>
            </w:pPr>
            <w:proofErr w:type="spellStart"/>
            <w:r w:rsidRPr="00AA1A42">
              <w:t>public_</w:t>
            </w:r>
            <w:proofErr w:type="gramStart"/>
            <w:r w:rsidRPr="00AA1A42">
              <w:t>safety</w:t>
            </w:r>
            <w:r w:rsidRPr="00592C02">
              <w:t>.</w:t>
            </w:r>
            <w:r>
              <w:t>Sender</w:t>
            </w:r>
            <w:proofErr w:type="spellEnd"/>
            <w:proofErr w:type="gramEnd"/>
          </w:p>
        </w:tc>
        <w:tc>
          <w:tcPr>
            <w:tcW w:w="667" w:type="dxa"/>
          </w:tcPr>
          <w:p w14:paraId="3B0CFE29" w14:textId="77777777" w:rsidR="00AA1A42" w:rsidRPr="00592C02" w:rsidRDefault="00AA1A42" w:rsidP="001D6631">
            <w:pPr>
              <w:rPr>
                <w:sz w:val="18"/>
                <w:szCs w:val="18"/>
              </w:rPr>
            </w:pPr>
            <w:r w:rsidRPr="00592C02">
              <w:rPr>
                <w:sz w:val="18"/>
                <w:szCs w:val="18"/>
              </w:rPr>
              <w:t>N/A</w:t>
            </w:r>
          </w:p>
        </w:tc>
        <w:tc>
          <w:tcPr>
            <w:tcW w:w="811" w:type="dxa"/>
          </w:tcPr>
          <w:p w14:paraId="7C7F3632" w14:textId="77777777" w:rsidR="00AA1A42" w:rsidRPr="00592C02" w:rsidRDefault="00AA1A42" w:rsidP="001D6631">
            <w:pPr>
              <w:rPr>
                <w:sz w:val="18"/>
                <w:szCs w:val="18"/>
              </w:rPr>
            </w:pPr>
            <w:r w:rsidRPr="00592C02">
              <w:rPr>
                <w:sz w:val="18"/>
                <w:szCs w:val="18"/>
              </w:rPr>
              <w:t>N/A</w:t>
            </w:r>
          </w:p>
        </w:tc>
        <w:tc>
          <w:tcPr>
            <w:tcW w:w="660" w:type="dxa"/>
          </w:tcPr>
          <w:p w14:paraId="374F0B0F" w14:textId="57F90D79" w:rsidR="00AA1A42" w:rsidRPr="00592C02" w:rsidRDefault="00E42C59" w:rsidP="001D6631">
            <w:pPr>
              <w:rPr>
                <w:sz w:val="18"/>
                <w:szCs w:val="18"/>
              </w:rPr>
            </w:pPr>
            <w:r>
              <w:rPr>
                <w:sz w:val="18"/>
                <w:szCs w:val="18"/>
              </w:rPr>
              <w:t>255</w:t>
            </w:r>
          </w:p>
        </w:tc>
      </w:tr>
      <w:tr w:rsidR="00BC6470" w:rsidRPr="00592C02" w14:paraId="1A8AE7E0" w14:textId="77777777" w:rsidTr="00BC6470">
        <w:trPr>
          <w:trHeight w:val="159"/>
        </w:trPr>
        <w:tc>
          <w:tcPr>
            <w:tcW w:w="875" w:type="dxa"/>
          </w:tcPr>
          <w:p w14:paraId="297BABF0" w14:textId="3C2CD92A" w:rsidR="00E42C59" w:rsidRPr="00592C02" w:rsidRDefault="00E42C59" w:rsidP="00E42C59">
            <w:pPr>
              <w:rPr>
                <w:sz w:val="18"/>
                <w:szCs w:val="18"/>
              </w:rPr>
            </w:pPr>
            <w:r>
              <w:rPr>
                <w:sz w:val="18"/>
                <w:szCs w:val="18"/>
              </w:rPr>
              <w:t>Message Body</w:t>
            </w:r>
          </w:p>
        </w:tc>
        <w:tc>
          <w:tcPr>
            <w:tcW w:w="818" w:type="dxa"/>
          </w:tcPr>
          <w:p w14:paraId="087FDAC0" w14:textId="77777777" w:rsidR="00E42C59" w:rsidRPr="00592C02" w:rsidRDefault="00E42C59" w:rsidP="00E42C59">
            <w:pPr>
              <w:rPr>
                <w:sz w:val="18"/>
                <w:szCs w:val="18"/>
              </w:rPr>
            </w:pPr>
            <w:r w:rsidRPr="00592C02">
              <w:rPr>
                <w:sz w:val="18"/>
                <w:szCs w:val="18"/>
              </w:rPr>
              <w:t>N/A</w:t>
            </w:r>
          </w:p>
        </w:tc>
        <w:tc>
          <w:tcPr>
            <w:tcW w:w="669" w:type="dxa"/>
          </w:tcPr>
          <w:p w14:paraId="2BF7B2F2" w14:textId="3249413D" w:rsidR="00E42C59" w:rsidRPr="00592C02" w:rsidRDefault="00E42C59" w:rsidP="00E42C59">
            <w:pPr>
              <w:rPr>
                <w:sz w:val="18"/>
                <w:szCs w:val="18"/>
              </w:rPr>
            </w:pPr>
            <w:r>
              <w:rPr>
                <w:sz w:val="18"/>
                <w:szCs w:val="18"/>
              </w:rPr>
              <w:t>Text area</w:t>
            </w:r>
          </w:p>
        </w:tc>
        <w:tc>
          <w:tcPr>
            <w:tcW w:w="889" w:type="dxa"/>
          </w:tcPr>
          <w:p w14:paraId="5898B46C" w14:textId="43B83243" w:rsidR="00E42C59" w:rsidRPr="00592C02" w:rsidRDefault="00E42C59" w:rsidP="00E42C59">
            <w:pPr>
              <w:rPr>
                <w:sz w:val="18"/>
                <w:szCs w:val="18"/>
              </w:rPr>
            </w:pPr>
            <w:r>
              <w:rPr>
                <w:sz w:val="18"/>
                <w:szCs w:val="18"/>
              </w:rPr>
              <w:t>text</w:t>
            </w:r>
          </w:p>
        </w:tc>
        <w:tc>
          <w:tcPr>
            <w:tcW w:w="736" w:type="dxa"/>
          </w:tcPr>
          <w:p w14:paraId="754E6A26" w14:textId="19674F19" w:rsidR="00E42C59" w:rsidRPr="00592C02" w:rsidRDefault="00E42C59" w:rsidP="00E42C59">
            <w:pPr>
              <w:rPr>
                <w:sz w:val="18"/>
                <w:szCs w:val="18"/>
              </w:rPr>
            </w:pPr>
            <w:r>
              <w:rPr>
                <w:sz w:val="18"/>
                <w:szCs w:val="18"/>
              </w:rPr>
              <w:t>N/A</w:t>
            </w:r>
          </w:p>
        </w:tc>
        <w:tc>
          <w:tcPr>
            <w:tcW w:w="501" w:type="dxa"/>
          </w:tcPr>
          <w:p w14:paraId="5C4B289E" w14:textId="0AD957B8" w:rsidR="00E42C59" w:rsidRPr="00592C02" w:rsidRDefault="00E42C59" w:rsidP="00E42C59">
            <w:pPr>
              <w:rPr>
                <w:sz w:val="18"/>
                <w:szCs w:val="18"/>
              </w:rPr>
            </w:pPr>
            <w:r>
              <w:rPr>
                <w:sz w:val="18"/>
                <w:szCs w:val="18"/>
              </w:rPr>
              <w:t>M</w:t>
            </w:r>
          </w:p>
        </w:tc>
        <w:tc>
          <w:tcPr>
            <w:tcW w:w="776" w:type="dxa"/>
          </w:tcPr>
          <w:p w14:paraId="4A621621" w14:textId="77777777" w:rsidR="00E42C59" w:rsidRPr="00592C02" w:rsidRDefault="00E42C59" w:rsidP="00E42C59">
            <w:pPr>
              <w:rPr>
                <w:sz w:val="18"/>
                <w:szCs w:val="18"/>
              </w:rPr>
            </w:pPr>
            <w:r>
              <w:rPr>
                <w:sz w:val="18"/>
                <w:szCs w:val="18"/>
              </w:rPr>
              <w:t>N/A</w:t>
            </w:r>
          </w:p>
        </w:tc>
        <w:tc>
          <w:tcPr>
            <w:tcW w:w="2221" w:type="dxa"/>
          </w:tcPr>
          <w:p w14:paraId="2FF7DCEF" w14:textId="77256931" w:rsidR="00E42C59" w:rsidRPr="00592C02" w:rsidRDefault="00E42C59" w:rsidP="00E42C59">
            <w:pPr>
              <w:rPr>
                <w:sz w:val="16"/>
                <w:szCs w:val="16"/>
              </w:rPr>
            </w:pPr>
            <w:proofErr w:type="spellStart"/>
            <w:r w:rsidRPr="00AA1A42">
              <w:t>public_</w:t>
            </w:r>
            <w:proofErr w:type="gramStart"/>
            <w:r w:rsidRPr="00AA1A42">
              <w:t>safety</w:t>
            </w:r>
            <w:r>
              <w:t>.Body</w:t>
            </w:r>
            <w:proofErr w:type="spellEnd"/>
            <w:proofErr w:type="gramEnd"/>
          </w:p>
        </w:tc>
        <w:tc>
          <w:tcPr>
            <w:tcW w:w="667" w:type="dxa"/>
          </w:tcPr>
          <w:p w14:paraId="52E39AB5" w14:textId="77777777" w:rsidR="00E42C59" w:rsidRPr="00592C02" w:rsidRDefault="00E42C59" w:rsidP="00E42C59">
            <w:pPr>
              <w:rPr>
                <w:sz w:val="18"/>
                <w:szCs w:val="18"/>
              </w:rPr>
            </w:pPr>
            <w:r w:rsidRPr="00592C02">
              <w:rPr>
                <w:sz w:val="18"/>
                <w:szCs w:val="18"/>
              </w:rPr>
              <w:t>N/A</w:t>
            </w:r>
          </w:p>
        </w:tc>
        <w:tc>
          <w:tcPr>
            <w:tcW w:w="811" w:type="dxa"/>
          </w:tcPr>
          <w:p w14:paraId="00B30273" w14:textId="77777777" w:rsidR="00E42C59" w:rsidRPr="00592C02" w:rsidRDefault="00E42C59" w:rsidP="00E42C59">
            <w:pPr>
              <w:rPr>
                <w:sz w:val="18"/>
                <w:szCs w:val="18"/>
              </w:rPr>
            </w:pPr>
            <w:r w:rsidRPr="00592C02">
              <w:rPr>
                <w:sz w:val="18"/>
                <w:szCs w:val="18"/>
              </w:rPr>
              <w:t>N/A</w:t>
            </w:r>
          </w:p>
        </w:tc>
        <w:tc>
          <w:tcPr>
            <w:tcW w:w="660" w:type="dxa"/>
          </w:tcPr>
          <w:p w14:paraId="6E71B072" w14:textId="2333D825" w:rsidR="00E42C59" w:rsidRPr="00592C02" w:rsidRDefault="00E42C59" w:rsidP="00E42C59">
            <w:pPr>
              <w:rPr>
                <w:sz w:val="18"/>
                <w:szCs w:val="18"/>
              </w:rPr>
            </w:pPr>
            <w:r>
              <w:rPr>
                <w:sz w:val="18"/>
                <w:szCs w:val="18"/>
              </w:rPr>
              <w:t>500</w:t>
            </w:r>
          </w:p>
        </w:tc>
      </w:tr>
      <w:tr w:rsidR="00BC6470" w:rsidRPr="00592C02" w14:paraId="24A87C0E" w14:textId="77777777" w:rsidTr="00BC6470">
        <w:trPr>
          <w:trHeight w:val="159"/>
        </w:trPr>
        <w:tc>
          <w:tcPr>
            <w:tcW w:w="875" w:type="dxa"/>
          </w:tcPr>
          <w:p w14:paraId="5DEE2EF3" w14:textId="6F539CD0" w:rsidR="00AA1A42" w:rsidRDefault="00E42C59" w:rsidP="001D6631">
            <w:pPr>
              <w:rPr>
                <w:sz w:val="18"/>
                <w:szCs w:val="18"/>
              </w:rPr>
            </w:pPr>
            <w:r>
              <w:rPr>
                <w:sz w:val="18"/>
                <w:szCs w:val="18"/>
              </w:rPr>
              <w:t>Polygon Area on Map</w:t>
            </w:r>
          </w:p>
        </w:tc>
        <w:tc>
          <w:tcPr>
            <w:tcW w:w="818" w:type="dxa"/>
          </w:tcPr>
          <w:p w14:paraId="158C116C" w14:textId="77777777" w:rsidR="00AA1A42" w:rsidRPr="00592C02" w:rsidRDefault="00AA1A42" w:rsidP="001D6631">
            <w:pPr>
              <w:rPr>
                <w:sz w:val="18"/>
                <w:szCs w:val="18"/>
              </w:rPr>
            </w:pPr>
            <w:r w:rsidRPr="00592C02">
              <w:rPr>
                <w:sz w:val="18"/>
                <w:szCs w:val="18"/>
              </w:rPr>
              <w:t>N/A</w:t>
            </w:r>
          </w:p>
        </w:tc>
        <w:tc>
          <w:tcPr>
            <w:tcW w:w="669" w:type="dxa"/>
          </w:tcPr>
          <w:p w14:paraId="39851A5A" w14:textId="0D404EC7" w:rsidR="00AA1A42" w:rsidRDefault="00BC6470" w:rsidP="001D6631">
            <w:pPr>
              <w:rPr>
                <w:sz w:val="18"/>
                <w:szCs w:val="18"/>
              </w:rPr>
            </w:pPr>
            <w:r>
              <w:rPr>
                <w:sz w:val="18"/>
                <w:szCs w:val="18"/>
              </w:rPr>
              <w:t>Map</w:t>
            </w:r>
          </w:p>
        </w:tc>
        <w:tc>
          <w:tcPr>
            <w:tcW w:w="889" w:type="dxa"/>
          </w:tcPr>
          <w:p w14:paraId="4250B86D" w14:textId="5FC39FD4" w:rsidR="00AA1A42" w:rsidRDefault="00BC6470" w:rsidP="001D6631">
            <w:pPr>
              <w:rPr>
                <w:sz w:val="18"/>
                <w:szCs w:val="18"/>
              </w:rPr>
            </w:pPr>
            <w:r>
              <w:rPr>
                <w:sz w:val="18"/>
                <w:szCs w:val="18"/>
              </w:rPr>
              <w:t xml:space="preserve"> </w:t>
            </w:r>
          </w:p>
        </w:tc>
        <w:tc>
          <w:tcPr>
            <w:tcW w:w="736" w:type="dxa"/>
          </w:tcPr>
          <w:p w14:paraId="2DBFFD3F" w14:textId="1DAE442A" w:rsidR="00AA1A42" w:rsidRDefault="00BC6470" w:rsidP="001D6631">
            <w:pPr>
              <w:rPr>
                <w:sz w:val="18"/>
                <w:szCs w:val="18"/>
              </w:rPr>
            </w:pPr>
            <w:r>
              <w:rPr>
                <w:sz w:val="18"/>
                <w:szCs w:val="18"/>
              </w:rPr>
              <w:t>N/A</w:t>
            </w:r>
          </w:p>
        </w:tc>
        <w:tc>
          <w:tcPr>
            <w:tcW w:w="501" w:type="dxa"/>
          </w:tcPr>
          <w:p w14:paraId="396336F3" w14:textId="779C2781" w:rsidR="00AA1A42" w:rsidRDefault="00BC6470" w:rsidP="001D6631">
            <w:pPr>
              <w:rPr>
                <w:sz w:val="18"/>
                <w:szCs w:val="18"/>
              </w:rPr>
            </w:pPr>
            <w:r>
              <w:rPr>
                <w:sz w:val="18"/>
                <w:szCs w:val="18"/>
              </w:rPr>
              <w:t>M</w:t>
            </w:r>
          </w:p>
        </w:tc>
        <w:tc>
          <w:tcPr>
            <w:tcW w:w="776" w:type="dxa"/>
          </w:tcPr>
          <w:p w14:paraId="2E3FD2AF" w14:textId="3CA4810A" w:rsidR="00AA1A42" w:rsidRDefault="00BC6470" w:rsidP="001D6631">
            <w:pPr>
              <w:rPr>
                <w:sz w:val="18"/>
                <w:szCs w:val="18"/>
              </w:rPr>
            </w:pPr>
            <w:r>
              <w:rPr>
                <w:sz w:val="18"/>
                <w:szCs w:val="18"/>
              </w:rPr>
              <w:t>N/A</w:t>
            </w:r>
          </w:p>
        </w:tc>
        <w:tc>
          <w:tcPr>
            <w:tcW w:w="2221" w:type="dxa"/>
          </w:tcPr>
          <w:p w14:paraId="61824536" w14:textId="77777777" w:rsidR="00AA1A42" w:rsidRPr="00E17956" w:rsidRDefault="00AA1A42" w:rsidP="001D6631">
            <w:pPr>
              <w:rPr>
                <w:sz w:val="16"/>
                <w:szCs w:val="16"/>
              </w:rPr>
            </w:pPr>
          </w:p>
        </w:tc>
        <w:tc>
          <w:tcPr>
            <w:tcW w:w="667" w:type="dxa"/>
          </w:tcPr>
          <w:p w14:paraId="5DA606F3" w14:textId="77777777" w:rsidR="00AA1A42" w:rsidRPr="00592C02" w:rsidRDefault="00AA1A42" w:rsidP="001D6631">
            <w:pPr>
              <w:rPr>
                <w:sz w:val="18"/>
                <w:szCs w:val="18"/>
              </w:rPr>
            </w:pPr>
            <w:r w:rsidRPr="00592C02">
              <w:rPr>
                <w:sz w:val="18"/>
                <w:szCs w:val="18"/>
              </w:rPr>
              <w:t>N/A</w:t>
            </w:r>
          </w:p>
        </w:tc>
        <w:tc>
          <w:tcPr>
            <w:tcW w:w="811" w:type="dxa"/>
          </w:tcPr>
          <w:p w14:paraId="45658C6B" w14:textId="77777777" w:rsidR="00AA1A42" w:rsidRPr="00592C02" w:rsidRDefault="00AA1A42" w:rsidP="001D6631">
            <w:pPr>
              <w:rPr>
                <w:sz w:val="18"/>
                <w:szCs w:val="18"/>
              </w:rPr>
            </w:pPr>
            <w:r w:rsidRPr="00592C02">
              <w:rPr>
                <w:sz w:val="18"/>
                <w:szCs w:val="18"/>
              </w:rPr>
              <w:t>N/A</w:t>
            </w:r>
          </w:p>
        </w:tc>
        <w:tc>
          <w:tcPr>
            <w:tcW w:w="660" w:type="dxa"/>
          </w:tcPr>
          <w:p w14:paraId="63C8AD2D" w14:textId="4AF2A360" w:rsidR="00AA1A42" w:rsidRPr="00592C02" w:rsidRDefault="00BC6470" w:rsidP="001D6631">
            <w:pPr>
              <w:rPr>
                <w:sz w:val="18"/>
                <w:szCs w:val="18"/>
              </w:rPr>
            </w:pPr>
            <w:r w:rsidRPr="00592C02">
              <w:rPr>
                <w:sz w:val="18"/>
                <w:szCs w:val="18"/>
              </w:rPr>
              <w:t>N/A</w:t>
            </w:r>
          </w:p>
        </w:tc>
      </w:tr>
    </w:tbl>
    <w:p w14:paraId="09C2F820" w14:textId="17B5917C" w:rsidR="00C842EA" w:rsidRDefault="00C842EA" w:rsidP="00C842EA"/>
    <w:p w14:paraId="4B4AC9F6" w14:textId="77777777" w:rsidR="00BC6470" w:rsidRPr="00592C02" w:rsidRDefault="00BC6470" w:rsidP="00BC6470">
      <w:pPr>
        <w:rPr>
          <w:b/>
          <w:bCs/>
        </w:rPr>
      </w:pPr>
      <w:r w:rsidRPr="00592C02">
        <w:rPr>
          <w:b/>
          <w:bCs/>
        </w:rPr>
        <w:t>Business/Code Rules:</w:t>
      </w:r>
    </w:p>
    <w:tbl>
      <w:tblPr>
        <w:tblStyle w:val="TableGrid"/>
        <w:tblW w:w="0" w:type="auto"/>
        <w:tblLook w:val="04A0" w:firstRow="1" w:lastRow="0" w:firstColumn="1" w:lastColumn="0" w:noHBand="0" w:noVBand="1"/>
      </w:tblPr>
      <w:tblGrid>
        <w:gridCol w:w="9350"/>
      </w:tblGrid>
      <w:tr w:rsidR="00BC6470" w:rsidRPr="00592C02" w14:paraId="28039395" w14:textId="77777777" w:rsidTr="001D6631">
        <w:tc>
          <w:tcPr>
            <w:tcW w:w="9350" w:type="dxa"/>
          </w:tcPr>
          <w:p w14:paraId="0F32B983" w14:textId="5E7414AA" w:rsidR="00BC6470" w:rsidRPr="00592C02" w:rsidRDefault="00BC6470" w:rsidP="00BC6470">
            <w:pPr>
              <w:pStyle w:val="ListParagraph"/>
              <w:numPr>
                <w:ilvl w:val="0"/>
                <w:numId w:val="49"/>
              </w:numPr>
              <w:spacing w:after="0"/>
              <w:jc w:val="left"/>
            </w:pPr>
            <w:r>
              <w:t>Name is unique per Account holder</w:t>
            </w:r>
            <w:r w:rsidRPr="00592C02">
              <w:t>.</w:t>
            </w:r>
          </w:p>
        </w:tc>
      </w:tr>
      <w:tr w:rsidR="00BC6470" w:rsidRPr="00592C02" w14:paraId="6A280955" w14:textId="77777777" w:rsidTr="001D6631">
        <w:tc>
          <w:tcPr>
            <w:tcW w:w="9350" w:type="dxa"/>
          </w:tcPr>
          <w:p w14:paraId="2C418F6D" w14:textId="1A47D23A" w:rsidR="00BC6470" w:rsidRPr="00DD74B6" w:rsidRDefault="00BC6470" w:rsidP="00BC6470">
            <w:pPr>
              <w:pStyle w:val="ListParagraph"/>
              <w:numPr>
                <w:ilvl w:val="0"/>
                <w:numId w:val="49"/>
              </w:numPr>
              <w:spacing w:after="0"/>
              <w:jc w:val="left"/>
            </w:pPr>
            <w:r>
              <w:t xml:space="preserve">User must select polygon on </w:t>
            </w:r>
            <w:proofErr w:type="gramStart"/>
            <w:r>
              <w:t>map .</w:t>
            </w:r>
            <w:proofErr w:type="gramEnd"/>
          </w:p>
        </w:tc>
      </w:tr>
      <w:tr w:rsidR="00BC6470" w:rsidRPr="00592C02" w14:paraId="381C8909" w14:textId="77777777" w:rsidTr="001D6631">
        <w:tc>
          <w:tcPr>
            <w:tcW w:w="9350" w:type="dxa"/>
          </w:tcPr>
          <w:p w14:paraId="3B0C0F4A" w14:textId="343A5936" w:rsidR="00BC6470" w:rsidRPr="00BC6470" w:rsidRDefault="00BC6470" w:rsidP="00BC6470">
            <w:pPr>
              <w:pStyle w:val="ListParagraph"/>
              <w:numPr>
                <w:ilvl w:val="0"/>
                <w:numId w:val="49"/>
              </w:numPr>
              <w:spacing w:before="100" w:beforeAutospacing="1" w:after="100" w:afterAutospacing="1"/>
              <w:jc w:val="left"/>
            </w:pPr>
            <w:r w:rsidRPr="00BC6470">
              <w:t>The API will get all the subscribers within the cells of the drawn polygon area, the count will be returned as a response of the API, and the send SMS request will be added for each subscriber to the “</w:t>
            </w:r>
            <w:proofErr w:type="spellStart"/>
            <w:r w:rsidRPr="00BC6470">
              <w:t>public_safety</w:t>
            </w:r>
            <w:proofErr w:type="spellEnd"/>
            <w:r w:rsidRPr="00BC6470">
              <w:t>” Kafka Topic that the notification manager will then handle.</w:t>
            </w:r>
          </w:p>
          <w:p w14:paraId="4A79A785" w14:textId="0DACD8F6" w:rsidR="00BC6470" w:rsidRPr="00592C02" w:rsidRDefault="00BC6470" w:rsidP="00BC6470">
            <w:pPr>
              <w:pStyle w:val="ListParagraph"/>
              <w:spacing w:after="0"/>
              <w:ind w:left="2160"/>
              <w:jc w:val="left"/>
            </w:pPr>
          </w:p>
        </w:tc>
      </w:tr>
    </w:tbl>
    <w:p w14:paraId="2B9AFBD1" w14:textId="39C1F171" w:rsidR="00C842EA" w:rsidRDefault="00C842EA" w:rsidP="00C842EA"/>
    <w:p w14:paraId="6058475A" w14:textId="77777777" w:rsidR="00BC6470" w:rsidRPr="00C842EA" w:rsidRDefault="00BC6470" w:rsidP="00C842EA"/>
    <w:p w14:paraId="35299B4C" w14:textId="245E4B4F" w:rsidR="00F97A72" w:rsidRDefault="00F97A72" w:rsidP="00F97A72">
      <w:pPr>
        <w:pStyle w:val="Heading2"/>
      </w:pPr>
      <w:r>
        <w:t>Customer Search</w:t>
      </w:r>
      <w:bookmarkEnd w:id="21"/>
    </w:p>
    <w:p w14:paraId="317CC462" w14:textId="77777777" w:rsidR="001D6D0A" w:rsidRDefault="001D6D0A" w:rsidP="00F67F22">
      <w:pPr>
        <w:autoSpaceDE w:val="0"/>
        <w:autoSpaceDN w:val="0"/>
        <w:adjustRightInd w:val="0"/>
        <w:spacing w:after="0"/>
        <w:jc w:val="left"/>
        <w:rPr>
          <w:rFonts w:ascii="Calibri" w:hAnsi="Calibri" w:cs="Calibri"/>
          <w:sz w:val="22"/>
          <w:szCs w:val="22"/>
        </w:rPr>
      </w:pPr>
    </w:p>
    <w:tbl>
      <w:tblPr>
        <w:tblStyle w:val="TableGrid"/>
        <w:tblW w:w="0" w:type="auto"/>
        <w:tblLook w:val="04A0" w:firstRow="1" w:lastRow="0" w:firstColumn="1" w:lastColumn="0" w:noHBand="0" w:noVBand="1"/>
      </w:tblPr>
      <w:tblGrid>
        <w:gridCol w:w="9623"/>
      </w:tblGrid>
      <w:tr w:rsidR="001D6D0A" w14:paraId="24F27B2B" w14:textId="77777777" w:rsidTr="001D6D0A">
        <w:tc>
          <w:tcPr>
            <w:tcW w:w="9623" w:type="dxa"/>
          </w:tcPr>
          <w:p w14:paraId="3DD80654" w14:textId="3D07F5A3" w:rsidR="001D6D0A" w:rsidRPr="001D6D0A" w:rsidRDefault="001D6D0A" w:rsidP="00BC6470">
            <w:pPr>
              <w:pStyle w:val="ListParagraph"/>
              <w:numPr>
                <w:ilvl w:val="1"/>
                <w:numId w:val="49"/>
              </w:numPr>
              <w:autoSpaceDE w:val="0"/>
              <w:autoSpaceDN w:val="0"/>
              <w:adjustRightInd w:val="0"/>
              <w:spacing w:after="0"/>
              <w:jc w:val="left"/>
              <w:rPr>
                <w:rFonts w:ascii="Calibri" w:hAnsi="Calibri" w:cs="Calibri"/>
                <w:sz w:val="22"/>
                <w:szCs w:val="22"/>
              </w:rPr>
            </w:pPr>
            <w:r w:rsidRPr="001D6D0A">
              <w:rPr>
                <w:rFonts w:ascii="Calibri" w:hAnsi="Calibri" w:cs="Calibri"/>
                <w:sz w:val="22"/>
                <w:szCs w:val="22"/>
              </w:rPr>
              <w:t xml:space="preserve">Users may search using </w:t>
            </w:r>
            <w:r w:rsidRPr="00A10664">
              <w:rPr>
                <w:rFonts w:ascii="Calibri" w:hAnsi="Calibri" w:cs="Calibri"/>
                <w:b/>
                <w:bCs/>
                <w:color w:val="FF0000"/>
                <w:sz w:val="22"/>
                <w:szCs w:val="22"/>
                <w:highlight w:val="yellow"/>
              </w:rPr>
              <w:t>one of following</w:t>
            </w:r>
            <w:r w:rsidRPr="001D6D0A">
              <w:rPr>
                <w:rFonts w:ascii="Calibri" w:hAnsi="Calibri" w:cs="Calibri"/>
                <w:color w:val="FF0000"/>
                <w:sz w:val="22"/>
                <w:szCs w:val="22"/>
              </w:rPr>
              <w:t xml:space="preserve"> </w:t>
            </w:r>
            <w:r w:rsidRPr="001D6D0A">
              <w:rPr>
                <w:rFonts w:ascii="Calibri" w:hAnsi="Calibri" w:cs="Calibri"/>
                <w:sz w:val="22"/>
                <w:szCs w:val="22"/>
              </w:rPr>
              <w:t>main search fields:</w:t>
            </w:r>
          </w:p>
          <w:p w14:paraId="23778B7A" w14:textId="77777777" w:rsidR="001D6D0A" w:rsidRDefault="001D6D0A" w:rsidP="001D6D0A">
            <w:pPr>
              <w:autoSpaceDE w:val="0"/>
              <w:autoSpaceDN w:val="0"/>
              <w:adjustRightInd w:val="0"/>
              <w:spacing w:after="0"/>
              <w:jc w:val="left"/>
              <w:rPr>
                <w:rFonts w:ascii="Calibri" w:hAnsi="Calibri" w:cs="Calibri"/>
                <w:sz w:val="22"/>
                <w:szCs w:val="22"/>
              </w:rPr>
            </w:pPr>
            <w:r>
              <w:rPr>
                <w:rFonts w:ascii="Calibri" w:hAnsi="Calibri" w:cs="Calibri"/>
                <w:sz w:val="22"/>
                <w:szCs w:val="22"/>
              </w:rPr>
              <w:t>• MSISDN.</w:t>
            </w:r>
          </w:p>
          <w:p w14:paraId="3C2E7B52" w14:textId="77777777" w:rsidR="001D6D0A" w:rsidRDefault="001D6D0A" w:rsidP="001D6D0A">
            <w:pPr>
              <w:autoSpaceDE w:val="0"/>
              <w:autoSpaceDN w:val="0"/>
              <w:adjustRightInd w:val="0"/>
              <w:spacing w:after="0"/>
              <w:jc w:val="left"/>
              <w:rPr>
                <w:rFonts w:ascii="Calibri" w:hAnsi="Calibri" w:cs="Calibri"/>
                <w:sz w:val="22"/>
                <w:szCs w:val="22"/>
              </w:rPr>
            </w:pPr>
            <w:r>
              <w:rPr>
                <w:rFonts w:ascii="Calibri" w:hAnsi="Calibri" w:cs="Calibri"/>
                <w:sz w:val="22"/>
                <w:szCs w:val="22"/>
              </w:rPr>
              <w:lastRenderedPageBreak/>
              <w:t>• ID No.</w:t>
            </w:r>
          </w:p>
          <w:p w14:paraId="5E3DD4E0" w14:textId="77777777" w:rsidR="001D6D0A" w:rsidRDefault="001D6D0A" w:rsidP="001D6D0A">
            <w:pPr>
              <w:autoSpaceDE w:val="0"/>
              <w:autoSpaceDN w:val="0"/>
              <w:adjustRightInd w:val="0"/>
              <w:spacing w:after="0"/>
              <w:jc w:val="left"/>
              <w:rPr>
                <w:rFonts w:ascii="Calibri" w:hAnsi="Calibri" w:cs="Calibri"/>
                <w:sz w:val="22"/>
                <w:szCs w:val="22"/>
              </w:rPr>
            </w:pPr>
            <w:r>
              <w:rPr>
                <w:rFonts w:ascii="Calibri" w:hAnsi="Calibri" w:cs="Calibri"/>
                <w:sz w:val="22"/>
                <w:szCs w:val="22"/>
              </w:rPr>
              <w:t>• Arabic First Name.</w:t>
            </w:r>
          </w:p>
          <w:p w14:paraId="051C7849" w14:textId="77777777" w:rsidR="001D6D0A" w:rsidRDefault="001D6D0A" w:rsidP="001D6D0A">
            <w:pPr>
              <w:autoSpaceDE w:val="0"/>
              <w:autoSpaceDN w:val="0"/>
              <w:adjustRightInd w:val="0"/>
              <w:spacing w:after="0"/>
              <w:jc w:val="left"/>
              <w:rPr>
                <w:rFonts w:ascii="Calibri" w:hAnsi="Calibri" w:cs="Calibri"/>
                <w:sz w:val="22"/>
                <w:szCs w:val="22"/>
              </w:rPr>
            </w:pPr>
            <w:r>
              <w:rPr>
                <w:rFonts w:ascii="Calibri" w:hAnsi="Calibri" w:cs="Calibri"/>
                <w:sz w:val="22"/>
                <w:szCs w:val="22"/>
              </w:rPr>
              <w:t>• Arabic Last Name.</w:t>
            </w:r>
          </w:p>
          <w:p w14:paraId="303F3301" w14:textId="77777777" w:rsidR="001D6D0A" w:rsidRDefault="001D6D0A" w:rsidP="001D6D0A">
            <w:pPr>
              <w:autoSpaceDE w:val="0"/>
              <w:autoSpaceDN w:val="0"/>
              <w:adjustRightInd w:val="0"/>
              <w:spacing w:after="0"/>
              <w:jc w:val="left"/>
              <w:rPr>
                <w:rFonts w:ascii="Calibri" w:hAnsi="Calibri" w:cs="Calibri"/>
                <w:sz w:val="22"/>
                <w:szCs w:val="22"/>
              </w:rPr>
            </w:pPr>
            <w:r>
              <w:rPr>
                <w:rFonts w:ascii="Calibri" w:hAnsi="Calibri" w:cs="Calibri"/>
                <w:sz w:val="22"/>
                <w:szCs w:val="22"/>
              </w:rPr>
              <w:t>• English First Name.</w:t>
            </w:r>
          </w:p>
          <w:p w14:paraId="039486D5" w14:textId="77777777" w:rsidR="001D6D0A" w:rsidRDefault="001D6D0A" w:rsidP="001D6D0A">
            <w:pPr>
              <w:autoSpaceDE w:val="0"/>
              <w:autoSpaceDN w:val="0"/>
              <w:adjustRightInd w:val="0"/>
              <w:spacing w:after="0"/>
              <w:jc w:val="left"/>
              <w:rPr>
                <w:rFonts w:ascii="Calibri" w:hAnsi="Calibri" w:cs="Calibri"/>
                <w:sz w:val="22"/>
                <w:szCs w:val="22"/>
              </w:rPr>
            </w:pPr>
            <w:r>
              <w:rPr>
                <w:rFonts w:ascii="Calibri" w:hAnsi="Calibri" w:cs="Calibri"/>
                <w:sz w:val="22"/>
                <w:szCs w:val="22"/>
              </w:rPr>
              <w:t>• English Last Name.</w:t>
            </w:r>
          </w:p>
          <w:p w14:paraId="74054835" w14:textId="77777777" w:rsidR="001D6D0A" w:rsidRDefault="001D6D0A" w:rsidP="001D6D0A">
            <w:pPr>
              <w:autoSpaceDE w:val="0"/>
              <w:autoSpaceDN w:val="0"/>
              <w:adjustRightInd w:val="0"/>
              <w:spacing w:after="0"/>
              <w:jc w:val="left"/>
              <w:rPr>
                <w:rFonts w:ascii="Calibri" w:hAnsi="Calibri" w:cs="Calibri"/>
                <w:sz w:val="22"/>
                <w:szCs w:val="22"/>
              </w:rPr>
            </w:pPr>
            <w:r>
              <w:rPr>
                <w:rFonts w:ascii="Calibri" w:hAnsi="Calibri" w:cs="Calibri"/>
                <w:sz w:val="22"/>
                <w:szCs w:val="22"/>
              </w:rPr>
              <w:t>Users may also extend their search criteria by using one of the following extended search fields:</w:t>
            </w:r>
          </w:p>
          <w:p w14:paraId="09B00741" w14:textId="77777777" w:rsidR="001D6D0A" w:rsidRDefault="001D6D0A" w:rsidP="001D6D0A">
            <w:pPr>
              <w:autoSpaceDE w:val="0"/>
              <w:autoSpaceDN w:val="0"/>
              <w:adjustRightInd w:val="0"/>
              <w:spacing w:after="0"/>
              <w:jc w:val="left"/>
              <w:rPr>
                <w:rFonts w:ascii="Calibri" w:hAnsi="Calibri" w:cs="Calibri"/>
                <w:sz w:val="22"/>
                <w:szCs w:val="22"/>
              </w:rPr>
            </w:pPr>
            <w:r>
              <w:rPr>
                <w:rFonts w:ascii="Calibri" w:hAnsi="Calibri" w:cs="Calibri"/>
                <w:sz w:val="22"/>
                <w:szCs w:val="22"/>
              </w:rPr>
              <w:t>• IMSI.</w:t>
            </w:r>
          </w:p>
          <w:p w14:paraId="4112EE9A" w14:textId="77777777" w:rsidR="001D6D0A" w:rsidRDefault="001D6D0A" w:rsidP="001D6D0A">
            <w:pPr>
              <w:autoSpaceDE w:val="0"/>
              <w:autoSpaceDN w:val="0"/>
              <w:adjustRightInd w:val="0"/>
              <w:spacing w:after="0"/>
              <w:jc w:val="left"/>
              <w:rPr>
                <w:rFonts w:ascii="Calibri" w:hAnsi="Calibri" w:cs="Calibri"/>
                <w:sz w:val="22"/>
                <w:szCs w:val="22"/>
              </w:rPr>
            </w:pPr>
            <w:r>
              <w:rPr>
                <w:rFonts w:ascii="Calibri" w:hAnsi="Calibri" w:cs="Calibri"/>
                <w:sz w:val="22"/>
                <w:szCs w:val="22"/>
              </w:rPr>
              <w:t>• SIM Card (ICCID).</w:t>
            </w:r>
          </w:p>
          <w:p w14:paraId="0E58674F" w14:textId="77777777" w:rsidR="001D6D0A" w:rsidRDefault="001D6D0A" w:rsidP="001D6D0A">
            <w:pPr>
              <w:autoSpaceDE w:val="0"/>
              <w:autoSpaceDN w:val="0"/>
              <w:adjustRightInd w:val="0"/>
              <w:spacing w:after="0"/>
              <w:jc w:val="left"/>
              <w:rPr>
                <w:rFonts w:ascii="Calibri" w:hAnsi="Calibri" w:cs="Calibri"/>
                <w:sz w:val="22"/>
                <w:szCs w:val="22"/>
              </w:rPr>
            </w:pPr>
            <w:r w:rsidRPr="00F67F22">
              <w:rPr>
                <w:rFonts w:ascii="Calibri" w:hAnsi="Calibri" w:cs="Calibri"/>
                <w:sz w:val="22"/>
                <w:szCs w:val="22"/>
                <w:highlight w:val="yellow"/>
              </w:rPr>
              <w:t>• Voucher No. missing from Ayyoub.</w:t>
            </w:r>
          </w:p>
          <w:p w14:paraId="7080019C" w14:textId="77777777" w:rsidR="001D6D0A" w:rsidRDefault="001D6D0A" w:rsidP="001D6D0A">
            <w:pPr>
              <w:autoSpaceDE w:val="0"/>
              <w:autoSpaceDN w:val="0"/>
              <w:adjustRightInd w:val="0"/>
              <w:spacing w:after="0"/>
              <w:jc w:val="left"/>
              <w:rPr>
                <w:rFonts w:ascii="Calibri" w:hAnsi="Calibri" w:cs="Calibri"/>
                <w:sz w:val="22"/>
                <w:szCs w:val="22"/>
              </w:rPr>
            </w:pPr>
            <w:r>
              <w:rPr>
                <w:rFonts w:ascii="Calibri" w:hAnsi="Calibri" w:cs="Calibri"/>
                <w:sz w:val="22"/>
                <w:szCs w:val="22"/>
              </w:rPr>
              <w:t>• IMEI No.</w:t>
            </w:r>
          </w:p>
          <w:p w14:paraId="79CABB8C" w14:textId="77777777" w:rsidR="001D6D0A" w:rsidRDefault="001D6D0A" w:rsidP="001D6D0A">
            <w:pPr>
              <w:autoSpaceDE w:val="0"/>
              <w:autoSpaceDN w:val="0"/>
              <w:adjustRightInd w:val="0"/>
              <w:spacing w:after="0"/>
              <w:jc w:val="left"/>
              <w:rPr>
                <w:rFonts w:ascii="Calibri" w:hAnsi="Calibri" w:cs="Calibri"/>
                <w:sz w:val="22"/>
                <w:szCs w:val="22"/>
              </w:rPr>
            </w:pPr>
            <w:r>
              <w:rPr>
                <w:rFonts w:ascii="Calibri" w:hAnsi="Calibri" w:cs="Calibri"/>
                <w:sz w:val="22"/>
                <w:szCs w:val="22"/>
              </w:rPr>
              <w:t>• PUK1 – PUK2.</w:t>
            </w:r>
          </w:p>
          <w:p w14:paraId="7189F00E" w14:textId="3999B0BB" w:rsidR="001D6D0A" w:rsidRDefault="001D6D0A" w:rsidP="001D6D0A">
            <w:r>
              <w:rPr>
                <w:rFonts w:ascii="Calibri" w:hAnsi="Calibri" w:cs="Calibri"/>
                <w:sz w:val="22"/>
                <w:szCs w:val="22"/>
              </w:rPr>
              <w:t>• PIN1 – PIN2.</w:t>
            </w:r>
          </w:p>
          <w:p w14:paraId="581DC7AE" w14:textId="09823E93" w:rsidR="001D6D0A" w:rsidRDefault="001D6D0A" w:rsidP="001D6D0A"/>
          <w:p w14:paraId="64A73124" w14:textId="3F910286" w:rsidR="001D6D0A" w:rsidRDefault="001D6D0A" w:rsidP="001D6D0A">
            <w:r>
              <w:t>Web will prepare the condition and send it to the API:</w:t>
            </w:r>
          </w:p>
          <w:p w14:paraId="391A9ED1" w14:textId="59348820" w:rsidR="009D21E6" w:rsidRPr="009D21E6" w:rsidRDefault="009D21E6" w:rsidP="001D6D0A">
            <w:pPr>
              <w:rPr>
                <w:b/>
                <w:bCs/>
                <w:i/>
                <w:iCs/>
                <w:color w:val="FF0000"/>
              </w:rPr>
            </w:pPr>
            <w:r w:rsidRPr="009D21E6">
              <w:rPr>
                <w:b/>
                <w:bCs/>
                <w:i/>
                <w:iCs/>
              </w:rPr>
              <w:t>Note: Highlighted parameters are exclusively selected</w:t>
            </w:r>
          </w:p>
          <w:p w14:paraId="0C0A8F5D" w14:textId="77777777" w:rsidR="001D6D0A" w:rsidRPr="00B30C86" w:rsidRDefault="001D6D0A" w:rsidP="001D6D0A">
            <w:pPr>
              <w:rPr>
                <w:rFonts w:ascii="Courier New" w:hAnsi="Courier New" w:cs="Courier New"/>
                <w:sz w:val="16"/>
                <w:szCs w:val="16"/>
              </w:rPr>
            </w:pPr>
            <w:r w:rsidRPr="00B30C86">
              <w:rPr>
                <w:rFonts w:ascii="Courier New" w:hAnsi="Courier New" w:cs="Courier New"/>
                <w:sz w:val="16"/>
                <w:szCs w:val="16"/>
              </w:rPr>
              <w:t>Endpoint: /</w:t>
            </w:r>
            <w:proofErr w:type="spellStart"/>
            <w:r>
              <w:rPr>
                <w:rFonts w:ascii="Courier New" w:hAnsi="Courier New" w:cs="Courier New"/>
                <w:sz w:val="16"/>
                <w:szCs w:val="16"/>
              </w:rPr>
              <w:t>customer_search</w:t>
            </w:r>
            <w:proofErr w:type="spellEnd"/>
          </w:p>
          <w:p w14:paraId="0C2A88C7" w14:textId="77777777" w:rsidR="001D6D0A" w:rsidRPr="00B30C86" w:rsidRDefault="001D6D0A" w:rsidP="001D6D0A">
            <w:pPr>
              <w:rPr>
                <w:rFonts w:ascii="Courier New" w:hAnsi="Courier New" w:cs="Courier New"/>
                <w:sz w:val="16"/>
                <w:szCs w:val="16"/>
              </w:rPr>
            </w:pPr>
            <w:r w:rsidRPr="00B30C86">
              <w:rPr>
                <w:rFonts w:ascii="Courier New" w:hAnsi="Courier New" w:cs="Courier New"/>
                <w:sz w:val="16"/>
                <w:szCs w:val="16"/>
              </w:rPr>
              <w:t>@POST</w:t>
            </w:r>
          </w:p>
          <w:p w14:paraId="56CDF14A" w14:textId="77777777" w:rsidR="001D6D0A" w:rsidRPr="00B30C86" w:rsidRDefault="001D6D0A" w:rsidP="001D6D0A">
            <w:pPr>
              <w:rPr>
                <w:rFonts w:ascii="Courier New" w:hAnsi="Courier New" w:cs="Courier New"/>
                <w:sz w:val="16"/>
                <w:szCs w:val="16"/>
              </w:rPr>
            </w:pPr>
            <w:r w:rsidRPr="00B30C86">
              <w:rPr>
                <w:rFonts w:ascii="Courier New" w:hAnsi="Courier New" w:cs="Courier New"/>
                <w:sz w:val="16"/>
                <w:szCs w:val="16"/>
              </w:rPr>
              <w:t>Request body:</w:t>
            </w:r>
          </w:p>
          <w:p w14:paraId="35AE8A29" w14:textId="77777777" w:rsidR="001D6D0A" w:rsidRPr="00B30C86" w:rsidRDefault="001D6D0A" w:rsidP="001D6D0A">
            <w:pPr>
              <w:rPr>
                <w:rFonts w:ascii="Courier New" w:hAnsi="Courier New" w:cs="Courier New"/>
                <w:sz w:val="16"/>
                <w:szCs w:val="16"/>
              </w:rPr>
            </w:pPr>
          </w:p>
          <w:p w14:paraId="03F71E6A" w14:textId="77777777" w:rsidR="001D6D0A" w:rsidRDefault="001D6D0A" w:rsidP="001D6D0A">
            <w:pPr>
              <w:rPr>
                <w:rFonts w:ascii="Courier New" w:hAnsi="Courier New" w:cs="Courier New"/>
                <w:sz w:val="16"/>
                <w:szCs w:val="16"/>
              </w:rPr>
            </w:pPr>
            <w:r w:rsidRPr="000F200F">
              <w:rPr>
                <w:rFonts w:ascii="Courier New" w:hAnsi="Courier New" w:cs="Courier New"/>
                <w:sz w:val="16"/>
                <w:szCs w:val="16"/>
              </w:rPr>
              <w:t>{</w:t>
            </w:r>
          </w:p>
          <w:p w14:paraId="3A5681FA" w14:textId="77777777" w:rsidR="001D6D0A" w:rsidRPr="008A2BBE" w:rsidRDefault="001D6D0A" w:rsidP="001D6D0A">
            <w:pPr>
              <w:rPr>
                <w:rFonts w:ascii="Courier New" w:hAnsi="Courier New" w:cs="Courier New"/>
                <w:sz w:val="16"/>
                <w:szCs w:val="16"/>
              </w:rPr>
            </w:pPr>
            <w:r w:rsidRPr="008A2BBE">
              <w:rPr>
                <w:rFonts w:ascii="Courier New" w:hAnsi="Courier New" w:cs="Courier New"/>
                <w:sz w:val="16"/>
                <w:szCs w:val="16"/>
              </w:rPr>
              <w:t xml:space="preserve">    "</w:t>
            </w:r>
            <w:proofErr w:type="spellStart"/>
            <w:r w:rsidRPr="00495D5D">
              <w:rPr>
                <w:rFonts w:ascii="Courier New" w:hAnsi="Courier New" w:cs="Courier New"/>
                <w:sz w:val="16"/>
                <w:szCs w:val="16"/>
                <w:highlight w:val="yellow"/>
              </w:rPr>
              <w:t>msisdns</w:t>
            </w:r>
            <w:proofErr w:type="spellEnd"/>
            <w:r w:rsidRPr="008A2BBE">
              <w:rPr>
                <w:rFonts w:ascii="Courier New" w:hAnsi="Courier New" w:cs="Courier New"/>
                <w:sz w:val="16"/>
                <w:szCs w:val="16"/>
              </w:rPr>
              <w:t>": [</w:t>
            </w:r>
          </w:p>
          <w:p w14:paraId="23C539E0" w14:textId="77777777" w:rsidR="001D6D0A" w:rsidRPr="008A2BBE" w:rsidRDefault="001D6D0A" w:rsidP="001D6D0A">
            <w:pPr>
              <w:rPr>
                <w:rFonts w:ascii="Courier New" w:hAnsi="Courier New" w:cs="Courier New"/>
                <w:sz w:val="16"/>
                <w:szCs w:val="16"/>
              </w:rPr>
            </w:pPr>
            <w:r w:rsidRPr="008A2BBE">
              <w:rPr>
                <w:rFonts w:ascii="Courier New" w:hAnsi="Courier New" w:cs="Courier New"/>
                <w:sz w:val="16"/>
                <w:szCs w:val="16"/>
              </w:rPr>
              <w:t xml:space="preserve">        "962790000000"</w:t>
            </w:r>
          </w:p>
          <w:p w14:paraId="604A08FC" w14:textId="77777777" w:rsidR="001D6D0A" w:rsidRPr="000F200F" w:rsidRDefault="001D6D0A" w:rsidP="001D6D0A">
            <w:pPr>
              <w:rPr>
                <w:rFonts w:ascii="Courier New" w:hAnsi="Courier New" w:cs="Courier New"/>
                <w:sz w:val="16"/>
                <w:szCs w:val="16"/>
              </w:rPr>
            </w:pPr>
            <w:r>
              <w:rPr>
                <w:rFonts w:ascii="Courier New" w:hAnsi="Courier New" w:cs="Courier New"/>
                <w:sz w:val="16"/>
                <w:szCs w:val="16"/>
              </w:rPr>
              <w:t xml:space="preserve">    ],</w:t>
            </w:r>
          </w:p>
          <w:p w14:paraId="134797BF" w14:textId="77777777" w:rsidR="001D6D0A" w:rsidRPr="000F200F" w:rsidRDefault="001D6D0A" w:rsidP="001D6D0A">
            <w:pPr>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line_details</w:t>
            </w:r>
            <w:proofErr w:type="spellEnd"/>
            <w:proofErr w:type="gramStart"/>
            <w:r>
              <w:rPr>
                <w:rFonts w:ascii="Courier New" w:hAnsi="Courier New" w:cs="Courier New"/>
                <w:sz w:val="16"/>
                <w:szCs w:val="16"/>
              </w:rPr>
              <w:t>" :</w:t>
            </w:r>
            <w:proofErr w:type="gramEnd"/>
            <w:r>
              <w:rPr>
                <w:rFonts w:ascii="Courier New" w:hAnsi="Courier New" w:cs="Courier New"/>
                <w:sz w:val="16"/>
                <w:szCs w:val="16"/>
              </w:rPr>
              <w:t xml:space="preserve"> {</w:t>
            </w:r>
          </w:p>
          <w:p w14:paraId="3C9538F4" w14:textId="77777777" w:rsidR="001D6D0A" w:rsidRPr="000F200F" w:rsidRDefault="001D6D0A" w:rsidP="001D6D0A">
            <w:pPr>
              <w:rPr>
                <w:rFonts w:ascii="Courier New" w:hAnsi="Courier New" w:cs="Courier New"/>
                <w:sz w:val="16"/>
                <w:szCs w:val="16"/>
              </w:rPr>
            </w:pPr>
            <w:r w:rsidRPr="000F200F">
              <w:rPr>
                <w:rFonts w:ascii="Courier New" w:hAnsi="Courier New" w:cs="Courier New"/>
                <w:sz w:val="16"/>
                <w:szCs w:val="16"/>
              </w:rPr>
              <w:t xml:space="preserve">        "</w:t>
            </w:r>
            <w:proofErr w:type="spellStart"/>
            <w:r w:rsidRPr="000F200F">
              <w:rPr>
                <w:rFonts w:ascii="Courier New" w:hAnsi="Courier New" w:cs="Courier New"/>
                <w:sz w:val="16"/>
                <w:szCs w:val="16"/>
              </w:rPr>
              <w:t>imsi_details</w:t>
            </w:r>
            <w:proofErr w:type="spellEnd"/>
            <w:proofErr w:type="gramStart"/>
            <w:r w:rsidRPr="000F200F">
              <w:rPr>
                <w:rFonts w:ascii="Courier New" w:hAnsi="Courier New" w:cs="Courier New"/>
                <w:sz w:val="16"/>
                <w:szCs w:val="16"/>
              </w:rPr>
              <w:t>" :</w:t>
            </w:r>
            <w:proofErr w:type="gramEnd"/>
            <w:r w:rsidRPr="000F200F">
              <w:rPr>
                <w:rFonts w:ascii="Courier New" w:hAnsi="Courier New" w:cs="Courier New"/>
                <w:sz w:val="16"/>
                <w:szCs w:val="16"/>
              </w:rPr>
              <w:t xml:space="preserve"> {</w:t>
            </w:r>
          </w:p>
          <w:p w14:paraId="43B6B5D1" w14:textId="77777777" w:rsidR="001D6D0A" w:rsidRPr="000F200F" w:rsidRDefault="001D6D0A" w:rsidP="001D6D0A">
            <w:pPr>
              <w:rPr>
                <w:rFonts w:ascii="Courier New" w:hAnsi="Courier New" w:cs="Courier New"/>
                <w:sz w:val="16"/>
                <w:szCs w:val="16"/>
              </w:rPr>
            </w:pPr>
            <w:r w:rsidRPr="000F200F">
              <w:rPr>
                <w:rFonts w:ascii="Courier New" w:hAnsi="Courier New" w:cs="Courier New"/>
                <w:sz w:val="16"/>
                <w:szCs w:val="16"/>
              </w:rPr>
              <w:t xml:space="preserve">            "</w:t>
            </w:r>
            <w:proofErr w:type="spellStart"/>
            <w:r w:rsidRPr="00495D5D">
              <w:rPr>
                <w:rFonts w:ascii="Courier New" w:hAnsi="Courier New" w:cs="Courier New"/>
                <w:sz w:val="16"/>
                <w:szCs w:val="16"/>
                <w:highlight w:val="yellow"/>
              </w:rPr>
              <w:t>imsi</w:t>
            </w:r>
            <w:proofErr w:type="spellEnd"/>
            <w:proofErr w:type="gramStart"/>
            <w:r w:rsidRPr="000F200F">
              <w:rPr>
                <w:rFonts w:ascii="Courier New" w:hAnsi="Courier New" w:cs="Courier New"/>
                <w:sz w:val="16"/>
                <w:szCs w:val="16"/>
              </w:rPr>
              <w:t>" :</w:t>
            </w:r>
            <w:proofErr w:type="gramEnd"/>
            <w:r w:rsidRPr="000F200F">
              <w:rPr>
                <w:rFonts w:ascii="Courier New" w:hAnsi="Courier New" w:cs="Courier New"/>
                <w:sz w:val="16"/>
                <w:szCs w:val="16"/>
              </w:rPr>
              <w:t xml:space="preserve"> "420016978958852",</w:t>
            </w:r>
          </w:p>
          <w:p w14:paraId="5369F036" w14:textId="77777777" w:rsidR="001D6D0A" w:rsidRPr="000F200F" w:rsidRDefault="001D6D0A" w:rsidP="001D6D0A">
            <w:pPr>
              <w:rPr>
                <w:rFonts w:ascii="Courier New" w:hAnsi="Courier New" w:cs="Courier New"/>
                <w:sz w:val="16"/>
                <w:szCs w:val="16"/>
              </w:rPr>
            </w:pPr>
            <w:r w:rsidRPr="000F200F">
              <w:rPr>
                <w:rFonts w:ascii="Courier New" w:hAnsi="Courier New" w:cs="Courier New"/>
                <w:sz w:val="16"/>
                <w:szCs w:val="16"/>
              </w:rPr>
              <w:t xml:space="preserve">            "</w:t>
            </w:r>
            <w:proofErr w:type="spellStart"/>
            <w:r w:rsidRPr="00495D5D">
              <w:rPr>
                <w:rFonts w:ascii="Courier New" w:hAnsi="Courier New" w:cs="Courier New"/>
                <w:sz w:val="16"/>
                <w:szCs w:val="16"/>
                <w:highlight w:val="yellow"/>
              </w:rPr>
              <w:t>iccid</w:t>
            </w:r>
            <w:proofErr w:type="spellEnd"/>
            <w:proofErr w:type="gramStart"/>
            <w:r w:rsidRPr="000F200F">
              <w:rPr>
                <w:rFonts w:ascii="Courier New" w:hAnsi="Courier New" w:cs="Courier New"/>
                <w:sz w:val="16"/>
                <w:szCs w:val="16"/>
              </w:rPr>
              <w:t>" :</w:t>
            </w:r>
            <w:proofErr w:type="gramEnd"/>
            <w:r w:rsidRPr="000F200F">
              <w:rPr>
                <w:rFonts w:ascii="Courier New" w:hAnsi="Courier New" w:cs="Courier New"/>
                <w:sz w:val="16"/>
                <w:szCs w:val="16"/>
              </w:rPr>
              <w:t xml:space="preserve"> "350342138641240",</w:t>
            </w:r>
          </w:p>
          <w:p w14:paraId="223126EE" w14:textId="77777777" w:rsidR="001D6D0A" w:rsidRPr="000F200F" w:rsidRDefault="001D6D0A" w:rsidP="001D6D0A">
            <w:pPr>
              <w:rPr>
                <w:rFonts w:ascii="Courier New" w:hAnsi="Courier New" w:cs="Courier New"/>
                <w:sz w:val="16"/>
                <w:szCs w:val="16"/>
              </w:rPr>
            </w:pPr>
            <w:r w:rsidRPr="000F200F">
              <w:rPr>
                <w:rFonts w:ascii="Courier New" w:hAnsi="Courier New" w:cs="Courier New"/>
                <w:sz w:val="16"/>
                <w:szCs w:val="16"/>
              </w:rPr>
              <w:t xml:space="preserve">            "</w:t>
            </w:r>
            <w:r w:rsidRPr="00495D5D">
              <w:rPr>
                <w:rFonts w:ascii="Courier New" w:hAnsi="Courier New" w:cs="Courier New"/>
                <w:sz w:val="16"/>
                <w:szCs w:val="16"/>
                <w:highlight w:val="yellow"/>
              </w:rPr>
              <w:t>pin1</w:t>
            </w:r>
            <w:proofErr w:type="gramStart"/>
            <w:r w:rsidRPr="000F200F">
              <w:rPr>
                <w:rFonts w:ascii="Courier New" w:hAnsi="Courier New" w:cs="Courier New"/>
                <w:sz w:val="16"/>
                <w:szCs w:val="16"/>
              </w:rPr>
              <w:t>" :</w:t>
            </w:r>
            <w:proofErr w:type="gramEnd"/>
            <w:r w:rsidRPr="000F200F">
              <w:rPr>
                <w:rFonts w:ascii="Courier New" w:hAnsi="Courier New" w:cs="Courier New"/>
                <w:sz w:val="16"/>
                <w:szCs w:val="16"/>
              </w:rPr>
              <w:t xml:space="preserve"> 4229,</w:t>
            </w:r>
          </w:p>
          <w:p w14:paraId="52AF2DBC" w14:textId="77777777" w:rsidR="001D6D0A" w:rsidRPr="000F200F" w:rsidRDefault="001D6D0A" w:rsidP="001D6D0A">
            <w:pPr>
              <w:rPr>
                <w:rFonts w:ascii="Courier New" w:hAnsi="Courier New" w:cs="Courier New"/>
                <w:sz w:val="16"/>
                <w:szCs w:val="16"/>
              </w:rPr>
            </w:pPr>
            <w:r w:rsidRPr="000F200F">
              <w:rPr>
                <w:rFonts w:ascii="Courier New" w:hAnsi="Courier New" w:cs="Courier New"/>
                <w:sz w:val="16"/>
                <w:szCs w:val="16"/>
              </w:rPr>
              <w:t xml:space="preserve">            "</w:t>
            </w:r>
            <w:r w:rsidRPr="00495D5D">
              <w:rPr>
                <w:rFonts w:ascii="Courier New" w:hAnsi="Courier New" w:cs="Courier New"/>
                <w:sz w:val="16"/>
                <w:szCs w:val="16"/>
                <w:highlight w:val="yellow"/>
              </w:rPr>
              <w:t>pin2</w:t>
            </w:r>
            <w:proofErr w:type="gramStart"/>
            <w:r w:rsidRPr="000F200F">
              <w:rPr>
                <w:rFonts w:ascii="Courier New" w:hAnsi="Courier New" w:cs="Courier New"/>
                <w:sz w:val="16"/>
                <w:szCs w:val="16"/>
              </w:rPr>
              <w:t>" :</w:t>
            </w:r>
            <w:proofErr w:type="gramEnd"/>
            <w:r w:rsidRPr="000F200F">
              <w:rPr>
                <w:rFonts w:ascii="Courier New" w:hAnsi="Courier New" w:cs="Courier New"/>
                <w:sz w:val="16"/>
                <w:szCs w:val="16"/>
              </w:rPr>
              <w:t xml:space="preserve"> 3466,</w:t>
            </w:r>
          </w:p>
          <w:p w14:paraId="257A64C2" w14:textId="77777777" w:rsidR="001D6D0A" w:rsidRPr="000F200F" w:rsidRDefault="001D6D0A" w:rsidP="001D6D0A">
            <w:pPr>
              <w:rPr>
                <w:rFonts w:ascii="Courier New" w:hAnsi="Courier New" w:cs="Courier New"/>
                <w:sz w:val="16"/>
                <w:szCs w:val="16"/>
              </w:rPr>
            </w:pPr>
            <w:r w:rsidRPr="000F200F">
              <w:rPr>
                <w:rFonts w:ascii="Courier New" w:hAnsi="Courier New" w:cs="Courier New"/>
                <w:sz w:val="16"/>
                <w:szCs w:val="16"/>
              </w:rPr>
              <w:t xml:space="preserve">            "</w:t>
            </w:r>
            <w:r w:rsidRPr="00495D5D">
              <w:rPr>
                <w:rFonts w:ascii="Courier New" w:hAnsi="Courier New" w:cs="Courier New"/>
                <w:sz w:val="16"/>
                <w:szCs w:val="16"/>
                <w:highlight w:val="yellow"/>
              </w:rPr>
              <w:t>puk1</w:t>
            </w:r>
            <w:proofErr w:type="gramStart"/>
            <w:r w:rsidRPr="000F200F">
              <w:rPr>
                <w:rFonts w:ascii="Courier New" w:hAnsi="Courier New" w:cs="Courier New"/>
                <w:sz w:val="16"/>
                <w:szCs w:val="16"/>
              </w:rPr>
              <w:t>" :</w:t>
            </w:r>
            <w:proofErr w:type="gramEnd"/>
            <w:r w:rsidRPr="000F200F">
              <w:rPr>
                <w:rFonts w:ascii="Courier New" w:hAnsi="Courier New" w:cs="Courier New"/>
                <w:sz w:val="16"/>
                <w:szCs w:val="16"/>
              </w:rPr>
              <w:t xml:space="preserve"> 31184729,</w:t>
            </w:r>
          </w:p>
          <w:p w14:paraId="637829AF" w14:textId="77777777" w:rsidR="001D6D0A" w:rsidRPr="000F200F" w:rsidRDefault="001D6D0A" w:rsidP="001D6D0A">
            <w:pPr>
              <w:rPr>
                <w:rFonts w:ascii="Courier New" w:hAnsi="Courier New" w:cs="Courier New"/>
                <w:sz w:val="16"/>
                <w:szCs w:val="16"/>
              </w:rPr>
            </w:pPr>
            <w:r w:rsidRPr="000F200F">
              <w:rPr>
                <w:rFonts w:ascii="Courier New" w:hAnsi="Courier New" w:cs="Courier New"/>
                <w:sz w:val="16"/>
                <w:szCs w:val="16"/>
              </w:rPr>
              <w:t xml:space="preserve">            "</w:t>
            </w:r>
            <w:r w:rsidRPr="00495D5D">
              <w:rPr>
                <w:rFonts w:ascii="Courier New" w:hAnsi="Courier New" w:cs="Courier New"/>
                <w:sz w:val="16"/>
                <w:szCs w:val="16"/>
                <w:highlight w:val="yellow"/>
              </w:rPr>
              <w:t>puk2</w:t>
            </w:r>
            <w:proofErr w:type="gramStart"/>
            <w:r w:rsidRPr="000F200F">
              <w:rPr>
                <w:rFonts w:ascii="Courier New" w:hAnsi="Courier New" w:cs="Courier New"/>
                <w:sz w:val="16"/>
                <w:szCs w:val="16"/>
              </w:rPr>
              <w:t>" :</w:t>
            </w:r>
            <w:proofErr w:type="gramEnd"/>
            <w:r w:rsidRPr="000F200F">
              <w:rPr>
                <w:rFonts w:ascii="Courier New" w:hAnsi="Courier New" w:cs="Courier New"/>
                <w:sz w:val="16"/>
                <w:szCs w:val="16"/>
              </w:rPr>
              <w:t xml:space="preserve"> 31726995</w:t>
            </w:r>
          </w:p>
          <w:p w14:paraId="13E41C28" w14:textId="77777777" w:rsidR="001D6D0A" w:rsidRPr="000F200F" w:rsidRDefault="001D6D0A" w:rsidP="001D6D0A">
            <w:pPr>
              <w:rPr>
                <w:rFonts w:ascii="Courier New" w:hAnsi="Courier New" w:cs="Courier New"/>
                <w:sz w:val="16"/>
                <w:szCs w:val="16"/>
              </w:rPr>
            </w:pPr>
            <w:r w:rsidRPr="000F200F">
              <w:rPr>
                <w:rFonts w:ascii="Courier New" w:hAnsi="Courier New" w:cs="Courier New"/>
                <w:sz w:val="16"/>
                <w:szCs w:val="16"/>
              </w:rPr>
              <w:t xml:space="preserve">        },</w:t>
            </w:r>
          </w:p>
          <w:p w14:paraId="3118EE7E" w14:textId="77777777" w:rsidR="001D6D0A" w:rsidRPr="000F200F" w:rsidRDefault="001D6D0A" w:rsidP="001D6D0A">
            <w:pPr>
              <w:rPr>
                <w:rFonts w:ascii="Courier New" w:hAnsi="Courier New" w:cs="Courier New"/>
                <w:sz w:val="16"/>
                <w:szCs w:val="16"/>
              </w:rPr>
            </w:pPr>
            <w:r w:rsidRPr="000F200F">
              <w:rPr>
                <w:rFonts w:ascii="Courier New" w:hAnsi="Courier New" w:cs="Courier New"/>
                <w:sz w:val="16"/>
                <w:szCs w:val="16"/>
              </w:rPr>
              <w:t xml:space="preserve">        "</w:t>
            </w:r>
            <w:proofErr w:type="spellStart"/>
            <w:r w:rsidRPr="000F200F">
              <w:rPr>
                <w:rFonts w:ascii="Courier New" w:hAnsi="Courier New" w:cs="Courier New"/>
                <w:sz w:val="16"/>
                <w:szCs w:val="16"/>
              </w:rPr>
              <w:t>imei_details</w:t>
            </w:r>
            <w:proofErr w:type="spellEnd"/>
            <w:proofErr w:type="gramStart"/>
            <w:r w:rsidRPr="000F200F">
              <w:rPr>
                <w:rFonts w:ascii="Courier New" w:hAnsi="Courier New" w:cs="Courier New"/>
                <w:sz w:val="16"/>
                <w:szCs w:val="16"/>
              </w:rPr>
              <w:t>" :</w:t>
            </w:r>
            <w:proofErr w:type="gramEnd"/>
            <w:r w:rsidRPr="000F200F">
              <w:rPr>
                <w:rFonts w:ascii="Courier New" w:hAnsi="Courier New" w:cs="Courier New"/>
                <w:sz w:val="16"/>
                <w:szCs w:val="16"/>
              </w:rPr>
              <w:t xml:space="preserve"> {</w:t>
            </w:r>
          </w:p>
          <w:p w14:paraId="248227F3" w14:textId="77777777" w:rsidR="001D6D0A" w:rsidRPr="000F200F" w:rsidRDefault="001D6D0A" w:rsidP="001D6D0A">
            <w:pPr>
              <w:rPr>
                <w:rFonts w:ascii="Courier New" w:hAnsi="Courier New" w:cs="Courier New"/>
                <w:sz w:val="16"/>
                <w:szCs w:val="16"/>
              </w:rPr>
            </w:pPr>
            <w:r w:rsidRPr="000F200F">
              <w:rPr>
                <w:rFonts w:ascii="Courier New" w:hAnsi="Courier New" w:cs="Courier New"/>
                <w:sz w:val="16"/>
                <w:szCs w:val="16"/>
              </w:rPr>
              <w:t xml:space="preserve">            "</w:t>
            </w:r>
            <w:proofErr w:type="spellStart"/>
            <w:r w:rsidRPr="00495D5D">
              <w:rPr>
                <w:rFonts w:ascii="Courier New" w:hAnsi="Courier New" w:cs="Courier New"/>
                <w:sz w:val="16"/>
                <w:szCs w:val="16"/>
                <w:highlight w:val="yellow"/>
              </w:rPr>
              <w:t>imei</w:t>
            </w:r>
            <w:proofErr w:type="spellEnd"/>
            <w:proofErr w:type="gramStart"/>
            <w:r>
              <w:rPr>
                <w:rFonts w:ascii="Courier New" w:hAnsi="Courier New" w:cs="Courier New"/>
                <w:sz w:val="16"/>
                <w:szCs w:val="16"/>
              </w:rPr>
              <w:t>" :</w:t>
            </w:r>
            <w:proofErr w:type="gramEnd"/>
            <w:r>
              <w:rPr>
                <w:rFonts w:ascii="Courier New" w:hAnsi="Courier New" w:cs="Courier New"/>
                <w:sz w:val="16"/>
                <w:szCs w:val="16"/>
              </w:rPr>
              <w:t xml:space="preserve"> </w:t>
            </w:r>
            <w:proofErr w:type="spellStart"/>
            <w:r>
              <w:rPr>
                <w:rFonts w:ascii="Courier New" w:hAnsi="Courier New" w:cs="Courier New"/>
                <w:sz w:val="16"/>
                <w:szCs w:val="16"/>
              </w:rPr>
              <w:t>NumberLong</w:t>
            </w:r>
            <w:proofErr w:type="spellEnd"/>
            <w:r>
              <w:rPr>
                <w:rFonts w:ascii="Courier New" w:hAnsi="Courier New" w:cs="Courier New"/>
                <w:sz w:val="16"/>
                <w:szCs w:val="16"/>
              </w:rPr>
              <w:t>(725588029409034)</w:t>
            </w:r>
          </w:p>
          <w:p w14:paraId="30435664" w14:textId="77777777" w:rsidR="001D6D0A" w:rsidRPr="000F200F" w:rsidRDefault="001D6D0A" w:rsidP="001D6D0A">
            <w:pPr>
              <w:rPr>
                <w:rFonts w:ascii="Courier New" w:hAnsi="Courier New" w:cs="Courier New"/>
                <w:sz w:val="16"/>
                <w:szCs w:val="16"/>
              </w:rPr>
            </w:pPr>
            <w:r w:rsidRPr="000F200F">
              <w:rPr>
                <w:rFonts w:ascii="Courier New" w:hAnsi="Courier New" w:cs="Courier New"/>
                <w:sz w:val="16"/>
                <w:szCs w:val="16"/>
              </w:rPr>
              <w:t xml:space="preserve">        }</w:t>
            </w:r>
          </w:p>
          <w:p w14:paraId="22560E40" w14:textId="77777777" w:rsidR="001D6D0A" w:rsidRPr="000F200F" w:rsidRDefault="001D6D0A" w:rsidP="001D6D0A">
            <w:pPr>
              <w:rPr>
                <w:rFonts w:ascii="Courier New" w:hAnsi="Courier New" w:cs="Courier New"/>
                <w:sz w:val="16"/>
                <w:szCs w:val="16"/>
              </w:rPr>
            </w:pPr>
            <w:r w:rsidRPr="000F200F">
              <w:rPr>
                <w:rFonts w:ascii="Courier New" w:hAnsi="Courier New" w:cs="Courier New"/>
                <w:sz w:val="16"/>
                <w:szCs w:val="16"/>
              </w:rPr>
              <w:t xml:space="preserve">    },</w:t>
            </w:r>
          </w:p>
          <w:p w14:paraId="5A6D7182" w14:textId="77777777" w:rsidR="001D6D0A" w:rsidRPr="000F200F" w:rsidRDefault="001D6D0A" w:rsidP="001D6D0A">
            <w:pPr>
              <w:rPr>
                <w:rFonts w:ascii="Courier New" w:hAnsi="Courier New" w:cs="Courier New"/>
                <w:sz w:val="16"/>
                <w:szCs w:val="16"/>
              </w:rPr>
            </w:pPr>
          </w:p>
          <w:p w14:paraId="33A87446" w14:textId="77777777" w:rsidR="001D6D0A" w:rsidRPr="000F200F" w:rsidRDefault="001D6D0A" w:rsidP="001D6D0A">
            <w:pPr>
              <w:rPr>
                <w:rFonts w:ascii="Courier New" w:hAnsi="Courier New" w:cs="Courier New"/>
                <w:sz w:val="16"/>
                <w:szCs w:val="16"/>
              </w:rPr>
            </w:pPr>
            <w:r w:rsidRPr="000F200F">
              <w:rPr>
                <w:rFonts w:ascii="Courier New" w:hAnsi="Courier New" w:cs="Courier New"/>
                <w:sz w:val="16"/>
                <w:szCs w:val="16"/>
              </w:rPr>
              <w:t xml:space="preserve">    "identity</w:t>
            </w:r>
            <w:proofErr w:type="gramStart"/>
            <w:r w:rsidRPr="000F200F">
              <w:rPr>
                <w:rFonts w:ascii="Courier New" w:hAnsi="Courier New" w:cs="Courier New"/>
                <w:sz w:val="16"/>
                <w:szCs w:val="16"/>
              </w:rPr>
              <w:t>" :</w:t>
            </w:r>
            <w:proofErr w:type="gramEnd"/>
            <w:r w:rsidRPr="000F200F">
              <w:rPr>
                <w:rFonts w:ascii="Courier New" w:hAnsi="Courier New" w:cs="Courier New"/>
                <w:sz w:val="16"/>
                <w:szCs w:val="16"/>
              </w:rPr>
              <w:t xml:space="preserve"> {</w:t>
            </w:r>
          </w:p>
          <w:p w14:paraId="6081786B" w14:textId="77777777" w:rsidR="001D6D0A" w:rsidRPr="000F200F" w:rsidRDefault="001D6D0A" w:rsidP="001D6D0A">
            <w:pPr>
              <w:rPr>
                <w:rFonts w:ascii="Courier New" w:hAnsi="Courier New" w:cs="Courier New"/>
                <w:sz w:val="16"/>
                <w:szCs w:val="16"/>
              </w:rPr>
            </w:pPr>
            <w:r>
              <w:rPr>
                <w:rFonts w:ascii="Courier New" w:hAnsi="Courier New" w:cs="Courier New"/>
                <w:sz w:val="16"/>
                <w:szCs w:val="16"/>
              </w:rPr>
              <w:t xml:space="preserve">        "</w:t>
            </w:r>
            <w:r w:rsidRPr="00495D5D">
              <w:rPr>
                <w:rFonts w:ascii="Courier New" w:hAnsi="Courier New" w:cs="Courier New"/>
                <w:sz w:val="16"/>
                <w:szCs w:val="16"/>
                <w:highlight w:val="yellow"/>
              </w:rPr>
              <w:t>no</w:t>
            </w:r>
            <w:proofErr w:type="gramStart"/>
            <w:r>
              <w:rPr>
                <w:rFonts w:ascii="Courier New" w:hAnsi="Courier New" w:cs="Courier New"/>
                <w:sz w:val="16"/>
                <w:szCs w:val="16"/>
              </w:rPr>
              <w:t>" :</w:t>
            </w:r>
            <w:proofErr w:type="gramEnd"/>
            <w:r>
              <w:rPr>
                <w:rFonts w:ascii="Courier New" w:hAnsi="Courier New" w:cs="Courier New"/>
                <w:sz w:val="16"/>
                <w:szCs w:val="16"/>
              </w:rPr>
              <w:t xml:space="preserve"> "200000"</w:t>
            </w:r>
          </w:p>
          <w:p w14:paraId="61F59CA7" w14:textId="77777777" w:rsidR="001D6D0A" w:rsidRPr="000F200F" w:rsidRDefault="001D6D0A" w:rsidP="001D6D0A">
            <w:pPr>
              <w:rPr>
                <w:rFonts w:ascii="Courier New" w:hAnsi="Courier New" w:cs="Courier New"/>
                <w:sz w:val="16"/>
                <w:szCs w:val="16"/>
              </w:rPr>
            </w:pPr>
            <w:r w:rsidRPr="000F200F">
              <w:rPr>
                <w:rFonts w:ascii="Courier New" w:hAnsi="Courier New" w:cs="Courier New"/>
                <w:sz w:val="16"/>
                <w:szCs w:val="16"/>
              </w:rPr>
              <w:t xml:space="preserve">    },</w:t>
            </w:r>
          </w:p>
          <w:p w14:paraId="26878F35" w14:textId="77777777" w:rsidR="001D6D0A" w:rsidRPr="000F200F" w:rsidRDefault="001D6D0A" w:rsidP="001D6D0A">
            <w:pPr>
              <w:rPr>
                <w:rFonts w:ascii="Courier New" w:hAnsi="Courier New" w:cs="Courier New"/>
                <w:sz w:val="16"/>
                <w:szCs w:val="16"/>
              </w:rPr>
            </w:pPr>
            <w:r w:rsidRPr="000F200F">
              <w:rPr>
                <w:rFonts w:ascii="Courier New" w:hAnsi="Courier New" w:cs="Courier New"/>
                <w:sz w:val="16"/>
                <w:szCs w:val="16"/>
              </w:rPr>
              <w:t xml:space="preserve">    "name</w:t>
            </w:r>
            <w:proofErr w:type="gramStart"/>
            <w:r w:rsidRPr="000F200F">
              <w:rPr>
                <w:rFonts w:ascii="Courier New" w:hAnsi="Courier New" w:cs="Courier New"/>
                <w:sz w:val="16"/>
                <w:szCs w:val="16"/>
              </w:rPr>
              <w:t>" :</w:t>
            </w:r>
            <w:proofErr w:type="gramEnd"/>
            <w:r w:rsidRPr="000F200F">
              <w:rPr>
                <w:rFonts w:ascii="Courier New" w:hAnsi="Courier New" w:cs="Courier New"/>
                <w:sz w:val="16"/>
                <w:szCs w:val="16"/>
              </w:rPr>
              <w:t xml:space="preserve"> {</w:t>
            </w:r>
          </w:p>
          <w:p w14:paraId="398DA43E" w14:textId="77777777" w:rsidR="001D6D0A" w:rsidRPr="000F200F" w:rsidRDefault="001D6D0A" w:rsidP="001D6D0A">
            <w:pPr>
              <w:rPr>
                <w:rFonts w:ascii="Courier New" w:hAnsi="Courier New" w:cs="Courier New"/>
                <w:sz w:val="16"/>
                <w:szCs w:val="16"/>
              </w:rPr>
            </w:pPr>
            <w:r w:rsidRPr="000F200F">
              <w:rPr>
                <w:rFonts w:ascii="Courier New" w:hAnsi="Courier New" w:cs="Courier New"/>
                <w:sz w:val="16"/>
                <w:szCs w:val="16"/>
              </w:rPr>
              <w:t xml:space="preserve">        "</w:t>
            </w:r>
            <w:proofErr w:type="spellStart"/>
            <w:r w:rsidRPr="00495D5D">
              <w:rPr>
                <w:rFonts w:ascii="Courier New" w:hAnsi="Courier New" w:cs="Courier New"/>
                <w:sz w:val="16"/>
                <w:szCs w:val="16"/>
                <w:highlight w:val="yellow"/>
              </w:rPr>
              <w:t>first_ar</w:t>
            </w:r>
            <w:proofErr w:type="spellEnd"/>
            <w:proofErr w:type="gramStart"/>
            <w:r w:rsidRPr="000F200F">
              <w:rPr>
                <w:rFonts w:ascii="Courier New" w:hAnsi="Courier New" w:cs="Courier New"/>
                <w:sz w:val="16"/>
                <w:szCs w:val="16"/>
              </w:rPr>
              <w:t>" :</w:t>
            </w:r>
            <w:proofErr w:type="gramEnd"/>
            <w:r w:rsidRPr="000F200F">
              <w:rPr>
                <w:rFonts w:ascii="Courier New" w:hAnsi="Courier New" w:cs="Courier New"/>
                <w:sz w:val="16"/>
                <w:szCs w:val="16"/>
              </w:rPr>
              <w:t xml:space="preserve"> "</w:t>
            </w:r>
            <w:proofErr w:type="spellStart"/>
            <w:r w:rsidRPr="000F200F">
              <w:rPr>
                <w:rFonts w:ascii="Courier New" w:hAnsi="Courier New" w:cs="Courier New"/>
                <w:sz w:val="16"/>
                <w:szCs w:val="16"/>
              </w:rPr>
              <w:t>farah</w:t>
            </w:r>
            <w:proofErr w:type="spellEnd"/>
            <w:r w:rsidRPr="000F200F">
              <w:rPr>
                <w:rFonts w:ascii="Courier New" w:hAnsi="Courier New" w:cs="Courier New"/>
                <w:sz w:val="16"/>
                <w:szCs w:val="16"/>
              </w:rPr>
              <w:t>",</w:t>
            </w:r>
          </w:p>
          <w:p w14:paraId="09E2BD03" w14:textId="77777777" w:rsidR="001D6D0A" w:rsidRPr="000F200F" w:rsidRDefault="001D6D0A" w:rsidP="001D6D0A">
            <w:pPr>
              <w:rPr>
                <w:rFonts w:ascii="Courier New" w:hAnsi="Courier New" w:cs="Courier New"/>
                <w:sz w:val="16"/>
                <w:szCs w:val="16"/>
              </w:rPr>
            </w:pPr>
            <w:r w:rsidRPr="000F200F">
              <w:rPr>
                <w:rFonts w:ascii="Courier New" w:hAnsi="Courier New" w:cs="Courier New"/>
                <w:sz w:val="16"/>
                <w:szCs w:val="16"/>
              </w:rPr>
              <w:t xml:space="preserve">        "</w:t>
            </w:r>
            <w:proofErr w:type="spellStart"/>
            <w:r w:rsidRPr="00495D5D">
              <w:rPr>
                <w:rFonts w:ascii="Courier New" w:hAnsi="Courier New" w:cs="Courier New"/>
                <w:sz w:val="16"/>
                <w:szCs w:val="16"/>
                <w:highlight w:val="yellow"/>
              </w:rPr>
              <w:t>first_en</w:t>
            </w:r>
            <w:proofErr w:type="spellEnd"/>
            <w:proofErr w:type="gramStart"/>
            <w:r w:rsidRPr="000F200F">
              <w:rPr>
                <w:rFonts w:ascii="Courier New" w:hAnsi="Courier New" w:cs="Courier New"/>
                <w:sz w:val="16"/>
                <w:szCs w:val="16"/>
              </w:rPr>
              <w:t>" :</w:t>
            </w:r>
            <w:proofErr w:type="gramEnd"/>
            <w:r w:rsidRPr="000F200F">
              <w:rPr>
                <w:rFonts w:ascii="Courier New" w:hAnsi="Courier New" w:cs="Courier New"/>
                <w:sz w:val="16"/>
                <w:szCs w:val="16"/>
              </w:rPr>
              <w:t xml:space="preserve"> "</w:t>
            </w:r>
            <w:proofErr w:type="spellStart"/>
            <w:r w:rsidRPr="000F200F">
              <w:rPr>
                <w:rFonts w:ascii="Courier New" w:hAnsi="Courier New" w:cs="Courier New"/>
                <w:sz w:val="16"/>
                <w:szCs w:val="16"/>
              </w:rPr>
              <w:t>farah</w:t>
            </w:r>
            <w:proofErr w:type="spellEnd"/>
            <w:r w:rsidRPr="000F200F">
              <w:rPr>
                <w:rFonts w:ascii="Courier New" w:hAnsi="Courier New" w:cs="Courier New"/>
                <w:sz w:val="16"/>
                <w:szCs w:val="16"/>
              </w:rPr>
              <w:t>",</w:t>
            </w:r>
          </w:p>
          <w:p w14:paraId="5A79D170" w14:textId="77777777" w:rsidR="001D6D0A" w:rsidRPr="000F200F" w:rsidRDefault="001D6D0A" w:rsidP="001D6D0A">
            <w:pPr>
              <w:rPr>
                <w:rFonts w:ascii="Courier New" w:hAnsi="Courier New" w:cs="Courier New"/>
                <w:sz w:val="16"/>
                <w:szCs w:val="16"/>
              </w:rPr>
            </w:pPr>
            <w:r w:rsidRPr="000F200F">
              <w:rPr>
                <w:rFonts w:ascii="Courier New" w:hAnsi="Courier New" w:cs="Courier New"/>
                <w:sz w:val="16"/>
                <w:szCs w:val="16"/>
              </w:rPr>
              <w:t xml:space="preserve">        "</w:t>
            </w:r>
            <w:proofErr w:type="spellStart"/>
            <w:r w:rsidRPr="00495D5D">
              <w:rPr>
                <w:rFonts w:ascii="Courier New" w:hAnsi="Courier New" w:cs="Courier New"/>
                <w:sz w:val="16"/>
                <w:szCs w:val="16"/>
                <w:highlight w:val="yellow"/>
              </w:rPr>
              <w:t>last_ar</w:t>
            </w:r>
            <w:proofErr w:type="spellEnd"/>
            <w:proofErr w:type="gramStart"/>
            <w:r w:rsidRPr="000F200F">
              <w:rPr>
                <w:rFonts w:ascii="Courier New" w:hAnsi="Courier New" w:cs="Courier New"/>
                <w:sz w:val="16"/>
                <w:szCs w:val="16"/>
              </w:rPr>
              <w:t>" :</w:t>
            </w:r>
            <w:proofErr w:type="gramEnd"/>
            <w:r w:rsidRPr="000F200F">
              <w:rPr>
                <w:rFonts w:ascii="Courier New" w:hAnsi="Courier New" w:cs="Courier New"/>
                <w:sz w:val="16"/>
                <w:szCs w:val="16"/>
              </w:rPr>
              <w:t xml:space="preserve"> "</w:t>
            </w:r>
            <w:proofErr w:type="spellStart"/>
            <w:r w:rsidRPr="000F200F">
              <w:rPr>
                <w:rFonts w:ascii="Courier New" w:hAnsi="Courier New" w:cs="Courier New"/>
                <w:sz w:val="16"/>
                <w:szCs w:val="16"/>
              </w:rPr>
              <w:t>mohd</w:t>
            </w:r>
            <w:proofErr w:type="spellEnd"/>
            <w:r w:rsidRPr="000F200F">
              <w:rPr>
                <w:rFonts w:ascii="Courier New" w:hAnsi="Courier New" w:cs="Courier New"/>
                <w:sz w:val="16"/>
                <w:szCs w:val="16"/>
              </w:rPr>
              <w:t>",</w:t>
            </w:r>
          </w:p>
          <w:p w14:paraId="0E649C1E" w14:textId="77777777" w:rsidR="001D6D0A" w:rsidRPr="000F200F" w:rsidRDefault="001D6D0A" w:rsidP="001D6D0A">
            <w:pPr>
              <w:rPr>
                <w:rFonts w:ascii="Courier New" w:hAnsi="Courier New" w:cs="Courier New"/>
                <w:sz w:val="16"/>
                <w:szCs w:val="16"/>
              </w:rPr>
            </w:pPr>
            <w:r>
              <w:rPr>
                <w:rFonts w:ascii="Courier New" w:hAnsi="Courier New" w:cs="Courier New"/>
                <w:sz w:val="16"/>
                <w:szCs w:val="16"/>
              </w:rPr>
              <w:t xml:space="preserve">        "</w:t>
            </w:r>
            <w:proofErr w:type="spellStart"/>
            <w:r w:rsidRPr="00495D5D">
              <w:rPr>
                <w:rFonts w:ascii="Courier New" w:hAnsi="Courier New" w:cs="Courier New"/>
                <w:sz w:val="16"/>
                <w:szCs w:val="16"/>
                <w:highlight w:val="yellow"/>
              </w:rPr>
              <w:t>last_en</w:t>
            </w:r>
            <w:proofErr w:type="spellEnd"/>
            <w:proofErr w:type="gramStart"/>
            <w:r>
              <w:rPr>
                <w:rFonts w:ascii="Courier New" w:hAnsi="Courier New" w:cs="Courier New"/>
                <w:sz w:val="16"/>
                <w:szCs w:val="16"/>
              </w:rPr>
              <w:t>" :</w:t>
            </w:r>
            <w:proofErr w:type="gramEnd"/>
            <w:r>
              <w:rPr>
                <w:rFonts w:ascii="Courier New" w:hAnsi="Courier New" w:cs="Courier New"/>
                <w:sz w:val="16"/>
                <w:szCs w:val="16"/>
              </w:rPr>
              <w:t xml:space="preserve"> "</w:t>
            </w:r>
            <w:proofErr w:type="spellStart"/>
            <w:r>
              <w:rPr>
                <w:rFonts w:ascii="Courier New" w:hAnsi="Courier New" w:cs="Courier New"/>
                <w:sz w:val="16"/>
                <w:szCs w:val="16"/>
              </w:rPr>
              <w:t>mohd</w:t>
            </w:r>
            <w:proofErr w:type="spellEnd"/>
            <w:r>
              <w:rPr>
                <w:rFonts w:ascii="Courier New" w:hAnsi="Courier New" w:cs="Courier New"/>
                <w:sz w:val="16"/>
                <w:szCs w:val="16"/>
              </w:rPr>
              <w:t>"</w:t>
            </w:r>
          </w:p>
          <w:p w14:paraId="44C5E9FD" w14:textId="77777777" w:rsidR="001D6D0A" w:rsidRPr="000F200F" w:rsidRDefault="001D6D0A" w:rsidP="001D6D0A">
            <w:pPr>
              <w:rPr>
                <w:rFonts w:ascii="Courier New" w:hAnsi="Courier New" w:cs="Courier New"/>
                <w:sz w:val="16"/>
                <w:szCs w:val="16"/>
              </w:rPr>
            </w:pPr>
            <w:r>
              <w:rPr>
                <w:rFonts w:ascii="Courier New" w:hAnsi="Courier New" w:cs="Courier New"/>
                <w:sz w:val="16"/>
                <w:szCs w:val="16"/>
              </w:rPr>
              <w:t xml:space="preserve">    }</w:t>
            </w:r>
          </w:p>
          <w:p w14:paraId="67E5050E" w14:textId="77AE6680" w:rsidR="001D6D0A" w:rsidRPr="00F67F22" w:rsidRDefault="001D6D0A" w:rsidP="001D6D0A">
            <w:r w:rsidRPr="000F200F">
              <w:rPr>
                <w:rFonts w:ascii="Courier New" w:hAnsi="Courier New" w:cs="Courier New"/>
                <w:sz w:val="16"/>
                <w:szCs w:val="16"/>
              </w:rPr>
              <w:t>}</w:t>
            </w:r>
          </w:p>
          <w:p w14:paraId="22BC1807" w14:textId="77777777" w:rsidR="001D6D0A" w:rsidRDefault="001D6D0A" w:rsidP="00F67F22">
            <w:pPr>
              <w:autoSpaceDE w:val="0"/>
              <w:autoSpaceDN w:val="0"/>
              <w:adjustRightInd w:val="0"/>
              <w:spacing w:after="0"/>
              <w:jc w:val="left"/>
              <w:rPr>
                <w:rFonts w:ascii="Calibri" w:hAnsi="Calibri" w:cs="Calibri"/>
                <w:sz w:val="22"/>
                <w:szCs w:val="22"/>
              </w:rPr>
            </w:pPr>
          </w:p>
        </w:tc>
      </w:tr>
      <w:tr w:rsidR="001D6D0A" w14:paraId="1718D936" w14:textId="77777777" w:rsidTr="001D6D0A">
        <w:tc>
          <w:tcPr>
            <w:tcW w:w="9623" w:type="dxa"/>
          </w:tcPr>
          <w:p w14:paraId="224C08B4" w14:textId="19841697" w:rsidR="001D6D0A" w:rsidRDefault="001D6D0A" w:rsidP="00BC6470">
            <w:pPr>
              <w:pStyle w:val="ListParagraph"/>
              <w:numPr>
                <w:ilvl w:val="1"/>
                <w:numId w:val="49"/>
              </w:numPr>
            </w:pPr>
            <w:r>
              <w:lastRenderedPageBreak/>
              <w:t>Output will be as below:</w:t>
            </w:r>
          </w:p>
          <w:p w14:paraId="59F69D7B" w14:textId="77777777" w:rsidR="001D6D0A" w:rsidRPr="00F97A72" w:rsidRDefault="001D6D0A" w:rsidP="001D6D0A">
            <w:r>
              <w:rPr>
                <w:noProof/>
              </w:rPr>
              <w:drawing>
                <wp:inline distT="0" distB="0" distL="0" distR="0" wp14:anchorId="65046B72" wp14:editId="759AE69A">
                  <wp:extent cx="6116955" cy="1996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6955" cy="1996440"/>
                          </a:xfrm>
                          <a:prstGeom prst="rect">
                            <a:avLst/>
                          </a:prstGeom>
                        </pic:spPr>
                      </pic:pic>
                    </a:graphicData>
                  </a:graphic>
                </wp:inline>
              </w:drawing>
            </w:r>
          </w:p>
          <w:p w14:paraId="056BE40F" w14:textId="46BF533A" w:rsidR="001D6D0A" w:rsidRPr="001D6D0A" w:rsidRDefault="001D6D0A" w:rsidP="001D6D0A">
            <w:pPr>
              <w:pStyle w:val="ListParagraph"/>
              <w:autoSpaceDE w:val="0"/>
              <w:autoSpaceDN w:val="0"/>
              <w:adjustRightInd w:val="0"/>
              <w:spacing w:after="0"/>
              <w:ind w:left="990"/>
              <w:jc w:val="left"/>
              <w:rPr>
                <w:rFonts w:ascii="Calibri" w:hAnsi="Calibri" w:cs="Calibri"/>
                <w:sz w:val="22"/>
                <w:szCs w:val="22"/>
              </w:rPr>
            </w:pPr>
          </w:p>
        </w:tc>
      </w:tr>
      <w:tr w:rsidR="001D6D0A" w14:paraId="6A15A347" w14:textId="77777777" w:rsidTr="001D6D0A">
        <w:tc>
          <w:tcPr>
            <w:tcW w:w="9623" w:type="dxa"/>
          </w:tcPr>
          <w:p w14:paraId="5DE4E369" w14:textId="4D548758" w:rsidR="001D6D0A" w:rsidRDefault="001D6D0A" w:rsidP="00BC6470">
            <w:pPr>
              <w:pStyle w:val="ListParagraph"/>
              <w:numPr>
                <w:ilvl w:val="1"/>
                <w:numId w:val="49"/>
              </w:numPr>
              <w:autoSpaceDE w:val="0"/>
              <w:autoSpaceDN w:val="0"/>
              <w:adjustRightInd w:val="0"/>
              <w:spacing w:after="0"/>
              <w:jc w:val="left"/>
              <w:rPr>
                <w:rFonts w:ascii="Calibri" w:hAnsi="Calibri" w:cs="Calibri"/>
                <w:sz w:val="22"/>
                <w:szCs w:val="22"/>
              </w:rPr>
            </w:pPr>
            <w:r>
              <w:rPr>
                <w:rFonts w:ascii="Calibri" w:hAnsi="Calibri" w:cs="Calibri"/>
                <w:sz w:val="22"/>
                <w:szCs w:val="22"/>
              </w:rPr>
              <w:t>Below is the response from the API:</w:t>
            </w:r>
          </w:p>
          <w:p w14:paraId="3ED9206C" w14:textId="77777777" w:rsidR="001D6D0A" w:rsidRDefault="001D6D0A" w:rsidP="001D6D0A">
            <w:pPr>
              <w:pStyle w:val="ListParagraph"/>
              <w:autoSpaceDE w:val="0"/>
              <w:autoSpaceDN w:val="0"/>
              <w:adjustRightInd w:val="0"/>
              <w:spacing w:after="0"/>
              <w:ind w:left="990"/>
              <w:jc w:val="left"/>
              <w:rPr>
                <w:rFonts w:ascii="Calibri" w:hAnsi="Calibri" w:cs="Calibri"/>
                <w:sz w:val="22"/>
                <w:szCs w:val="22"/>
              </w:rPr>
            </w:pPr>
          </w:p>
          <w:tbl>
            <w:tblPr>
              <w:tblStyle w:val="TableGrid"/>
              <w:tblW w:w="0" w:type="auto"/>
              <w:tblLook w:val="04A0" w:firstRow="1" w:lastRow="0" w:firstColumn="1" w:lastColumn="0" w:noHBand="0" w:noVBand="1"/>
            </w:tblPr>
            <w:tblGrid>
              <w:gridCol w:w="8856"/>
            </w:tblGrid>
            <w:tr w:rsidR="006079D7" w14:paraId="34252359" w14:textId="77777777" w:rsidTr="009603DA">
              <w:tc>
                <w:tcPr>
                  <w:tcW w:w="8856" w:type="dxa"/>
                </w:tcPr>
                <w:p w14:paraId="7261FC9E" w14:textId="77777777" w:rsidR="006079D7" w:rsidRDefault="006079D7" w:rsidP="006079D7">
                  <w:r>
                    <w:t>List of JSON objects</w:t>
                  </w:r>
                </w:p>
              </w:tc>
            </w:tr>
            <w:tr w:rsidR="006079D7" w14:paraId="65D55E39" w14:textId="77777777" w:rsidTr="009603DA">
              <w:tc>
                <w:tcPr>
                  <w:tcW w:w="8856" w:type="dxa"/>
                </w:tcPr>
                <w:p w14:paraId="0FC9E12E" w14:textId="77777777" w:rsidR="006079D7" w:rsidRPr="00CF26D0" w:rsidRDefault="006079D7" w:rsidP="006079D7">
                  <w:pPr>
                    <w:rPr>
                      <w:rFonts w:ascii="Courier New" w:hAnsi="Courier New" w:cs="Courier New"/>
                      <w:sz w:val="16"/>
                      <w:szCs w:val="16"/>
                    </w:rPr>
                  </w:pPr>
                  <w:r w:rsidRPr="00CF26D0">
                    <w:rPr>
                      <w:rFonts w:ascii="Courier New" w:hAnsi="Courier New" w:cs="Courier New"/>
                      <w:sz w:val="16"/>
                      <w:szCs w:val="16"/>
                    </w:rPr>
                    <w:t>/* 1 */</w:t>
                  </w:r>
                </w:p>
                <w:p w14:paraId="4ED05F00" w14:textId="77777777" w:rsidR="006079D7" w:rsidRPr="00CF26D0" w:rsidRDefault="006079D7" w:rsidP="006079D7">
                  <w:pPr>
                    <w:rPr>
                      <w:rFonts w:ascii="Courier New" w:hAnsi="Courier New" w:cs="Courier New"/>
                      <w:sz w:val="16"/>
                      <w:szCs w:val="16"/>
                    </w:rPr>
                  </w:pPr>
                  <w:r w:rsidRPr="00CF26D0">
                    <w:rPr>
                      <w:rFonts w:ascii="Courier New" w:hAnsi="Courier New" w:cs="Courier New"/>
                      <w:sz w:val="16"/>
                      <w:szCs w:val="16"/>
                    </w:rPr>
                    <w:t>{</w:t>
                  </w:r>
                </w:p>
                <w:p w14:paraId="2AD9732B" w14:textId="77777777" w:rsidR="006079D7" w:rsidRPr="00CF26D0" w:rsidRDefault="006079D7" w:rsidP="006079D7">
                  <w:pPr>
                    <w:rPr>
                      <w:rFonts w:ascii="Courier New" w:hAnsi="Courier New" w:cs="Courier New"/>
                      <w:sz w:val="16"/>
                      <w:szCs w:val="16"/>
                    </w:rPr>
                  </w:pPr>
                  <w:r w:rsidRPr="00CF26D0">
                    <w:rPr>
                      <w:rFonts w:ascii="Courier New" w:hAnsi="Courier New" w:cs="Courier New"/>
                      <w:sz w:val="16"/>
                      <w:szCs w:val="16"/>
                    </w:rPr>
                    <w:t xml:space="preserve">    "_id</w:t>
                  </w:r>
                  <w:proofErr w:type="gramStart"/>
                  <w:r w:rsidRPr="00CF26D0">
                    <w:rPr>
                      <w:rFonts w:ascii="Courier New" w:hAnsi="Courier New" w:cs="Courier New"/>
                      <w:sz w:val="16"/>
                      <w:szCs w:val="16"/>
                    </w:rPr>
                    <w:t>" :</w:t>
                  </w:r>
                  <w:proofErr w:type="gramEnd"/>
                  <w:r w:rsidRPr="00CF26D0">
                    <w:rPr>
                      <w:rFonts w:ascii="Courier New" w:hAnsi="Courier New" w:cs="Courier New"/>
                      <w:sz w:val="16"/>
                      <w:szCs w:val="16"/>
                    </w:rPr>
                    <w:t xml:space="preserve"> </w:t>
                  </w:r>
                  <w:proofErr w:type="spellStart"/>
                  <w:r w:rsidRPr="00CF26D0">
                    <w:rPr>
                      <w:rFonts w:ascii="Courier New" w:hAnsi="Courier New" w:cs="Courier New"/>
                      <w:sz w:val="16"/>
                      <w:szCs w:val="16"/>
                    </w:rPr>
                    <w:t>ObjectId</w:t>
                  </w:r>
                  <w:proofErr w:type="spellEnd"/>
                  <w:r w:rsidRPr="00CF26D0">
                    <w:rPr>
                      <w:rFonts w:ascii="Courier New" w:hAnsi="Courier New" w:cs="Courier New"/>
                      <w:sz w:val="16"/>
                      <w:szCs w:val="16"/>
                    </w:rPr>
                    <w:t>("60d2ea2bdad83b55cac660c7"),</w:t>
                  </w:r>
                </w:p>
                <w:p w14:paraId="73240F3C" w14:textId="77777777" w:rsidR="006079D7" w:rsidRPr="00CF26D0" w:rsidRDefault="006079D7" w:rsidP="006079D7">
                  <w:pPr>
                    <w:rPr>
                      <w:rFonts w:ascii="Courier New" w:hAnsi="Courier New" w:cs="Courier New"/>
                      <w:sz w:val="16"/>
                      <w:szCs w:val="16"/>
                    </w:rPr>
                  </w:pPr>
                  <w:r w:rsidRPr="00CF26D0">
                    <w:rPr>
                      <w:rFonts w:ascii="Courier New" w:hAnsi="Courier New" w:cs="Courier New"/>
                      <w:sz w:val="16"/>
                      <w:szCs w:val="16"/>
                    </w:rPr>
                    <w:t xml:space="preserve">    "identity</w:t>
                  </w:r>
                  <w:proofErr w:type="gramStart"/>
                  <w:r w:rsidRPr="00CF26D0">
                    <w:rPr>
                      <w:rFonts w:ascii="Courier New" w:hAnsi="Courier New" w:cs="Courier New"/>
                      <w:sz w:val="16"/>
                      <w:szCs w:val="16"/>
                    </w:rPr>
                    <w:t>" :</w:t>
                  </w:r>
                  <w:proofErr w:type="gramEnd"/>
                  <w:r w:rsidRPr="00CF26D0">
                    <w:rPr>
                      <w:rFonts w:ascii="Courier New" w:hAnsi="Courier New" w:cs="Courier New"/>
                      <w:sz w:val="16"/>
                      <w:szCs w:val="16"/>
                    </w:rPr>
                    <w:t xml:space="preserve"> {</w:t>
                  </w:r>
                </w:p>
                <w:p w14:paraId="4969701A" w14:textId="77777777" w:rsidR="006079D7" w:rsidRPr="00CF26D0" w:rsidRDefault="006079D7" w:rsidP="006079D7">
                  <w:pPr>
                    <w:rPr>
                      <w:rFonts w:ascii="Courier New" w:hAnsi="Courier New" w:cs="Courier New"/>
                      <w:sz w:val="16"/>
                      <w:szCs w:val="16"/>
                    </w:rPr>
                  </w:pPr>
                  <w:r w:rsidRPr="00CF26D0">
                    <w:rPr>
                      <w:rFonts w:ascii="Courier New" w:hAnsi="Courier New" w:cs="Courier New"/>
                      <w:sz w:val="16"/>
                      <w:szCs w:val="16"/>
                    </w:rPr>
                    <w:t xml:space="preserve">        "no</w:t>
                  </w:r>
                  <w:proofErr w:type="gramStart"/>
                  <w:r w:rsidRPr="00CF26D0">
                    <w:rPr>
                      <w:rFonts w:ascii="Courier New" w:hAnsi="Courier New" w:cs="Courier New"/>
                      <w:sz w:val="16"/>
                      <w:szCs w:val="16"/>
                    </w:rPr>
                    <w:t>" :</w:t>
                  </w:r>
                  <w:proofErr w:type="gramEnd"/>
                  <w:r w:rsidRPr="00CF26D0">
                    <w:rPr>
                      <w:rFonts w:ascii="Courier New" w:hAnsi="Courier New" w:cs="Courier New"/>
                      <w:sz w:val="16"/>
                      <w:szCs w:val="16"/>
                    </w:rPr>
                    <w:t xml:space="preserve"> "200000",</w:t>
                  </w:r>
                </w:p>
                <w:p w14:paraId="6CFE604C" w14:textId="77777777" w:rsidR="006079D7" w:rsidRPr="00CF26D0" w:rsidRDefault="006079D7" w:rsidP="006079D7">
                  <w:pPr>
                    <w:rPr>
                      <w:rFonts w:ascii="Courier New" w:hAnsi="Courier New" w:cs="Courier New"/>
                      <w:sz w:val="16"/>
                      <w:szCs w:val="16"/>
                    </w:rPr>
                  </w:pPr>
                  <w:r w:rsidRPr="00CF26D0">
                    <w:rPr>
                      <w:rFonts w:ascii="Courier New" w:hAnsi="Courier New" w:cs="Courier New"/>
                      <w:sz w:val="16"/>
                      <w:szCs w:val="16"/>
                    </w:rPr>
                    <w:t xml:space="preserve">        "type</w:t>
                  </w:r>
                  <w:proofErr w:type="gramStart"/>
                  <w:r w:rsidRPr="00CF26D0">
                    <w:rPr>
                      <w:rFonts w:ascii="Courier New" w:hAnsi="Courier New" w:cs="Courier New"/>
                      <w:sz w:val="16"/>
                      <w:szCs w:val="16"/>
                    </w:rPr>
                    <w:t>" :</w:t>
                  </w:r>
                  <w:proofErr w:type="gramEnd"/>
                  <w:r w:rsidRPr="00CF26D0">
                    <w:rPr>
                      <w:rFonts w:ascii="Courier New" w:hAnsi="Courier New" w:cs="Courier New"/>
                      <w:sz w:val="16"/>
                      <w:szCs w:val="16"/>
                    </w:rPr>
                    <w:t xml:space="preserve"> "citizen",</w:t>
                  </w:r>
                </w:p>
                <w:p w14:paraId="75C12F0E" w14:textId="77777777" w:rsidR="006079D7" w:rsidRPr="00CF26D0" w:rsidRDefault="006079D7" w:rsidP="006079D7">
                  <w:pPr>
                    <w:rPr>
                      <w:rFonts w:ascii="Courier New" w:hAnsi="Courier New" w:cs="Courier New"/>
                      <w:sz w:val="16"/>
                      <w:szCs w:val="16"/>
                    </w:rPr>
                  </w:pPr>
                  <w:r w:rsidRPr="00CF26D0">
                    <w:rPr>
                      <w:rFonts w:ascii="Courier New" w:hAnsi="Courier New" w:cs="Courier New"/>
                      <w:sz w:val="16"/>
                      <w:szCs w:val="16"/>
                    </w:rPr>
                    <w:t xml:space="preserve">        "</w:t>
                  </w:r>
                  <w:proofErr w:type="spellStart"/>
                  <w:r w:rsidRPr="00CF26D0">
                    <w:rPr>
                      <w:rFonts w:ascii="Courier New" w:hAnsi="Courier New" w:cs="Courier New"/>
                      <w:sz w:val="16"/>
                      <w:szCs w:val="16"/>
                    </w:rPr>
                    <w:t>issuing_country</w:t>
                  </w:r>
                  <w:proofErr w:type="spellEnd"/>
                  <w:proofErr w:type="gramStart"/>
                  <w:r w:rsidRPr="00CF26D0">
                    <w:rPr>
                      <w:rFonts w:ascii="Courier New" w:hAnsi="Courier New" w:cs="Courier New"/>
                      <w:sz w:val="16"/>
                      <w:szCs w:val="16"/>
                    </w:rPr>
                    <w:t>" :</w:t>
                  </w:r>
                  <w:proofErr w:type="gramEnd"/>
                  <w:r w:rsidRPr="00CF26D0">
                    <w:rPr>
                      <w:rFonts w:ascii="Courier New" w:hAnsi="Courier New" w:cs="Courier New"/>
                      <w:sz w:val="16"/>
                      <w:szCs w:val="16"/>
                    </w:rPr>
                    <w:t xml:space="preserve"> "</w:t>
                  </w:r>
                  <w:r>
                    <w:rPr>
                      <w:rFonts w:ascii="Courier New" w:hAnsi="Courier New" w:cs="Courier New"/>
                      <w:sz w:val="16"/>
                      <w:szCs w:val="16"/>
                    </w:rPr>
                    <w:t>country</w:t>
                  </w:r>
                  <w:r w:rsidRPr="00CF26D0">
                    <w:rPr>
                      <w:rFonts w:ascii="Courier New" w:hAnsi="Courier New" w:cs="Courier New"/>
                      <w:sz w:val="16"/>
                      <w:szCs w:val="16"/>
                    </w:rPr>
                    <w:t>",</w:t>
                  </w:r>
                </w:p>
                <w:p w14:paraId="0F371836" w14:textId="77777777" w:rsidR="006079D7" w:rsidRPr="00CF26D0" w:rsidRDefault="006079D7" w:rsidP="006079D7">
                  <w:pPr>
                    <w:rPr>
                      <w:rFonts w:ascii="Courier New" w:hAnsi="Courier New" w:cs="Courier New"/>
                      <w:sz w:val="16"/>
                      <w:szCs w:val="16"/>
                    </w:rPr>
                  </w:pPr>
                  <w:r w:rsidRPr="00CF26D0">
                    <w:rPr>
                      <w:rFonts w:ascii="Courier New" w:hAnsi="Courier New" w:cs="Courier New"/>
                      <w:sz w:val="16"/>
                      <w:szCs w:val="16"/>
                    </w:rPr>
                    <w:t xml:space="preserve">        "</w:t>
                  </w:r>
                  <w:proofErr w:type="spellStart"/>
                  <w:r w:rsidRPr="00CF26D0">
                    <w:rPr>
                      <w:rFonts w:ascii="Courier New" w:hAnsi="Courier New" w:cs="Courier New"/>
                      <w:sz w:val="16"/>
                      <w:szCs w:val="16"/>
                    </w:rPr>
                    <w:t>expiry_date</w:t>
                  </w:r>
                  <w:proofErr w:type="spellEnd"/>
                  <w:proofErr w:type="gramStart"/>
                  <w:r w:rsidRPr="00CF26D0">
                    <w:rPr>
                      <w:rFonts w:ascii="Courier New" w:hAnsi="Courier New" w:cs="Courier New"/>
                      <w:sz w:val="16"/>
                      <w:szCs w:val="16"/>
                    </w:rPr>
                    <w:t>" :</w:t>
                  </w:r>
                  <w:proofErr w:type="gramEnd"/>
                  <w:r w:rsidRPr="00CF26D0">
                    <w:rPr>
                      <w:rFonts w:ascii="Courier New" w:hAnsi="Courier New" w:cs="Courier New"/>
                      <w:sz w:val="16"/>
                      <w:szCs w:val="16"/>
                    </w:rPr>
                    <w:t xml:space="preserve"> "2026-06-23"</w:t>
                  </w:r>
                </w:p>
                <w:p w14:paraId="4FA8874A" w14:textId="77777777" w:rsidR="006079D7" w:rsidRPr="00CF26D0" w:rsidRDefault="006079D7" w:rsidP="006079D7">
                  <w:pPr>
                    <w:rPr>
                      <w:rFonts w:ascii="Courier New" w:hAnsi="Courier New" w:cs="Courier New"/>
                      <w:sz w:val="16"/>
                      <w:szCs w:val="16"/>
                    </w:rPr>
                  </w:pPr>
                  <w:r w:rsidRPr="00CF26D0">
                    <w:rPr>
                      <w:rFonts w:ascii="Courier New" w:hAnsi="Courier New" w:cs="Courier New"/>
                      <w:sz w:val="16"/>
                      <w:szCs w:val="16"/>
                    </w:rPr>
                    <w:lastRenderedPageBreak/>
                    <w:t xml:space="preserve">    },</w:t>
                  </w:r>
                </w:p>
                <w:p w14:paraId="0F5AFA27" w14:textId="77777777" w:rsidR="006079D7" w:rsidRPr="00CF26D0" w:rsidRDefault="006079D7" w:rsidP="006079D7">
                  <w:pPr>
                    <w:rPr>
                      <w:rFonts w:ascii="Courier New" w:hAnsi="Courier New" w:cs="Courier New"/>
                      <w:sz w:val="16"/>
                      <w:szCs w:val="16"/>
                    </w:rPr>
                  </w:pPr>
                  <w:r w:rsidRPr="00CF26D0">
                    <w:rPr>
                      <w:rFonts w:ascii="Courier New" w:hAnsi="Courier New" w:cs="Courier New"/>
                      <w:sz w:val="16"/>
                      <w:szCs w:val="16"/>
                    </w:rPr>
                    <w:t xml:space="preserve">    "nationality</w:t>
                  </w:r>
                  <w:proofErr w:type="gramStart"/>
                  <w:r w:rsidRPr="00CF26D0">
                    <w:rPr>
                      <w:rFonts w:ascii="Courier New" w:hAnsi="Courier New" w:cs="Courier New"/>
                      <w:sz w:val="16"/>
                      <w:szCs w:val="16"/>
                    </w:rPr>
                    <w:t>" :</w:t>
                  </w:r>
                  <w:proofErr w:type="gramEnd"/>
                  <w:r w:rsidRPr="00CF26D0">
                    <w:rPr>
                      <w:rFonts w:ascii="Courier New" w:hAnsi="Courier New" w:cs="Courier New"/>
                      <w:sz w:val="16"/>
                      <w:szCs w:val="16"/>
                    </w:rPr>
                    <w:t xml:space="preserve"> "</w:t>
                  </w:r>
                  <w:r>
                    <w:rPr>
                      <w:rFonts w:ascii="Courier New" w:hAnsi="Courier New" w:cs="Courier New"/>
                      <w:sz w:val="16"/>
                      <w:szCs w:val="16"/>
                    </w:rPr>
                    <w:t>country</w:t>
                  </w:r>
                  <w:r w:rsidRPr="00CF26D0">
                    <w:rPr>
                      <w:rFonts w:ascii="Courier New" w:hAnsi="Courier New" w:cs="Courier New"/>
                      <w:sz w:val="16"/>
                      <w:szCs w:val="16"/>
                    </w:rPr>
                    <w:t>",</w:t>
                  </w:r>
                </w:p>
                <w:p w14:paraId="303B5C99" w14:textId="77777777" w:rsidR="006079D7" w:rsidRPr="00CF26D0" w:rsidRDefault="006079D7" w:rsidP="006079D7">
                  <w:pPr>
                    <w:rPr>
                      <w:rFonts w:ascii="Courier New" w:hAnsi="Courier New" w:cs="Courier New"/>
                      <w:sz w:val="16"/>
                      <w:szCs w:val="16"/>
                    </w:rPr>
                  </w:pPr>
                  <w:r w:rsidRPr="00CF26D0">
                    <w:rPr>
                      <w:rFonts w:ascii="Courier New" w:hAnsi="Courier New" w:cs="Courier New"/>
                      <w:sz w:val="16"/>
                      <w:szCs w:val="16"/>
                    </w:rPr>
                    <w:t xml:space="preserve">    "occupation</w:t>
                  </w:r>
                  <w:proofErr w:type="gramStart"/>
                  <w:r w:rsidRPr="00CF26D0">
                    <w:rPr>
                      <w:rFonts w:ascii="Courier New" w:hAnsi="Courier New" w:cs="Courier New"/>
                      <w:sz w:val="16"/>
                      <w:szCs w:val="16"/>
                    </w:rPr>
                    <w:t>" :</w:t>
                  </w:r>
                  <w:proofErr w:type="gramEnd"/>
                  <w:r w:rsidRPr="00CF26D0">
                    <w:rPr>
                      <w:rFonts w:ascii="Courier New" w:hAnsi="Courier New" w:cs="Courier New"/>
                      <w:sz w:val="16"/>
                      <w:szCs w:val="16"/>
                    </w:rPr>
                    <w:t xml:space="preserve"> "engineer",</w:t>
                  </w:r>
                </w:p>
                <w:p w14:paraId="705C166C" w14:textId="77777777" w:rsidR="006079D7" w:rsidRPr="00CF26D0" w:rsidRDefault="006079D7" w:rsidP="006079D7">
                  <w:pPr>
                    <w:rPr>
                      <w:rFonts w:ascii="Courier New" w:hAnsi="Courier New" w:cs="Courier New"/>
                      <w:sz w:val="16"/>
                      <w:szCs w:val="16"/>
                    </w:rPr>
                  </w:pPr>
                  <w:r w:rsidRPr="00CF26D0">
                    <w:rPr>
                      <w:rFonts w:ascii="Courier New" w:hAnsi="Courier New" w:cs="Courier New"/>
                      <w:sz w:val="16"/>
                      <w:szCs w:val="16"/>
                    </w:rPr>
                    <w:t xml:space="preserve">    "gender</w:t>
                  </w:r>
                  <w:proofErr w:type="gramStart"/>
                  <w:r w:rsidRPr="00CF26D0">
                    <w:rPr>
                      <w:rFonts w:ascii="Courier New" w:hAnsi="Courier New" w:cs="Courier New"/>
                      <w:sz w:val="16"/>
                      <w:szCs w:val="16"/>
                    </w:rPr>
                    <w:t>" :</w:t>
                  </w:r>
                  <w:proofErr w:type="gramEnd"/>
                  <w:r w:rsidRPr="00CF26D0">
                    <w:rPr>
                      <w:rFonts w:ascii="Courier New" w:hAnsi="Courier New" w:cs="Courier New"/>
                      <w:sz w:val="16"/>
                      <w:szCs w:val="16"/>
                    </w:rPr>
                    <w:t xml:space="preserve"> "female",</w:t>
                  </w:r>
                </w:p>
                <w:p w14:paraId="17D519F5" w14:textId="77777777" w:rsidR="006079D7" w:rsidRPr="00CF26D0" w:rsidRDefault="006079D7" w:rsidP="006079D7">
                  <w:pPr>
                    <w:rPr>
                      <w:rFonts w:ascii="Courier New" w:hAnsi="Courier New" w:cs="Courier New"/>
                      <w:sz w:val="16"/>
                      <w:szCs w:val="16"/>
                    </w:rPr>
                  </w:pPr>
                  <w:r w:rsidRPr="00CF26D0">
                    <w:rPr>
                      <w:rFonts w:ascii="Courier New" w:hAnsi="Courier New" w:cs="Courier New"/>
                      <w:sz w:val="16"/>
                      <w:szCs w:val="16"/>
                    </w:rPr>
                    <w:t xml:space="preserve">    "title</w:t>
                  </w:r>
                  <w:proofErr w:type="gramStart"/>
                  <w:r w:rsidRPr="00CF26D0">
                    <w:rPr>
                      <w:rFonts w:ascii="Courier New" w:hAnsi="Courier New" w:cs="Courier New"/>
                      <w:sz w:val="16"/>
                      <w:szCs w:val="16"/>
                    </w:rPr>
                    <w:t>" :</w:t>
                  </w:r>
                  <w:proofErr w:type="gramEnd"/>
                  <w:r w:rsidRPr="00CF26D0">
                    <w:rPr>
                      <w:rFonts w:ascii="Courier New" w:hAnsi="Courier New" w:cs="Courier New"/>
                      <w:sz w:val="16"/>
                      <w:szCs w:val="16"/>
                    </w:rPr>
                    <w:t xml:space="preserve"> "engineer",</w:t>
                  </w:r>
                </w:p>
                <w:p w14:paraId="6551950F" w14:textId="77777777" w:rsidR="006079D7" w:rsidRPr="00CF26D0" w:rsidRDefault="006079D7" w:rsidP="006079D7">
                  <w:pPr>
                    <w:rPr>
                      <w:rFonts w:ascii="Courier New" w:hAnsi="Courier New" w:cs="Courier New"/>
                      <w:sz w:val="16"/>
                      <w:szCs w:val="16"/>
                    </w:rPr>
                  </w:pPr>
                  <w:r w:rsidRPr="00CF26D0">
                    <w:rPr>
                      <w:rFonts w:ascii="Courier New" w:hAnsi="Courier New" w:cs="Courier New"/>
                      <w:sz w:val="16"/>
                      <w:szCs w:val="16"/>
                    </w:rPr>
                    <w:t xml:space="preserve">    "dob</w:t>
                  </w:r>
                  <w:proofErr w:type="gramStart"/>
                  <w:r w:rsidRPr="00CF26D0">
                    <w:rPr>
                      <w:rFonts w:ascii="Courier New" w:hAnsi="Courier New" w:cs="Courier New"/>
                      <w:sz w:val="16"/>
                      <w:szCs w:val="16"/>
                    </w:rPr>
                    <w:t>" :</w:t>
                  </w:r>
                  <w:proofErr w:type="gramEnd"/>
                  <w:r w:rsidRPr="00CF26D0">
                    <w:rPr>
                      <w:rFonts w:ascii="Courier New" w:hAnsi="Courier New" w:cs="Courier New"/>
                      <w:sz w:val="16"/>
                      <w:szCs w:val="16"/>
                    </w:rPr>
                    <w:t xml:space="preserve"> "02-03-1991",</w:t>
                  </w:r>
                </w:p>
                <w:p w14:paraId="05D03E1D" w14:textId="77777777" w:rsidR="006079D7" w:rsidRPr="00CF26D0" w:rsidRDefault="006079D7" w:rsidP="006079D7">
                  <w:pPr>
                    <w:rPr>
                      <w:rFonts w:ascii="Courier New" w:hAnsi="Courier New" w:cs="Courier New"/>
                      <w:sz w:val="16"/>
                      <w:szCs w:val="16"/>
                    </w:rPr>
                  </w:pPr>
                  <w:r w:rsidRPr="00CF26D0">
                    <w:rPr>
                      <w:rFonts w:ascii="Courier New" w:hAnsi="Courier New" w:cs="Courier New"/>
                      <w:sz w:val="16"/>
                      <w:szCs w:val="16"/>
                    </w:rPr>
                    <w:t xml:space="preserve">    "</w:t>
                  </w:r>
                  <w:proofErr w:type="spellStart"/>
                  <w:r w:rsidRPr="00CF26D0">
                    <w:rPr>
                      <w:rFonts w:ascii="Courier New" w:hAnsi="Courier New" w:cs="Courier New"/>
                      <w:sz w:val="16"/>
                      <w:szCs w:val="16"/>
                    </w:rPr>
                    <w:t>customer_level</w:t>
                  </w:r>
                  <w:proofErr w:type="spellEnd"/>
                  <w:proofErr w:type="gramStart"/>
                  <w:r w:rsidRPr="00CF26D0">
                    <w:rPr>
                      <w:rFonts w:ascii="Courier New" w:hAnsi="Courier New" w:cs="Courier New"/>
                      <w:sz w:val="16"/>
                      <w:szCs w:val="16"/>
                    </w:rPr>
                    <w:t>" :</w:t>
                  </w:r>
                  <w:proofErr w:type="gramEnd"/>
                  <w:r w:rsidRPr="00CF26D0">
                    <w:rPr>
                      <w:rFonts w:ascii="Courier New" w:hAnsi="Courier New" w:cs="Courier New"/>
                      <w:sz w:val="16"/>
                      <w:szCs w:val="16"/>
                    </w:rPr>
                    <w:t xml:space="preserve"> "standard",</w:t>
                  </w:r>
                </w:p>
                <w:p w14:paraId="20EB93F6" w14:textId="77777777" w:rsidR="006079D7" w:rsidRPr="00CF26D0" w:rsidRDefault="006079D7" w:rsidP="006079D7">
                  <w:pPr>
                    <w:rPr>
                      <w:rFonts w:ascii="Courier New" w:hAnsi="Courier New" w:cs="Courier New"/>
                      <w:sz w:val="16"/>
                      <w:szCs w:val="16"/>
                    </w:rPr>
                  </w:pPr>
                  <w:r w:rsidRPr="00CF26D0">
                    <w:rPr>
                      <w:rFonts w:ascii="Courier New" w:hAnsi="Courier New" w:cs="Courier New"/>
                      <w:sz w:val="16"/>
                      <w:szCs w:val="16"/>
                    </w:rPr>
                    <w:t xml:space="preserve">    "</w:t>
                  </w:r>
                  <w:proofErr w:type="spellStart"/>
                  <w:r w:rsidRPr="00CF26D0">
                    <w:rPr>
                      <w:rFonts w:ascii="Courier New" w:hAnsi="Courier New" w:cs="Courier New"/>
                      <w:sz w:val="16"/>
                      <w:szCs w:val="16"/>
                    </w:rPr>
                    <w:t>customer_lang</w:t>
                  </w:r>
                  <w:proofErr w:type="spellEnd"/>
                  <w:proofErr w:type="gramStart"/>
                  <w:r w:rsidRPr="00CF26D0">
                    <w:rPr>
                      <w:rFonts w:ascii="Courier New" w:hAnsi="Courier New" w:cs="Courier New"/>
                      <w:sz w:val="16"/>
                      <w:szCs w:val="16"/>
                    </w:rPr>
                    <w:t>" :</w:t>
                  </w:r>
                  <w:proofErr w:type="gramEnd"/>
                  <w:r w:rsidRPr="00CF26D0">
                    <w:rPr>
                      <w:rFonts w:ascii="Courier New" w:hAnsi="Courier New" w:cs="Courier New"/>
                      <w:sz w:val="16"/>
                      <w:szCs w:val="16"/>
                    </w:rPr>
                    <w:t xml:space="preserve"> "</w:t>
                  </w:r>
                  <w:proofErr w:type="spellStart"/>
                  <w:r w:rsidRPr="00CF26D0">
                    <w:rPr>
                      <w:rFonts w:ascii="Courier New" w:hAnsi="Courier New" w:cs="Courier New"/>
                      <w:sz w:val="16"/>
                      <w:szCs w:val="16"/>
                    </w:rPr>
                    <w:t>english</w:t>
                  </w:r>
                  <w:proofErr w:type="spellEnd"/>
                  <w:r w:rsidRPr="00CF26D0">
                    <w:rPr>
                      <w:rFonts w:ascii="Courier New" w:hAnsi="Courier New" w:cs="Courier New"/>
                      <w:sz w:val="16"/>
                      <w:szCs w:val="16"/>
                    </w:rPr>
                    <w:t>",</w:t>
                  </w:r>
                </w:p>
                <w:p w14:paraId="08980B67" w14:textId="77777777" w:rsidR="006079D7" w:rsidRPr="00CF26D0" w:rsidRDefault="006079D7" w:rsidP="006079D7">
                  <w:pPr>
                    <w:rPr>
                      <w:rFonts w:ascii="Courier New" w:hAnsi="Courier New" w:cs="Courier New"/>
                      <w:sz w:val="16"/>
                      <w:szCs w:val="16"/>
                    </w:rPr>
                  </w:pPr>
                  <w:r w:rsidRPr="00CF26D0">
                    <w:rPr>
                      <w:rFonts w:ascii="Courier New" w:hAnsi="Courier New" w:cs="Courier New"/>
                      <w:sz w:val="16"/>
                      <w:szCs w:val="16"/>
                    </w:rPr>
                    <w:t xml:space="preserve">    "</w:t>
                  </w:r>
                  <w:proofErr w:type="spellStart"/>
                  <w:r w:rsidRPr="00CF26D0">
                    <w:rPr>
                      <w:rFonts w:ascii="Courier New" w:hAnsi="Courier New" w:cs="Courier New"/>
                      <w:sz w:val="16"/>
                      <w:szCs w:val="16"/>
                    </w:rPr>
                    <w:t>written_lang</w:t>
                  </w:r>
                  <w:proofErr w:type="spellEnd"/>
                  <w:proofErr w:type="gramStart"/>
                  <w:r w:rsidRPr="00CF26D0">
                    <w:rPr>
                      <w:rFonts w:ascii="Courier New" w:hAnsi="Courier New" w:cs="Courier New"/>
                      <w:sz w:val="16"/>
                      <w:szCs w:val="16"/>
                    </w:rPr>
                    <w:t>" :</w:t>
                  </w:r>
                  <w:proofErr w:type="gramEnd"/>
                  <w:r w:rsidRPr="00CF26D0">
                    <w:rPr>
                      <w:rFonts w:ascii="Courier New" w:hAnsi="Courier New" w:cs="Courier New"/>
                      <w:sz w:val="16"/>
                      <w:szCs w:val="16"/>
                    </w:rPr>
                    <w:t xml:space="preserve"> "</w:t>
                  </w:r>
                  <w:proofErr w:type="spellStart"/>
                  <w:r w:rsidRPr="00CF26D0">
                    <w:rPr>
                      <w:rFonts w:ascii="Courier New" w:hAnsi="Courier New" w:cs="Courier New"/>
                      <w:sz w:val="16"/>
                      <w:szCs w:val="16"/>
                    </w:rPr>
                    <w:t>english</w:t>
                  </w:r>
                  <w:proofErr w:type="spellEnd"/>
                  <w:r w:rsidRPr="00CF26D0">
                    <w:rPr>
                      <w:rFonts w:ascii="Courier New" w:hAnsi="Courier New" w:cs="Courier New"/>
                      <w:sz w:val="16"/>
                      <w:szCs w:val="16"/>
                    </w:rPr>
                    <w:t>",</w:t>
                  </w:r>
                </w:p>
                <w:p w14:paraId="4BFA2963" w14:textId="77777777" w:rsidR="006079D7" w:rsidRPr="00CF26D0" w:rsidRDefault="006079D7" w:rsidP="006079D7">
                  <w:pPr>
                    <w:rPr>
                      <w:rFonts w:ascii="Courier New" w:hAnsi="Courier New" w:cs="Courier New"/>
                      <w:sz w:val="16"/>
                      <w:szCs w:val="16"/>
                    </w:rPr>
                  </w:pPr>
                  <w:r w:rsidRPr="00CF26D0">
                    <w:rPr>
                      <w:rFonts w:ascii="Courier New" w:hAnsi="Courier New" w:cs="Courier New"/>
                      <w:sz w:val="16"/>
                      <w:szCs w:val="16"/>
                    </w:rPr>
                    <w:t xml:space="preserve">    "</w:t>
                  </w:r>
                  <w:proofErr w:type="spellStart"/>
                  <w:r w:rsidRPr="00CF26D0">
                    <w:rPr>
                      <w:rFonts w:ascii="Courier New" w:hAnsi="Courier New" w:cs="Courier New"/>
                      <w:sz w:val="16"/>
                      <w:szCs w:val="16"/>
                    </w:rPr>
                    <w:t>default_account</w:t>
                  </w:r>
                  <w:proofErr w:type="spellEnd"/>
                  <w:proofErr w:type="gramStart"/>
                  <w:r w:rsidRPr="00CF26D0">
                    <w:rPr>
                      <w:rFonts w:ascii="Courier New" w:hAnsi="Courier New" w:cs="Courier New"/>
                      <w:sz w:val="16"/>
                      <w:szCs w:val="16"/>
                    </w:rPr>
                    <w:t>" :</w:t>
                  </w:r>
                  <w:proofErr w:type="gramEnd"/>
                  <w:r w:rsidRPr="00CF26D0">
                    <w:rPr>
                      <w:rFonts w:ascii="Courier New" w:hAnsi="Courier New" w:cs="Courier New"/>
                      <w:sz w:val="16"/>
                      <w:szCs w:val="16"/>
                    </w:rPr>
                    <w:t xml:space="preserve"> "personal",</w:t>
                  </w:r>
                </w:p>
                <w:p w14:paraId="571292EE" w14:textId="77777777" w:rsidR="006079D7" w:rsidRPr="00CF26D0" w:rsidRDefault="006079D7" w:rsidP="006079D7">
                  <w:pPr>
                    <w:rPr>
                      <w:rFonts w:ascii="Courier New" w:hAnsi="Courier New" w:cs="Courier New"/>
                      <w:sz w:val="16"/>
                      <w:szCs w:val="16"/>
                    </w:rPr>
                  </w:pPr>
                  <w:r w:rsidRPr="00CF26D0">
                    <w:rPr>
                      <w:rFonts w:ascii="Courier New" w:hAnsi="Courier New" w:cs="Courier New"/>
                      <w:sz w:val="16"/>
                      <w:szCs w:val="16"/>
                    </w:rPr>
                    <w:t xml:space="preserve">    "name</w:t>
                  </w:r>
                  <w:proofErr w:type="gramStart"/>
                  <w:r w:rsidRPr="00CF26D0">
                    <w:rPr>
                      <w:rFonts w:ascii="Courier New" w:hAnsi="Courier New" w:cs="Courier New"/>
                      <w:sz w:val="16"/>
                      <w:szCs w:val="16"/>
                    </w:rPr>
                    <w:t>" :</w:t>
                  </w:r>
                  <w:proofErr w:type="gramEnd"/>
                  <w:r w:rsidRPr="00CF26D0">
                    <w:rPr>
                      <w:rFonts w:ascii="Courier New" w:hAnsi="Courier New" w:cs="Courier New"/>
                      <w:sz w:val="16"/>
                      <w:szCs w:val="16"/>
                    </w:rPr>
                    <w:t xml:space="preserve"> {</w:t>
                  </w:r>
                </w:p>
                <w:p w14:paraId="7E9B97BD" w14:textId="77777777" w:rsidR="006079D7" w:rsidRPr="00CF26D0" w:rsidRDefault="006079D7" w:rsidP="006079D7">
                  <w:pPr>
                    <w:rPr>
                      <w:rFonts w:ascii="Courier New" w:hAnsi="Courier New" w:cs="Courier New"/>
                      <w:sz w:val="16"/>
                      <w:szCs w:val="16"/>
                    </w:rPr>
                  </w:pPr>
                  <w:r w:rsidRPr="00CF26D0">
                    <w:rPr>
                      <w:rFonts w:ascii="Courier New" w:hAnsi="Courier New" w:cs="Courier New"/>
                      <w:sz w:val="16"/>
                      <w:szCs w:val="16"/>
                    </w:rPr>
                    <w:t xml:space="preserve">        "</w:t>
                  </w:r>
                  <w:proofErr w:type="spellStart"/>
                  <w:r w:rsidRPr="00CF26D0">
                    <w:rPr>
                      <w:rFonts w:ascii="Courier New" w:hAnsi="Courier New" w:cs="Courier New"/>
                      <w:sz w:val="16"/>
                      <w:szCs w:val="16"/>
                    </w:rPr>
                    <w:t>first_ar</w:t>
                  </w:r>
                  <w:proofErr w:type="spellEnd"/>
                  <w:proofErr w:type="gramStart"/>
                  <w:r w:rsidRPr="00CF26D0">
                    <w:rPr>
                      <w:rFonts w:ascii="Courier New" w:hAnsi="Courier New" w:cs="Courier New"/>
                      <w:sz w:val="16"/>
                      <w:szCs w:val="16"/>
                    </w:rPr>
                    <w:t>" :</w:t>
                  </w:r>
                  <w:proofErr w:type="gramEnd"/>
                  <w:r w:rsidRPr="00CF26D0">
                    <w:rPr>
                      <w:rFonts w:ascii="Courier New" w:hAnsi="Courier New" w:cs="Courier New"/>
                      <w:sz w:val="16"/>
                      <w:szCs w:val="16"/>
                    </w:rPr>
                    <w:t xml:space="preserve"> "</w:t>
                  </w:r>
                  <w:proofErr w:type="spellStart"/>
                  <w:r w:rsidRPr="00CF26D0">
                    <w:rPr>
                      <w:rFonts w:ascii="Courier New" w:hAnsi="Courier New" w:cs="Courier New"/>
                      <w:sz w:val="16"/>
                      <w:szCs w:val="16"/>
                    </w:rPr>
                    <w:t>farah</w:t>
                  </w:r>
                  <w:proofErr w:type="spellEnd"/>
                  <w:r w:rsidRPr="00CF26D0">
                    <w:rPr>
                      <w:rFonts w:ascii="Courier New" w:hAnsi="Courier New" w:cs="Courier New"/>
                      <w:sz w:val="16"/>
                      <w:szCs w:val="16"/>
                    </w:rPr>
                    <w:t>",</w:t>
                  </w:r>
                </w:p>
                <w:p w14:paraId="3219215A" w14:textId="77777777" w:rsidR="006079D7" w:rsidRPr="00CF26D0" w:rsidRDefault="006079D7" w:rsidP="006079D7">
                  <w:pPr>
                    <w:rPr>
                      <w:rFonts w:ascii="Courier New" w:hAnsi="Courier New" w:cs="Courier New"/>
                      <w:sz w:val="16"/>
                      <w:szCs w:val="16"/>
                    </w:rPr>
                  </w:pPr>
                  <w:r w:rsidRPr="00CF26D0">
                    <w:rPr>
                      <w:rFonts w:ascii="Courier New" w:hAnsi="Courier New" w:cs="Courier New"/>
                      <w:sz w:val="16"/>
                      <w:szCs w:val="16"/>
                    </w:rPr>
                    <w:t xml:space="preserve">        "</w:t>
                  </w:r>
                  <w:proofErr w:type="spellStart"/>
                  <w:r w:rsidRPr="00CF26D0">
                    <w:rPr>
                      <w:rFonts w:ascii="Courier New" w:hAnsi="Courier New" w:cs="Courier New"/>
                      <w:sz w:val="16"/>
                      <w:szCs w:val="16"/>
                    </w:rPr>
                    <w:t>first_en</w:t>
                  </w:r>
                  <w:proofErr w:type="spellEnd"/>
                  <w:proofErr w:type="gramStart"/>
                  <w:r w:rsidRPr="00CF26D0">
                    <w:rPr>
                      <w:rFonts w:ascii="Courier New" w:hAnsi="Courier New" w:cs="Courier New"/>
                      <w:sz w:val="16"/>
                      <w:szCs w:val="16"/>
                    </w:rPr>
                    <w:t>" :</w:t>
                  </w:r>
                  <w:proofErr w:type="gramEnd"/>
                  <w:r w:rsidRPr="00CF26D0">
                    <w:rPr>
                      <w:rFonts w:ascii="Courier New" w:hAnsi="Courier New" w:cs="Courier New"/>
                      <w:sz w:val="16"/>
                      <w:szCs w:val="16"/>
                    </w:rPr>
                    <w:t xml:space="preserve"> "</w:t>
                  </w:r>
                  <w:proofErr w:type="spellStart"/>
                  <w:r w:rsidRPr="00CF26D0">
                    <w:rPr>
                      <w:rFonts w:ascii="Courier New" w:hAnsi="Courier New" w:cs="Courier New"/>
                      <w:sz w:val="16"/>
                      <w:szCs w:val="16"/>
                    </w:rPr>
                    <w:t>farah</w:t>
                  </w:r>
                  <w:proofErr w:type="spellEnd"/>
                  <w:r w:rsidRPr="00CF26D0">
                    <w:rPr>
                      <w:rFonts w:ascii="Courier New" w:hAnsi="Courier New" w:cs="Courier New"/>
                      <w:sz w:val="16"/>
                      <w:szCs w:val="16"/>
                    </w:rPr>
                    <w:t>",</w:t>
                  </w:r>
                </w:p>
                <w:p w14:paraId="09213E8F" w14:textId="77777777" w:rsidR="006079D7" w:rsidRPr="00CF26D0" w:rsidRDefault="006079D7" w:rsidP="006079D7">
                  <w:pPr>
                    <w:rPr>
                      <w:rFonts w:ascii="Courier New" w:hAnsi="Courier New" w:cs="Courier New"/>
                      <w:sz w:val="16"/>
                      <w:szCs w:val="16"/>
                    </w:rPr>
                  </w:pPr>
                  <w:r w:rsidRPr="00CF26D0">
                    <w:rPr>
                      <w:rFonts w:ascii="Courier New" w:hAnsi="Courier New" w:cs="Courier New"/>
                      <w:sz w:val="16"/>
                      <w:szCs w:val="16"/>
                    </w:rPr>
                    <w:t xml:space="preserve">        "</w:t>
                  </w:r>
                  <w:proofErr w:type="spellStart"/>
                  <w:r w:rsidRPr="00CF26D0">
                    <w:rPr>
                      <w:rFonts w:ascii="Courier New" w:hAnsi="Courier New" w:cs="Courier New"/>
                      <w:sz w:val="16"/>
                      <w:szCs w:val="16"/>
                    </w:rPr>
                    <w:t>middle_ar</w:t>
                  </w:r>
                  <w:proofErr w:type="spellEnd"/>
                  <w:proofErr w:type="gramStart"/>
                  <w:r w:rsidRPr="00CF26D0">
                    <w:rPr>
                      <w:rFonts w:ascii="Courier New" w:hAnsi="Courier New" w:cs="Courier New"/>
                      <w:sz w:val="16"/>
                      <w:szCs w:val="16"/>
                    </w:rPr>
                    <w:t>" :</w:t>
                  </w:r>
                  <w:proofErr w:type="gramEnd"/>
                  <w:r w:rsidRPr="00CF26D0">
                    <w:rPr>
                      <w:rFonts w:ascii="Courier New" w:hAnsi="Courier New" w:cs="Courier New"/>
                      <w:sz w:val="16"/>
                      <w:szCs w:val="16"/>
                    </w:rPr>
                    <w:t xml:space="preserve"> "</w:t>
                  </w:r>
                  <w:proofErr w:type="spellStart"/>
                  <w:r w:rsidRPr="00CF26D0">
                    <w:rPr>
                      <w:rFonts w:ascii="Courier New" w:hAnsi="Courier New" w:cs="Courier New"/>
                      <w:sz w:val="16"/>
                      <w:szCs w:val="16"/>
                    </w:rPr>
                    <w:t>farah</w:t>
                  </w:r>
                  <w:proofErr w:type="spellEnd"/>
                  <w:r w:rsidRPr="00CF26D0">
                    <w:rPr>
                      <w:rFonts w:ascii="Courier New" w:hAnsi="Courier New" w:cs="Courier New"/>
                      <w:sz w:val="16"/>
                      <w:szCs w:val="16"/>
                    </w:rPr>
                    <w:t>",</w:t>
                  </w:r>
                </w:p>
                <w:p w14:paraId="5B69A4A7" w14:textId="77777777" w:rsidR="006079D7" w:rsidRPr="00CF26D0" w:rsidRDefault="006079D7" w:rsidP="006079D7">
                  <w:pPr>
                    <w:rPr>
                      <w:rFonts w:ascii="Courier New" w:hAnsi="Courier New" w:cs="Courier New"/>
                      <w:sz w:val="16"/>
                      <w:szCs w:val="16"/>
                    </w:rPr>
                  </w:pPr>
                  <w:r w:rsidRPr="00CF26D0">
                    <w:rPr>
                      <w:rFonts w:ascii="Courier New" w:hAnsi="Courier New" w:cs="Courier New"/>
                      <w:sz w:val="16"/>
                      <w:szCs w:val="16"/>
                    </w:rPr>
                    <w:t xml:space="preserve">        "</w:t>
                  </w:r>
                  <w:proofErr w:type="spellStart"/>
                  <w:r w:rsidRPr="00CF26D0">
                    <w:rPr>
                      <w:rFonts w:ascii="Courier New" w:hAnsi="Courier New" w:cs="Courier New"/>
                      <w:sz w:val="16"/>
                      <w:szCs w:val="16"/>
                    </w:rPr>
                    <w:t>middle_en</w:t>
                  </w:r>
                  <w:proofErr w:type="spellEnd"/>
                  <w:proofErr w:type="gramStart"/>
                  <w:r w:rsidRPr="00CF26D0">
                    <w:rPr>
                      <w:rFonts w:ascii="Courier New" w:hAnsi="Courier New" w:cs="Courier New"/>
                      <w:sz w:val="16"/>
                      <w:szCs w:val="16"/>
                    </w:rPr>
                    <w:t>" :</w:t>
                  </w:r>
                  <w:proofErr w:type="gramEnd"/>
                  <w:r w:rsidRPr="00CF26D0">
                    <w:rPr>
                      <w:rFonts w:ascii="Courier New" w:hAnsi="Courier New" w:cs="Courier New"/>
                      <w:sz w:val="16"/>
                      <w:szCs w:val="16"/>
                    </w:rPr>
                    <w:t xml:space="preserve"> "</w:t>
                  </w:r>
                  <w:proofErr w:type="spellStart"/>
                  <w:r w:rsidRPr="00CF26D0">
                    <w:rPr>
                      <w:rFonts w:ascii="Courier New" w:hAnsi="Courier New" w:cs="Courier New"/>
                      <w:sz w:val="16"/>
                      <w:szCs w:val="16"/>
                    </w:rPr>
                    <w:t>farah</w:t>
                  </w:r>
                  <w:proofErr w:type="spellEnd"/>
                  <w:r w:rsidRPr="00CF26D0">
                    <w:rPr>
                      <w:rFonts w:ascii="Courier New" w:hAnsi="Courier New" w:cs="Courier New"/>
                      <w:sz w:val="16"/>
                      <w:szCs w:val="16"/>
                    </w:rPr>
                    <w:t>",</w:t>
                  </w:r>
                </w:p>
                <w:p w14:paraId="7EDE770D" w14:textId="77777777" w:rsidR="006079D7" w:rsidRPr="00CF26D0" w:rsidRDefault="006079D7" w:rsidP="006079D7">
                  <w:pPr>
                    <w:rPr>
                      <w:rFonts w:ascii="Courier New" w:hAnsi="Courier New" w:cs="Courier New"/>
                      <w:sz w:val="16"/>
                      <w:szCs w:val="16"/>
                    </w:rPr>
                  </w:pPr>
                  <w:r w:rsidRPr="00CF26D0">
                    <w:rPr>
                      <w:rFonts w:ascii="Courier New" w:hAnsi="Courier New" w:cs="Courier New"/>
                      <w:sz w:val="16"/>
                      <w:szCs w:val="16"/>
                    </w:rPr>
                    <w:t xml:space="preserve">        "</w:t>
                  </w:r>
                  <w:proofErr w:type="spellStart"/>
                  <w:r w:rsidRPr="00CF26D0">
                    <w:rPr>
                      <w:rFonts w:ascii="Courier New" w:hAnsi="Courier New" w:cs="Courier New"/>
                      <w:sz w:val="16"/>
                      <w:szCs w:val="16"/>
                    </w:rPr>
                    <w:t>third_ar</w:t>
                  </w:r>
                  <w:proofErr w:type="spellEnd"/>
                  <w:proofErr w:type="gramStart"/>
                  <w:r w:rsidRPr="00CF26D0">
                    <w:rPr>
                      <w:rFonts w:ascii="Courier New" w:hAnsi="Courier New" w:cs="Courier New"/>
                      <w:sz w:val="16"/>
                      <w:szCs w:val="16"/>
                    </w:rPr>
                    <w:t>" :</w:t>
                  </w:r>
                  <w:proofErr w:type="gramEnd"/>
                  <w:r w:rsidRPr="00CF26D0">
                    <w:rPr>
                      <w:rFonts w:ascii="Courier New" w:hAnsi="Courier New" w:cs="Courier New"/>
                      <w:sz w:val="16"/>
                      <w:szCs w:val="16"/>
                    </w:rPr>
                    <w:t xml:space="preserve"> "</w:t>
                  </w:r>
                  <w:proofErr w:type="spellStart"/>
                  <w:r w:rsidRPr="00CF26D0">
                    <w:rPr>
                      <w:rFonts w:ascii="Courier New" w:hAnsi="Courier New" w:cs="Courier New"/>
                      <w:sz w:val="16"/>
                      <w:szCs w:val="16"/>
                    </w:rPr>
                    <w:t>farah</w:t>
                  </w:r>
                  <w:proofErr w:type="spellEnd"/>
                  <w:r w:rsidRPr="00CF26D0">
                    <w:rPr>
                      <w:rFonts w:ascii="Courier New" w:hAnsi="Courier New" w:cs="Courier New"/>
                      <w:sz w:val="16"/>
                      <w:szCs w:val="16"/>
                    </w:rPr>
                    <w:t>",</w:t>
                  </w:r>
                </w:p>
                <w:p w14:paraId="378A2C81" w14:textId="77777777" w:rsidR="006079D7" w:rsidRPr="00CF26D0" w:rsidRDefault="006079D7" w:rsidP="006079D7">
                  <w:pPr>
                    <w:rPr>
                      <w:rFonts w:ascii="Courier New" w:hAnsi="Courier New" w:cs="Courier New"/>
                      <w:sz w:val="16"/>
                      <w:szCs w:val="16"/>
                    </w:rPr>
                  </w:pPr>
                  <w:r w:rsidRPr="00CF26D0">
                    <w:rPr>
                      <w:rFonts w:ascii="Courier New" w:hAnsi="Courier New" w:cs="Courier New"/>
                      <w:sz w:val="16"/>
                      <w:szCs w:val="16"/>
                    </w:rPr>
                    <w:t xml:space="preserve">        "</w:t>
                  </w:r>
                  <w:proofErr w:type="spellStart"/>
                  <w:r w:rsidRPr="00CF26D0">
                    <w:rPr>
                      <w:rFonts w:ascii="Courier New" w:hAnsi="Courier New" w:cs="Courier New"/>
                      <w:sz w:val="16"/>
                      <w:szCs w:val="16"/>
                    </w:rPr>
                    <w:t>third_en</w:t>
                  </w:r>
                  <w:proofErr w:type="spellEnd"/>
                  <w:proofErr w:type="gramStart"/>
                  <w:r w:rsidRPr="00CF26D0">
                    <w:rPr>
                      <w:rFonts w:ascii="Courier New" w:hAnsi="Courier New" w:cs="Courier New"/>
                      <w:sz w:val="16"/>
                      <w:szCs w:val="16"/>
                    </w:rPr>
                    <w:t>" :</w:t>
                  </w:r>
                  <w:proofErr w:type="gramEnd"/>
                  <w:r w:rsidRPr="00CF26D0">
                    <w:rPr>
                      <w:rFonts w:ascii="Courier New" w:hAnsi="Courier New" w:cs="Courier New"/>
                      <w:sz w:val="16"/>
                      <w:szCs w:val="16"/>
                    </w:rPr>
                    <w:t xml:space="preserve"> "</w:t>
                  </w:r>
                  <w:proofErr w:type="spellStart"/>
                  <w:r w:rsidRPr="00CF26D0">
                    <w:rPr>
                      <w:rFonts w:ascii="Courier New" w:hAnsi="Courier New" w:cs="Courier New"/>
                      <w:sz w:val="16"/>
                      <w:szCs w:val="16"/>
                    </w:rPr>
                    <w:t>farah</w:t>
                  </w:r>
                  <w:proofErr w:type="spellEnd"/>
                  <w:r w:rsidRPr="00CF26D0">
                    <w:rPr>
                      <w:rFonts w:ascii="Courier New" w:hAnsi="Courier New" w:cs="Courier New"/>
                      <w:sz w:val="16"/>
                      <w:szCs w:val="16"/>
                    </w:rPr>
                    <w:t>",</w:t>
                  </w:r>
                </w:p>
                <w:p w14:paraId="4ADA113A" w14:textId="77777777" w:rsidR="006079D7" w:rsidRPr="00CF26D0" w:rsidRDefault="006079D7" w:rsidP="006079D7">
                  <w:pPr>
                    <w:rPr>
                      <w:rFonts w:ascii="Courier New" w:hAnsi="Courier New" w:cs="Courier New"/>
                      <w:sz w:val="16"/>
                      <w:szCs w:val="16"/>
                    </w:rPr>
                  </w:pPr>
                  <w:r w:rsidRPr="00CF26D0">
                    <w:rPr>
                      <w:rFonts w:ascii="Courier New" w:hAnsi="Courier New" w:cs="Courier New"/>
                      <w:sz w:val="16"/>
                      <w:szCs w:val="16"/>
                    </w:rPr>
                    <w:t xml:space="preserve">        "</w:t>
                  </w:r>
                  <w:proofErr w:type="spellStart"/>
                  <w:r w:rsidRPr="00CF26D0">
                    <w:rPr>
                      <w:rFonts w:ascii="Courier New" w:hAnsi="Courier New" w:cs="Courier New"/>
                      <w:sz w:val="16"/>
                      <w:szCs w:val="16"/>
                    </w:rPr>
                    <w:t>last_ar</w:t>
                  </w:r>
                  <w:proofErr w:type="spellEnd"/>
                  <w:proofErr w:type="gramStart"/>
                  <w:r w:rsidRPr="00CF26D0">
                    <w:rPr>
                      <w:rFonts w:ascii="Courier New" w:hAnsi="Courier New" w:cs="Courier New"/>
                      <w:sz w:val="16"/>
                      <w:szCs w:val="16"/>
                    </w:rPr>
                    <w:t>" :</w:t>
                  </w:r>
                  <w:proofErr w:type="gramEnd"/>
                  <w:r w:rsidRPr="00CF26D0">
                    <w:rPr>
                      <w:rFonts w:ascii="Courier New" w:hAnsi="Courier New" w:cs="Courier New"/>
                      <w:sz w:val="16"/>
                      <w:szCs w:val="16"/>
                    </w:rPr>
                    <w:t xml:space="preserve"> "</w:t>
                  </w:r>
                  <w:proofErr w:type="spellStart"/>
                  <w:r w:rsidRPr="00CF26D0">
                    <w:rPr>
                      <w:rFonts w:ascii="Courier New" w:hAnsi="Courier New" w:cs="Courier New"/>
                      <w:sz w:val="16"/>
                      <w:szCs w:val="16"/>
                    </w:rPr>
                    <w:t>mohd</w:t>
                  </w:r>
                  <w:proofErr w:type="spellEnd"/>
                  <w:r w:rsidRPr="00CF26D0">
                    <w:rPr>
                      <w:rFonts w:ascii="Courier New" w:hAnsi="Courier New" w:cs="Courier New"/>
                      <w:sz w:val="16"/>
                      <w:szCs w:val="16"/>
                    </w:rPr>
                    <w:t>",</w:t>
                  </w:r>
                </w:p>
                <w:p w14:paraId="2AD3B909" w14:textId="77777777" w:rsidR="006079D7" w:rsidRPr="00CF26D0" w:rsidRDefault="006079D7" w:rsidP="006079D7">
                  <w:pPr>
                    <w:rPr>
                      <w:rFonts w:ascii="Courier New" w:hAnsi="Courier New" w:cs="Courier New"/>
                      <w:sz w:val="16"/>
                      <w:szCs w:val="16"/>
                    </w:rPr>
                  </w:pPr>
                  <w:r w:rsidRPr="00CF26D0">
                    <w:rPr>
                      <w:rFonts w:ascii="Courier New" w:hAnsi="Courier New" w:cs="Courier New"/>
                      <w:sz w:val="16"/>
                      <w:szCs w:val="16"/>
                    </w:rPr>
                    <w:t xml:space="preserve">        "</w:t>
                  </w:r>
                  <w:proofErr w:type="spellStart"/>
                  <w:r w:rsidRPr="00CF26D0">
                    <w:rPr>
                      <w:rFonts w:ascii="Courier New" w:hAnsi="Courier New" w:cs="Courier New"/>
                      <w:sz w:val="16"/>
                      <w:szCs w:val="16"/>
                    </w:rPr>
                    <w:t>last_en</w:t>
                  </w:r>
                  <w:proofErr w:type="spellEnd"/>
                  <w:proofErr w:type="gramStart"/>
                  <w:r w:rsidRPr="00CF26D0">
                    <w:rPr>
                      <w:rFonts w:ascii="Courier New" w:hAnsi="Courier New" w:cs="Courier New"/>
                      <w:sz w:val="16"/>
                      <w:szCs w:val="16"/>
                    </w:rPr>
                    <w:t>" :</w:t>
                  </w:r>
                  <w:proofErr w:type="gramEnd"/>
                  <w:r w:rsidRPr="00CF26D0">
                    <w:rPr>
                      <w:rFonts w:ascii="Courier New" w:hAnsi="Courier New" w:cs="Courier New"/>
                      <w:sz w:val="16"/>
                      <w:szCs w:val="16"/>
                    </w:rPr>
                    <w:t xml:space="preserve"> "</w:t>
                  </w:r>
                  <w:proofErr w:type="spellStart"/>
                  <w:r w:rsidRPr="00CF26D0">
                    <w:rPr>
                      <w:rFonts w:ascii="Courier New" w:hAnsi="Courier New" w:cs="Courier New"/>
                      <w:sz w:val="16"/>
                      <w:szCs w:val="16"/>
                    </w:rPr>
                    <w:t>mohd</w:t>
                  </w:r>
                  <w:proofErr w:type="spellEnd"/>
                  <w:r w:rsidRPr="00CF26D0">
                    <w:rPr>
                      <w:rFonts w:ascii="Courier New" w:hAnsi="Courier New" w:cs="Courier New"/>
                      <w:sz w:val="16"/>
                      <w:szCs w:val="16"/>
                    </w:rPr>
                    <w:t>",</w:t>
                  </w:r>
                </w:p>
                <w:p w14:paraId="176E5561" w14:textId="77777777" w:rsidR="006079D7" w:rsidRPr="00CF26D0" w:rsidRDefault="006079D7" w:rsidP="006079D7">
                  <w:pPr>
                    <w:rPr>
                      <w:rFonts w:ascii="Courier New" w:hAnsi="Courier New" w:cs="Courier New"/>
                      <w:sz w:val="16"/>
                      <w:szCs w:val="16"/>
                    </w:rPr>
                  </w:pPr>
                  <w:r w:rsidRPr="00CF26D0">
                    <w:rPr>
                      <w:rFonts w:ascii="Courier New" w:hAnsi="Courier New" w:cs="Courier New"/>
                      <w:sz w:val="16"/>
                      <w:szCs w:val="16"/>
                    </w:rPr>
                    <w:t xml:space="preserve">        "</w:t>
                  </w:r>
                  <w:proofErr w:type="spellStart"/>
                  <w:r w:rsidRPr="00CF26D0">
                    <w:rPr>
                      <w:rFonts w:ascii="Courier New" w:hAnsi="Courier New" w:cs="Courier New"/>
                      <w:sz w:val="16"/>
                      <w:szCs w:val="16"/>
                    </w:rPr>
                    <w:t>full_ar</w:t>
                  </w:r>
                  <w:proofErr w:type="spellEnd"/>
                  <w:proofErr w:type="gramStart"/>
                  <w:r w:rsidRPr="00CF26D0">
                    <w:rPr>
                      <w:rFonts w:ascii="Courier New" w:hAnsi="Courier New" w:cs="Courier New"/>
                      <w:sz w:val="16"/>
                      <w:szCs w:val="16"/>
                    </w:rPr>
                    <w:t>" :</w:t>
                  </w:r>
                  <w:proofErr w:type="gramEnd"/>
                  <w:r w:rsidRPr="00CF26D0">
                    <w:rPr>
                      <w:rFonts w:ascii="Courier New" w:hAnsi="Courier New" w:cs="Courier New"/>
                      <w:sz w:val="16"/>
                      <w:szCs w:val="16"/>
                    </w:rPr>
                    <w:t xml:space="preserve"> "</w:t>
                  </w:r>
                  <w:proofErr w:type="spellStart"/>
                  <w:r w:rsidRPr="00CF26D0">
                    <w:rPr>
                      <w:rFonts w:ascii="Courier New" w:hAnsi="Courier New" w:cs="Courier New"/>
                      <w:sz w:val="16"/>
                      <w:szCs w:val="16"/>
                    </w:rPr>
                    <w:t>farah</w:t>
                  </w:r>
                  <w:proofErr w:type="spellEnd"/>
                  <w:r w:rsidRPr="00CF26D0">
                    <w:rPr>
                      <w:rFonts w:ascii="Courier New" w:hAnsi="Courier New" w:cs="Courier New"/>
                      <w:sz w:val="16"/>
                      <w:szCs w:val="16"/>
                    </w:rPr>
                    <w:t xml:space="preserve"> </w:t>
                  </w:r>
                  <w:proofErr w:type="spellStart"/>
                  <w:r w:rsidRPr="00CF26D0">
                    <w:rPr>
                      <w:rFonts w:ascii="Courier New" w:hAnsi="Courier New" w:cs="Courier New"/>
                      <w:sz w:val="16"/>
                      <w:szCs w:val="16"/>
                    </w:rPr>
                    <w:t>mohd</w:t>
                  </w:r>
                  <w:proofErr w:type="spellEnd"/>
                  <w:r w:rsidRPr="00CF26D0">
                    <w:rPr>
                      <w:rFonts w:ascii="Courier New" w:hAnsi="Courier New" w:cs="Courier New"/>
                      <w:sz w:val="16"/>
                      <w:szCs w:val="16"/>
                    </w:rPr>
                    <w:t xml:space="preserve"> </w:t>
                  </w:r>
                  <w:proofErr w:type="spellStart"/>
                  <w:r w:rsidRPr="00CF26D0">
                    <w:rPr>
                      <w:rFonts w:ascii="Courier New" w:hAnsi="Courier New" w:cs="Courier New"/>
                      <w:sz w:val="16"/>
                      <w:szCs w:val="16"/>
                    </w:rPr>
                    <w:t>mohd</w:t>
                  </w:r>
                  <w:proofErr w:type="spellEnd"/>
                  <w:r w:rsidRPr="00CF26D0">
                    <w:rPr>
                      <w:rFonts w:ascii="Courier New" w:hAnsi="Courier New" w:cs="Courier New"/>
                      <w:sz w:val="16"/>
                      <w:szCs w:val="16"/>
                    </w:rPr>
                    <w:t xml:space="preserve"> </w:t>
                  </w:r>
                  <w:proofErr w:type="spellStart"/>
                  <w:r w:rsidRPr="00CF26D0">
                    <w:rPr>
                      <w:rFonts w:ascii="Courier New" w:hAnsi="Courier New" w:cs="Courier New"/>
                      <w:sz w:val="16"/>
                      <w:szCs w:val="16"/>
                    </w:rPr>
                    <w:t>farah</w:t>
                  </w:r>
                  <w:proofErr w:type="spellEnd"/>
                  <w:r w:rsidRPr="00CF26D0">
                    <w:rPr>
                      <w:rFonts w:ascii="Courier New" w:hAnsi="Courier New" w:cs="Courier New"/>
                      <w:sz w:val="16"/>
                      <w:szCs w:val="16"/>
                    </w:rPr>
                    <w:t>",</w:t>
                  </w:r>
                </w:p>
                <w:p w14:paraId="7ECE2C2C" w14:textId="77777777" w:rsidR="006079D7" w:rsidRPr="00CF26D0" w:rsidRDefault="006079D7" w:rsidP="006079D7">
                  <w:pPr>
                    <w:rPr>
                      <w:rFonts w:ascii="Courier New" w:hAnsi="Courier New" w:cs="Courier New"/>
                      <w:sz w:val="16"/>
                      <w:szCs w:val="16"/>
                    </w:rPr>
                  </w:pPr>
                  <w:r w:rsidRPr="00CF26D0">
                    <w:rPr>
                      <w:rFonts w:ascii="Courier New" w:hAnsi="Courier New" w:cs="Courier New"/>
                      <w:sz w:val="16"/>
                      <w:szCs w:val="16"/>
                    </w:rPr>
                    <w:t xml:space="preserve">        "</w:t>
                  </w:r>
                  <w:proofErr w:type="spellStart"/>
                  <w:r w:rsidRPr="00CF26D0">
                    <w:rPr>
                      <w:rFonts w:ascii="Courier New" w:hAnsi="Courier New" w:cs="Courier New"/>
                      <w:sz w:val="16"/>
                      <w:szCs w:val="16"/>
                    </w:rPr>
                    <w:t>full_en</w:t>
                  </w:r>
                  <w:proofErr w:type="spellEnd"/>
                  <w:proofErr w:type="gramStart"/>
                  <w:r w:rsidRPr="00CF26D0">
                    <w:rPr>
                      <w:rFonts w:ascii="Courier New" w:hAnsi="Courier New" w:cs="Courier New"/>
                      <w:sz w:val="16"/>
                      <w:szCs w:val="16"/>
                    </w:rPr>
                    <w:t>" :</w:t>
                  </w:r>
                  <w:proofErr w:type="gramEnd"/>
                  <w:r w:rsidRPr="00CF26D0">
                    <w:rPr>
                      <w:rFonts w:ascii="Courier New" w:hAnsi="Courier New" w:cs="Courier New"/>
                      <w:sz w:val="16"/>
                      <w:szCs w:val="16"/>
                    </w:rPr>
                    <w:t xml:space="preserve"> "</w:t>
                  </w:r>
                  <w:proofErr w:type="spellStart"/>
                  <w:r w:rsidRPr="00CF26D0">
                    <w:rPr>
                      <w:rFonts w:ascii="Courier New" w:hAnsi="Courier New" w:cs="Courier New"/>
                      <w:sz w:val="16"/>
                      <w:szCs w:val="16"/>
                    </w:rPr>
                    <w:t>farah</w:t>
                  </w:r>
                  <w:proofErr w:type="spellEnd"/>
                  <w:r w:rsidRPr="00CF26D0">
                    <w:rPr>
                      <w:rFonts w:ascii="Courier New" w:hAnsi="Courier New" w:cs="Courier New"/>
                      <w:sz w:val="16"/>
                      <w:szCs w:val="16"/>
                    </w:rPr>
                    <w:t xml:space="preserve"> </w:t>
                  </w:r>
                  <w:proofErr w:type="spellStart"/>
                  <w:r w:rsidRPr="00CF26D0">
                    <w:rPr>
                      <w:rFonts w:ascii="Courier New" w:hAnsi="Courier New" w:cs="Courier New"/>
                      <w:sz w:val="16"/>
                      <w:szCs w:val="16"/>
                    </w:rPr>
                    <w:t>mohd</w:t>
                  </w:r>
                  <w:proofErr w:type="spellEnd"/>
                  <w:r w:rsidRPr="00CF26D0">
                    <w:rPr>
                      <w:rFonts w:ascii="Courier New" w:hAnsi="Courier New" w:cs="Courier New"/>
                      <w:sz w:val="16"/>
                      <w:szCs w:val="16"/>
                    </w:rPr>
                    <w:t xml:space="preserve"> </w:t>
                  </w:r>
                  <w:proofErr w:type="spellStart"/>
                  <w:r w:rsidRPr="00CF26D0">
                    <w:rPr>
                      <w:rFonts w:ascii="Courier New" w:hAnsi="Courier New" w:cs="Courier New"/>
                      <w:sz w:val="16"/>
                      <w:szCs w:val="16"/>
                    </w:rPr>
                    <w:t>mohd</w:t>
                  </w:r>
                  <w:proofErr w:type="spellEnd"/>
                  <w:r w:rsidRPr="00CF26D0">
                    <w:rPr>
                      <w:rFonts w:ascii="Courier New" w:hAnsi="Courier New" w:cs="Courier New"/>
                      <w:sz w:val="16"/>
                      <w:szCs w:val="16"/>
                    </w:rPr>
                    <w:t xml:space="preserve"> </w:t>
                  </w:r>
                  <w:proofErr w:type="spellStart"/>
                  <w:r w:rsidRPr="00CF26D0">
                    <w:rPr>
                      <w:rFonts w:ascii="Courier New" w:hAnsi="Courier New" w:cs="Courier New"/>
                      <w:sz w:val="16"/>
                      <w:szCs w:val="16"/>
                    </w:rPr>
                    <w:t>farah</w:t>
                  </w:r>
                  <w:proofErr w:type="spellEnd"/>
                  <w:r w:rsidRPr="00CF26D0">
                    <w:rPr>
                      <w:rFonts w:ascii="Courier New" w:hAnsi="Courier New" w:cs="Courier New"/>
                      <w:sz w:val="16"/>
                      <w:szCs w:val="16"/>
                    </w:rPr>
                    <w:t>"</w:t>
                  </w:r>
                </w:p>
                <w:p w14:paraId="46818E31" w14:textId="77777777" w:rsidR="006079D7" w:rsidRPr="00CF26D0" w:rsidRDefault="006079D7" w:rsidP="006079D7">
                  <w:pPr>
                    <w:rPr>
                      <w:rFonts w:ascii="Courier New" w:hAnsi="Courier New" w:cs="Courier New"/>
                      <w:sz w:val="16"/>
                      <w:szCs w:val="16"/>
                    </w:rPr>
                  </w:pPr>
                  <w:r w:rsidRPr="00CF26D0">
                    <w:rPr>
                      <w:rFonts w:ascii="Courier New" w:hAnsi="Courier New" w:cs="Courier New"/>
                      <w:sz w:val="16"/>
                      <w:szCs w:val="16"/>
                    </w:rPr>
                    <w:t xml:space="preserve">    },</w:t>
                  </w:r>
                </w:p>
                <w:p w14:paraId="7338D187" w14:textId="77777777" w:rsidR="006079D7" w:rsidRPr="00CF26D0" w:rsidRDefault="006079D7" w:rsidP="006079D7">
                  <w:pPr>
                    <w:rPr>
                      <w:rFonts w:ascii="Courier New" w:hAnsi="Courier New" w:cs="Courier New"/>
                      <w:sz w:val="16"/>
                      <w:szCs w:val="16"/>
                    </w:rPr>
                  </w:pPr>
                  <w:r w:rsidRPr="00CF26D0">
                    <w:rPr>
                      <w:rFonts w:ascii="Courier New" w:hAnsi="Courier New" w:cs="Courier New"/>
                      <w:sz w:val="16"/>
                      <w:szCs w:val="16"/>
                    </w:rPr>
                    <w:t xml:space="preserve">    "</w:t>
                  </w:r>
                  <w:proofErr w:type="spellStart"/>
                  <w:r w:rsidRPr="00CF26D0">
                    <w:rPr>
                      <w:rFonts w:ascii="Courier New" w:hAnsi="Courier New" w:cs="Courier New"/>
                      <w:sz w:val="16"/>
                      <w:szCs w:val="16"/>
                    </w:rPr>
                    <w:t>home_address</w:t>
                  </w:r>
                  <w:proofErr w:type="spellEnd"/>
                  <w:proofErr w:type="gramStart"/>
                  <w:r w:rsidRPr="00CF26D0">
                    <w:rPr>
                      <w:rFonts w:ascii="Courier New" w:hAnsi="Courier New" w:cs="Courier New"/>
                      <w:sz w:val="16"/>
                      <w:szCs w:val="16"/>
                    </w:rPr>
                    <w:t>" :</w:t>
                  </w:r>
                  <w:proofErr w:type="gramEnd"/>
                  <w:r w:rsidRPr="00CF26D0">
                    <w:rPr>
                      <w:rFonts w:ascii="Courier New" w:hAnsi="Courier New" w:cs="Courier New"/>
                      <w:sz w:val="16"/>
                      <w:szCs w:val="16"/>
                    </w:rPr>
                    <w:t xml:space="preserve"> {</w:t>
                  </w:r>
                </w:p>
                <w:p w14:paraId="65CB1F2D" w14:textId="77777777" w:rsidR="006079D7" w:rsidRPr="00CF26D0" w:rsidRDefault="006079D7" w:rsidP="006079D7">
                  <w:pPr>
                    <w:rPr>
                      <w:rFonts w:ascii="Courier New" w:hAnsi="Courier New" w:cs="Courier New"/>
                      <w:sz w:val="16"/>
                      <w:szCs w:val="16"/>
                    </w:rPr>
                  </w:pPr>
                  <w:r w:rsidRPr="00CF26D0">
                    <w:rPr>
                      <w:rFonts w:ascii="Courier New" w:hAnsi="Courier New" w:cs="Courier New"/>
                      <w:sz w:val="16"/>
                      <w:szCs w:val="16"/>
                    </w:rPr>
                    <w:t xml:space="preserve">        "state</w:t>
                  </w:r>
                  <w:proofErr w:type="gramStart"/>
                  <w:r w:rsidRPr="00CF26D0">
                    <w:rPr>
                      <w:rFonts w:ascii="Courier New" w:hAnsi="Courier New" w:cs="Courier New"/>
                      <w:sz w:val="16"/>
                      <w:szCs w:val="16"/>
                    </w:rPr>
                    <w:t>" :</w:t>
                  </w:r>
                  <w:proofErr w:type="gramEnd"/>
                  <w:r w:rsidRPr="00CF26D0">
                    <w:rPr>
                      <w:rFonts w:ascii="Courier New" w:hAnsi="Courier New" w:cs="Courier New"/>
                      <w:sz w:val="16"/>
                      <w:szCs w:val="16"/>
                    </w:rPr>
                    <w:t xml:space="preserve"> "</w:t>
                  </w:r>
                  <w:proofErr w:type="spellStart"/>
                  <w:r w:rsidRPr="00CF26D0">
                    <w:rPr>
                      <w:rFonts w:ascii="Courier New" w:hAnsi="Courier New" w:cs="Courier New"/>
                      <w:sz w:val="16"/>
                      <w:szCs w:val="16"/>
                    </w:rPr>
                    <w:t>riyadh</w:t>
                  </w:r>
                  <w:proofErr w:type="spellEnd"/>
                  <w:r w:rsidRPr="00CF26D0">
                    <w:rPr>
                      <w:rFonts w:ascii="Courier New" w:hAnsi="Courier New" w:cs="Courier New"/>
                      <w:sz w:val="16"/>
                      <w:szCs w:val="16"/>
                    </w:rPr>
                    <w:t>",</w:t>
                  </w:r>
                </w:p>
                <w:p w14:paraId="3C77FA5B" w14:textId="77777777" w:rsidR="006079D7" w:rsidRPr="00CF26D0" w:rsidRDefault="006079D7" w:rsidP="006079D7">
                  <w:pPr>
                    <w:rPr>
                      <w:rFonts w:ascii="Courier New" w:hAnsi="Courier New" w:cs="Courier New"/>
                      <w:sz w:val="16"/>
                      <w:szCs w:val="16"/>
                    </w:rPr>
                  </w:pPr>
                  <w:r w:rsidRPr="00CF26D0">
                    <w:rPr>
                      <w:rFonts w:ascii="Courier New" w:hAnsi="Courier New" w:cs="Courier New"/>
                      <w:sz w:val="16"/>
                      <w:szCs w:val="16"/>
                    </w:rPr>
                    <w:t xml:space="preserve">        "area</w:t>
                  </w:r>
                  <w:proofErr w:type="gramStart"/>
                  <w:r w:rsidRPr="00CF26D0">
                    <w:rPr>
                      <w:rFonts w:ascii="Courier New" w:hAnsi="Courier New" w:cs="Courier New"/>
                      <w:sz w:val="16"/>
                      <w:szCs w:val="16"/>
                    </w:rPr>
                    <w:t>" :</w:t>
                  </w:r>
                  <w:proofErr w:type="gramEnd"/>
                  <w:r w:rsidRPr="00CF26D0">
                    <w:rPr>
                      <w:rFonts w:ascii="Courier New" w:hAnsi="Courier New" w:cs="Courier New"/>
                      <w:sz w:val="16"/>
                      <w:szCs w:val="16"/>
                    </w:rPr>
                    <w:t xml:space="preserve"> "riyadh2",</w:t>
                  </w:r>
                </w:p>
                <w:p w14:paraId="61CC5C4F" w14:textId="77777777" w:rsidR="006079D7" w:rsidRPr="00CF26D0" w:rsidRDefault="006079D7" w:rsidP="006079D7">
                  <w:pPr>
                    <w:rPr>
                      <w:rFonts w:ascii="Courier New" w:hAnsi="Courier New" w:cs="Courier New"/>
                      <w:sz w:val="16"/>
                      <w:szCs w:val="16"/>
                    </w:rPr>
                  </w:pPr>
                  <w:r w:rsidRPr="00CF26D0">
                    <w:rPr>
                      <w:rFonts w:ascii="Courier New" w:hAnsi="Courier New" w:cs="Courier New"/>
                      <w:sz w:val="16"/>
                      <w:szCs w:val="16"/>
                    </w:rPr>
                    <w:t xml:space="preserve">        "city</w:t>
                  </w:r>
                  <w:proofErr w:type="gramStart"/>
                  <w:r w:rsidRPr="00CF26D0">
                    <w:rPr>
                      <w:rFonts w:ascii="Courier New" w:hAnsi="Courier New" w:cs="Courier New"/>
                      <w:sz w:val="16"/>
                      <w:szCs w:val="16"/>
                    </w:rPr>
                    <w:t>" :</w:t>
                  </w:r>
                  <w:proofErr w:type="gramEnd"/>
                  <w:r w:rsidRPr="00CF26D0">
                    <w:rPr>
                      <w:rFonts w:ascii="Courier New" w:hAnsi="Courier New" w:cs="Courier New"/>
                      <w:sz w:val="16"/>
                      <w:szCs w:val="16"/>
                    </w:rPr>
                    <w:t xml:space="preserve"> "riyadh3",</w:t>
                  </w:r>
                </w:p>
                <w:p w14:paraId="77FE2813" w14:textId="77777777" w:rsidR="006079D7" w:rsidRPr="00CF26D0" w:rsidRDefault="006079D7" w:rsidP="006079D7">
                  <w:pPr>
                    <w:rPr>
                      <w:rFonts w:ascii="Courier New" w:hAnsi="Courier New" w:cs="Courier New"/>
                      <w:sz w:val="16"/>
                      <w:szCs w:val="16"/>
                    </w:rPr>
                  </w:pPr>
                  <w:r w:rsidRPr="00CF26D0">
                    <w:rPr>
                      <w:rFonts w:ascii="Courier New" w:hAnsi="Courier New" w:cs="Courier New"/>
                      <w:sz w:val="16"/>
                      <w:szCs w:val="16"/>
                    </w:rPr>
                    <w:t xml:space="preserve">        "street</w:t>
                  </w:r>
                  <w:proofErr w:type="gramStart"/>
                  <w:r w:rsidRPr="00CF26D0">
                    <w:rPr>
                      <w:rFonts w:ascii="Courier New" w:hAnsi="Courier New" w:cs="Courier New"/>
                      <w:sz w:val="16"/>
                      <w:szCs w:val="16"/>
                    </w:rPr>
                    <w:t>" :</w:t>
                  </w:r>
                  <w:proofErr w:type="gramEnd"/>
                  <w:r w:rsidRPr="00CF26D0">
                    <w:rPr>
                      <w:rFonts w:ascii="Courier New" w:hAnsi="Courier New" w:cs="Courier New"/>
                      <w:sz w:val="16"/>
                      <w:szCs w:val="16"/>
                    </w:rPr>
                    <w:t xml:space="preserve"> "street222",</w:t>
                  </w:r>
                </w:p>
                <w:p w14:paraId="6C5457E3" w14:textId="77777777" w:rsidR="006079D7" w:rsidRPr="00CF26D0" w:rsidRDefault="006079D7" w:rsidP="006079D7">
                  <w:pPr>
                    <w:rPr>
                      <w:rFonts w:ascii="Courier New" w:hAnsi="Courier New" w:cs="Courier New"/>
                      <w:sz w:val="16"/>
                      <w:szCs w:val="16"/>
                    </w:rPr>
                  </w:pPr>
                  <w:r w:rsidRPr="00CF26D0">
                    <w:rPr>
                      <w:rFonts w:ascii="Courier New" w:hAnsi="Courier New" w:cs="Courier New"/>
                      <w:sz w:val="16"/>
                      <w:szCs w:val="16"/>
                    </w:rPr>
                    <w:t xml:space="preserve">        "block</w:t>
                  </w:r>
                  <w:proofErr w:type="gramStart"/>
                  <w:r w:rsidRPr="00CF26D0">
                    <w:rPr>
                      <w:rFonts w:ascii="Courier New" w:hAnsi="Courier New" w:cs="Courier New"/>
                      <w:sz w:val="16"/>
                      <w:szCs w:val="16"/>
                    </w:rPr>
                    <w:t>" :</w:t>
                  </w:r>
                  <w:proofErr w:type="gramEnd"/>
                  <w:r w:rsidRPr="00CF26D0">
                    <w:rPr>
                      <w:rFonts w:ascii="Courier New" w:hAnsi="Courier New" w:cs="Courier New"/>
                      <w:sz w:val="16"/>
                      <w:szCs w:val="16"/>
                    </w:rPr>
                    <w:t xml:space="preserve"> "block3"</w:t>
                  </w:r>
                </w:p>
                <w:p w14:paraId="7ABC8A62" w14:textId="77777777" w:rsidR="006079D7" w:rsidRPr="00CF26D0" w:rsidRDefault="006079D7" w:rsidP="006079D7">
                  <w:pPr>
                    <w:rPr>
                      <w:rFonts w:ascii="Courier New" w:hAnsi="Courier New" w:cs="Courier New"/>
                      <w:sz w:val="16"/>
                      <w:szCs w:val="16"/>
                    </w:rPr>
                  </w:pPr>
                  <w:r w:rsidRPr="00CF26D0">
                    <w:rPr>
                      <w:rFonts w:ascii="Courier New" w:hAnsi="Courier New" w:cs="Courier New"/>
                      <w:sz w:val="16"/>
                      <w:szCs w:val="16"/>
                    </w:rPr>
                    <w:t xml:space="preserve">    },</w:t>
                  </w:r>
                </w:p>
                <w:p w14:paraId="2E15D999" w14:textId="77777777" w:rsidR="006079D7" w:rsidRPr="00CF26D0" w:rsidRDefault="006079D7" w:rsidP="006079D7">
                  <w:pPr>
                    <w:rPr>
                      <w:rFonts w:ascii="Courier New" w:hAnsi="Courier New" w:cs="Courier New"/>
                      <w:sz w:val="16"/>
                      <w:szCs w:val="16"/>
                    </w:rPr>
                  </w:pPr>
                  <w:r w:rsidRPr="00CF26D0">
                    <w:rPr>
                      <w:rFonts w:ascii="Courier New" w:hAnsi="Courier New" w:cs="Courier New"/>
                      <w:sz w:val="16"/>
                      <w:szCs w:val="16"/>
                    </w:rPr>
                    <w:t xml:space="preserve">    "lines</w:t>
                  </w:r>
                  <w:proofErr w:type="gramStart"/>
                  <w:r w:rsidRPr="00CF26D0">
                    <w:rPr>
                      <w:rFonts w:ascii="Courier New" w:hAnsi="Courier New" w:cs="Courier New"/>
                      <w:sz w:val="16"/>
                      <w:szCs w:val="16"/>
                    </w:rPr>
                    <w:t>" :</w:t>
                  </w:r>
                  <w:proofErr w:type="gramEnd"/>
                  <w:r w:rsidRPr="00CF26D0">
                    <w:rPr>
                      <w:rFonts w:ascii="Courier New" w:hAnsi="Courier New" w:cs="Courier New"/>
                      <w:sz w:val="16"/>
                      <w:szCs w:val="16"/>
                    </w:rPr>
                    <w:t xml:space="preserve"> [ </w:t>
                  </w:r>
                </w:p>
                <w:p w14:paraId="17499023" w14:textId="77777777" w:rsidR="006079D7" w:rsidRPr="00CF26D0" w:rsidRDefault="006079D7" w:rsidP="006079D7">
                  <w:pPr>
                    <w:rPr>
                      <w:rFonts w:ascii="Courier New" w:hAnsi="Courier New" w:cs="Courier New"/>
                      <w:sz w:val="16"/>
                      <w:szCs w:val="16"/>
                    </w:rPr>
                  </w:pPr>
                  <w:r w:rsidRPr="00CF26D0">
                    <w:rPr>
                      <w:rFonts w:ascii="Courier New" w:hAnsi="Courier New" w:cs="Courier New"/>
                      <w:sz w:val="16"/>
                      <w:szCs w:val="16"/>
                    </w:rPr>
                    <w:t xml:space="preserve">        "</w:t>
                  </w:r>
                  <w:r>
                    <w:rPr>
                      <w:rFonts w:ascii="Courier New" w:hAnsi="Courier New" w:cs="Courier New"/>
                      <w:sz w:val="16"/>
                      <w:szCs w:val="16"/>
                    </w:rPr>
                    <w:t>0000</w:t>
                  </w:r>
                  <w:r w:rsidRPr="00CF26D0">
                    <w:rPr>
                      <w:rFonts w:ascii="Courier New" w:hAnsi="Courier New" w:cs="Courier New"/>
                      <w:sz w:val="16"/>
                      <w:szCs w:val="16"/>
                    </w:rPr>
                    <w:t>2136548"</w:t>
                  </w:r>
                </w:p>
                <w:p w14:paraId="7C2B421D" w14:textId="77777777" w:rsidR="006079D7" w:rsidRPr="00CF26D0" w:rsidRDefault="006079D7" w:rsidP="006079D7">
                  <w:pPr>
                    <w:rPr>
                      <w:rFonts w:ascii="Courier New" w:hAnsi="Courier New" w:cs="Courier New"/>
                      <w:sz w:val="16"/>
                      <w:szCs w:val="16"/>
                    </w:rPr>
                  </w:pPr>
                  <w:r w:rsidRPr="00CF26D0">
                    <w:rPr>
                      <w:rFonts w:ascii="Courier New" w:hAnsi="Courier New" w:cs="Courier New"/>
                      <w:sz w:val="16"/>
                      <w:szCs w:val="16"/>
                    </w:rPr>
                    <w:t xml:space="preserve">    ],</w:t>
                  </w:r>
                </w:p>
                <w:p w14:paraId="2294439B" w14:textId="77777777" w:rsidR="006079D7" w:rsidRPr="00CF26D0" w:rsidRDefault="006079D7" w:rsidP="006079D7">
                  <w:pPr>
                    <w:rPr>
                      <w:rFonts w:ascii="Courier New" w:hAnsi="Courier New" w:cs="Courier New"/>
                      <w:sz w:val="16"/>
                      <w:szCs w:val="16"/>
                    </w:rPr>
                  </w:pPr>
                  <w:r w:rsidRPr="00CF26D0">
                    <w:rPr>
                      <w:rFonts w:ascii="Courier New" w:hAnsi="Courier New" w:cs="Courier New"/>
                      <w:sz w:val="16"/>
                      <w:szCs w:val="16"/>
                    </w:rPr>
                    <w:lastRenderedPageBreak/>
                    <w:t xml:space="preserve">    "</w:t>
                  </w:r>
                  <w:proofErr w:type="spellStart"/>
                  <w:r w:rsidRPr="00CF26D0">
                    <w:rPr>
                      <w:rFonts w:ascii="Courier New" w:hAnsi="Courier New" w:cs="Courier New"/>
                      <w:sz w:val="16"/>
                      <w:szCs w:val="16"/>
                    </w:rPr>
                    <w:t>reference_time</w:t>
                  </w:r>
                  <w:proofErr w:type="spellEnd"/>
                  <w:proofErr w:type="gramStart"/>
                  <w:r w:rsidRPr="00CF26D0">
                    <w:rPr>
                      <w:rFonts w:ascii="Courier New" w:hAnsi="Courier New" w:cs="Courier New"/>
                      <w:sz w:val="16"/>
                      <w:szCs w:val="16"/>
                    </w:rPr>
                    <w:t>" :</w:t>
                  </w:r>
                  <w:proofErr w:type="gramEnd"/>
                  <w:r w:rsidRPr="00CF26D0">
                    <w:rPr>
                      <w:rFonts w:ascii="Courier New" w:hAnsi="Courier New" w:cs="Courier New"/>
                      <w:sz w:val="16"/>
                      <w:szCs w:val="16"/>
                    </w:rPr>
                    <w:t xml:space="preserve"> "2021-06-23T11:00:43.354+03:00"</w:t>
                  </w:r>
                </w:p>
                <w:p w14:paraId="2CF24888" w14:textId="77777777" w:rsidR="006079D7" w:rsidRDefault="006079D7" w:rsidP="006079D7">
                  <w:r w:rsidRPr="00CF26D0">
                    <w:rPr>
                      <w:rFonts w:ascii="Courier New" w:hAnsi="Courier New" w:cs="Courier New"/>
                      <w:sz w:val="16"/>
                      <w:szCs w:val="16"/>
                    </w:rPr>
                    <w:t>}</w:t>
                  </w:r>
                  <w:r>
                    <w:rPr>
                      <w:rFonts w:ascii="Courier New" w:hAnsi="Courier New" w:cs="Courier New"/>
                      <w:sz w:val="16"/>
                      <w:szCs w:val="16"/>
                    </w:rPr>
                    <w:t>,</w:t>
                  </w:r>
                </w:p>
              </w:tc>
            </w:tr>
            <w:tr w:rsidR="006079D7" w14:paraId="51C05068" w14:textId="77777777" w:rsidTr="009603DA">
              <w:tc>
                <w:tcPr>
                  <w:tcW w:w="8856" w:type="dxa"/>
                </w:tcPr>
                <w:p w14:paraId="458CA239" w14:textId="77777777" w:rsidR="006079D7" w:rsidRDefault="006079D7" w:rsidP="006079D7">
                  <w:pPr>
                    <w:rPr>
                      <w:rFonts w:ascii="Courier New" w:hAnsi="Courier New" w:cs="Courier New"/>
                      <w:sz w:val="16"/>
                      <w:szCs w:val="16"/>
                    </w:rPr>
                  </w:pPr>
                  <w:r w:rsidRPr="007F3CFB">
                    <w:rPr>
                      <w:rFonts w:ascii="Courier New" w:hAnsi="Courier New" w:cs="Courier New"/>
                      <w:sz w:val="16"/>
                      <w:szCs w:val="16"/>
                    </w:rPr>
                    <w:lastRenderedPageBreak/>
                    <w:t>/* 2 */</w:t>
                  </w:r>
                </w:p>
                <w:p w14:paraId="3F3845AA" w14:textId="77777777" w:rsidR="006079D7" w:rsidRPr="007F3CFB" w:rsidRDefault="006079D7" w:rsidP="006079D7">
                  <w:pPr>
                    <w:rPr>
                      <w:rFonts w:ascii="Courier New" w:hAnsi="Courier New" w:cs="Courier New"/>
                      <w:sz w:val="16"/>
                      <w:szCs w:val="16"/>
                    </w:rPr>
                  </w:pPr>
                  <w:r w:rsidRPr="007F3CFB">
                    <w:rPr>
                      <w:rFonts w:ascii="Courier New" w:hAnsi="Courier New" w:cs="Courier New"/>
                      <w:sz w:val="16"/>
                      <w:szCs w:val="16"/>
                    </w:rPr>
                    <w:t xml:space="preserve">/* </w:t>
                  </w:r>
                  <w:r w:rsidRPr="00BD3C24">
                    <w:rPr>
                      <w:rFonts w:ascii="Courier New" w:hAnsi="Courier New" w:cs="Courier New"/>
                      <w:i/>
                      <w:iCs/>
                      <w:sz w:val="16"/>
                      <w:szCs w:val="16"/>
                    </w:rPr>
                    <w:t>and so on</w:t>
                  </w:r>
                  <w:r w:rsidRPr="007F3CFB">
                    <w:rPr>
                      <w:rFonts w:ascii="Courier New" w:hAnsi="Courier New" w:cs="Courier New"/>
                      <w:sz w:val="16"/>
                      <w:szCs w:val="16"/>
                    </w:rPr>
                    <w:t xml:space="preserve"> */</w:t>
                  </w:r>
                </w:p>
                <w:p w14:paraId="6CD5663E" w14:textId="77777777" w:rsidR="006079D7" w:rsidRPr="00CF26D0" w:rsidRDefault="006079D7" w:rsidP="006079D7">
                  <w:pPr>
                    <w:rPr>
                      <w:rFonts w:ascii="Courier New" w:hAnsi="Courier New" w:cs="Courier New"/>
                      <w:sz w:val="16"/>
                      <w:szCs w:val="16"/>
                    </w:rPr>
                  </w:pPr>
                  <w:r w:rsidRPr="007F3CFB">
                    <w:rPr>
                      <w:rFonts w:ascii="Courier New" w:hAnsi="Courier New" w:cs="Courier New"/>
                      <w:sz w:val="16"/>
                      <w:szCs w:val="16"/>
                    </w:rPr>
                    <w:t>{}</w:t>
                  </w:r>
                  <w:r>
                    <w:rPr>
                      <w:rFonts w:ascii="Courier New" w:hAnsi="Courier New" w:cs="Courier New"/>
                      <w:sz w:val="16"/>
                      <w:szCs w:val="16"/>
                    </w:rPr>
                    <w:t>]</w:t>
                  </w:r>
                </w:p>
              </w:tc>
            </w:tr>
          </w:tbl>
          <w:p w14:paraId="2F51A437" w14:textId="4201E617" w:rsidR="001D6D0A" w:rsidRPr="001D6D0A" w:rsidRDefault="001D6D0A" w:rsidP="001D6D0A">
            <w:pPr>
              <w:pStyle w:val="ListParagraph"/>
              <w:autoSpaceDE w:val="0"/>
              <w:autoSpaceDN w:val="0"/>
              <w:adjustRightInd w:val="0"/>
              <w:spacing w:after="0"/>
              <w:ind w:left="990"/>
              <w:jc w:val="left"/>
              <w:rPr>
                <w:rFonts w:ascii="Calibri" w:hAnsi="Calibri" w:cs="Calibri"/>
                <w:sz w:val="22"/>
                <w:szCs w:val="22"/>
              </w:rPr>
            </w:pPr>
          </w:p>
        </w:tc>
      </w:tr>
      <w:tr w:rsidR="001D6D0A" w14:paraId="51055738" w14:textId="77777777" w:rsidTr="001D6D0A">
        <w:tc>
          <w:tcPr>
            <w:tcW w:w="9623" w:type="dxa"/>
          </w:tcPr>
          <w:p w14:paraId="5B25B7B4" w14:textId="55CE8826" w:rsidR="001D6D0A" w:rsidRPr="001D6D0A" w:rsidRDefault="001D6D0A" w:rsidP="00BC6470">
            <w:pPr>
              <w:pStyle w:val="ListParagraph"/>
              <w:numPr>
                <w:ilvl w:val="1"/>
                <w:numId w:val="49"/>
              </w:numPr>
              <w:autoSpaceDE w:val="0"/>
              <w:autoSpaceDN w:val="0"/>
              <w:adjustRightInd w:val="0"/>
              <w:spacing w:after="0"/>
              <w:jc w:val="left"/>
              <w:rPr>
                <w:rFonts w:ascii="Calibri" w:hAnsi="Calibri" w:cs="Calibri"/>
                <w:sz w:val="22"/>
                <w:szCs w:val="22"/>
              </w:rPr>
            </w:pPr>
            <w:r w:rsidRPr="001D6D0A">
              <w:rPr>
                <w:rFonts w:ascii="Calibri" w:hAnsi="Calibri" w:cs="Calibri"/>
                <w:sz w:val="22"/>
                <w:szCs w:val="22"/>
              </w:rPr>
              <w:lastRenderedPageBreak/>
              <w:t>When a user selects one customer from the previous list, system will display another window with two</w:t>
            </w:r>
            <w:r>
              <w:rPr>
                <w:rFonts w:ascii="Calibri" w:hAnsi="Calibri" w:cs="Calibri"/>
                <w:sz w:val="22"/>
                <w:szCs w:val="22"/>
              </w:rPr>
              <w:t xml:space="preserve"> tabs, one is General Customer Information, and the other is Subscriber Information</w:t>
            </w:r>
            <w:r w:rsidR="006913F8">
              <w:rPr>
                <w:rFonts w:ascii="Calibri" w:hAnsi="Calibri" w:cs="Calibri"/>
                <w:sz w:val="22"/>
                <w:szCs w:val="22"/>
              </w:rPr>
              <w:t>.</w:t>
            </w:r>
          </w:p>
        </w:tc>
      </w:tr>
      <w:tr w:rsidR="001D6D0A" w14:paraId="13C72B15" w14:textId="77777777" w:rsidTr="001D6D0A">
        <w:tc>
          <w:tcPr>
            <w:tcW w:w="9623" w:type="dxa"/>
          </w:tcPr>
          <w:p w14:paraId="7E3AD37D" w14:textId="6BA0749B" w:rsidR="001D6D0A" w:rsidRDefault="006913F8" w:rsidP="00BC6470">
            <w:pPr>
              <w:pStyle w:val="ListParagraph"/>
              <w:numPr>
                <w:ilvl w:val="1"/>
                <w:numId w:val="49"/>
              </w:numPr>
              <w:autoSpaceDE w:val="0"/>
              <w:autoSpaceDN w:val="0"/>
              <w:adjustRightInd w:val="0"/>
              <w:spacing w:after="0"/>
              <w:jc w:val="left"/>
              <w:rPr>
                <w:rFonts w:ascii="Calibri" w:hAnsi="Calibri" w:cs="Calibri"/>
                <w:sz w:val="22"/>
                <w:szCs w:val="22"/>
              </w:rPr>
            </w:pPr>
            <w:r>
              <w:rPr>
                <w:rFonts w:ascii="Calibri" w:hAnsi="Calibri" w:cs="Calibri"/>
                <w:sz w:val="22"/>
                <w:szCs w:val="22"/>
              </w:rPr>
              <w:t>General Customer Information will be as below</w:t>
            </w:r>
            <w:r w:rsidRPr="00191280">
              <w:rPr>
                <w:rFonts w:ascii="Calibri" w:hAnsi="Calibri" w:cs="Calibri"/>
                <w:b/>
                <w:bCs/>
                <w:color w:val="FF0000"/>
                <w:sz w:val="22"/>
                <w:szCs w:val="22"/>
              </w:rPr>
              <w:t>:</w:t>
            </w:r>
            <w:r w:rsidR="00191280" w:rsidRPr="00191280">
              <w:rPr>
                <w:rFonts w:ascii="Calibri" w:hAnsi="Calibri" w:cs="Calibri"/>
                <w:b/>
                <w:bCs/>
                <w:color w:val="FF0000"/>
                <w:sz w:val="22"/>
                <w:szCs w:val="22"/>
              </w:rPr>
              <w:t xml:space="preserve"> </w:t>
            </w:r>
            <w:proofErr w:type="gramStart"/>
            <w:r w:rsidR="00191280" w:rsidRPr="00191280">
              <w:rPr>
                <w:rFonts w:ascii="Calibri" w:hAnsi="Calibri" w:cs="Calibri"/>
                <w:b/>
                <w:bCs/>
                <w:color w:val="FF0000"/>
                <w:sz w:val="22"/>
                <w:szCs w:val="22"/>
              </w:rPr>
              <w:t>“ will</w:t>
            </w:r>
            <w:proofErr w:type="gramEnd"/>
            <w:r w:rsidR="00191280" w:rsidRPr="00191280">
              <w:rPr>
                <w:rFonts w:ascii="Calibri" w:hAnsi="Calibri" w:cs="Calibri"/>
                <w:b/>
                <w:bCs/>
                <w:color w:val="FF0000"/>
                <w:sz w:val="22"/>
                <w:szCs w:val="22"/>
              </w:rPr>
              <w:t xml:space="preserve"> extract the data from the output in point 3”</w:t>
            </w:r>
            <w:r w:rsidR="00191280">
              <w:rPr>
                <w:rFonts w:ascii="Calibri" w:hAnsi="Calibri" w:cs="Calibri"/>
                <w:sz w:val="22"/>
                <w:szCs w:val="22"/>
              </w:rPr>
              <w:t>.</w:t>
            </w:r>
          </w:p>
          <w:p w14:paraId="54EFEF96" w14:textId="4739A34A" w:rsidR="006913F8" w:rsidRPr="006913F8" w:rsidRDefault="006913F8" w:rsidP="006913F8">
            <w:pPr>
              <w:pStyle w:val="ListParagraph"/>
              <w:autoSpaceDE w:val="0"/>
              <w:autoSpaceDN w:val="0"/>
              <w:adjustRightInd w:val="0"/>
              <w:spacing w:after="0"/>
              <w:ind w:left="990"/>
              <w:jc w:val="left"/>
              <w:rPr>
                <w:rFonts w:ascii="Calibri" w:hAnsi="Calibri" w:cs="Calibri"/>
                <w:sz w:val="22"/>
                <w:szCs w:val="22"/>
              </w:rPr>
            </w:pPr>
            <w:r>
              <w:rPr>
                <w:noProof/>
              </w:rPr>
              <w:drawing>
                <wp:inline distT="0" distB="0" distL="0" distR="0" wp14:anchorId="093A33F0" wp14:editId="18E740CD">
                  <wp:extent cx="6116955" cy="1982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6955" cy="1982470"/>
                          </a:xfrm>
                          <a:prstGeom prst="rect">
                            <a:avLst/>
                          </a:prstGeom>
                        </pic:spPr>
                      </pic:pic>
                    </a:graphicData>
                  </a:graphic>
                </wp:inline>
              </w:drawing>
            </w:r>
          </w:p>
        </w:tc>
      </w:tr>
      <w:tr w:rsidR="0098479A" w14:paraId="57928DF0" w14:textId="77777777" w:rsidTr="001D6D0A">
        <w:tc>
          <w:tcPr>
            <w:tcW w:w="9623" w:type="dxa"/>
          </w:tcPr>
          <w:p w14:paraId="52E89F75" w14:textId="413A25CB" w:rsidR="0098479A" w:rsidRDefault="0098479A" w:rsidP="00BC6470">
            <w:pPr>
              <w:pStyle w:val="ListParagraph"/>
              <w:numPr>
                <w:ilvl w:val="1"/>
                <w:numId w:val="49"/>
              </w:numPr>
              <w:autoSpaceDE w:val="0"/>
              <w:autoSpaceDN w:val="0"/>
              <w:adjustRightInd w:val="0"/>
              <w:spacing w:after="0"/>
              <w:jc w:val="left"/>
              <w:rPr>
                <w:rFonts w:ascii="Calibri" w:hAnsi="Calibri" w:cs="Calibri"/>
                <w:sz w:val="22"/>
                <w:szCs w:val="22"/>
              </w:rPr>
            </w:pPr>
            <w:r>
              <w:rPr>
                <w:rFonts w:ascii="Calibri" w:hAnsi="Calibri" w:cs="Calibri"/>
                <w:sz w:val="22"/>
                <w:szCs w:val="22"/>
              </w:rPr>
              <w:t>Subscriber Information: This screen/tab shows a list of MSISDNs (mobile numbers) that belong to this subscriber.</w:t>
            </w:r>
          </w:p>
          <w:p w14:paraId="245C5250" w14:textId="77777777" w:rsidR="0098479A" w:rsidRDefault="0098479A" w:rsidP="0098479A">
            <w:pPr>
              <w:pStyle w:val="ListParagraph"/>
              <w:autoSpaceDE w:val="0"/>
              <w:autoSpaceDN w:val="0"/>
              <w:adjustRightInd w:val="0"/>
              <w:spacing w:after="0"/>
              <w:ind w:left="990"/>
              <w:jc w:val="left"/>
              <w:rPr>
                <w:rFonts w:ascii="Calibri" w:hAnsi="Calibri" w:cs="Calibri"/>
                <w:sz w:val="22"/>
                <w:szCs w:val="22"/>
              </w:rPr>
            </w:pPr>
          </w:p>
          <w:p w14:paraId="0060411C" w14:textId="32ED994B" w:rsidR="0098479A" w:rsidRDefault="0098479A" w:rsidP="0098479A">
            <w:pPr>
              <w:rPr>
                <w:rFonts w:ascii="Courier New" w:hAnsi="Courier New" w:cs="Courier New"/>
                <w:sz w:val="16"/>
                <w:szCs w:val="16"/>
              </w:rPr>
            </w:pPr>
            <w:r>
              <w:rPr>
                <w:rFonts w:ascii="Calibri" w:hAnsi="Calibri" w:cs="Calibri"/>
                <w:sz w:val="22"/>
                <w:szCs w:val="22"/>
              </w:rPr>
              <w:t xml:space="preserve">Related data will be extracted </w:t>
            </w:r>
            <w:proofErr w:type="gramStart"/>
            <w:r>
              <w:rPr>
                <w:rFonts w:ascii="Calibri" w:hAnsi="Calibri" w:cs="Calibri"/>
                <w:sz w:val="22"/>
                <w:szCs w:val="22"/>
              </w:rPr>
              <w:t xml:space="preserve">from </w:t>
            </w:r>
            <w:r w:rsidRPr="0098479A">
              <w:rPr>
                <w:rFonts w:ascii="Calibri" w:hAnsi="Calibri" w:cs="Calibri"/>
                <w:sz w:val="22"/>
                <w:szCs w:val="22"/>
              </w:rPr>
              <w:t xml:space="preserve"> the</w:t>
            </w:r>
            <w:proofErr w:type="gramEnd"/>
            <w:r w:rsidRPr="0098479A">
              <w:rPr>
                <w:rFonts w:ascii="Calibri" w:hAnsi="Calibri" w:cs="Calibri"/>
                <w:sz w:val="22"/>
                <w:szCs w:val="22"/>
              </w:rPr>
              <w:t xml:space="preserve"> output in point 3.</w:t>
            </w:r>
          </w:p>
          <w:p w14:paraId="7E47D146" w14:textId="17BB1D50" w:rsidR="0098479A" w:rsidRPr="00CF26D0" w:rsidRDefault="0098479A" w:rsidP="0098479A">
            <w:pPr>
              <w:rPr>
                <w:rFonts w:ascii="Courier New" w:hAnsi="Courier New" w:cs="Courier New"/>
                <w:sz w:val="16"/>
                <w:szCs w:val="16"/>
              </w:rPr>
            </w:pPr>
            <w:r w:rsidRPr="00CF26D0">
              <w:rPr>
                <w:rFonts w:ascii="Courier New" w:hAnsi="Courier New" w:cs="Courier New"/>
                <w:sz w:val="16"/>
                <w:szCs w:val="16"/>
              </w:rPr>
              <w:t xml:space="preserve">   "lines</w:t>
            </w:r>
            <w:proofErr w:type="gramStart"/>
            <w:r w:rsidRPr="00CF26D0">
              <w:rPr>
                <w:rFonts w:ascii="Courier New" w:hAnsi="Courier New" w:cs="Courier New"/>
                <w:sz w:val="16"/>
                <w:szCs w:val="16"/>
              </w:rPr>
              <w:t>" :</w:t>
            </w:r>
            <w:proofErr w:type="gramEnd"/>
            <w:r w:rsidRPr="00CF26D0">
              <w:rPr>
                <w:rFonts w:ascii="Courier New" w:hAnsi="Courier New" w:cs="Courier New"/>
                <w:sz w:val="16"/>
                <w:szCs w:val="16"/>
              </w:rPr>
              <w:t xml:space="preserve"> [ </w:t>
            </w:r>
          </w:p>
          <w:p w14:paraId="24347187" w14:textId="77777777" w:rsidR="0098479A" w:rsidRPr="00CF26D0" w:rsidRDefault="0098479A" w:rsidP="0098479A">
            <w:pPr>
              <w:rPr>
                <w:rFonts w:ascii="Courier New" w:hAnsi="Courier New" w:cs="Courier New"/>
                <w:sz w:val="16"/>
                <w:szCs w:val="16"/>
              </w:rPr>
            </w:pPr>
            <w:r w:rsidRPr="00CF26D0">
              <w:rPr>
                <w:rFonts w:ascii="Courier New" w:hAnsi="Courier New" w:cs="Courier New"/>
                <w:sz w:val="16"/>
                <w:szCs w:val="16"/>
              </w:rPr>
              <w:t xml:space="preserve">        "</w:t>
            </w:r>
            <w:r>
              <w:rPr>
                <w:rFonts w:ascii="Courier New" w:hAnsi="Courier New" w:cs="Courier New"/>
                <w:sz w:val="16"/>
                <w:szCs w:val="16"/>
              </w:rPr>
              <w:t>0000</w:t>
            </w:r>
            <w:r w:rsidRPr="00CF26D0">
              <w:rPr>
                <w:rFonts w:ascii="Courier New" w:hAnsi="Courier New" w:cs="Courier New"/>
                <w:sz w:val="16"/>
                <w:szCs w:val="16"/>
              </w:rPr>
              <w:t>2136548"</w:t>
            </w:r>
          </w:p>
          <w:p w14:paraId="0AF40EB4" w14:textId="77777777" w:rsidR="0098479A" w:rsidRPr="00CF26D0" w:rsidRDefault="0098479A" w:rsidP="0098479A">
            <w:pPr>
              <w:rPr>
                <w:rFonts w:ascii="Courier New" w:hAnsi="Courier New" w:cs="Courier New"/>
                <w:sz w:val="16"/>
                <w:szCs w:val="16"/>
              </w:rPr>
            </w:pPr>
            <w:r w:rsidRPr="00CF26D0">
              <w:rPr>
                <w:rFonts w:ascii="Courier New" w:hAnsi="Courier New" w:cs="Courier New"/>
                <w:sz w:val="16"/>
                <w:szCs w:val="16"/>
              </w:rPr>
              <w:t xml:space="preserve">    ],</w:t>
            </w:r>
          </w:p>
          <w:p w14:paraId="441793EC" w14:textId="4FE4CDE1" w:rsidR="0098479A" w:rsidRDefault="0098479A" w:rsidP="0098479A">
            <w:pPr>
              <w:pStyle w:val="ListParagraph"/>
              <w:autoSpaceDE w:val="0"/>
              <w:autoSpaceDN w:val="0"/>
              <w:adjustRightInd w:val="0"/>
              <w:spacing w:after="0"/>
              <w:ind w:left="990"/>
              <w:jc w:val="left"/>
              <w:rPr>
                <w:rFonts w:ascii="Calibri" w:hAnsi="Calibri" w:cs="Calibri"/>
                <w:sz w:val="22"/>
                <w:szCs w:val="22"/>
              </w:rPr>
            </w:pPr>
          </w:p>
        </w:tc>
      </w:tr>
      <w:tr w:rsidR="0098479A" w14:paraId="0376D24C" w14:textId="77777777" w:rsidTr="001D6D0A">
        <w:tc>
          <w:tcPr>
            <w:tcW w:w="9623" w:type="dxa"/>
          </w:tcPr>
          <w:p w14:paraId="0A4490E2" w14:textId="19ABAA92" w:rsidR="0098479A" w:rsidRDefault="0098479A" w:rsidP="00BC6470">
            <w:pPr>
              <w:pStyle w:val="ListParagraph"/>
              <w:numPr>
                <w:ilvl w:val="1"/>
                <w:numId w:val="49"/>
              </w:numPr>
              <w:autoSpaceDE w:val="0"/>
              <w:autoSpaceDN w:val="0"/>
              <w:adjustRightInd w:val="0"/>
              <w:spacing w:after="0"/>
              <w:jc w:val="left"/>
              <w:rPr>
                <w:rFonts w:ascii="Calibri" w:hAnsi="Calibri" w:cs="Calibri"/>
                <w:sz w:val="22"/>
                <w:szCs w:val="22"/>
              </w:rPr>
            </w:pPr>
            <w:r>
              <w:rPr>
                <w:rFonts w:ascii="Calibri" w:hAnsi="Calibri" w:cs="Calibri"/>
                <w:sz w:val="22"/>
                <w:szCs w:val="22"/>
              </w:rPr>
              <w:t xml:space="preserve">Clicking on one of the above MSISDN will display additional information in section </w:t>
            </w:r>
            <w:proofErr w:type="gramStart"/>
            <w:r>
              <w:rPr>
                <w:rFonts w:ascii="Calibri" w:hAnsi="Calibri" w:cs="Calibri"/>
                <w:sz w:val="22"/>
                <w:szCs w:val="22"/>
              </w:rPr>
              <w:t>6.1.</w:t>
            </w:r>
            <w:r w:rsidR="00490A85">
              <w:rPr>
                <w:rFonts w:ascii="Calibri" w:hAnsi="Calibri" w:cs="Calibri"/>
                <w:sz w:val="22"/>
                <w:szCs w:val="22"/>
              </w:rPr>
              <w:t>1  to</w:t>
            </w:r>
            <w:proofErr w:type="gramEnd"/>
            <w:r w:rsidR="00490A85">
              <w:rPr>
                <w:rFonts w:ascii="Calibri" w:hAnsi="Calibri" w:cs="Calibri"/>
                <w:sz w:val="22"/>
                <w:szCs w:val="22"/>
              </w:rPr>
              <w:t xml:space="preserve"> 6.</w:t>
            </w:r>
          </w:p>
        </w:tc>
      </w:tr>
      <w:tr w:rsidR="001D6D0A" w14:paraId="3F48AEB1" w14:textId="77777777" w:rsidTr="001D6D0A">
        <w:tc>
          <w:tcPr>
            <w:tcW w:w="9623" w:type="dxa"/>
          </w:tcPr>
          <w:p w14:paraId="626C8144" w14:textId="77777777" w:rsidR="001D6D0A" w:rsidRDefault="001D2038" w:rsidP="00BC6470">
            <w:pPr>
              <w:pStyle w:val="ListParagraph"/>
              <w:numPr>
                <w:ilvl w:val="1"/>
                <w:numId w:val="49"/>
              </w:numPr>
              <w:autoSpaceDE w:val="0"/>
              <w:autoSpaceDN w:val="0"/>
              <w:adjustRightInd w:val="0"/>
              <w:spacing w:after="0"/>
              <w:jc w:val="left"/>
              <w:rPr>
                <w:rFonts w:ascii="Calibri" w:hAnsi="Calibri" w:cs="Calibri"/>
                <w:sz w:val="22"/>
                <w:szCs w:val="22"/>
              </w:rPr>
            </w:pPr>
            <w:r>
              <w:rPr>
                <w:rFonts w:ascii="Calibri" w:hAnsi="Calibri" w:cs="Calibri"/>
                <w:sz w:val="22"/>
                <w:szCs w:val="22"/>
              </w:rPr>
              <w:t>Regarding the column Output, we agreed to do the below:</w:t>
            </w:r>
          </w:p>
          <w:p w14:paraId="365BBD65" w14:textId="3A9BB131" w:rsidR="001D2038" w:rsidRDefault="001D2038" w:rsidP="00BC6470">
            <w:pPr>
              <w:pStyle w:val="ListParagraph"/>
              <w:numPr>
                <w:ilvl w:val="2"/>
                <w:numId w:val="49"/>
              </w:numPr>
              <w:autoSpaceDE w:val="0"/>
              <w:autoSpaceDN w:val="0"/>
              <w:adjustRightInd w:val="0"/>
              <w:spacing w:after="0"/>
              <w:jc w:val="left"/>
              <w:rPr>
                <w:rFonts w:ascii="Calibri" w:hAnsi="Calibri" w:cs="Calibri"/>
                <w:sz w:val="22"/>
                <w:szCs w:val="22"/>
              </w:rPr>
            </w:pPr>
            <w:r>
              <w:rPr>
                <w:rFonts w:ascii="Calibri" w:hAnsi="Calibri" w:cs="Calibri"/>
                <w:sz w:val="22"/>
                <w:szCs w:val="22"/>
              </w:rPr>
              <w:t xml:space="preserve">Will add all the search types into </w:t>
            </w:r>
            <w:proofErr w:type="gramStart"/>
            <w:r>
              <w:rPr>
                <w:rFonts w:ascii="Calibri" w:hAnsi="Calibri" w:cs="Calibri"/>
                <w:sz w:val="22"/>
                <w:szCs w:val="22"/>
              </w:rPr>
              <w:t xml:space="preserve">table </w:t>
            </w:r>
            <w:r w:rsidR="00536D4D">
              <w:rPr>
                <w:rFonts w:ascii="Calibri" w:hAnsi="Calibri" w:cs="Calibri"/>
                <w:sz w:val="22"/>
                <w:szCs w:val="22"/>
              </w:rPr>
              <w:t xml:space="preserve"> </w:t>
            </w:r>
            <w:proofErr w:type="spellStart"/>
            <w:r w:rsidRPr="00536D4D">
              <w:rPr>
                <w:rFonts w:ascii="Calibri" w:hAnsi="Calibri" w:cs="Calibri"/>
                <w:b/>
                <w:bCs/>
                <w:sz w:val="22"/>
                <w:szCs w:val="22"/>
              </w:rPr>
              <w:t>search</w:t>
            </w:r>
            <w:proofErr w:type="gramEnd"/>
            <w:r w:rsidRPr="00536D4D">
              <w:rPr>
                <w:rFonts w:ascii="Calibri" w:hAnsi="Calibri" w:cs="Calibri"/>
                <w:b/>
                <w:bCs/>
                <w:sz w:val="22"/>
                <w:szCs w:val="22"/>
              </w:rPr>
              <w:t>_types</w:t>
            </w:r>
            <w:proofErr w:type="spellEnd"/>
            <w:r>
              <w:rPr>
                <w:rFonts w:ascii="Calibri" w:hAnsi="Calibri" w:cs="Calibri"/>
                <w:sz w:val="22"/>
                <w:szCs w:val="22"/>
              </w:rPr>
              <w:t>.</w:t>
            </w:r>
          </w:p>
          <w:p w14:paraId="5BC21266" w14:textId="5B0CFDB1" w:rsidR="00536D4D" w:rsidRPr="001D2038" w:rsidRDefault="00536D4D" w:rsidP="00BC6470">
            <w:pPr>
              <w:pStyle w:val="ListParagraph"/>
              <w:numPr>
                <w:ilvl w:val="2"/>
                <w:numId w:val="49"/>
              </w:numPr>
              <w:autoSpaceDE w:val="0"/>
              <w:autoSpaceDN w:val="0"/>
              <w:adjustRightInd w:val="0"/>
              <w:spacing w:after="0"/>
              <w:jc w:val="left"/>
              <w:rPr>
                <w:rFonts w:ascii="Calibri" w:hAnsi="Calibri" w:cs="Calibri"/>
                <w:sz w:val="22"/>
                <w:szCs w:val="22"/>
              </w:rPr>
            </w:pPr>
            <w:r>
              <w:rPr>
                <w:rFonts w:ascii="Calibri" w:hAnsi="Calibri" w:cs="Calibri"/>
                <w:sz w:val="22"/>
                <w:szCs w:val="22"/>
              </w:rPr>
              <w:t xml:space="preserve">Regarding the output, will add the output columns extracted from the API response, to table </w:t>
            </w:r>
            <w:proofErr w:type="spellStart"/>
            <w:r w:rsidRPr="00536D4D">
              <w:rPr>
                <w:rFonts w:ascii="Calibri" w:hAnsi="Calibri" w:cs="Calibri"/>
                <w:b/>
                <w:bCs/>
                <w:sz w:val="22"/>
                <w:szCs w:val="22"/>
              </w:rPr>
              <w:t>search_type_output</w:t>
            </w:r>
            <w:proofErr w:type="spellEnd"/>
            <w:r>
              <w:rPr>
                <w:rFonts w:ascii="Calibri" w:hAnsi="Calibri" w:cs="Calibri"/>
                <w:sz w:val="22"/>
                <w:szCs w:val="22"/>
              </w:rPr>
              <w:t>.</w:t>
            </w:r>
          </w:p>
        </w:tc>
      </w:tr>
      <w:tr w:rsidR="001D6D0A" w14:paraId="7BFE4B0C" w14:textId="77777777" w:rsidTr="001D6D0A">
        <w:tc>
          <w:tcPr>
            <w:tcW w:w="9623" w:type="dxa"/>
          </w:tcPr>
          <w:p w14:paraId="62629BC2" w14:textId="3B0597B5" w:rsidR="001D6D0A" w:rsidRPr="008B1176" w:rsidRDefault="00A93F25" w:rsidP="00BC6470">
            <w:pPr>
              <w:pStyle w:val="ListParagraph"/>
              <w:numPr>
                <w:ilvl w:val="1"/>
                <w:numId w:val="49"/>
              </w:numPr>
              <w:autoSpaceDE w:val="0"/>
              <w:autoSpaceDN w:val="0"/>
              <w:adjustRightInd w:val="0"/>
              <w:spacing w:after="0"/>
              <w:jc w:val="left"/>
              <w:rPr>
                <w:rFonts w:ascii="Calibri" w:hAnsi="Calibri" w:cs="Calibri"/>
                <w:b/>
                <w:bCs/>
                <w:i/>
                <w:iCs/>
                <w:sz w:val="22"/>
                <w:szCs w:val="22"/>
                <w:u w:val="single"/>
              </w:rPr>
            </w:pPr>
            <w:r w:rsidRPr="008B1176">
              <w:rPr>
                <w:rFonts w:ascii="Calibri" w:hAnsi="Calibri" w:cs="Calibri"/>
                <w:b/>
                <w:bCs/>
                <w:i/>
                <w:iCs/>
                <w:sz w:val="22"/>
                <w:szCs w:val="22"/>
                <w:u w:val="single"/>
              </w:rPr>
              <w:t xml:space="preserve">Where applicable will add search and export to excel. </w:t>
            </w:r>
          </w:p>
        </w:tc>
      </w:tr>
    </w:tbl>
    <w:p w14:paraId="3E2FA8F2" w14:textId="77777777" w:rsidR="001D6D0A" w:rsidRDefault="001D6D0A" w:rsidP="00F67F22">
      <w:pPr>
        <w:autoSpaceDE w:val="0"/>
        <w:autoSpaceDN w:val="0"/>
        <w:adjustRightInd w:val="0"/>
        <w:spacing w:after="0"/>
        <w:jc w:val="left"/>
        <w:rPr>
          <w:rFonts w:ascii="Calibri" w:hAnsi="Calibri" w:cs="Calibri"/>
          <w:sz w:val="22"/>
          <w:szCs w:val="22"/>
        </w:rPr>
      </w:pPr>
    </w:p>
    <w:p w14:paraId="00E37A80" w14:textId="32F5982D" w:rsidR="0098479A" w:rsidRDefault="0098479A" w:rsidP="0098479A">
      <w:pPr>
        <w:pStyle w:val="Heading3"/>
      </w:pPr>
      <w:bookmarkStart w:id="22" w:name="_Toc86665653"/>
      <w:r>
        <w:t>Subscriber Line Information</w:t>
      </w:r>
      <w:bookmarkEnd w:id="22"/>
    </w:p>
    <w:p w14:paraId="4082EA65" w14:textId="2D6C7726" w:rsidR="004C38BC" w:rsidRPr="004E1DBD" w:rsidRDefault="00A0293E" w:rsidP="004C38BC">
      <w:pPr>
        <w:rPr>
          <w:b/>
          <w:bCs/>
          <w:i/>
          <w:iCs/>
          <w:color w:val="FF0000"/>
          <w:u w:val="single"/>
        </w:rPr>
      </w:pPr>
      <w:r w:rsidRPr="008A5148">
        <w:rPr>
          <w:b/>
          <w:bCs/>
          <w:i/>
          <w:iCs/>
          <w:color w:val="FF0000"/>
          <w:highlight w:val="yellow"/>
          <w:u w:val="single"/>
        </w:rPr>
        <w:t xml:space="preserve">NOTE: This page will be accessed from 2 </w:t>
      </w:r>
      <w:r w:rsidR="004E1DBD" w:rsidRPr="008A5148">
        <w:rPr>
          <w:b/>
          <w:bCs/>
          <w:i/>
          <w:iCs/>
          <w:color w:val="FF0000"/>
          <w:highlight w:val="yellow"/>
          <w:u w:val="single"/>
        </w:rPr>
        <w:t>locations</w:t>
      </w:r>
      <w:r w:rsidRPr="008A5148">
        <w:rPr>
          <w:b/>
          <w:bCs/>
          <w:i/>
          <w:iCs/>
          <w:color w:val="FF0000"/>
          <w:highlight w:val="yellow"/>
          <w:u w:val="single"/>
        </w:rPr>
        <w:t>:</w:t>
      </w:r>
    </w:p>
    <w:p w14:paraId="4FA1690E" w14:textId="11C4C23E" w:rsidR="00A0293E" w:rsidRDefault="00A0293E" w:rsidP="00471F4E">
      <w:pPr>
        <w:pStyle w:val="ListParagraph"/>
        <w:numPr>
          <w:ilvl w:val="0"/>
          <w:numId w:val="14"/>
        </w:numPr>
      </w:pPr>
      <w:r>
        <w:t>From the customer search sub tabs</w:t>
      </w:r>
      <w:r w:rsidRPr="00A0293E">
        <w:rPr>
          <w:b/>
          <w:bCs/>
        </w:rPr>
        <w:t xml:space="preserve">. </w:t>
      </w:r>
      <w:proofErr w:type="gramStart"/>
      <w:r w:rsidRPr="00A0293E">
        <w:rPr>
          <w:b/>
          <w:bCs/>
        </w:rPr>
        <w:t>“ Input</w:t>
      </w:r>
      <w:proofErr w:type="gramEnd"/>
      <w:r w:rsidRPr="00A0293E">
        <w:rPr>
          <w:b/>
          <w:bCs/>
        </w:rPr>
        <w:t xml:space="preserve"> is MSISDN and in this case</w:t>
      </w:r>
      <w:r w:rsidR="004E1DBD">
        <w:rPr>
          <w:b/>
          <w:bCs/>
        </w:rPr>
        <w:t xml:space="preserve">, it </w:t>
      </w:r>
      <w:r w:rsidRPr="00A0293E">
        <w:rPr>
          <w:b/>
          <w:bCs/>
        </w:rPr>
        <w:t>will be passed implicitly”</w:t>
      </w:r>
    </w:p>
    <w:p w14:paraId="51081054" w14:textId="3E05ED0C" w:rsidR="00A0293E" w:rsidRPr="00A0293E" w:rsidRDefault="00A0293E" w:rsidP="00471F4E">
      <w:pPr>
        <w:pStyle w:val="ListParagraph"/>
        <w:numPr>
          <w:ilvl w:val="0"/>
          <w:numId w:val="14"/>
        </w:numPr>
        <w:rPr>
          <w:b/>
          <w:bCs/>
        </w:rPr>
      </w:pPr>
      <w:r>
        <w:t xml:space="preserve">From the main tree module. </w:t>
      </w:r>
      <w:proofErr w:type="gramStart"/>
      <w:r w:rsidRPr="00A0293E">
        <w:rPr>
          <w:b/>
          <w:bCs/>
        </w:rPr>
        <w:t>“ Input</w:t>
      </w:r>
      <w:proofErr w:type="gramEnd"/>
      <w:r w:rsidRPr="00A0293E">
        <w:rPr>
          <w:b/>
          <w:bCs/>
        </w:rPr>
        <w:t xml:space="preserve"> is MSISDN and in this case will be passed </w:t>
      </w:r>
      <w:r w:rsidR="004E1DBD">
        <w:rPr>
          <w:b/>
          <w:bCs/>
        </w:rPr>
        <w:t>explicitly</w:t>
      </w:r>
      <w:r w:rsidRPr="00A0293E">
        <w:rPr>
          <w:b/>
          <w:bCs/>
        </w:rPr>
        <w:t>”</w:t>
      </w:r>
    </w:p>
    <w:p w14:paraId="3992595B" w14:textId="7F204027" w:rsidR="00A0293E" w:rsidRPr="00A0293E" w:rsidRDefault="00A0293E" w:rsidP="004C38BC">
      <w:pPr>
        <w:rPr>
          <w:b/>
          <w:bCs/>
          <w:i/>
          <w:iCs/>
          <w:color w:val="FF0000"/>
          <w:u w:val="single"/>
        </w:rPr>
      </w:pPr>
      <w:r w:rsidRPr="00A0293E">
        <w:rPr>
          <w:b/>
          <w:bCs/>
          <w:i/>
          <w:iCs/>
          <w:color w:val="FF0000"/>
          <w:u w:val="single"/>
        </w:rPr>
        <w:t>Input</w:t>
      </w:r>
    </w:p>
    <w:tbl>
      <w:tblPr>
        <w:tblStyle w:val="TableGrid"/>
        <w:tblW w:w="0" w:type="auto"/>
        <w:tblLook w:val="04A0" w:firstRow="1" w:lastRow="0" w:firstColumn="1" w:lastColumn="0" w:noHBand="0" w:noVBand="1"/>
      </w:tblPr>
      <w:tblGrid>
        <w:gridCol w:w="8856"/>
      </w:tblGrid>
      <w:tr w:rsidR="00A0293E" w14:paraId="6A238F6D" w14:textId="77777777" w:rsidTr="009603DA">
        <w:tc>
          <w:tcPr>
            <w:tcW w:w="8856" w:type="dxa"/>
          </w:tcPr>
          <w:p w14:paraId="1C79078E" w14:textId="77777777" w:rsidR="00A0293E" w:rsidRDefault="00A0293E" w:rsidP="009603DA">
            <w:r>
              <w:lastRenderedPageBreak/>
              <w:t>The below parameter needs to be presented in the search request</w:t>
            </w:r>
          </w:p>
        </w:tc>
      </w:tr>
      <w:tr w:rsidR="00A0293E" w14:paraId="4F6EB0E7" w14:textId="77777777" w:rsidTr="009603DA">
        <w:tc>
          <w:tcPr>
            <w:tcW w:w="8856" w:type="dxa"/>
          </w:tcPr>
          <w:p w14:paraId="71423551" w14:textId="77777777" w:rsidR="00A0293E" w:rsidRPr="00B30C86" w:rsidRDefault="00A0293E" w:rsidP="009603DA">
            <w:pPr>
              <w:rPr>
                <w:rFonts w:ascii="Courier New" w:hAnsi="Courier New" w:cs="Courier New"/>
                <w:sz w:val="16"/>
                <w:szCs w:val="16"/>
              </w:rPr>
            </w:pPr>
            <w:r w:rsidRPr="00B30C86">
              <w:rPr>
                <w:rFonts w:ascii="Courier New" w:hAnsi="Courier New" w:cs="Courier New"/>
                <w:sz w:val="16"/>
                <w:szCs w:val="16"/>
              </w:rPr>
              <w:t>Endpoint: /</w:t>
            </w:r>
            <w:proofErr w:type="spellStart"/>
            <w:r>
              <w:rPr>
                <w:rFonts w:ascii="Courier New" w:hAnsi="Courier New" w:cs="Courier New"/>
                <w:sz w:val="16"/>
                <w:szCs w:val="16"/>
              </w:rPr>
              <w:t>line_info_search</w:t>
            </w:r>
            <w:proofErr w:type="spellEnd"/>
          </w:p>
          <w:p w14:paraId="140453C6" w14:textId="77777777" w:rsidR="00A0293E" w:rsidRPr="00B30C86" w:rsidRDefault="00A0293E" w:rsidP="009603DA">
            <w:pPr>
              <w:rPr>
                <w:rFonts w:ascii="Courier New" w:hAnsi="Courier New" w:cs="Courier New"/>
                <w:sz w:val="16"/>
                <w:szCs w:val="16"/>
              </w:rPr>
            </w:pPr>
            <w:r w:rsidRPr="00B30C86">
              <w:rPr>
                <w:rFonts w:ascii="Courier New" w:hAnsi="Courier New" w:cs="Courier New"/>
                <w:sz w:val="16"/>
                <w:szCs w:val="16"/>
              </w:rPr>
              <w:t>@POST</w:t>
            </w:r>
          </w:p>
          <w:p w14:paraId="050E836A" w14:textId="77777777" w:rsidR="00A0293E" w:rsidRPr="00B30C86" w:rsidRDefault="00A0293E" w:rsidP="009603DA">
            <w:pPr>
              <w:rPr>
                <w:rFonts w:ascii="Courier New" w:hAnsi="Courier New" w:cs="Courier New"/>
                <w:sz w:val="16"/>
                <w:szCs w:val="16"/>
              </w:rPr>
            </w:pPr>
            <w:r w:rsidRPr="00B30C86">
              <w:rPr>
                <w:rFonts w:ascii="Courier New" w:hAnsi="Courier New" w:cs="Courier New"/>
                <w:sz w:val="16"/>
                <w:szCs w:val="16"/>
              </w:rPr>
              <w:t>Request body:</w:t>
            </w:r>
          </w:p>
          <w:p w14:paraId="18D41AA1" w14:textId="77777777" w:rsidR="00A0293E" w:rsidRPr="00B30C86" w:rsidRDefault="00A0293E" w:rsidP="009603DA">
            <w:pPr>
              <w:rPr>
                <w:rFonts w:ascii="Courier New" w:hAnsi="Courier New" w:cs="Courier New"/>
                <w:sz w:val="16"/>
                <w:szCs w:val="16"/>
              </w:rPr>
            </w:pPr>
          </w:p>
          <w:p w14:paraId="1C0E50E8" w14:textId="77777777" w:rsidR="00A0293E" w:rsidRDefault="00A0293E" w:rsidP="009603DA">
            <w:pPr>
              <w:rPr>
                <w:rFonts w:ascii="Courier New" w:hAnsi="Courier New" w:cs="Courier New"/>
                <w:sz w:val="16"/>
                <w:szCs w:val="16"/>
              </w:rPr>
            </w:pPr>
            <w:r w:rsidRPr="000F200F">
              <w:rPr>
                <w:rFonts w:ascii="Courier New" w:hAnsi="Courier New" w:cs="Courier New"/>
                <w:sz w:val="16"/>
                <w:szCs w:val="16"/>
              </w:rPr>
              <w:t>{</w:t>
            </w:r>
          </w:p>
          <w:p w14:paraId="6C429385" w14:textId="77777777" w:rsidR="00A0293E" w:rsidRPr="008A2BBE" w:rsidRDefault="00A0293E" w:rsidP="009603DA">
            <w:pPr>
              <w:rPr>
                <w:rFonts w:ascii="Courier New" w:hAnsi="Courier New" w:cs="Courier New"/>
                <w:sz w:val="16"/>
                <w:szCs w:val="16"/>
              </w:rPr>
            </w:pPr>
            <w:r w:rsidRPr="008A2BBE">
              <w:rPr>
                <w:rFonts w:ascii="Courier New" w:hAnsi="Courier New" w:cs="Courier New"/>
                <w:sz w:val="16"/>
                <w:szCs w:val="16"/>
              </w:rPr>
              <w:t xml:space="preserve">    "</w:t>
            </w:r>
            <w:proofErr w:type="spellStart"/>
            <w:r w:rsidRPr="008A2BBE">
              <w:rPr>
                <w:rFonts w:ascii="Courier New" w:hAnsi="Courier New" w:cs="Courier New"/>
                <w:sz w:val="16"/>
                <w:szCs w:val="16"/>
              </w:rPr>
              <w:t>msisdns</w:t>
            </w:r>
            <w:proofErr w:type="spellEnd"/>
            <w:r w:rsidRPr="008A2BBE">
              <w:rPr>
                <w:rFonts w:ascii="Courier New" w:hAnsi="Courier New" w:cs="Courier New"/>
                <w:sz w:val="16"/>
                <w:szCs w:val="16"/>
              </w:rPr>
              <w:t>": [</w:t>
            </w:r>
          </w:p>
          <w:p w14:paraId="51223AD8" w14:textId="77777777" w:rsidR="00A0293E" w:rsidRPr="008A2BBE" w:rsidRDefault="00A0293E" w:rsidP="009603DA">
            <w:pPr>
              <w:rPr>
                <w:rFonts w:ascii="Courier New" w:hAnsi="Courier New" w:cs="Courier New"/>
                <w:sz w:val="16"/>
                <w:szCs w:val="16"/>
              </w:rPr>
            </w:pPr>
            <w:r w:rsidRPr="008A2BBE">
              <w:rPr>
                <w:rFonts w:ascii="Courier New" w:hAnsi="Courier New" w:cs="Courier New"/>
                <w:sz w:val="16"/>
                <w:szCs w:val="16"/>
              </w:rPr>
              <w:t xml:space="preserve">        "962790000000"</w:t>
            </w:r>
          </w:p>
          <w:p w14:paraId="29384F1B" w14:textId="77777777" w:rsidR="00A0293E" w:rsidRPr="000F200F" w:rsidRDefault="00A0293E" w:rsidP="009603DA">
            <w:pPr>
              <w:rPr>
                <w:rFonts w:ascii="Courier New" w:hAnsi="Courier New" w:cs="Courier New"/>
                <w:sz w:val="16"/>
                <w:szCs w:val="16"/>
              </w:rPr>
            </w:pPr>
            <w:r>
              <w:rPr>
                <w:rFonts w:ascii="Courier New" w:hAnsi="Courier New" w:cs="Courier New"/>
                <w:sz w:val="16"/>
                <w:szCs w:val="16"/>
              </w:rPr>
              <w:t xml:space="preserve">    ]</w:t>
            </w:r>
          </w:p>
          <w:p w14:paraId="703F8217" w14:textId="77777777" w:rsidR="00A0293E" w:rsidRDefault="00A0293E" w:rsidP="009603DA">
            <w:r w:rsidRPr="000F200F">
              <w:rPr>
                <w:rFonts w:ascii="Courier New" w:hAnsi="Courier New" w:cs="Courier New"/>
                <w:sz w:val="16"/>
                <w:szCs w:val="16"/>
              </w:rPr>
              <w:t>}</w:t>
            </w:r>
          </w:p>
        </w:tc>
      </w:tr>
    </w:tbl>
    <w:p w14:paraId="134A17A0" w14:textId="737FAC2D" w:rsidR="00A0293E" w:rsidRDefault="00A0293E" w:rsidP="004C38BC"/>
    <w:p w14:paraId="03FD2D4B" w14:textId="22BF52DD" w:rsidR="00A0293E" w:rsidRDefault="00A0293E" w:rsidP="004C38BC"/>
    <w:p w14:paraId="20DAC01A" w14:textId="47A6EB5B" w:rsidR="00A0293E" w:rsidRPr="00A0293E" w:rsidRDefault="00A0293E" w:rsidP="004C38BC">
      <w:pPr>
        <w:rPr>
          <w:b/>
          <w:bCs/>
          <w:i/>
          <w:iCs/>
          <w:color w:val="FF0000"/>
          <w:u w:val="single"/>
        </w:rPr>
      </w:pPr>
      <w:r w:rsidRPr="00A0293E">
        <w:rPr>
          <w:b/>
          <w:bCs/>
          <w:i/>
          <w:iCs/>
          <w:color w:val="FF0000"/>
          <w:u w:val="single"/>
        </w:rPr>
        <w:t>Output</w:t>
      </w:r>
    </w:p>
    <w:tbl>
      <w:tblPr>
        <w:tblStyle w:val="TableGrid"/>
        <w:tblW w:w="0" w:type="auto"/>
        <w:tblLook w:val="04A0" w:firstRow="1" w:lastRow="0" w:firstColumn="1" w:lastColumn="0" w:noHBand="0" w:noVBand="1"/>
      </w:tblPr>
      <w:tblGrid>
        <w:gridCol w:w="8856"/>
      </w:tblGrid>
      <w:tr w:rsidR="00A0293E" w14:paraId="29EEBE83" w14:textId="77777777" w:rsidTr="009603DA">
        <w:tc>
          <w:tcPr>
            <w:tcW w:w="8856" w:type="dxa"/>
          </w:tcPr>
          <w:p w14:paraId="0AF9BDB0" w14:textId="77777777" w:rsidR="00A0293E" w:rsidRDefault="00A0293E" w:rsidP="009603DA">
            <w:r>
              <w:t>JSON object</w:t>
            </w:r>
          </w:p>
        </w:tc>
      </w:tr>
      <w:tr w:rsidR="00A0293E" w14:paraId="48004171" w14:textId="77777777" w:rsidTr="009603DA">
        <w:tc>
          <w:tcPr>
            <w:tcW w:w="8856" w:type="dxa"/>
          </w:tcPr>
          <w:p w14:paraId="470F7C8F" w14:textId="77777777" w:rsidR="00A0293E" w:rsidRPr="00BD3C24" w:rsidRDefault="00A0293E" w:rsidP="009603DA">
            <w:pPr>
              <w:rPr>
                <w:rFonts w:ascii="Courier New" w:hAnsi="Courier New" w:cs="Courier New"/>
                <w:sz w:val="16"/>
                <w:szCs w:val="16"/>
              </w:rPr>
            </w:pPr>
            <w:r w:rsidRPr="00BD3C24">
              <w:rPr>
                <w:rFonts w:ascii="Courier New" w:hAnsi="Courier New" w:cs="Courier New"/>
                <w:sz w:val="16"/>
                <w:szCs w:val="16"/>
              </w:rPr>
              <w:t>/* 1 */</w:t>
            </w:r>
          </w:p>
          <w:p w14:paraId="382A530A" w14:textId="77777777" w:rsidR="00A0293E" w:rsidRPr="00391485" w:rsidRDefault="00A0293E" w:rsidP="009603DA">
            <w:pPr>
              <w:rPr>
                <w:rFonts w:ascii="Courier New" w:hAnsi="Courier New" w:cs="Courier New"/>
                <w:sz w:val="16"/>
                <w:szCs w:val="16"/>
              </w:rPr>
            </w:pPr>
            <w:r w:rsidRPr="00391485">
              <w:rPr>
                <w:rFonts w:ascii="Courier New" w:hAnsi="Courier New" w:cs="Courier New"/>
                <w:sz w:val="16"/>
                <w:szCs w:val="16"/>
              </w:rPr>
              <w:t>{</w:t>
            </w:r>
          </w:p>
          <w:p w14:paraId="4AC07F59" w14:textId="77777777" w:rsidR="00A0293E" w:rsidRPr="00391485" w:rsidRDefault="00A0293E" w:rsidP="009603DA">
            <w:pPr>
              <w:rPr>
                <w:rFonts w:ascii="Courier New" w:hAnsi="Courier New" w:cs="Courier New"/>
                <w:sz w:val="16"/>
                <w:szCs w:val="16"/>
              </w:rPr>
            </w:pPr>
            <w:r w:rsidRPr="00391485">
              <w:rPr>
                <w:rFonts w:ascii="Courier New" w:hAnsi="Courier New" w:cs="Courier New"/>
                <w:sz w:val="16"/>
                <w:szCs w:val="16"/>
              </w:rPr>
              <w:t xml:space="preserve">    "_id</w:t>
            </w:r>
            <w:proofErr w:type="gramStart"/>
            <w:r w:rsidRPr="00391485">
              <w:rPr>
                <w:rFonts w:ascii="Courier New" w:hAnsi="Courier New" w:cs="Courier New"/>
                <w:sz w:val="16"/>
                <w:szCs w:val="16"/>
              </w:rPr>
              <w:t>" :</w:t>
            </w:r>
            <w:proofErr w:type="gramEnd"/>
            <w:r w:rsidRPr="00391485">
              <w:rPr>
                <w:rFonts w:ascii="Courier New" w:hAnsi="Courier New" w:cs="Courier New"/>
                <w:sz w:val="16"/>
                <w:szCs w:val="16"/>
              </w:rPr>
              <w:t xml:space="preserve"> "00002136548",</w:t>
            </w:r>
          </w:p>
          <w:p w14:paraId="55E25591" w14:textId="77777777" w:rsidR="00A0293E" w:rsidRPr="00391485" w:rsidRDefault="00A0293E" w:rsidP="009603DA">
            <w:pPr>
              <w:rPr>
                <w:rFonts w:ascii="Courier New" w:hAnsi="Courier New" w:cs="Courier New"/>
                <w:sz w:val="16"/>
                <w:szCs w:val="16"/>
              </w:rPr>
            </w:pPr>
            <w:r w:rsidRPr="00391485">
              <w:rPr>
                <w:rFonts w:ascii="Courier New" w:hAnsi="Courier New" w:cs="Courier New"/>
                <w:sz w:val="16"/>
                <w:szCs w:val="16"/>
              </w:rPr>
              <w:t xml:space="preserve">    "</w:t>
            </w:r>
            <w:proofErr w:type="spellStart"/>
            <w:r w:rsidRPr="00391485">
              <w:rPr>
                <w:rFonts w:ascii="Courier New" w:hAnsi="Courier New" w:cs="Courier New"/>
                <w:sz w:val="16"/>
                <w:szCs w:val="16"/>
              </w:rPr>
              <w:t>line_details</w:t>
            </w:r>
            <w:proofErr w:type="spellEnd"/>
            <w:proofErr w:type="gramStart"/>
            <w:r w:rsidRPr="00391485">
              <w:rPr>
                <w:rFonts w:ascii="Courier New" w:hAnsi="Courier New" w:cs="Courier New"/>
                <w:sz w:val="16"/>
                <w:szCs w:val="16"/>
              </w:rPr>
              <w:t>" :</w:t>
            </w:r>
            <w:proofErr w:type="gramEnd"/>
            <w:r w:rsidRPr="00391485">
              <w:rPr>
                <w:rFonts w:ascii="Courier New" w:hAnsi="Courier New" w:cs="Courier New"/>
                <w:sz w:val="16"/>
                <w:szCs w:val="16"/>
              </w:rPr>
              <w:t xml:space="preserve"> {</w:t>
            </w:r>
          </w:p>
          <w:p w14:paraId="66F98C84" w14:textId="77777777" w:rsidR="00A0293E" w:rsidRPr="00391485" w:rsidRDefault="00A0293E" w:rsidP="009603DA">
            <w:pPr>
              <w:rPr>
                <w:rFonts w:ascii="Courier New" w:hAnsi="Courier New" w:cs="Courier New"/>
                <w:sz w:val="16"/>
                <w:szCs w:val="16"/>
              </w:rPr>
            </w:pPr>
            <w:r w:rsidRPr="00391485">
              <w:rPr>
                <w:rFonts w:ascii="Courier New" w:hAnsi="Courier New" w:cs="Courier New"/>
                <w:sz w:val="16"/>
                <w:szCs w:val="16"/>
              </w:rPr>
              <w:t xml:space="preserve">        "</w:t>
            </w:r>
            <w:proofErr w:type="spellStart"/>
            <w:r w:rsidRPr="00391485">
              <w:rPr>
                <w:rFonts w:ascii="Courier New" w:hAnsi="Courier New" w:cs="Courier New"/>
                <w:sz w:val="16"/>
                <w:szCs w:val="16"/>
              </w:rPr>
              <w:t>imsi_details</w:t>
            </w:r>
            <w:proofErr w:type="spellEnd"/>
            <w:proofErr w:type="gramStart"/>
            <w:r w:rsidRPr="00391485">
              <w:rPr>
                <w:rFonts w:ascii="Courier New" w:hAnsi="Courier New" w:cs="Courier New"/>
                <w:sz w:val="16"/>
                <w:szCs w:val="16"/>
              </w:rPr>
              <w:t>" :</w:t>
            </w:r>
            <w:proofErr w:type="gramEnd"/>
            <w:r w:rsidRPr="00391485">
              <w:rPr>
                <w:rFonts w:ascii="Courier New" w:hAnsi="Courier New" w:cs="Courier New"/>
                <w:sz w:val="16"/>
                <w:szCs w:val="16"/>
              </w:rPr>
              <w:t xml:space="preserve"> {</w:t>
            </w:r>
          </w:p>
          <w:p w14:paraId="0E9092ED" w14:textId="77777777" w:rsidR="00A0293E" w:rsidRPr="00391485" w:rsidRDefault="00A0293E" w:rsidP="009603DA">
            <w:pPr>
              <w:rPr>
                <w:rFonts w:ascii="Courier New" w:hAnsi="Courier New" w:cs="Courier New"/>
                <w:sz w:val="16"/>
                <w:szCs w:val="16"/>
              </w:rPr>
            </w:pPr>
            <w:r w:rsidRPr="00391485">
              <w:rPr>
                <w:rFonts w:ascii="Courier New" w:hAnsi="Courier New" w:cs="Courier New"/>
                <w:sz w:val="16"/>
                <w:szCs w:val="16"/>
              </w:rPr>
              <w:t xml:space="preserve">            "</w:t>
            </w:r>
            <w:proofErr w:type="spellStart"/>
            <w:r w:rsidRPr="00391485">
              <w:rPr>
                <w:rFonts w:ascii="Courier New" w:hAnsi="Courier New" w:cs="Courier New"/>
                <w:sz w:val="16"/>
                <w:szCs w:val="16"/>
              </w:rPr>
              <w:t>imsi</w:t>
            </w:r>
            <w:proofErr w:type="spellEnd"/>
            <w:proofErr w:type="gramStart"/>
            <w:r w:rsidRPr="00391485">
              <w:rPr>
                <w:rFonts w:ascii="Courier New" w:hAnsi="Courier New" w:cs="Courier New"/>
                <w:sz w:val="16"/>
                <w:szCs w:val="16"/>
              </w:rPr>
              <w:t>" :</w:t>
            </w:r>
            <w:proofErr w:type="gramEnd"/>
            <w:r w:rsidRPr="00391485">
              <w:rPr>
                <w:rFonts w:ascii="Courier New" w:hAnsi="Courier New" w:cs="Courier New"/>
                <w:sz w:val="16"/>
                <w:szCs w:val="16"/>
              </w:rPr>
              <w:t xml:space="preserve"> "420016978958852",</w:t>
            </w:r>
          </w:p>
          <w:p w14:paraId="5B6141F2" w14:textId="77777777" w:rsidR="00A0293E" w:rsidRPr="00391485" w:rsidRDefault="00A0293E" w:rsidP="009603DA">
            <w:pPr>
              <w:rPr>
                <w:rFonts w:ascii="Courier New" w:hAnsi="Courier New" w:cs="Courier New"/>
                <w:sz w:val="16"/>
                <w:szCs w:val="16"/>
              </w:rPr>
            </w:pPr>
            <w:r w:rsidRPr="00391485">
              <w:rPr>
                <w:rFonts w:ascii="Courier New" w:hAnsi="Courier New" w:cs="Courier New"/>
                <w:sz w:val="16"/>
                <w:szCs w:val="16"/>
              </w:rPr>
              <w:t xml:space="preserve">            "</w:t>
            </w:r>
            <w:proofErr w:type="spellStart"/>
            <w:r w:rsidRPr="00391485">
              <w:rPr>
                <w:rFonts w:ascii="Courier New" w:hAnsi="Courier New" w:cs="Courier New"/>
                <w:sz w:val="16"/>
                <w:szCs w:val="16"/>
              </w:rPr>
              <w:t>iccid</w:t>
            </w:r>
            <w:proofErr w:type="spellEnd"/>
            <w:proofErr w:type="gramStart"/>
            <w:r w:rsidRPr="00391485">
              <w:rPr>
                <w:rFonts w:ascii="Courier New" w:hAnsi="Courier New" w:cs="Courier New"/>
                <w:sz w:val="16"/>
                <w:szCs w:val="16"/>
              </w:rPr>
              <w:t>" :</w:t>
            </w:r>
            <w:proofErr w:type="gramEnd"/>
            <w:r w:rsidRPr="00391485">
              <w:rPr>
                <w:rFonts w:ascii="Courier New" w:hAnsi="Courier New" w:cs="Courier New"/>
                <w:sz w:val="16"/>
                <w:szCs w:val="16"/>
              </w:rPr>
              <w:t xml:space="preserve"> "350342138641240",</w:t>
            </w:r>
          </w:p>
          <w:p w14:paraId="3D2BD56E" w14:textId="77777777" w:rsidR="00A0293E" w:rsidRPr="00391485" w:rsidRDefault="00A0293E" w:rsidP="009603DA">
            <w:pPr>
              <w:rPr>
                <w:rFonts w:ascii="Courier New" w:hAnsi="Courier New" w:cs="Courier New"/>
                <w:sz w:val="16"/>
                <w:szCs w:val="16"/>
              </w:rPr>
            </w:pPr>
            <w:r w:rsidRPr="00391485">
              <w:rPr>
                <w:rFonts w:ascii="Courier New" w:hAnsi="Courier New" w:cs="Courier New"/>
                <w:sz w:val="16"/>
                <w:szCs w:val="16"/>
              </w:rPr>
              <w:t xml:space="preserve">            "</w:t>
            </w:r>
            <w:proofErr w:type="spellStart"/>
            <w:r w:rsidRPr="00391485">
              <w:rPr>
                <w:rFonts w:ascii="Courier New" w:hAnsi="Courier New" w:cs="Courier New"/>
                <w:sz w:val="16"/>
                <w:szCs w:val="16"/>
              </w:rPr>
              <w:t>sim_type</w:t>
            </w:r>
            <w:proofErr w:type="spellEnd"/>
            <w:proofErr w:type="gramStart"/>
            <w:r w:rsidRPr="00391485">
              <w:rPr>
                <w:rFonts w:ascii="Courier New" w:hAnsi="Courier New" w:cs="Courier New"/>
                <w:sz w:val="16"/>
                <w:szCs w:val="16"/>
              </w:rPr>
              <w:t>" :</w:t>
            </w:r>
            <w:proofErr w:type="gramEnd"/>
            <w:r w:rsidRPr="00391485">
              <w:rPr>
                <w:rFonts w:ascii="Courier New" w:hAnsi="Courier New" w:cs="Courier New"/>
                <w:sz w:val="16"/>
                <w:szCs w:val="16"/>
              </w:rPr>
              <w:t xml:space="preserve"> "postpaid",</w:t>
            </w:r>
          </w:p>
          <w:p w14:paraId="55A7A1BE" w14:textId="77777777" w:rsidR="00A0293E" w:rsidRPr="00391485" w:rsidRDefault="00A0293E" w:rsidP="009603DA">
            <w:pPr>
              <w:rPr>
                <w:rFonts w:ascii="Courier New" w:hAnsi="Courier New" w:cs="Courier New"/>
                <w:sz w:val="16"/>
                <w:szCs w:val="16"/>
              </w:rPr>
            </w:pPr>
            <w:r w:rsidRPr="00391485">
              <w:rPr>
                <w:rFonts w:ascii="Courier New" w:hAnsi="Courier New" w:cs="Courier New"/>
                <w:sz w:val="16"/>
                <w:szCs w:val="16"/>
              </w:rPr>
              <w:t xml:space="preserve">            "</w:t>
            </w:r>
            <w:proofErr w:type="spellStart"/>
            <w:r w:rsidRPr="00391485">
              <w:rPr>
                <w:rFonts w:ascii="Courier New" w:hAnsi="Courier New" w:cs="Courier New"/>
                <w:sz w:val="16"/>
                <w:szCs w:val="16"/>
              </w:rPr>
              <w:t>sim_status</w:t>
            </w:r>
            <w:proofErr w:type="spellEnd"/>
            <w:proofErr w:type="gramStart"/>
            <w:r w:rsidRPr="00391485">
              <w:rPr>
                <w:rFonts w:ascii="Courier New" w:hAnsi="Courier New" w:cs="Courier New"/>
                <w:sz w:val="16"/>
                <w:szCs w:val="16"/>
              </w:rPr>
              <w:t>" :</w:t>
            </w:r>
            <w:proofErr w:type="gramEnd"/>
            <w:r w:rsidRPr="00391485">
              <w:rPr>
                <w:rFonts w:ascii="Courier New" w:hAnsi="Courier New" w:cs="Courier New"/>
                <w:sz w:val="16"/>
                <w:szCs w:val="16"/>
              </w:rPr>
              <w:t xml:space="preserve"> "suspend",</w:t>
            </w:r>
          </w:p>
          <w:p w14:paraId="1AF4EC7D" w14:textId="77777777" w:rsidR="00A0293E" w:rsidRPr="00391485" w:rsidRDefault="00A0293E" w:rsidP="009603DA">
            <w:pPr>
              <w:rPr>
                <w:rFonts w:ascii="Courier New" w:hAnsi="Courier New" w:cs="Courier New"/>
                <w:sz w:val="16"/>
                <w:szCs w:val="16"/>
              </w:rPr>
            </w:pPr>
            <w:r w:rsidRPr="00391485">
              <w:rPr>
                <w:rFonts w:ascii="Courier New" w:hAnsi="Courier New" w:cs="Courier New"/>
                <w:sz w:val="16"/>
                <w:szCs w:val="16"/>
              </w:rPr>
              <w:t xml:space="preserve">            "pin1</w:t>
            </w:r>
            <w:proofErr w:type="gramStart"/>
            <w:r w:rsidRPr="00391485">
              <w:rPr>
                <w:rFonts w:ascii="Courier New" w:hAnsi="Courier New" w:cs="Courier New"/>
                <w:sz w:val="16"/>
                <w:szCs w:val="16"/>
              </w:rPr>
              <w:t>" :</w:t>
            </w:r>
            <w:proofErr w:type="gramEnd"/>
            <w:r w:rsidRPr="00391485">
              <w:rPr>
                <w:rFonts w:ascii="Courier New" w:hAnsi="Courier New" w:cs="Courier New"/>
                <w:sz w:val="16"/>
                <w:szCs w:val="16"/>
              </w:rPr>
              <w:t xml:space="preserve"> 4229,</w:t>
            </w:r>
          </w:p>
          <w:p w14:paraId="4121318E" w14:textId="77777777" w:rsidR="00A0293E" w:rsidRPr="00391485" w:rsidRDefault="00A0293E" w:rsidP="009603DA">
            <w:pPr>
              <w:rPr>
                <w:rFonts w:ascii="Courier New" w:hAnsi="Courier New" w:cs="Courier New"/>
                <w:sz w:val="16"/>
                <w:szCs w:val="16"/>
              </w:rPr>
            </w:pPr>
            <w:r w:rsidRPr="00391485">
              <w:rPr>
                <w:rFonts w:ascii="Courier New" w:hAnsi="Courier New" w:cs="Courier New"/>
                <w:sz w:val="16"/>
                <w:szCs w:val="16"/>
              </w:rPr>
              <w:t xml:space="preserve">            "pin2</w:t>
            </w:r>
            <w:proofErr w:type="gramStart"/>
            <w:r w:rsidRPr="00391485">
              <w:rPr>
                <w:rFonts w:ascii="Courier New" w:hAnsi="Courier New" w:cs="Courier New"/>
                <w:sz w:val="16"/>
                <w:szCs w:val="16"/>
              </w:rPr>
              <w:t>" :</w:t>
            </w:r>
            <w:proofErr w:type="gramEnd"/>
            <w:r w:rsidRPr="00391485">
              <w:rPr>
                <w:rFonts w:ascii="Courier New" w:hAnsi="Courier New" w:cs="Courier New"/>
                <w:sz w:val="16"/>
                <w:szCs w:val="16"/>
              </w:rPr>
              <w:t xml:space="preserve"> 3466,</w:t>
            </w:r>
          </w:p>
          <w:p w14:paraId="3176ECA1" w14:textId="77777777" w:rsidR="00A0293E" w:rsidRPr="00391485" w:rsidRDefault="00A0293E" w:rsidP="009603DA">
            <w:pPr>
              <w:rPr>
                <w:rFonts w:ascii="Courier New" w:hAnsi="Courier New" w:cs="Courier New"/>
                <w:sz w:val="16"/>
                <w:szCs w:val="16"/>
              </w:rPr>
            </w:pPr>
            <w:r w:rsidRPr="00391485">
              <w:rPr>
                <w:rFonts w:ascii="Courier New" w:hAnsi="Courier New" w:cs="Courier New"/>
                <w:sz w:val="16"/>
                <w:szCs w:val="16"/>
              </w:rPr>
              <w:t xml:space="preserve">            "puk1</w:t>
            </w:r>
            <w:proofErr w:type="gramStart"/>
            <w:r w:rsidRPr="00391485">
              <w:rPr>
                <w:rFonts w:ascii="Courier New" w:hAnsi="Courier New" w:cs="Courier New"/>
                <w:sz w:val="16"/>
                <w:szCs w:val="16"/>
              </w:rPr>
              <w:t>" :</w:t>
            </w:r>
            <w:proofErr w:type="gramEnd"/>
            <w:r w:rsidRPr="00391485">
              <w:rPr>
                <w:rFonts w:ascii="Courier New" w:hAnsi="Courier New" w:cs="Courier New"/>
                <w:sz w:val="16"/>
                <w:szCs w:val="16"/>
              </w:rPr>
              <w:t xml:space="preserve"> 31184729,</w:t>
            </w:r>
          </w:p>
          <w:p w14:paraId="3A60A060" w14:textId="77777777" w:rsidR="00A0293E" w:rsidRPr="00391485" w:rsidRDefault="00A0293E" w:rsidP="009603DA">
            <w:pPr>
              <w:rPr>
                <w:rFonts w:ascii="Courier New" w:hAnsi="Courier New" w:cs="Courier New"/>
                <w:sz w:val="16"/>
                <w:szCs w:val="16"/>
              </w:rPr>
            </w:pPr>
            <w:r w:rsidRPr="00391485">
              <w:rPr>
                <w:rFonts w:ascii="Courier New" w:hAnsi="Courier New" w:cs="Courier New"/>
                <w:sz w:val="16"/>
                <w:szCs w:val="16"/>
              </w:rPr>
              <w:t xml:space="preserve">            "puk2</w:t>
            </w:r>
            <w:proofErr w:type="gramStart"/>
            <w:r w:rsidRPr="00391485">
              <w:rPr>
                <w:rFonts w:ascii="Courier New" w:hAnsi="Courier New" w:cs="Courier New"/>
                <w:sz w:val="16"/>
                <w:szCs w:val="16"/>
              </w:rPr>
              <w:t>" :</w:t>
            </w:r>
            <w:proofErr w:type="gramEnd"/>
            <w:r w:rsidRPr="00391485">
              <w:rPr>
                <w:rFonts w:ascii="Courier New" w:hAnsi="Courier New" w:cs="Courier New"/>
                <w:sz w:val="16"/>
                <w:szCs w:val="16"/>
              </w:rPr>
              <w:t xml:space="preserve"> 31726995</w:t>
            </w:r>
          </w:p>
          <w:p w14:paraId="27F54C15" w14:textId="77777777" w:rsidR="00A0293E" w:rsidRPr="00391485" w:rsidRDefault="00A0293E" w:rsidP="009603DA">
            <w:pPr>
              <w:rPr>
                <w:rFonts w:ascii="Courier New" w:hAnsi="Courier New" w:cs="Courier New"/>
                <w:sz w:val="16"/>
                <w:szCs w:val="16"/>
              </w:rPr>
            </w:pPr>
            <w:r w:rsidRPr="00391485">
              <w:rPr>
                <w:rFonts w:ascii="Courier New" w:hAnsi="Courier New" w:cs="Courier New"/>
                <w:sz w:val="16"/>
                <w:szCs w:val="16"/>
              </w:rPr>
              <w:t xml:space="preserve">        },</w:t>
            </w:r>
          </w:p>
          <w:p w14:paraId="087486DE" w14:textId="77777777" w:rsidR="00A0293E" w:rsidRPr="00391485" w:rsidRDefault="00A0293E" w:rsidP="009603DA">
            <w:pPr>
              <w:rPr>
                <w:rFonts w:ascii="Courier New" w:hAnsi="Courier New" w:cs="Courier New"/>
                <w:sz w:val="16"/>
                <w:szCs w:val="16"/>
              </w:rPr>
            </w:pPr>
            <w:r w:rsidRPr="00391485">
              <w:rPr>
                <w:rFonts w:ascii="Courier New" w:hAnsi="Courier New" w:cs="Courier New"/>
                <w:sz w:val="16"/>
                <w:szCs w:val="16"/>
              </w:rPr>
              <w:t xml:space="preserve">        "</w:t>
            </w:r>
            <w:proofErr w:type="spellStart"/>
            <w:r w:rsidRPr="00391485">
              <w:rPr>
                <w:rFonts w:ascii="Courier New" w:hAnsi="Courier New" w:cs="Courier New"/>
                <w:sz w:val="16"/>
                <w:szCs w:val="16"/>
              </w:rPr>
              <w:t>imei_details</w:t>
            </w:r>
            <w:proofErr w:type="spellEnd"/>
            <w:proofErr w:type="gramStart"/>
            <w:r w:rsidRPr="00391485">
              <w:rPr>
                <w:rFonts w:ascii="Courier New" w:hAnsi="Courier New" w:cs="Courier New"/>
                <w:sz w:val="16"/>
                <w:szCs w:val="16"/>
              </w:rPr>
              <w:t>" :</w:t>
            </w:r>
            <w:proofErr w:type="gramEnd"/>
            <w:r w:rsidRPr="00391485">
              <w:rPr>
                <w:rFonts w:ascii="Courier New" w:hAnsi="Courier New" w:cs="Courier New"/>
                <w:sz w:val="16"/>
                <w:szCs w:val="16"/>
              </w:rPr>
              <w:t xml:space="preserve"> {</w:t>
            </w:r>
          </w:p>
          <w:p w14:paraId="79669FD4" w14:textId="77777777" w:rsidR="00A0293E" w:rsidRPr="00391485" w:rsidRDefault="00A0293E" w:rsidP="009603DA">
            <w:pPr>
              <w:rPr>
                <w:rFonts w:ascii="Courier New" w:hAnsi="Courier New" w:cs="Courier New"/>
                <w:sz w:val="16"/>
                <w:szCs w:val="16"/>
              </w:rPr>
            </w:pPr>
            <w:r w:rsidRPr="00391485">
              <w:rPr>
                <w:rFonts w:ascii="Courier New" w:hAnsi="Courier New" w:cs="Courier New"/>
                <w:sz w:val="16"/>
                <w:szCs w:val="16"/>
              </w:rPr>
              <w:t xml:space="preserve">            "</w:t>
            </w:r>
            <w:proofErr w:type="spellStart"/>
            <w:r w:rsidRPr="00391485">
              <w:rPr>
                <w:rFonts w:ascii="Courier New" w:hAnsi="Courier New" w:cs="Courier New"/>
                <w:sz w:val="16"/>
                <w:szCs w:val="16"/>
              </w:rPr>
              <w:t>imei</w:t>
            </w:r>
            <w:proofErr w:type="spellEnd"/>
            <w:proofErr w:type="gramStart"/>
            <w:r w:rsidRPr="00391485">
              <w:rPr>
                <w:rFonts w:ascii="Courier New" w:hAnsi="Courier New" w:cs="Courier New"/>
                <w:sz w:val="16"/>
                <w:szCs w:val="16"/>
              </w:rPr>
              <w:t>" :</w:t>
            </w:r>
            <w:proofErr w:type="gramEnd"/>
            <w:r w:rsidRPr="00391485">
              <w:rPr>
                <w:rFonts w:ascii="Courier New" w:hAnsi="Courier New" w:cs="Courier New"/>
                <w:sz w:val="16"/>
                <w:szCs w:val="16"/>
              </w:rPr>
              <w:t xml:space="preserve"> </w:t>
            </w:r>
            <w:proofErr w:type="spellStart"/>
            <w:r w:rsidRPr="00391485">
              <w:rPr>
                <w:rFonts w:ascii="Courier New" w:hAnsi="Courier New" w:cs="Courier New"/>
                <w:sz w:val="16"/>
                <w:szCs w:val="16"/>
              </w:rPr>
              <w:t>NumberLong</w:t>
            </w:r>
            <w:proofErr w:type="spellEnd"/>
            <w:r w:rsidRPr="00391485">
              <w:rPr>
                <w:rFonts w:ascii="Courier New" w:hAnsi="Courier New" w:cs="Courier New"/>
                <w:sz w:val="16"/>
                <w:szCs w:val="16"/>
              </w:rPr>
              <w:t>(725588029409034),</w:t>
            </w:r>
          </w:p>
          <w:p w14:paraId="710E7628" w14:textId="77777777" w:rsidR="00A0293E" w:rsidRPr="00391485" w:rsidRDefault="00A0293E" w:rsidP="009603DA">
            <w:pPr>
              <w:rPr>
                <w:rFonts w:ascii="Courier New" w:hAnsi="Courier New" w:cs="Courier New"/>
                <w:sz w:val="16"/>
                <w:szCs w:val="16"/>
              </w:rPr>
            </w:pPr>
            <w:r w:rsidRPr="00391485">
              <w:rPr>
                <w:rFonts w:ascii="Courier New" w:hAnsi="Courier New" w:cs="Courier New"/>
                <w:sz w:val="16"/>
                <w:szCs w:val="16"/>
              </w:rPr>
              <w:t xml:space="preserve">            "</w:t>
            </w:r>
            <w:proofErr w:type="spellStart"/>
            <w:r w:rsidRPr="00391485">
              <w:rPr>
                <w:rFonts w:ascii="Courier New" w:hAnsi="Courier New" w:cs="Courier New"/>
                <w:sz w:val="16"/>
                <w:szCs w:val="16"/>
              </w:rPr>
              <w:t>phone_brand</w:t>
            </w:r>
            <w:proofErr w:type="spellEnd"/>
            <w:proofErr w:type="gramStart"/>
            <w:r w:rsidRPr="00391485">
              <w:rPr>
                <w:rFonts w:ascii="Courier New" w:hAnsi="Courier New" w:cs="Courier New"/>
                <w:sz w:val="16"/>
                <w:szCs w:val="16"/>
              </w:rPr>
              <w:t>" :</w:t>
            </w:r>
            <w:proofErr w:type="gramEnd"/>
            <w:r w:rsidRPr="00391485">
              <w:rPr>
                <w:rFonts w:ascii="Courier New" w:hAnsi="Courier New" w:cs="Courier New"/>
                <w:sz w:val="16"/>
                <w:szCs w:val="16"/>
              </w:rPr>
              <w:t xml:space="preserve"> "LG",</w:t>
            </w:r>
          </w:p>
          <w:p w14:paraId="52D7DD55" w14:textId="77777777" w:rsidR="00A0293E" w:rsidRPr="00391485" w:rsidRDefault="00A0293E" w:rsidP="009603DA">
            <w:pPr>
              <w:rPr>
                <w:rFonts w:ascii="Courier New" w:hAnsi="Courier New" w:cs="Courier New"/>
                <w:sz w:val="16"/>
                <w:szCs w:val="16"/>
              </w:rPr>
            </w:pPr>
            <w:r w:rsidRPr="00391485">
              <w:rPr>
                <w:rFonts w:ascii="Courier New" w:hAnsi="Courier New" w:cs="Courier New"/>
                <w:sz w:val="16"/>
                <w:szCs w:val="16"/>
              </w:rPr>
              <w:lastRenderedPageBreak/>
              <w:t xml:space="preserve">            "</w:t>
            </w:r>
            <w:proofErr w:type="spellStart"/>
            <w:r w:rsidRPr="00391485">
              <w:rPr>
                <w:rFonts w:ascii="Courier New" w:hAnsi="Courier New" w:cs="Courier New"/>
                <w:sz w:val="16"/>
                <w:szCs w:val="16"/>
              </w:rPr>
              <w:t>phone_model</w:t>
            </w:r>
            <w:proofErr w:type="spellEnd"/>
            <w:proofErr w:type="gramStart"/>
            <w:r w:rsidRPr="00391485">
              <w:rPr>
                <w:rFonts w:ascii="Courier New" w:hAnsi="Courier New" w:cs="Courier New"/>
                <w:sz w:val="16"/>
                <w:szCs w:val="16"/>
              </w:rPr>
              <w:t>" :</w:t>
            </w:r>
            <w:proofErr w:type="gramEnd"/>
            <w:r w:rsidRPr="00391485">
              <w:rPr>
                <w:rFonts w:ascii="Courier New" w:hAnsi="Courier New" w:cs="Courier New"/>
                <w:sz w:val="16"/>
                <w:szCs w:val="16"/>
              </w:rPr>
              <w:t xml:space="preserve"> "X13"</w:t>
            </w:r>
          </w:p>
          <w:p w14:paraId="3E52E902" w14:textId="77777777" w:rsidR="00A0293E" w:rsidRPr="00391485" w:rsidRDefault="00A0293E" w:rsidP="009603DA">
            <w:pPr>
              <w:rPr>
                <w:rFonts w:ascii="Courier New" w:hAnsi="Courier New" w:cs="Courier New"/>
                <w:sz w:val="16"/>
                <w:szCs w:val="16"/>
              </w:rPr>
            </w:pPr>
            <w:r w:rsidRPr="00391485">
              <w:rPr>
                <w:rFonts w:ascii="Courier New" w:hAnsi="Courier New" w:cs="Courier New"/>
                <w:sz w:val="16"/>
                <w:szCs w:val="16"/>
              </w:rPr>
              <w:t xml:space="preserve">        },</w:t>
            </w:r>
          </w:p>
          <w:p w14:paraId="0DC1D77C" w14:textId="77777777" w:rsidR="00A0293E" w:rsidRPr="00391485" w:rsidRDefault="00A0293E" w:rsidP="009603DA">
            <w:pPr>
              <w:rPr>
                <w:rFonts w:ascii="Courier New" w:hAnsi="Courier New" w:cs="Courier New"/>
                <w:sz w:val="16"/>
                <w:szCs w:val="16"/>
              </w:rPr>
            </w:pPr>
            <w:r>
              <w:rPr>
                <w:rFonts w:ascii="Courier New" w:hAnsi="Courier New" w:cs="Courier New"/>
                <w:sz w:val="16"/>
                <w:szCs w:val="16"/>
              </w:rPr>
              <w:tab/>
            </w:r>
            <w:r w:rsidRPr="00391485">
              <w:rPr>
                <w:rFonts w:ascii="Courier New" w:hAnsi="Courier New" w:cs="Courier New"/>
                <w:sz w:val="16"/>
                <w:szCs w:val="16"/>
              </w:rPr>
              <w:t>"</w:t>
            </w:r>
            <w:proofErr w:type="spellStart"/>
            <w:r w:rsidRPr="00391485">
              <w:rPr>
                <w:rFonts w:ascii="Courier New" w:hAnsi="Courier New" w:cs="Courier New"/>
                <w:sz w:val="16"/>
                <w:szCs w:val="16"/>
              </w:rPr>
              <w:t>activtion_date</w:t>
            </w:r>
            <w:proofErr w:type="spellEnd"/>
            <w:proofErr w:type="gramStart"/>
            <w:r w:rsidRPr="00391485">
              <w:rPr>
                <w:rFonts w:ascii="Courier New" w:hAnsi="Courier New" w:cs="Courier New"/>
                <w:sz w:val="16"/>
                <w:szCs w:val="16"/>
              </w:rPr>
              <w:t>" :</w:t>
            </w:r>
            <w:proofErr w:type="gramEnd"/>
            <w:r w:rsidRPr="00391485">
              <w:rPr>
                <w:rFonts w:ascii="Courier New" w:hAnsi="Courier New" w:cs="Courier New"/>
                <w:sz w:val="16"/>
                <w:szCs w:val="16"/>
              </w:rPr>
              <w:t xml:space="preserve"> "",</w:t>
            </w:r>
          </w:p>
          <w:p w14:paraId="607456C8" w14:textId="77777777" w:rsidR="00A0293E" w:rsidRPr="00391485" w:rsidRDefault="00A0293E" w:rsidP="009603DA">
            <w:pPr>
              <w:rPr>
                <w:rFonts w:ascii="Courier New" w:hAnsi="Courier New" w:cs="Courier New"/>
                <w:sz w:val="16"/>
                <w:szCs w:val="16"/>
              </w:rPr>
            </w:pPr>
            <w:r w:rsidRPr="00391485">
              <w:rPr>
                <w:rFonts w:ascii="Courier New" w:hAnsi="Courier New" w:cs="Courier New"/>
                <w:sz w:val="16"/>
                <w:szCs w:val="16"/>
              </w:rPr>
              <w:tab/>
              <w:t>"</w:t>
            </w:r>
            <w:proofErr w:type="spellStart"/>
            <w:r w:rsidRPr="00391485">
              <w:rPr>
                <w:rFonts w:ascii="Courier New" w:hAnsi="Courier New" w:cs="Courier New"/>
                <w:sz w:val="16"/>
                <w:szCs w:val="16"/>
              </w:rPr>
              <w:t>expiry_date</w:t>
            </w:r>
            <w:proofErr w:type="spellEnd"/>
            <w:proofErr w:type="gramStart"/>
            <w:r w:rsidRPr="00391485">
              <w:rPr>
                <w:rFonts w:ascii="Courier New" w:hAnsi="Courier New" w:cs="Courier New"/>
                <w:sz w:val="16"/>
                <w:szCs w:val="16"/>
              </w:rPr>
              <w:t>" :</w:t>
            </w:r>
            <w:proofErr w:type="gramEnd"/>
            <w:r w:rsidRPr="00391485">
              <w:rPr>
                <w:rFonts w:ascii="Courier New" w:hAnsi="Courier New" w:cs="Courier New"/>
                <w:sz w:val="16"/>
                <w:szCs w:val="16"/>
              </w:rPr>
              <w:t xml:space="preserve"> "",</w:t>
            </w:r>
          </w:p>
          <w:p w14:paraId="6A323356" w14:textId="77777777" w:rsidR="00A0293E" w:rsidRPr="00391485" w:rsidRDefault="00A0293E" w:rsidP="009603DA">
            <w:pPr>
              <w:rPr>
                <w:rFonts w:ascii="Courier New" w:hAnsi="Courier New" w:cs="Courier New"/>
                <w:sz w:val="16"/>
                <w:szCs w:val="16"/>
              </w:rPr>
            </w:pPr>
            <w:r w:rsidRPr="00391485">
              <w:rPr>
                <w:rFonts w:ascii="Courier New" w:hAnsi="Courier New" w:cs="Courier New"/>
                <w:sz w:val="16"/>
                <w:szCs w:val="16"/>
              </w:rPr>
              <w:tab/>
              <w:t>"</w:t>
            </w:r>
            <w:proofErr w:type="spellStart"/>
            <w:proofErr w:type="gramStart"/>
            <w:r w:rsidRPr="00391485">
              <w:rPr>
                <w:rFonts w:ascii="Courier New" w:hAnsi="Courier New" w:cs="Courier New"/>
                <w:sz w:val="16"/>
                <w:szCs w:val="16"/>
              </w:rPr>
              <w:t>currently</w:t>
            </w:r>
            <w:proofErr w:type="gramEnd"/>
            <w:r w:rsidRPr="00391485">
              <w:rPr>
                <w:rFonts w:ascii="Courier New" w:hAnsi="Courier New" w:cs="Courier New"/>
                <w:sz w:val="16"/>
                <w:szCs w:val="16"/>
              </w:rPr>
              <w:t>_roaming</w:t>
            </w:r>
            <w:proofErr w:type="spellEnd"/>
            <w:r w:rsidRPr="00391485">
              <w:rPr>
                <w:rFonts w:ascii="Courier New" w:hAnsi="Courier New" w:cs="Courier New"/>
                <w:sz w:val="16"/>
                <w:szCs w:val="16"/>
              </w:rPr>
              <w:t>": "no",</w:t>
            </w:r>
          </w:p>
          <w:p w14:paraId="22E84DAD" w14:textId="77777777" w:rsidR="00A0293E" w:rsidRPr="00391485" w:rsidRDefault="00A0293E" w:rsidP="009603DA">
            <w:pPr>
              <w:rPr>
                <w:rFonts w:ascii="Courier New" w:hAnsi="Courier New" w:cs="Courier New"/>
                <w:sz w:val="16"/>
                <w:szCs w:val="16"/>
              </w:rPr>
            </w:pPr>
            <w:r w:rsidRPr="00391485">
              <w:rPr>
                <w:rFonts w:ascii="Courier New" w:hAnsi="Courier New" w:cs="Courier New"/>
                <w:sz w:val="16"/>
                <w:szCs w:val="16"/>
              </w:rPr>
              <w:tab/>
              <w:t>"</w:t>
            </w:r>
            <w:proofErr w:type="spellStart"/>
            <w:r w:rsidRPr="00F73E9D">
              <w:rPr>
                <w:rFonts w:ascii="Courier New" w:hAnsi="Courier New" w:cs="Courier New"/>
                <w:sz w:val="16"/>
                <w:szCs w:val="16"/>
              </w:rPr>
              <w:t>roaming_country</w:t>
            </w:r>
            <w:proofErr w:type="spellEnd"/>
            <w:proofErr w:type="gramStart"/>
            <w:r w:rsidRPr="00391485">
              <w:rPr>
                <w:rFonts w:ascii="Courier New" w:hAnsi="Courier New" w:cs="Courier New"/>
                <w:sz w:val="16"/>
                <w:szCs w:val="16"/>
              </w:rPr>
              <w:t>" :</w:t>
            </w:r>
            <w:proofErr w:type="gramEnd"/>
            <w:r w:rsidRPr="00391485">
              <w:rPr>
                <w:rFonts w:ascii="Courier New" w:hAnsi="Courier New" w:cs="Courier New"/>
                <w:sz w:val="16"/>
                <w:szCs w:val="16"/>
              </w:rPr>
              <w:t xml:space="preserve"> ""</w:t>
            </w:r>
          </w:p>
          <w:p w14:paraId="44F89ABF" w14:textId="77777777" w:rsidR="00A0293E" w:rsidRPr="00391485" w:rsidRDefault="00A0293E" w:rsidP="009603DA">
            <w:pPr>
              <w:rPr>
                <w:rFonts w:ascii="Courier New" w:hAnsi="Courier New" w:cs="Courier New"/>
                <w:sz w:val="16"/>
                <w:szCs w:val="16"/>
              </w:rPr>
            </w:pPr>
            <w:r w:rsidRPr="00391485">
              <w:rPr>
                <w:rFonts w:ascii="Courier New" w:hAnsi="Courier New" w:cs="Courier New"/>
                <w:sz w:val="16"/>
                <w:szCs w:val="16"/>
              </w:rPr>
              <w:t xml:space="preserve">    },</w:t>
            </w:r>
          </w:p>
          <w:p w14:paraId="1055745F" w14:textId="77777777" w:rsidR="00A0293E" w:rsidRPr="00391485" w:rsidRDefault="00A0293E" w:rsidP="009603DA">
            <w:pPr>
              <w:rPr>
                <w:rFonts w:ascii="Courier New" w:hAnsi="Courier New" w:cs="Courier New"/>
                <w:sz w:val="16"/>
                <w:szCs w:val="16"/>
              </w:rPr>
            </w:pPr>
            <w:r w:rsidRPr="00391485">
              <w:rPr>
                <w:rFonts w:ascii="Courier New" w:hAnsi="Courier New" w:cs="Courier New"/>
                <w:sz w:val="16"/>
                <w:szCs w:val="16"/>
              </w:rPr>
              <w:t xml:space="preserve">    "location</w:t>
            </w:r>
            <w:proofErr w:type="gramStart"/>
            <w:r w:rsidRPr="00391485">
              <w:rPr>
                <w:rFonts w:ascii="Courier New" w:hAnsi="Courier New" w:cs="Courier New"/>
                <w:sz w:val="16"/>
                <w:szCs w:val="16"/>
              </w:rPr>
              <w:t>" :</w:t>
            </w:r>
            <w:proofErr w:type="gramEnd"/>
            <w:r w:rsidRPr="00391485">
              <w:rPr>
                <w:rFonts w:ascii="Courier New" w:hAnsi="Courier New" w:cs="Courier New"/>
                <w:sz w:val="16"/>
                <w:szCs w:val="16"/>
              </w:rPr>
              <w:t xml:space="preserve"> {</w:t>
            </w:r>
          </w:p>
          <w:p w14:paraId="395E11F7" w14:textId="77777777" w:rsidR="00A0293E" w:rsidRPr="00391485" w:rsidRDefault="00A0293E" w:rsidP="009603DA">
            <w:pPr>
              <w:rPr>
                <w:rFonts w:ascii="Courier New" w:hAnsi="Courier New" w:cs="Courier New"/>
                <w:sz w:val="16"/>
                <w:szCs w:val="16"/>
              </w:rPr>
            </w:pPr>
            <w:r w:rsidRPr="00391485">
              <w:rPr>
                <w:rFonts w:ascii="Courier New" w:hAnsi="Courier New" w:cs="Courier New"/>
                <w:sz w:val="16"/>
                <w:szCs w:val="16"/>
              </w:rPr>
              <w:t xml:space="preserve">        "cell</w:t>
            </w:r>
            <w:proofErr w:type="gramStart"/>
            <w:r w:rsidRPr="00391485">
              <w:rPr>
                <w:rFonts w:ascii="Courier New" w:hAnsi="Courier New" w:cs="Courier New"/>
                <w:sz w:val="16"/>
                <w:szCs w:val="16"/>
              </w:rPr>
              <w:t>" :</w:t>
            </w:r>
            <w:proofErr w:type="gramEnd"/>
            <w:r w:rsidRPr="00391485">
              <w:rPr>
                <w:rFonts w:ascii="Courier New" w:hAnsi="Courier New" w:cs="Courier New"/>
                <w:sz w:val="16"/>
                <w:szCs w:val="16"/>
              </w:rPr>
              <w:t xml:space="preserve"> {</w:t>
            </w:r>
          </w:p>
          <w:p w14:paraId="68E40612" w14:textId="77777777" w:rsidR="00A0293E" w:rsidRPr="00391485" w:rsidRDefault="00A0293E" w:rsidP="009603DA">
            <w:pPr>
              <w:rPr>
                <w:rFonts w:ascii="Courier New" w:hAnsi="Courier New" w:cs="Courier New"/>
                <w:sz w:val="16"/>
                <w:szCs w:val="16"/>
              </w:rPr>
            </w:pPr>
            <w:r w:rsidRPr="00391485">
              <w:rPr>
                <w:rFonts w:ascii="Courier New" w:hAnsi="Courier New" w:cs="Courier New"/>
                <w:sz w:val="16"/>
                <w:szCs w:val="16"/>
              </w:rPr>
              <w:t xml:space="preserve">            "</w:t>
            </w:r>
            <w:proofErr w:type="spellStart"/>
            <w:r w:rsidRPr="00391485">
              <w:rPr>
                <w:rFonts w:ascii="Courier New" w:hAnsi="Courier New" w:cs="Courier New"/>
                <w:sz w:val="16"/>
                <w:szCs w:val="16"/>
              </w:rPr>
              <w:t>new_ci</w:t>
            </w:r>
            <w:proofErr w:type="spellEnd"/>
            <w:proofErr w:type="gramStart"/>
            <w:r w:rsidRPr="00391485">
              <w:rPr>
                <w:rFonts w:ascii="Courier New" w:hAnsi="Courier New" w:cs="Courier New"/>
                <w:sz w:val="16"/>
                <w:szCs w:val="16"/>
              </w:rPr>
              <w:t>" :</w:t>
            </w:r>
            <w:proofErr w:type="gramEnd"/>
            <w:r w:rsidRPr="00391485">
              <w:rPr>
                <w:rFonts w:ascii="Courier New" w:hAnsi="Courier New" w:cs="Courier New"/>
                <w:sz w:val="16"/>
                <w:szCs w:val="16"/>
              </w:rPr>
              <w:t xml:space="preserve"> </w:t>
            </w:r>
            <w:proofErr w:type="spellStart"/>
            <w:r w:rsidRPr="00391485">
              <w:rPr>
                <w:rFonts w:ascii="Courier New" w:hAnsi="Courier New" w:cs="Courier New"/>
                <w:sz w:val="16"/>
                <w:szCs w:val="16"/>
              </w:rPr>
              <w:t>ObjectId</w:t>
            </w:r>
            <w:proofErr w:type="spellEnd"/>
            <w:r w:rsidRPr="00391485">
              <w:rPr>
                <w:rFonts w:ascii="Courier New" w:hAnsi="Courier New" w:cs="Courier New"/>
                <w:sz w:val="16"/>
                <w:szCs w:val="16"/>
              </w:rPr>
              <w:t>("60c74c2ca0a33a591343f67a"),</w:t>
            </w:r>
          </w:p>
          <w:p w14:paraId="0EC9DC79" w14:textId="77777777" w:rsidR="00A0293E" w:rsidRPr="00391485" w:rsidRDefault="00A0293E" w:rsidP="009603DA">
            <w:pPr>
              <w:rPr>
                <w:rFonts w:ascii="Courier New" w:hAnsi="Courier New" w:cs="Courier New"/>
                <w:sz w:val="16"/>
                <w:szCs w:val="16"/>
              </w:rPr>
            </w:pPr>
            <w:r w:rsidRPr="00391485">
              <w:rPr>
                <w:rFonts w:ascii="Courier New" w:hAnsi="Courier New" w:cs="Courier New"/>
                <w:sz w:val="16"/>
                <w:szCs w:val="16"/>
              </w:rPr>
              <w:t xml:space="preserve">            "</w:t>
            </w:r>
            <w:proofErr w:type="spellStart"/>
            <w:r w:rsidRPr="00391485">
              <w:rPr>
                <w:rFonts w:ascii="Courier New" w:hAnsi="Courier New" w:cs="Courier New"/>
                <w:sz w:val="16"/>
                <w:szCs w:val="16"/>
              </w:rPr>
              <w:t>reference_time</w:t>
            </w:r>
            <w:proofErr w:type="spellEnd"/>
            <w:proofErr w:type="gramStart"/>
            <w:r w:rsidRPr="00391485">
              <w:rPr>
                <w:rFonts w:ascii="Courier New" w:hAnsi="Courier New" w:cs="Courier New"/>
                <w:sz w:val="16"/>
                <w:szCs w:val="16"/>
              </w:rPr>
              <w:t>" :</w:t>
            </w:r>
            <w:proofErr w:type="gramEnd"/>
            <w:r w:rsidRPr="00391485">
              <w:rPr>
                <w:rFonts w:ascii="Courier New" w:hAnsi="Courier New" w:cs="Courier New"/>
                <w:sz w:val="16"/>
                <w:szCs w:val="16"/>
              </w:rPr>
              <w:t xml:space="preserve"> </w:t>
            </w:r>
            <w:proofErr w:type="spellStart"/>
            <w:r w:rsidRPr="00391485">
              <w:rPr>
                <w:rFonts w:ascii="Courier New" w:hAnsi="Courier New" w:cs="Courier New"/>
                <w:sz w:val="16"/>
                <w:szCs w:val="16"/>
              </w:rPr>
              <w:t>ISODate</w:t>
            </w:r>
            <w:proofErr w:type="spellEnd"/>
            <w:r w:rsidRPr="00391485">
              <w:rPr>
                <w:rFonts w:ascii="Courier New" w:hAnsi="Courier New" w:cs="Courier New"/>
                <w:sz w:val="16"/>
                <w:szCs w:val="16"/>
              </w:rPr>
              <w:t>("2021-06-24T13:41:22.346+03:00")</w:t>
            </w:r>
          </w:p>
          <w:p w14:paraId="711BD210" w14:textId="77777777" w:rsidR="00A0293E" w:rsidRPr="00391485" w:rsidRDefault="00A0293E" w:rsidP="009603DA">
            <w:pPr>
              <w:rPr>
                <w:rFonts w:ascii="Courier New" w:hAnsi="Courier New" w:cs="Courier New"/>
                <w:sz w:val="16"/>
                <w:szCs w:val="16"/>
              </w:rPr>
            </w:pPr>
            <w:r w:rsidRPr="00391485">
              <w:rPr>
                <w:rFonts w:ascii="Courier New" w:hAnsi="Courier New" w:cs="Courier New"/>
                <w:sz w:val="16"/>
                <w:szCs w:val="16"/>
              </w:rPr>
              <w:t xml:space="preserve">        },</w:t>
            </w:r>
          </w:p>
          <w:p w14:paraId="5356B449" w14:textId="77777777" w:rsidR="00A0293E" w:rsidRPr="00391485" w:rsidRDefault="00A0293E" w:rsidP="009603DA">
            <w:pPr>
              <w:rPr>
                <w:rFonts w:ascii="Courier New" w:hAnsi="Courier New" w:cs="Courier New"/>
                <w:sz w:val="16"/>
                <w:szCs w:val="16"/>
              </w:rPr>
            </w:pPr>
            <w:r w:rsidRPr="00391485">
              <w:rPr>
                <w:rFonts w:ascii="Courier New" w:hAnsi="Courier New" w:cs="Courier New"/>
                <w:sz w:val="16"/>
                <w:szCs w:val="16"/>
              </w:rPr>
              <w:t xml:space="preserve">        "coordinates</w:t>
            </w:r>
            <w:proofErr w:type="gramStart"/>
            <w:r w:rsidRPr="00391485">
              <w:rPr>
                <w:rFonts w:ascii="Courier New" w:hAnsi="Courier New" w:cs="Courier New"/>
                <w:sz w:val="16"/>
                <w:szCs w:val="16"/>
              </w:rPr>
              <w:t>" :</w:t>
            </w:r>
            <w:proofErr w:type="gramEnd"/>
            <w:r w:rsidRPr="00391485">
              <w:rPr>
                <w:rFonts w:ascii="Courier New" w:hAnsi="Courier New" w:cs="Courier New"/>
                <w:sz w:val="16"/>
                <w:szCs w:val="16"/>
              </w:rPr>
              <w:t xml:space="preserve"> [ </w:t>
            </w:r>
          </w:p>
          <w:p w14:paraId="404F33C1" w14:textId="77777777" w:rsidR="00A0293E" w:rsidRPr="00391485" w:rsidRDefault="00A0293E" w:rsidP="009603DA">
            <w:pPr>
              <w:rPr>
                <w:rFonts w:ascii="Courier New" w:hAnsi="Courier New" w:cs="Courier New"/>
                <w:sz w:val="16"/>
                <w:szCs w:val="16"/>
              </w:rPr>
            </w:pPr>
            <w:r w:rsidRPr="00391485">
              <w:rPr>
                <w:rFonts w:ascii="Courier New" w:hAnsi="Courier New" w:cs="Courier New"/>
                <w:sz w:val="16"/>
                <w:szCs w:val="16"/>
              </w:rPr>
              <w:t xml:space="preserve">            35.4752500000117, </w:t>
            </w:r>
          </w:p>
          <w:p w14:paraId="398147C8" w14:textId="77777777" w:rsidR="00A0293E" w:rsidRPr="00391485" w:rsidRDefault="00A0293E" w:rsidP="009603DA">
            <w:pPr>
              <w:rPr>
                <w:rFonts w:ascii="Courier New" w:hAnsi="Courier New" w:cs="Courier New"/>
                <w:sz w:val="16"/>
                <w:szCs w:val="16"/>
              </w:rPr>
            </w:pPr>
            <w:r w:rsidRPr="00391485">
              <w:rPr>
                <w:rFonts w:ascii="Courier New" w:hAnsi="Courier New" w:cs="Courier New"/>
                <w:sz w:val="16"/>
                <w:szCs w:val="16"/>
              </w:rPr>
              <w:t xml:space="preserve">            32.3728010000117</w:t>
            </w:r>
          </w:p>
          <w:p w14:paraId="2FABA73D" w14:textId="77777777" w:rsidR="00A0293E" w:rsidRPr="00391485" w:rsidRDefault="00A0293E" w:rsidP="009603DA">
            <w:pPr>
              <w:rPr>
                <w:rFonts w:ascii="Courier New" w:hAnsi="Courier New" w:cs="Courier New"/>
                <w:sz w:val="16"/>
                <w:szCs w:val="16"/>
              </w:rPr>
            </w:pPr>
            <w:r w:rsidRPr="00391485">
              <w:rPr>
                <w:rFonts w:ascii="Courier New" w:hAnsi="Courier New" w:cs="Courier New"/>
                <w:sz w:val="16"/>
                <w:szCs w:val="16"/>
              </w:rPr>
              <w:t xml:space="preserve">        ]</w:t>
            </w:r>
          </w:p>
          <w:p w14:paraId="673B91FE" w14:textId="77777777" w:rsidR="00A0293E" w:rsidRPr="00391485" w:rsidRDefault="00A0293E" w:rsidP="009603DA">
            <w:pPr>
              <w:rPr>
                <w:rFonts w:ascii="Courier New" w:hAnsi="Courier New" w:cs="Courier New"/>
                <w:sz w:val="16"/>
                <w:szCs w:val="16"/>
              </w:rPr>
            </w:pPr>
            <w:r w:rsidRPr="00391485">
              <w:rPr>
                <w:rFonts w:ascii="Courier New" w:hAnsi="Courier New" w:cs="Courier New"/>
                <w:sz w:val="16"/>
                <w:szCs w:val="16"/>
              </w:rPr>
              <w:t xml:space="preserve">    }</w:t>
            </w:r>
          </w:p>
          <w:p w14:paraId="735CBE5F" w14:textId="77777777" w:rsidR="00A0293E" w:rsidRDefault="00A0293E" w:rsidP="009603DA">
            <w:r w:rsidRPr="00391485">
              <w:rPr>
                <w:rFonts w:ascii="Courier New" w:hAnsi="Courier New" w:cs="Courier New"/>
                <w:sz w:val="16"/>
                <w:szCs w:val="16"/>
              </w:rPr>
              <w:t>}</w:t>
            </w:r>
          </w:p>
        </w:tc>
      </w:tr>
    </w:tbl>
    <w:p w14:paraId="7CFAD333" w14:textId="6D20B79A" w:rsidR="004C38BC" w:rsidRDefault="004C38BC" w:rsidP="004C38BC"/>
    <w:p w14:paraId="4B71DD4B" w14:textId="2BC5408D" w:rsidR="00A96109" w:rsidRDefault="00A96109" w:rsidP="004C38BC">
      <w:r>
        <w:t>Mockup screen:</w:t>
      </w:r>
    </w:p>
    <w:p w14:paraId="494A39F0" w14:textId="79915C59" w:rsidR="00A96109" w:rsidRDefault="00A96109" w:rsidP="004C38BC">
      <w:r>
        <w:rPr>
          <w:noProof/>
        </w:rPr>
        <w:drawing>
          <wp:inline distT="0" distB="0" distL="0" distR="0" wp14:anchorId="32ADF285" wp14:editId="78E8FE47">
            <wp:extent cx="6116955" cy="1506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6955" cy="1506220"/>
                    </a:xfrm>
                    <a:prstGeom prst="rect">
                      <a:avLst/>
                    </a:prstGeom>
                  </pic:spPr>
                </pic:pic>
              </a:graphicData>
            </a:graphic>
          </wp:inline>
        </w:drawing>
      </w:r>
    </w:p>
    <w:p w14:paraId="5890B280" w14:textId="421CAF31" w:rsidR="00917840" w:rsidRDefault="00917840" w:rsidP="004C38BC"/>
    <w:p w14:paraId="6179CAB5" w14:textId="7D3665C8" w:rsidR="00917840" w:rsidRDefault="00917840" w:rsidP="004C38BC">
      <w:r>
        <w:t>We have to verify the output from API, with the requested output from the customer.</w:t>
      </w:r>
    </w:p>
    <w:p w14:paraId="2AEBA763" w14:textId="233F4E26" w:rsidR="00917840" w:rsidRPr="00917840" w:rsidRDefault="00917840" w:rsidP="004C38BC">
      <w:pPr>
        <w:rPr>
          <w:b/>
          <w:bCs/>
        </w:rPr>
      </w:pPr>
      <w:r w:rsidRPr="00917840">
        <w:rPr>
          <w:b/>
          <w:bCs/>
          <w:highlight w:val="yellow"/>
        </w:rPr>
        <w:t>Below is the requested output from the customer:</w:t>
      </w:r>
    </w:p>
    <w:p w14:paraId="1FEBE5CA" w14:textId="23AC2A41" w:rsidR="00917840" w:rsidRDefault="00917840" w:rsidP="00917840">
      <w:pPr>
        <w:autoSpaceDE w:val="0"/>
        <w:autoSpaceDN w:val="0"/>
        <w:adjustRightInd w:val="0"/>
        <w:spacing w:after="0"/>
        <w:jc w:val="left"/>
        <w:rPr>
          <w:rFonts w:ascii="Calibri" w:hAnsi="Calibri" w:cs="Calibri"/>
          <w:sz w:val="22"/>
          <w:szCs w:val="22"/>
        </w:rPr>
      </w:pPr>
      <w:r>
        <w:rPr>
          <w:rFonts w:ascii="Calibri" w:hAnsi="Calibri" w:cs="Calibri"/>
          <w:sz w:val="22"/>
          <w:szCs w:val="22"/>
        </w:rPr>
        <w:t>* MSISDN.</w:t>
      </w:r>
    </w:p>
    <w:p w14:paraId="37DB28CF" w14:textId="77777777" w:rsidR="00917840" w:rsidRDefault="00917840" w:rsidP="00917840">
      <w:pPr>
        <w:autoSpaceDE w:val="0"/>
        <w:autoSpaceDN w:val="0"/>
        <w:adjustRightInd w:val="0"/>
        <w:spacing w:after="0"/>
        <w:jc w:val="left"/>
        <w:rPr>
          <w:rFonts w:ascii="Calibri" w:hAnsi="Calibri" w:cs="Calibri"/>
          <w:sz w:val="22"/>
          <w:szCs w:val="22"/>
        </w:rPr>
      </w:pPr>
      <w:r>
        <w:rPr>
          <w:rFonts w:ascii="Calibri" w:hAnsi="Calibri" w:cs="Calibri"/>
          <w:sz w:val="22"/>
          <w:szCs w:val="22"/>
        </w:rPr>
        <w:t>• IMSI No.</w:t>
      </w:r>
    </w:p>
    <w:p w14:paraId="6DB97067" w14:textId="77777777" w:rsidR="00917840" w:rsidRDefault="00917840" w:rsidP="00917840">
      <w:pPr>
        <w:autoSpaceDE w:val="0"/>
        <w:autoSpaceDN w:val="0"/>
        <w:adjustRightInd w:val="0"/>
        <w:spacing w:after="0"/>
        <w:jc w:val="left"/>
        <w:rPr>
          <w:rFonts w:ascii="Calibri" w:hAnsi="Calibri" w:cs="Calibri"/>
          <w:sz w:val="22"/>
          <w:szCs w:val="22"/>
        </w:rPr>
      </w:pPr>
      <w:r>
        <w:rPr>
          <w:rFonts w:ascii="Calibri" w:hAnsi="Calibri" w:cs="Calibri"/>
          <w:sz w:val="22"/>
          <w:szCs w:val="22"/>
        </w:rPr>
        <w:t>• ICCID No.</w:t>
      </w:r>
    </w:p>
    <w:p w14:paraId="7E1A0C23" w14:textId="77777777" w:rsidR="00917840" w:rsidRDefault="00917840" w:rsidP="00917840">
      <w:pPr>
        <w:autoSpaceDE w:val="0"/>
        <w:autoSpaceDN w:val="0"/>
        <w:adjustRightInd w:val="0"/>
        <w:spacing w:after="0"/>
        <w:jc w:val="left"/>
        <w:rPr>
          <w:rFonts w:ascii="Calibri" w:hAnsi="Calibri" w:cs="Calibri"/>
          <w:sz w:val="22"/>
          <w:szCs w:val="22"/>
        </w:rPr>
      </w:pPr>
      <w:r>
        <w:rPr>
          <w:rFonts w:ascii="Calibri" w:hAnsi="Calibri" w:cs="Calibri"/>
          <w:sz w:val="22"/>
          <w:szCs w:val="22"/>
        </w:rPr>
        <w:t>• Prepaid/Postpaid.</w:t>
      </w:r>
    </w:p>
    <w:p w14:paraId="48508A22" w14:textId="77777777" w:rsidR="00917840" w:rsidRDefault="00917840" w:rsidP="00917840">
      <w:pPr>
        <w:autoSpaceDE w:val="0"/>
        <w:autoSpaceDN w:val="0"/>
        <w:adjustRightInd w:val="0"/>
        <w:spacing w:after="0"/>
        <w:jc w:val="left"/>
        <w:rPr>
          <w:rFonts w:ascii="Calibri" w:hAnsi="Calibri" w:cs="Calibri"/>
          <w:sz w:val="22"/>
          <w:szCs w:val="22"/>
        </w:rPr>
      </w:pPr>
      <w:r>
        <w:rPr>
          <w:rFonts w:ascii="Calibri" w:hAnsi="Calibri" w:cs="Calibri"/>
          <w:sz w:val="22"/>
          <w:szCs w:val="22"/>
        </w:rPr>
        <w:lastRenderedPageBreak/>
        <w:t>• Status.</w:t>
      </w:r>
    </w:p>
    <w:p w14:paraId="54D01816" w14:textId="77777777" w:rsidR="00917840" w:rsidRDefault="00917840" w:rsidP="00917840">
      <w:pPr>
        <w:autoSpaceDE w:val="0"/>
        <w:autoSpaceDN w:val="0"/>
        <w:adjustRightInd w:val="0"/>
        <w:spacing w:after="0"/>
        <w:jc w:val="left"/>
        <w:rPr>
          <w:rFonts w:ascii="Calibri" w:hAnsi="Calibri" w:cs="Calibri"/>
          <w:sz w:val="22"/>
          <w:szCs w:val="22"/>
        </w:rPr>
      </w:pPr>
      <w:r>
        <w:rPr>
          <w:rFonts w:ascii="Calibri" w:hAnsi="Calibri" w:cs="Calibri"/>
          <w:sz w:val="22"/>
          <w:szCs w:val="22"/>
        </w:rPr>
        <w:t>• Activation Date.</w:t>
      </w:r>
    </w:p>
    <w:p w14:paraId="4E38E6BF" w14:textId="77777777" w:rsidR="00917840" w:rsidRDefault="00917840" w:rsidP="00917840">
      <w:pPr>
        <w:autoSpaceDE w:val="0"/>
        <w:autoSpaceDN w:val="0"/>
        <w:adjustRightInd w:val="0"/>
        <w:spacing w:after="0"/>
        <w:jc w:val="left"/>
        <w:rPr>
          <w:rFonts w:ascii="Calibri" w:hAnsi="Calibri" w:cs="Calibri"/>
          <w:sz w:val="22"/>
          <w:szCs w:val="22"/>
        </w:rPr>
      </w:pPr>
      <w:r>
        <w:rPr>
          <w:rFonts w:ascii="Calibri" w:hAnsi="Calibri" w:cs="Calibri"/>
          <w:sz w:val="22"/>
          <w:szCs w:val="22"/>
        </w:rPr>
        <w:t>• Expiry Date.</w:t>
      </w:r>
    </w:p>
    <w:p w14:paraId="77F916A8" w14:textId="77777777" w:rsidR="00917840" w:rsidRDefault="00917840" w:rsidP="00917840">
      <w:pPr>
        <w:autoSpaceDE w:val="0"/>
        <w:autoSpaceDN w:val="0"/>
        <w:adjustRightInd w:val="0"/>
        <w:spacing w:after="0"/>
        <w:jc w:val="left"/>
        <w:rPr>
          <w:rFonts w:ascii="Calibri" w:hAnsi="Calibri" w:cs="Calibri"/>
          <w:sz w:val="22"/>
          <w:szCs w:val="22"/>
        </w:rPr>
      </w:pPr>
      <w:r>
        <w:rPr>
          <w:rFonts w:ascii="Calibri" w:hAnsi="Calibri" w:cs="Calibri"/>
          <w:sz w:val="22"/>
          <w:szCs w:val="22"/>
        </w:rPr>
        <w:t>• Currently Roaming: (Yes/No).</w:t>
      </w:r>
    </w:p>
    <w:p w14:paraId="29E7331A" w14:textId="77777777" w:rsidR="00917840" w:rsidRDefault="00917840" w:rsidP="00917840">
      <w:pPr>
        <w:autoSpaceDE w:val="0"/>
        <w:autoSpaceDN w:val="0"/>
        <w:adjustRightInd w:val="0"/>
        <w:spacing w:after="0"/>
        <w:jc w:val="left"/>
        <w:rPr>
          <w:rFonts w:ascii="Calibri" w:hAnsi="Calibri" w:cs="Calibri"/>
          <w:sz w:val="22"/>
          <w:szCs w:val="22"/>
        </w:rPr>
      </w:pPr>
      <w:r>
        <w:rPr>
          <w:rFonts w:ascii="Calibri" w:hAnsi="Calibri" w:cs="Calibri"/>
          <w:sz w:val="22"/>
          <w:szCs w:val="22"/>
        </w:rPr>
        <w:t>• Roaming Country (in case of Currently Roaming =Yes).</w:t>
      </w:r>
    </w:p>
    <w:p w14:paraId="25A040E4" w14:textId="77777777" w:rsidR="00917840" w:rsidRDefault="00917840" w:rsidP="00917840">
      <w:pPr>
        <w:autoSpaceDE w:val="0"/>
        <w:autoSpaceDN w:val="0"/>
        <w:adjustRightInd w:val="0"/>
        <w:spacing w:after="0"/>
        <w:jc w:val="left"/>
        <w:rPr>
          <w:rFonts w:ascii="Calibri" w:hAnsi="Calibri" w:cs="Calibri"/>
          <w:sz w:val="22"/>
          <w:szCs w:val="22"/>
        </w:rPr>
      </w:pPr>
      <w:r>
        <w:rPr>
          <w:rFonts w:ascii="Calibri" w:hAnsi="Calibri" w:cs="Calibri"/>
          <w:sz w:val="22"/>
          <w:szCs w:val="22"/>
        </w:rPr>
        <w:t>• Fingerprint Flag: TRUE/FALSE.</w:t>
      </w:r>
    </w:p>
    <w:p w14:paraId="0FE63982" w14:textId="77777777" w:rsidR="00917840" w:rsidRDefault="00917840" w:rsidP="00917840">
      <w:pPr>
        <w:autoSpaceDE w:val="0"/>
        <w:autoSpaceDN w:val="0"/>
        <w:adjustRightInd w:val="0"/>
        <w:spacing w:after="0"/>
        <w:jc w:val="left"/>
        <w:rPr>
          <w:rFonts w:ascii="Calibri" w:hAnsi="Calibri" w:cs="Calibri"/>
          <w:sz w:val="22"/>
          <w:szCs w:val="22"/>
        </w:rPr>
      </w:pPr>
      <w:r>
        <w:rPr>
          <w:rFonts w:ascii="Calibri" w:hAnsi="Calibri" w:cs="Calibri"/>
          <w:sz w:val="22"/>
          <w:szCs w:val="22"/>
        </w:rPr>
        <w:t>• Current Location: This will be a link that will open an IFRAME that include a map for current</w:t>
      </w:r>
    </w:p>
    <w:p w14:paraId="3C37E987" w14:textId="0E38D911" w:rsidR="00917840" w:rsidRPr="004C38BC" w:rsidRDefault="00917840" w:rsidP="00917840">
      <w:r>
        <w:rPr>
          <w:rFonts w:ascii="Calibri" w:hAnsi="Calibri" w:cs="Calibri"/>
          <w:sz w:val="22"/>
          <w:szCs w:val="22"/>
        </w:rPr>
        <w:t>location of the subscriber (the same as displayed in the Map Screen).</w:t>
      </w:r>
    </w:p>
    <w:p w14:paraId="3D853FBE" w14:textId="25AD9ED0" w:rsidR="004C38BC" w:rsidRDefault="004C38BC">
      <w:pPr>
        <w:pStyle w:val="Heading3"/>
      </w:pPr>
      <w:bookmarkStart w:id="23" w:name="_Toc86665654"/>
      <w:r>
        <w:t>Status History</w:t>
      </w:r>
      <w:bookmarkEnd w:id="23"/>
    </w:p>
    <w:p w14:paraId="10B24797" w14:textId="22711DE9" w:rsidR="004C38BC" w:rsidRDefault="004C38BC" w:rsidP="004C38BC"/>
    <w:p w14:paraId="68953401" w14:textId="00BB5C81" w:rsidR="004C38BC" w:rsidRPr="00450E20" w:rsidRDefault="00450E20" w:rsidP="004C38BC">
      <w:pPr>
        <w:rPr>
          <w:b/>
          <w:bCs/>
          <w:i/>
          <w:iCs/>
          <w:color w:val="FF0000"/>
          <w:u w:val="single"/>
        </w:rPr>
      </w:pPr>
      <w:r w:rsidRPr="00450E20">
        <w:rPr>
          <w:b/>
          <w:bCs/>
          <w:i/>
          <w:iCs/>
          <w:color w:val="FF0000"/>
          <w:u w:val="single"/>
        </w:rPr>
        <w:t>Input:</w:t>
      </w:r>
    </w:p>
    <w:tbl>
      <w:tblPr>
        <w:tblStyle w:val="TableGrid"/>
        <w:tblW w:w="0" w:type="auto"/>
        <w:tblLook w:val="04A0" w:firstRow="1" w:lastRow="0" w:firstColumn="1" w:lastColumn="0" w:noHBand="0" w:noVBand="1"/>
      </w:tblPr>
      <w:tblGrid>
        <w:gridCol w:w="8856"/>
      </w:tblGrid>
      <w:tr w:rsidR="00450E20" w14:paraId="26D3F187" w14:textId="77777777" w:rsidTr="009603DA">
        <w:tc>
          <w:tcPr>
            <w:tcW w:w="8856" w:type="dxa"/>
          </w:tcPr>
          <w:p w14:paraId="3FF14AEB" w14:textId="77777777" w:rsidR="00450E20" w:rsidRDefault="00450E20" w:rsidP="009603DA">
            <w:r>
              <w:t>The below parameter needs to be presented in the search request</w:t>
            </w:r>
          </w:p>
        </w:tc>
      </w:tr>
      <w:tr w:rsidR="00450E20" w14:paraId="421226DD" w14:textId="77777777" w:rsidTr="009603DA">
        <w:tc>
          <w:tcPr>
            <w:tcW w:w="8856" w:type="dxa"/>
          </w:tcPr>
          <w:p w14:paraId="2BE5833D" w14:textId="77777777" w:rsidR="00450E20" w:rsidRPr="008A2BBE" w:rsidRDefault="00450E20" w:rsidP="009603DA">
            <w:pPr>
              <w:rPr>
                <w:rFonts w:ascii="Courier New" w:hAnsi="Courier New" w:cs="Courier New"/>
                <w:sz w:val="16"/>
                <w:szCs w:val="16"/>
              </w:rPr>
            </w:pPr>
            <w:r w:rsidRPr="008A2BBE">
              <w:rPr>
                <w:rFonts w:ascii="Courier New" w:hAnsi="Courier New" w:cs="Courier New"/>
                <w:sz w:val="16"/>
                <w:szCs w:val="16"/>
              </w:rPr>
              <w:t>Endpoint: /</w:t>
            </w:r>
            <w:proofErr w:type="spellStart"/>
            <w:r w:rsidRPr="008A2BBE">
              <w:rPr>
                <w:rFonts w:ascii="Courier New" w:hAnsi="Courier New" w:cs="Courier New"/>
                <w:sz w:val="16"/>
                <w:szCs w:val="16"/>
              </w:rPr>
              <w:t>historical_events</w:t>
            </w:r>
            <w:proofErr w:type="spellEnd"/>
          </w:p>
          <w:p w14:paraId="1EE881AC" w14:textId="77777777" w:rsidR="00450E20" w:rsidRPr="008A2BBE" w:rsidRDefault="00450E20" w:rsidP="009603DA">
            <w:pPr>
              <w:rPr>
                <w:rFonts w:ascii="Courier New" w:hAnsi="Courier New" w:cs="Courier New"/>
                <w:sz w:val="16"/>
                <w:szCs w:val="16"/>
              </w:rPr>
            </w:pPr>
            <w:r w:rsidRPr="008A2BBE">
              <w:rPr>
                <w:rFonts w:ascii="Courier New" w:hAnsi="Courier New" w:cs="Courier New"/>
                <w:sz w:val="16"/>
                <w:szCs w:val="16"/>
              </w:rPr>
              <w:t>@POST</w:t>
            </w:r>
          </w:p>
          <w:p w14:paraId="58C35409" w14:textId="77777777" w:rsidR="00450E20" w:rsidRPr="008A2BBE" w:rsidRDefault="00450E20" w:rsidP="009603DA">
            <w:pPr>
              <w:rPr>
                <w:rFonts w:ascii="Courier New" w:hAnsi="Courier New" w:cs="Courier New"/>
                <w:sz w:val="16"/>
                <w:szCs w:val="16"/>
              </w:rPr>
            </w:pPr>
            <w:r w:rsidRPr="008A2BBE">
              <w:rPr>
                <w:rFonts w:ascii="Courier New" w:hAnsi="Courier New" w:cs="Courier New"/>
                <w:sz w:val="16"/>
                <w:szCs w:val="16"/>
              </w:rPr>
              <w:t>Request body:</w:t>
            </w:r>
          </w:p>
          <w:p w14:paraId="587BD215" w14:textId="77777777" w:rsidR="00450E20" w:rsidRPr="008A2BBE" w:rsidRDefault="00450E20" w:rsidP="009603DA">
            <w:pPr>
              <w:rPr>
                <w:rFonts w:ascii="Courier New" w:hAnsi="Courier New" w:cs="Courier New"/>
                <w:sz w:val="16"/>
                <w:szCs w:val="16"/>
              </w:rPr>
            </w:pPr>
          </w:p>
          <w:p w14:paraId="2137504A" w14:textId="77777777" w:rsidR="00450E20" w:rsidRPr="008A2BBE" w:rsidRDefault="00450E20" w:rsidP="009603DA">
            <w:pPr>
              <w:rPr>
                <w:rFonts w:ascii="Courier New" w:hAnsi="Courier New" w:cs="Courier New"/>
                <w:sz w:val="16"/>
                <w:szCs w:val="16"/>
              </w:rPr>
            </w:pPr>
            <w:r w:rsidRPr="008A2BBE">
              <w:rPr>
                <w:rFonts w:ascii="Courier New" w:hAnsi="Courier New" w:cs="Courier New"/>
                <w:sz w:val="16"/>
                <w:szCs w:val="16"/>
              </w:rPr>
              <w:t>{</w:t>
            </w:r>
          </w:p>
          <w:p w14:paraId="620FE67F" w14:textId="77777777" w:rsidR="00450E20" w:rsidRPr="008A2BBE" w:rsidRDefault="00450E20" w:rsidP="009603DA">
            <w:pPr>
              <w:rPr>
                <w:rFonts w:ascii="Courier New" w:hAnsi="Courier New" w:cs="Courier New"/>
                <w:sz w:val="16"/>
                <w:szCs w:val="16"/>
              </w:rPr>
            </w:pPr>
            <w:r w:rsidRPr="008A2BBE">
              <w:rPr>
                <w:rFonts w:ascii="Courier New" w:hAnsi="Courier New" w:cs="Courier New"/>
                <w:sz w:val="16"/>
                <w:szCs w:val="16"/>
              </w:rPr>
              <w:t xml:space="preserve">    "</w:t>
            </w:r>
            <w:proofErr w:type="spellStart"/>
            <w:r w:rsidRPr="008A2BBE">
              <w:rPr>
                <w:rFonts w:ascii="Courier New" w:hAnsi="Courier New" w:cs="Courier New"/>
                <w:sz w:val="16"/>
                <w:szCs w:val="16"/>
              </w:rPr>
              <w:t>msisdns</w:t>
            </w:r>
            <w:proofErr w:type="spellEnd"/>
            <w:r w:rsidRPr="008A2BBE">
              <w:rPr>
                <w:rFonts w:ascii="Courier New" w:hAnsi="Courier New" w:cs="Courier New"/>
                <w:sz w:val="16"/>
                <w:szCs w:val="16"/>
              </w:rPr>
              <w:t>": [</w:t>
            </w:r>
          </w:p>
          <w:p w14:paraId="170A7825" w14:textId="77777777" w:rsidR="00450E20" w:rsidRPr="008A2BBE" w:rsidRDefault="00450E20" w:rsidP="009603DA">
            <w:pPr>
              <w:rPr>
                <w:rFonts w:ascii="Courier New" w:hAnsi="Courier New" w:cs="Courier New"/>
                <w:sz w:val="16"/>
                <w:szCs w:val="16"/>
              </w:rPr>
            </w:pPr>
            <w:r w:rsidRPr="008A2BBE">
              <w:rPr>
                <w:rFonts w:ascii="Courier New" w:hAnsi="Courier New" w:cs="Courier New"/>
                <w:sz w:val="16"/>
                <w:szCs w:val="16"/>
              </w:rPr>
              <w:t xml:space="preserve">        "962790000000"</w:t>
            </w:r>
          </w:p>
          <w:p w14:paraId="07AFED66" w14:textId="77777777" w:rsidR="00450E20" w:rsidRPr="008A2BBE" w:rsidRDefault="00450E20" w:rsidP="009603DA">
            <w:pPr>
              <w:rPr>
                <w:rFonts w:ascii="Courier New" w:hAnsi="Courier New" w:cs="Courier New"/>
                <w:sz w:val="16"/>
                <w:szCs w:val="16"/>
              </w:rPr>
            </w:pPr>
            <w:r w:rsidRPr="008A2BBE">
              <w:rPr>
                <w:rFonts w:ascii="Courier New" w:hAnsi="Courier New" w:cs="Courier New"/>
                <w:sz w:val="16"/>
                <w:szCs w:val="16"/>
              </w:rPr>
              <w:t xml:space="preserve">    ],</w:t>
            </w:r>
          </w:p>
          <w:p w14:paraId="03332040" w14:textId="77777777" w:rsidR="00450E20" w:rsidRPr="008A2BBE" w:rsidRDefault="00450E20" w:rsidP="009603DA">
            <w:pPr>
              <w:rPr>
                <w:rFonts w:ascii="Courier New" w:hAnsi="Courier New" w:cs="Courier New"/>
                <w:sz w:val="16"/>
                <w:szCs w:val="16"/>
              </w:rPr>
            </w:pPr>
            <w:r w:rsidRPr="008A2BBE">
              <w:rPr>
                <w:rFonts w:ascii="Courier New" w:hAnsi="Courier New" w:cs="Courier New"/>
                <w:sz w:val="16"/>
                <w:szCs w:val="16"/>
              </w:rPr>
              <w:t xml:space="preserve">    "</w:t>
            </w:r>
            <w:proofErr w:type="gramStart"/>
            <w:r w:rsidRPr="008A2BBE">
              <w:rPr>
                <w:rFonts w:ascii="Courier New" w:hAnsi="Courier New" w:cs="Courier New"/>
                <w:sz w:val="16"/>
                <w:szCs w:val="16"/>
              </w:rPr>
              <w:t>start</w:t>
            </w:r>
            <w:proofErr w:type="gramEnd"/>
            <w:r w:rsidRPr="008A2BBE">
              <w:rPr>
                <w:rFonts w:ascii="Courier New" w:hAnsi="Courier New" w:cs="Courier New"/>
                <w:sz w:val="16"/>
                <w:szCs w:val="16"/>
              </w:rPr>
              <w:t xml:space="preserve">-time": </w:t>
            </w:r>
            <w:proofErr w:type="spellStart"/>
            <w:r w:rsidRPr="00391485">
              <w:rPr>
                <w:rFonts w:ascii="Courier New" w:hAnsi="Courier New" w:cs="Courier New"/>
                <w:sz w:val="16"/>
                <w:szCs w:val="16"/>
              </w:rPr>
              <w:t>ISODate</w:t>
            </w:r>
            <w:proofErr w:type="spellEnd"/>
            <w:r w:rsidRPr="00391485">
              <w:rPr>
                <w:rFonts w:ascii="Courier New" w:hAnsi="Courier New" w:cs="Courier New"/>
                <w:sz w:val="16"/>
                <w:szCs w:val="16"/>
              </w:rPr>
              <w:t>("2021-06-24T13:41:22.346+03:00")</w:t>
            </w:r>
            <w:r w:rsidRPr="008A2BBE">
              <w:rPr>
                <w:rFonts w:ascii="Courier New" w:hAnsi="Courier New" w:cs="Courier New"/>
                <w:sz w:val="16"/>
                <w:szCs w:val="16"/>
              </w:rPr>
              <w:t>,</w:t>
            </w:r>
          </w:p>
          <w:p w14:paraId="5B68E195" w14:textId="77777777" w:rsidR="00450E20" w:rsidRPr="008A2BBE" w:rsidRDefault="00450E20" w:rsidP="009603DA">
            <w:pPr>
              <w:rPr>
                <w:rFonts w:ascii="Courier New" w:hAnsi="Courier New" w:cs="Courier New"/>
                <w:sz w:val="16"/>
                <w:szCs w:val="16"/>
              </w:rPr>
            </w:pPr>
            <w:r w:rsidRPr="008A2BBE">
              <w:rPr>
                <w:rFonts w:ascii="Courier New" w:hAnsi="Courier New" w:cs="Courier New"/>
                <w:sz w:val="16"/>
                <w:szCs w:val="16"/>
              </w:rPr>
              <w:t xml:space="preserve">    "</w:t>
            </w:r>
            <w:proofErr w:type="gramStart"/>
            <w:r w:rsidRPr="008A2BBE">
              <w:rPr>
                <w:rFonts w:ascii="Courier New" w:hAnsi="Courier New" w:cs="Courier New"/>
                <w:sz w:val="16"/>
                <w:szCs w:val="16"/>
              </w:rPr>
              <w:t>end</w:t>
            </w:r>
            <w:proofErr w:type="gramEnd"/>
            <w:r w:rsidRPr="008A2BBE">
              <w:rPr>
                <w:rFonts w:ascii="Courier New" w:hAnsi="Courier New" w:cs="Courier New"/>
                <w:sz w:val="16"/>
                <w:szCs w:val="16"/>
              </w:rPr>
              <w:t xml:space="preserve">-time": </w:t>
            </w:r>
            <w:proofErr w:type="spellStart"/>
            <w:r w:rsidRPr="00391485">
              <w:rPr>
                <w:rFonts w:ascii="Courier New" w:hAnsi="Courier New" w:cs="Courier New"/>
                <w:sz w:val="16"/>
                <w:szCs w:val="16"/>
              </w:rPr>
              <w:t>ISODate</w:t>
            </w:r>
            <w:proofErr w:type="spellEnd"/>
            <w:r w:rsidRPr="00391485">
              <w:rPr>
                <w:rFonts w:ascii="Courier New" w:hAnsi="Courier New" w:cs="Courier New"/>
                <w:sz w:val="16"/>
                <w:szCs w:val="16"/>
              </w:rPr>
              <w:t>("2021-06-24T13:41:22.346+03:00")</w:t>
            </w:r>
            <w:r w:rsidRPr="008A2BBE">
              <w:rPr>
                <w:rFonts w:ascii="Courier New" w:hAnsi="Courier New" w:cs="Courier New"/>
                <w:sz w:val="16"/>
                <w:szCs w:val="16"/>
              </w:rPr>
              <w:t>,</w:t>
            </w:r>
          </w:p>
          <w:p w14:paraId="61A30305" w14:textId="77777777" w:rsidR="00450E20" w:rsidRPr="008A2BBE" w:rsidRDefault="00450E20" w:rsidP="009603DA">
            <w:pPr>
              <w:rPr>
                <w:rFonts w:ascii="Courier New" w:hAnsi="Courier New" w:cs="Courier New"/>
                <w:sz w:val="16"/>
                <w:szCs w:val="16"/>
              </w:rPr>
            </w:pPr>
            <w:r w:rsidRPr="008A2BBE">
              <w:rPr>
                <w:rFonts w:ascii="Courier New" w:hAnsi="Courier New" w:cs="Courier New"/>
                <w:sz w:val="16"/>
                <w:szCs w:val="16"/>
              </w:rPr>
              <w:t xml:space="preserve">    "events": [{</w:t>
            </w:r>
          </w:p>
          <w:p w14:paraId="45B7CB41" w14:textId="77777777" w:rsidR="00450E20" w:rsidRPr="008A2BBE" w:rsidRDefault="00450E20" w:rsidP="009603DA">
            <w:pPr>
              <w:rPr>
                <w:rFonts w:ascii="Courier New" w:hAnsi="Courier New" w:cs="Courier New"/>
                <w:sz w:val="16"/>
                <w:szCs w:val="16"/>
              </w:rPr>
            </w:pPr>
            <w:r w:rsidRPr="008A2BBE">
              <w:rPr>
                <w:rFonts w:ascii="Courier New" w:hAnsi="Courier New" w:cs="Courier New"/>
                <w:sz w:val="16"/>
                <w:szCs w:val="16"/>
              </w:rPr>
              <w:t xml:space="preserve">        "type": "Status"</w:t>
            </w:r>
          </w:p>
          <w:p w14:paraId="36FD60CB" w14:textId="77777777" w:rsidR="00450E20" w:rsidRPr="008A2BBE" w:rsidRDefault="00450E20" w:rsidP="009603DA">
            <w:pPr>
              <w:rPr>
                <w:rFonts w:ascii="Courier New" w:hAnsi="Courier New" w:cs="Courier New"/>
                <w:sz w:val="16"/>
                <w:szCs w:val="16"/>
              </w:rPr>
            </w:pPr>
            <w:r w:rsidRPr="008A2BBE">
              <w:rPr>
                <w:rFonts w:ascii="Courier New" w:hAnsi="Courier New" w:cs="Courier New"/>
                <w:sz w:val="16"/>
                <w:szCs w:val="16"/>
              </w:rPr>
              <w:t xml:space="preserve">    }]</w:t>
            </w:r>
          </w:p>
          <w:p w14:paraId="31771FF7" w14:textId="77777777" w:rsidR="00450E20" w:rsidRDefault="00450E20" w:rsidP="009603DA">
            <w:r w:rsidRPr="008A2BBE">
              <w:rPr>
                <w:rFonts w:ascii="Courier New" w:hAnsi="Courier New" w:cs="Courier New"/>
                <w:sz w:val="16"/>
                <w:szCs w:val="16"/>
              </w:rPr>
              <w:t>}</w:t>
            </w:r>
          </w:p>
        </w:tc>
      </w:tr>
    </w:tbl>
    <w:p w14:paraId="2ED86D99" w14:textId="77777777" w:rsidR="00450E20" w:rsidRDefault="00450E20" w:rsidP="004C38BC"/>
    <w:p w14:paraId="62FFA23A" w14:textId="3D33589C" w:rsidR="00450E20" w:rsidRPr="004E08FC" w:rsidRDefault="004E08FC" w:rsidP="004C38BC">
      <w:pPr>
        <w:rPr>
          <w:b/>
          <w:bCs/>
          <w:i/>
          <w:iCs/>
          <w:color w:val="FF0000"/>
          <w:u w:val="single"/>
        </w:rPr>
      </w:pPr>
      <w:r w:rsidRPr="004E08FC">
        <w:rPr>
          <w:b/>
          <w:bCs/>
          <w:i/>
          <w:iCs/>
          <w:color w:val="FF0000"/>
          <w:u w:val="single"/>
        </w:rPr>
        <w:t>Output:</w:t>
      </w:r>
    </w:p>
    <w:p w14:paraId="75DB3727" w14:textId="75DFD53E" w:rsidR="004E08FC" w:rsidRDefault="004E08FC" w:rsidP="004C38BC"/>
    <w:tbl>
      <w:tblPr>
        <w:tblStyle w:val="TableGrid"/>
        <w:tblW w:w="0" w:type="auto"/>
        <w:tblLook w:val="04A0" w:firstRow="1" w:lastRow="0" w:firstColumn="1" w:lastColumn="0" w:noHBand="0" w:noVBand="1"/>
      </w:tblPr>
      <w:tblGrid>
        <w:gridCol w:w="8856"/>
      </w:tblGrid>
      <w:tr w:rsidR="004E08FC" w14:paraId="7E724964" w14:textId="77777777" w:rsidTr="009603DA">
        <w:tc>
          <w:tcPr>
            <w:tcW w:w="8856" w:type="dxa"/>
          </w:tcPr>
          <w:p w14:paraId="755FFCCD" w14:textId="77777777" w:rsidR="004E08FC" w:rsidRDefault="004E08FC" w:rsidP="009603DA">
            <w:r>
              <w:t>List of JSON objects</w:t>
            </w:r>
          </w:p>
        </w:tc>
      </w:tr>
      <w:tr w:rsidR="004E08FC" w14:paraId="0ABA5558" w14:textId="77777777" w:rsidTr="009603DA">
        <w:tc>
          <w:tcPr>
            <w:tcW w:w="8856" w:type="dxa"/>
          </w:tcPr>
          <w:p w14:paraId="01768A87" w14:textId="77777777" w:rsidR="004E08FC" w:rsidRPr="004A63F8" w:rsidRDefault="004E08FC" w:rsidP="009603DA">
            <w:pPr>
              <w:rPr>
                <w:rFonts w:ascii="Courier New" w:hAnsi="Courier New" w:cs="Courier New"/>
                <w:sz w:val="16"/>
                <w:szCs w:val="16"/>
              </w:rPr>
            </w:pPr>
            <w:r w:rsidRPr="004A63F8">
              <w:rPr>
                <w:rFonts w:ascii="Courier New" w:hAnsi="Courier New" w:cs="Courier New"/>
                <w:sz w:val="16"/>
                <w:szCs w:val="16"/>
              </w:rPr>
              <w:t>/* 1 */</w:t>
            </w:r>
          </w:p>
          <w:p w14:paraId="3BAD00A2" w14:textId="77777777" w:rsidR="004E08FC" w:rsidRPr="004A63F8" w:rsidRDefault="004E08FC" w:rsidP="009603DA">
            <w:pPr>
              <w:rPr>
                <w:rFonts w:ascii="Courier New" w:hAnsi="Courier New" w:cs="Courier New"/>
                <w:sz w:val="16"/>
                <w:szCs w:val="16"/>
              </w:rPr>
            </w:pPr>
            <w:r w:rsidRPr="004A63F8">
              <w:rPr>
                <w:rFonts w:ascii="Courier New" w:hAnsi="Courier New" w:cs="Courier New"/>
                <w:sz w:val="16"/>
                <w:szCs w:val="16"/>
              </w:rPr>
              <w:t>{</w:t>
            </w:r>
          </w:p>
          <w:p w14:paraId="76FE2B67" w14:textId="77777777" w:rsidR="004E08FC" w:rsidRPr="004A63F8" w:rsidRDefault="004E08FC" w:rsidP="009603DA">
            <w:pPr>
              <w:rPr>
                <w:rFonts w:ascii="Courier New" w:hAnsi="Courier New" w:cs="Courier New"/>
                <w:sz w:val="16"/>
                <w:szCs w:val="16"/>
              </w:rPr>
            </w:pPr>
            <w:r w:rsidRPr="004A63F8">
              <w:rPr>
                <w:rFonts w:ascii="Courier New" w:hAnsi="Courier New" w:cs="Courier New"/>
                <w:sz w:val="16"/>
                <w:szCs w:val="16"/>
              </w:rPr>
              <w:t xml:space="preserve">    "_id</w:t>
            </w:r>
            <w:proofErr w:type="gramStart"/>
            <w:r w:rsidRPr="004A63F8">
              <w:rPr>
                <w:rFonts w:ascii="Courier New" w:hAnsi="Courier New" w:cs="Courier New"/>
                <w:sz w:val="16"/>
                <w:szCs w:val="16"/>
              </w:rPr>
              <w:t>" :</w:t>
            </w:r>
            <w:proofErr w:type="gramEnd"/>
            <w:r w:rsidRPr="004A63F8">
              <w:rPr>
                <w:rFonts w:ascii="Courier New" w:hAnsi="Courier New" w:cs="Courier New"/>
                <w:sz w:val="16"/>
                <w:szCs w:val="16"/>
              </w:rPr>
              <w:t xml:space="preserve"> </w:t>
            </w:r>
            <w:proofErr w:type="spellStart"/>
            <w:r w:rsidRPr="004A63F8">
              <w:rPr>
                <w:rFonts w:ascii="Courier New" w:hAnsi="Courier New" w:cs="Courier New"/>
                <w:sz w:val="16"/>
                <w:szCs w:val="16"/>
              </w:rPr>
              <w:t>ObjectId</w:t>
            </w:r>
            <w:proofErr w:type="spellEnd"/>
            <w:r w:rsidRPr="004A63F8">
              <w:rPr>
                <w:rFonts w:ascii="Courier New" w:hAnsi="Courier New" w:cs="Courier New"/>
                <w:sz w:val="16"/>
                <w:szCs w:val="16"/>
              </w:rPr>
              <w:t>("613c967ac86c96531861857e"),</w:t>
            </w:r>
          </w:p>
          <w:p w14:paraId="0FD410F2" w14:textId="77777777" w:rsidR="004E08FC" w:rsidRPr="004A63F8" w:rsidRDefault="004E08FC" w:rsidP="009603DA">
            <w:pPr>
              <w:rPr>
                <w:rFonts w:ascii="Courier New" w:hAnsi="Courier New" w:cs="Courier New"/>
                <w:sz w:val="16"/>
                <w:szCs w:val="16"/>
              </w:rPr>
            </w:pPr>
            <w:r w:rsidRPr="004A63F8">
              <w:rPr>
                <w:rFonts w:ascii="Courier New" w:hAnsi="Courier New" w:cs="Courier New"/>
                <w:sz w:val="16"/>
                <w:szCs w:val="16"/>
              </w:rPr>
              <w:lastRenderedPageBreak/>
              <w:t xml:space="preserve">    "</w:t>
            </w:r>
            <w:proofErr w:type="spellStart"/>
            <w:r w:rsidRPr="004A63F8">
              <w:rPr>
                <w:rFonts w:ascii="Courier New" w:hAnsi="Courier New" w:cs="Courier New"/>
                <w:sz w:val="16"/>
                <w:szCs w:val="16"/>
              </w:rPr>
              <w:t>msisdn</w:t>
            </w:r>
            <w:proofErr w:type="spellEnd"/>
            <w:proofErr w:type="gramStart"/>
            <w:r w:rsidRPr="004A63F8">
              <w:rPr>
                <w:rFonts w:ascii="Courier New" w:hAnsi="Courier New" w:cs="Courier New"/>
                <w:sz w:val="16"/>
                <w:szCs w:val="16"/>
              </w:rPr>
              <w:t>" :</w:t>
            </w:r>
            <w:proofErr w:type="gramEnd"/>
            <w:r w:rsidRPr="004A63F8">
              <w:rPr>
                <w:rFonts w:ascii="Courier New" w:hAnsi="Courier New" w:cs="Courier New"/>
                <w:sz w:val="16"/>
                <w:szCs w:val="16"/>
              </w:rPr>
              <w:t xml:space="preserve"> "</w:t>
            </w:r>
            <w:r>
              <w:rPr>
                <w:rFonts w:ascii="Courier New" w:hAnsi="Courier New" w:cs="Courier New"/>
                <w:sz w:val="16"/>
                <w:szCs w:val="16"/>
              </w:rPr>
              <w:t>000</w:t>
            </w:r>
            <w:r w:rsidRPr="004A63F8">
              <w:rPr>
                <w:rFonts w:ascii="Courier New" w:hAnsi="Courier New" w:cs="Courier New"/>
                <w:sz w:val="16"/>
                <w:szCs w:val="16"/>
              </w:rPr>
              <w:t>02329295",</w:t>
            </w:r>
          </w:p>
          <w:p w14:paraId="559AD793" w14:textId="77777777" w:rsidR="004E08FC" w:rsidRPr="004A63F8" w:rsidRDefault="004E08FC" w:rsidP="009603DA">
            <w:pPr>
              <w:rPr>
                <w:rFonts w:ascii="Courier New" w:hAnsi="Courier New" w:cs="Courier New"/>
                <w:sz w:val="16"/>
                <w:szCs w:val="16"/>
              </w:rPr>
            </w:pPr>
            <w:r w:rsidRPr="004A63F8">
              <w:rPr>
                <w:rFonts w:ascii="Courier New" w:hAnsi="Courier New" w:cs="Courier New"/>
                <w:sz w:val="16"/>
                <w:szCs w:val="16"/>
              </w:rPr>
              <w:t xml:space="preserve">    "event</w:t>
            </w:r>
            <w:proofErr w:type="gramStart"/>
            <w:r w:rsidRPr="004A63F8">
              <w:rPr>
                <w:rFonts w:ascii="Courier New" w:hAnsi="Courier New" w:cs="Courier New"/>
                <w:sz w:val="16"/>
                <w:szCs w:val="16"/>
              </w:rPr>
              <w:t>" :</w:t>
            </w:r>
            <w:proofErr w:type="gramEnd"/>
            <w:r w:rsidRPr="004A63F8">
              <w:rPr>
                <w:rFonts w:ascii="Courier New" w:hAnsi="Courier New" w:cs="Courier New"/>
                <w:sz w:val="16"/>
                <w:szCs w:val="16"/>
              </w:rPr>
              <w:t xml:space="preserve"> {</w:t>
            </w:r>
          </w:p>
          <w:p w14:paraId="304CFD11" w14:textId="77777777" w:rsidR="004E08FC" w:rsidRPr="004A63F8" w:rsidRDefault="004E08FC" w:rsidP="009603DA">
            <w:pPr>
              <w:rPr>
                <w:rFonts w:ascii="Courier New" w:hAnsi="Courier New" w:cs="Courier New"/>
                <w:sz w:val="16"/>
                <w:szCs w:val="16"/>
              </w:rPr>
            </w:pPr>
            <w:r w:rsidRPr="004A63F8">
              <w:rPr>
                <w:rFonts w:ascii="Courier New" w:hAnsi="Courier New" w:cs="Courier New"/>
                <w:sz w:val="16"/>
                <w:szCs w:val="16"/>
              </w:rPr>
              <w:t xml:space="preserve">        "type</w:t>
            </w:r>
            <w:proofErr w:type="gramStart"/>
            <w:r w:rsidRPr="004A63F8">
              <w:rPr>
                <w:rFonts w:ascii="Courier New" w:hAnsi="Courier New" w:cs="Courier New"/>
                <w:sz w:val="16"/>
                <w:szCs w:val="16"/>
              </w:rPr>
              <w:t>" :</w:t>
            </w:r>
            <w:proofErr w:type="gramEnd"/>
            <w:r w:rsidRPr="004A63F8">
              <w:rPr>
                <w:rFonts w:ascii="Courier New" w:hAnsi="Courier New" w:cs="Courier New"/>
                <w:sz w:val="16"/>
                <w:szCs w:val="16"/>
              </w:rPr>
              <w:t xml:space="preserve"> "</w:t>
            </w:r>
            <w:r>
              <w:rPr>
                <w:rFonts w:ascii="Courier New" w:hAnsi="Courier New" w:cs="Courier New"/>
                <w:sz w:val="16"/>
                <w:szCs w:val="16"/>
              </w:rPr>
              <w:t>Status</w:t>
            </w:r>
            <w:r w:rsidRPr="004A63F8">
              <w:rPr>
                <w:rFonts w:ascii="Courier New" w:hAnsi="Courier New" w:cs="Courier New"/>
                <w:sz w:val="16"/>
                <w:szCs w:val="16"/>
              </w:rPr>
              <w:t>",</w:t>
            </w:r>
          </w:p>
          <w:p w14:paraId="149546C7" w14:textId="77777777" w:rsidR="004E08FC" w:rsidRPr="004A63F8" w:rsidRDefault="004E08FC" w:rsidP="009603DA">
            <w:pPr>
              <w:rPr>
                <w:rFonts w:ascii="Courier New" w:hAnsi="Courier New" w:cs="Courier New"/>
                <w:sz w:val="16"/>
                <w:szCs w:val="16"/>
              </w:rPr>
            </w:pPr>
            <w:r w:rsidRPr="004A63F8">
              <w:rPr>
                <w:rFonts w:ascii="Courier New" w:hAnsi="Courier New" w:cs="Courier New"/>
                <w:sz w:val="16"/>
                <w:szCs w:val="16"/>
              </w:rPr>
              <w:t xml:space="preserve">        "details</w:t>
            </w:r>
            <w:proofErr w:type="gramStart"/>
            <w:r w:rsidRPr="004A63F8">
              <w:rPr>
                <w:rFonts w:ascii="Courier New" w:hAnsi="Courier New" w:cs="Courier New"/>
                <w:sz w:val="16"/>
                <w:szCs w:val="16"/>
              </w:rPr>
              <w:t>" :</w:t>
            </w:r>
            <w:proofErr w:type="gramEnd"/>
            <w:r w:rsidRPr="004A63F8">
              <w:rPr>
                <w:rFonts w:ascii="Courier New" w:hAnsi="Courier New" w:cs="Courier New"/>
                <w:sz w:val="16"/>
                <w:szCs w:val="16"/>
              </w:rPr>
              <w:t xml:space="preserve"> {</w:t>
            </w:r>
          </w:p>
          <w:p w14:paraId="3DC8EC5A" w14:textId="77777777" w:rsidR="004E08FC" w:rsidRPr="004A63F8" w:rsidRDefault="004E08FC" w:rsidP="009603DA">
            <w:pPr>
              <w:rPr>
                <w:rFonts w:ascii="Courier New" w:hAnsi="Courier New" w:cs="Courier New"/>
                <w:sz w:val="16"/>
                <w:szCs w:val="16"/>
              </w:rPr>
            </w:pPr>
            <w:r w:rsidRPr="004A63F8">
              <w:rPr>
                <w:rFonts w:ascii="Courier New" w:hAnsi="Courier New" w:cs="Courier New"/>
                <w:sz w:val="16"/>
                <w:szCs w:val="16"/>
              </w:rPr>
              <w:t xml:space="preserve">            "</w:t>
            </w:r>
            <w:r>
              <w:rPr>
                <w:rFonts w:ascii="Courier New" w:hAnsi="Courier New" w:cs="Courier New"/>
                <w:sz w:val="16"/>
                <w:szCs w:val="16"/>
              </w:rPr>
              <w:t>from</w:t>
            </w:r>
            <w:proofErr w:type="gramStart"/>
            <w:r w:rsidRPr="004A63F8">
              <w:rPr>
                <w:rFonts w:ascii="Courier New" w:hAnsi="Courier New" w:cs="Courier New"/>
                <w:sz w:val="16"/>
                <w:szCs w:val="16"/>
              </w:rPr>
              <w:t>" :</w:t>
            </w:r>
            <w:proofErr w:type="gramEnd"/>
            <w:r w:rsidRPr="004A63F8">
              <w:rPr>
                <w:rFonts w:ascii="Courier New" w:hAnsi="Courier New" w:cs="Courier New"/>
                <w:sz w:val="16"/>
                <w:szCs w:val="16"/>
              </w:rPr>
              <w:t xml:space="preserve"> "</w:t>
            </w:r>
            <w:r>
              <w:rPr>
                <w:rFonts w:ascii="Courier New" w:hAnsi="Courier New" w:cs="Courier New"/>
                <w:sz w:val="16"/>
                <w:szCs w:val="16"/>
              </w:rPr>
              <w:t>idle</w:t>
            </w:r>
            <w:r w:rsidRPr="004A63F8">
              <w:rPr>
                <w:rFonts w:ascii="Courier New" w:hAnsi="Courier New" w:cs="Courier New"/>
                <w:sz w:val="16"/>
                <w:szCs w:val="16"/>
              </w:rPr>
              <w:t>",</w:t>
            </w:r>
          </w:p>
          <w:p w14:paraId="60200B0A" w14:textId="77777777" w:rsidR="004E08FC" w:rsidRPr="004A63F8" w:rsidRDefault="004E08FC" w:rsidP="009603DA">
            <w:pPr>
              <w:rPr>
                <w:rFonts w:ascii="Courier New" w:hAnsi="Courier New" w:cs="Courier New"/>
                <w:sz w:val="16"/>
                <w:szCs w:val="16"/>
              </w:rPr>
            </w:pPr>
            <w:r w:rsidRPr="004A63F8">
              <w:rPr>
                <w:rFonts w:ascii="Courier New" w:hAnsi="Courier New" w:cs="Courier New"/>
                <w:sz w:val="16"/>
                <w:szCs w:val="16"/>
              </w:rPr>
              <w:t xml:space="preserve">            "</w:t>
            </w:r>
            <w:r>
              <w:rPr>
                <w:rFonts w:ascii="Courier New" w:hAnsi="Courier New" w:cs="Courier New"/>
                <w:sz w:val="16"/>
                <w:szCs w:val="16"/>
              </w:rPr>
              <w:t>to</w:t>
            </w:r>
            <w:proofErr w:type="gramStart"/>
            <w:r w:rsidRPr="004A63F8">
              <w:rPr>
                <w:rFonts w:ascii="Courier New" w:hAnsi="Courier New" w:cs="Courier New"/>
                <w:sz w:val="16"/>
                <w:szCs w:val="16"/>
              </w:rPr>
              <w:t>" :</w:t>
            </w:r>
            <w:proofErr w:type="gramEnd"/>
            <w:r w:rsidRPr="004A63F8">
              <w:rPr>
                <w:rFonts w:ascii="Courier New" w:hAnsi="Courier New" w:cs="Courier New"/>
                <w:sz w:val="16"/>
                <w:szCs w:val="16"/>
              </w:rPr>
              <w:t xml:space="preserve"> "</w:t>
            </w:r>
            <w:r>
              <w:rPr>
                <w:rFonts w:ascii="Courier New" w:hAnsi="Courier New" w:cs="Courier New"/>
                <w:sz w:val="16"/>
                <w:szCs w:val="16"/>
              </w:rPr>
              <w:t>active</w:t>
            </w:r>
            <w:r w:rsidRPr="004A63F8">
              <w:rPr>
                <w:rFonts w:ascii="Courier New" w:hAnsi="Courier New" w:cs="Courier New"/>
                <w:sz w:val="16"/>
                <w:szCs w:val="16"/>
              </w:rPr>
              <w:t>",</w:t>
            </w:r>
          </w:p>
          <w:p w14:paraId="48547060" w14:textId="77777777" w:rsidR="004E08FC" w:rsidRPr="004A63F8" w:rsidRDefault="004E08FC" w:rsidP="009603DA">
            <w:pPr>
              <w:rPr>
                <w:rFonts w:ascii="Courier New" w:hAnsi="Courier New" w:cs="Courier New"/>
                <w:sz w:val="16"/>
                <w:szCs w:val="16"/>
              </w:rPr>
            </w:pPr>
            <w:r w:rsidRPr="004A63F8">
              <w:rPr>
                <w:rFonts w:ascii="Courier New" w:hAnsi="Courier New" w:cs="Courier New"/>
                <w:sz w:val="16"/>
                <w:szCs w:val="16"/>
              </w:rPr>
              <w:t xml:space="preserve">            "</w:t>
            </w:r>
            <w:r>
              <w:rPr>
                <w:rFonts w:ascii="Courier New" w:hAnsi="Courier New" w:cs="Courier New"/>
                <w:sz w:val="16"/>
                <w:szCs w:val="16"/>
              </w:rPr>
              <w:t>operator</w:t>
            </w:r>
            <w:proofErr w:type="gramStart"/>
            <w:r w:rsidRPr="004A63F8">
              <w:rPr>
                <w:rFonts w:ascii="Courier New" w:hAnsi="Courier New" w:cs="Courier New"/>
                <w:sz w:val="16"/>
                <w:szCs w:val="16"/>
              </w:rPr>
              <w:t>" :</w:t>
            </w:r>
            <w:proofErr w:type="gramEnd"/>
            <w:r w:rsidRPr="004A63F8">
              <w:rPr>
                <w:rFonts w:ascii="Courier New" w:hAnsi="Courier New" w:cs="Courier New"/>
                <w:sz w:val="16"/>
                <w:szCs w:val="16"/>
              </w:rPr>
              <w:t xml:space="preserve"> "</w:t>
            </w:r>
            <w:r>
              <w:rPr>
                <w:rFonts w:ascii="Courier New" w:hAnsi="Courier New" w:cs="Courier New"/>
                <w:sz w:val="16"/>
                <w:szCs w:val="16"/>
              </w:rPr>
              <w:t>administrator</w:t>
            </w:r>
            <w:r w:rsidRPr="004A63F8">
              <w:rPr>
                <w:rFonts w:ascii="Courier New" w:hAnsi="Courier New" w:cs="Courier New"/>
                <w:sz w:val="16"/>
                <w:szCs w:val="16"/>
              </w:rPr>
              <w:t>",</w:t>
            </w:r>
          </w:p>
          <w:p w14:paraId="6A67E25F" w14:textId="77777777" w:rsidR="004E08FC" w:rsidRPr="004A63F8" w:rsidRDefault="004E08FC" w:rsidP="009603DA">
            <w:pPr>
              <w:rPr>
                <w:rFonts w:ascii="Courier New" w:hAnsi="Courier New" w:cs="Courier New"/>
                <w:sz w:val="16"/>
                <w:szCs w:val="16"/>
              </w:rPr>
            </w:pPr>
            <w:r w:rsidRPr="004A63F8">
              <w:rPr>
                <w:rFonts w:ascii="Courier New" w:hAnsi="Courier New" w:cs="Courier New"/>
                <w:sz w:val="16"/>
                <w:szCs w:val="16"/>
              </w:rPr>
              <w:t xml:space="preserve">            "</w:t>
            </w:r>
            <w:proofErr w:type="spellStart"/>
            <w:r>
              <w:rPr>
                <w:rFonts w:ascii="Courier New" w:hAnsi="Courier New" w:cs="Courier New"/>
                <w:sz w:val="16"/>
                <w:szCs w:val="16"/>
              </w:rPr>
              <w:t>business_type</w:t>
            </w:r>
            <w:proofErr w:type="spellEnd"/>
            <w:proofErr w:type="gramStart"/>
            <w:r w:rsidRPr="004A63F8">
              <w:rPr>
                <w:rFonts w:ascii="Courier New" w:hAnsi="Courier New" w:cs="Courier New"/>
                <w:sz w:val="16"/>
                <w:szCs w:val="16"/>
              </w:rPr>
              <w:t>" :</w:t>
            </w:r>
            <w:proofErr w:type="gramEnd"/>
            <w:r w:rsidRPr="004A63F8">
              <w:rPr>
                <w:rFonts w:ascii="Courier New" w:hAnsi="Courier New" w:cs="Courier New"/>
                <w:sz w:val="16"/>
                <w:szCs w:val="16"/>
              </w:rPr>
              <w:t xml:space="preserve"> "</w:t>
            </w:r>
            <w:r>
              <w:rPr>
                <w:rFonts w:ascii="Courier New" w:hAnsi="Courier New" w:cs="Courier New"/>
                <w:sz w:val="16"/>
                <w:szCs w:val="16"/>
              </w:rPr>
              <w:t>create subscriber</w:t>
            </w:r>
            <w:r w:rsidRPr="004A63F8">
              <w:rPr>
                <w:rFonts w:ascii="Courier New" w:hAnsi="Courier New" w:cs="Courier New"/>
                <w:sz w:val="16"/>
                <w:szCs w:val="16"/>
              </w:rPr>
              <w:t>",</w:t>
            </w:r>
          </w:p>
          <w:p w14:paraId="2E644C00" w14:textId="77777777" w:rsidR="004E08FC" w:rsidRPr="004A63F8" w:rsidRDefault="004E08FC" w:rsidP="009603DA">
            <w:pPr>
              <w:rPr>
                <w:rFonts w:ascii="Courier New" w:hAnsi="Courier New" w:cs="Courier New"/>
                <w:sz w:val="16"/>
                <w:szCs w:val="16"/>
              </w:rPr>
            </w:pPr>
            <w:r w:rsidRPr="004A63F8">
              <w:rPr>
                <w:rFonts w:ascii="Courier New" w:hAnsi="Courier New" w:cs="Courier New"/>
                <w:sz w:val="16"/>
                <w:szCs w:val="16"/>
              </w:rPr>
              <w:t xml:space="preserve">            "</w:t>
            </w:r>
            <w:r>
              <w:rPr>
                <w:rFonts w:ascii="Courier New" w:hAnsi="Courier New" w:cs="Courier New"/>
                <w:sz w:val="16"/>
                <w:szCs w:val="16"/>
              </w:rPr>
              <w:t>reason</w:t>
            </w:r>
            <w:proofErr w:type="gramStart"/>
            <w:r w:rsidRPr="004A63F8">
              <w:rPr>
                <w:rFonts w:ascii="Courier New" w:hAnsi="Courier New" w:cs="Courier New"/>
                <w:sz w:val="16"/>
                <w:szCs w:val="16"/>
              </w:rPr>
              <w:t>" :</w:t>
            </w:r>
            <w:proofErr w:type="gramEnd"/>
            <w:r w:rsidRPr="004A63F8">
              <w:rPr>
                <w:rFonts w:ascii="Courier New" w:hAnsi="Courier New" w:cs="Courier New"/>
                <w:sz w:val="16"/>
                <w:szCs w:val="16"/>
              </w:rPr>
              <w:t xml:space="preserve"> "</w:t>
            </w:r>
            <w:r>
              <w:rPr>
                <w:rFonts w:ascii="Courier New" w:hAnsi="Courier New" w:cs="Courier New"/>
                <w:sz w:val="16"/>
                <w:szCs w:val="16"/>
              </w:rPr>
              <w:t>creation life cycle</w:t>
            </w:r>
            <w:r w:rsidRPr="004A63F8">
              <w:rPr>
                <w:rFonts w:ascii="Courier New" w:hAnsi="Courier New" w:cs="Courier New"/>
                <w:sz w:val="16"/>
                <w:szCs w:val="16"/>
              </w:rPr>
              <w:t>",</w:t>
            </w:r>
          </w:p>
          <w:p w14:paraId="58C46EA5" w14:textId="77777777" w:rsidR="004E08FC" w:rsidRPr="004A63F8" w:rsidRDefault="004E08FC" w:rsidP="009603DA">
            <w:pPr>
              <w:rPr>
                <w:rFonts w:ascii="Courier New" w:hAnsi="Courier New" w:cs="Courier New"/>
                <w:sz w:val="16"/>
                <w:szCs w:val="16"/>
              </w:rPr>
            </w:pPr>
            <w:r w:rsidRPr="004A63F8">
              <w:rPr>
                <w:rFonts w:ascii="Courier New" w:hAnsi="Courier New" w:cs="Courier New"/>
                <w:sz w:val="16"/>
                <w:szCs w:val="16"/>
              </w:rPr>
              <w:t xml:space="preserve">            "</w:t>
            </w:r>
            <w:r>
              <w:rPr>
                <w:rFonts w:ascii="Courier New" w:hAnsi="Courier New" w:cs="Courier New"/>
                <w:sz w:val="16"/>
                <w:szCs w:val="16"/>
              </w:rPr>
              <w:t>remarks</w:t>
            </w:r>
            <w:proofErr w:type="gramStart"/>
            <w:r w:rsidRPr="004A63F8">
              <w:rPr>
                <w:rFonts w:ascii="Courier New" w:hAnsi="Courier New" w:cs="Courier New"/>
                <w:sz w:val="16"/>
                <w:szCs w:val="16"/>
              </w:rPr>
              <w:t>" :</w:t>
            </w:r>
            <w:proofErr w:type="gramEnd"/>
            <w:r w:rsidRPr="004A63F8">
              <w:rPr>
                <w:rFonts w:ascii="Courier New" w:hAnsi="Courier New" w:cs="Courier New"/>
                <w:sz w:val="16"/>
                <w:szCs w:val="16"/>
              </w:rPr>
              <w:t xml:space="preserve"> "</w:t>
            </w:r>
            <w:r>
              <w:rPr>
                <w:rFonts w:ascii="Courier New" w:hAnsi="Courier New" w:cs="Courier New"/>
                <w:sz w:val="16"/>
                <w:szCs w:val="16"/>
              </w:rPr>
              <w:t>NA</w:t>
            </w:r>
            <w:r w:rsidRPr="004A63F8">
              <w:rPr>
                <w:rFonts w:ascii="Courier New" w:hAnsi="Courier New" w:cs="Courier New"/>
                <w:sz w:val="16"/>
                <w:szCs w:val="16"/>
              </w:rPr>
              <w:t>",</w:t>
            </w:r>
          </w:p>
          <w:p w14:paraId="02D59732" w14:textId="77777777" w:rsidR="004E08FC" w:rsidRPr="004A63F8" w:rsidRDefault="004E08FC" w:rsidP="009603DA">
            <w:pPr>
              <w:rPr>
                <w:rFonts w:ascii="Courier New" w:hAnsi="Courier New" w:cs="Courier New"/>
                <w:sz w:val="16"/>
                <w:szCs w:val="16"/>
              </w:rPr>
            </w:pPr>
            <w:r w:rsidRPr="004A63F8">
              <w:rPr>
                <w:rFonts w:ascii="Courier New" w:hAnsi="Courier New" w:cs="Courier New"/>
                <w:sz w:val="16"/>
                <w:szCs w:val="16"/>
              </w:rPr>
              <w:t xml:space="preserve">            "</w:t>
            </w:r>
            <w:proofErr w:type="spellStart"/>
            <w:r w:rsidRPr="004A63F8">
              <w:rPr>
                <w:rFonts w:ascii="Courier New" w:hAnsi="Courier New" w:cs="Courier New"/>
                <w:sz w:val="16"/>
                <w:szCs w:val="16"/>
              </w:rPr>
              <w:t>reference_time</w:t>
            </w:r>
            <w:proofErr w:type="spellEnd"/>
            <w:proofErr w:type="gramStart"/>
            <w:r w:rsidRPr="004A63F8">
              <w:rPr>
                <w:rFonts w:ascii="Courier New" w:hAnsi="Courier New" w:cs="Courier New"/>
                <w:sz w:val="16"/>
                <w:szCs w:val="16"/>
              </w:rPr>
              <w:t>" :</w:t>
            </w:r>
            <w:proofErr w:type="gramEnd"/>
            <w:r w:rsidRPr="004A63F8">
              <w:rPr>
                <w:rFonts w:ascii="Courier New" w:hAnsi="Courier New" w:cs="Courier New"/>
                <w:sz w:val="16"/>
                <w:szCs w:val="16"/>
              </w:rPr>
              <w:t xml:space="preserve"> </w:t>
            </w:r>
            <w:proofErr w:type="spellStart"/>
            <w:r w:rsidRPr="004A63F8">
              <w:rPr>
                <w:rFonts w:ascii="Courier New" w:hAnsi="Courier New" w:cs="Courier New"/>
                <w:sz w:val="16"/>
                <w:szCs w:val="16"/>
              </w:rPr>
              <w:t>ISODate</w:t>
            </w:r>
            <w:proofErr w:type="spellEnd"/>
            <w:r w:rsidRPr="004A63F8">
              <w:rPr>
                <w:rFonts w:ascii="Courier New" w:hAnsi="Courier New" w:cs="Courier New"/>
                <w:sz w:val="16"/>
                <w:szCs w:val="16"/>
              </w:rPr>
              <w:t>("2021-09-11T14:43:14.208+03:00"),</w:t>
            </w:r>
          </w:p>
          <w:p w14:paraId="5716182D" w14:textId="77777777" w:rsidR="004E08FC" w:rsidRPr="004A63F8" w:rsidRDefault="004E08FC" w:rsidP="009603DA">
            <w:pPr>
              <w:rPr>
                <w:rFonts w:ascii="Courier New" w:hAnsi="Courier New" w:cs="Courier New"/>
                <w:sz w:val="16"/>
                <w:szCs w:val="16"/>
              </w:rPr>
            </w:pPr>
            <w:r w:rsidRPr="004A63F8">
              <w:rPr>
                <w:rFonts w:ascii="Courier New" w:hAnsi="Courier New" w:cs="Courier New"/>
                <w:sz w:val="16"/>
                <w:szCs w:val="16"/>
              </w:rPr>
              <w:t xml:space="preserve">            "location</w:t>
            </w:r>
            <w:proofErr w:type="gramStart"/>
            <w:r w:rsidRPr="004A63F8">
              <w:rPr>
                <w:rFonts w:ascii="Courier New" w:hAnsi="Courier New" w:cs="Courier New"/>
                <w:sz w:val="16"/>
                <w:szCs w:val="16"/>
              </w:rPr>
              <w:t>" :</w:t>
            </w:r>
            <w:proofErr w:type="gramEnd"/>
            <w:r w:rsidRPr="004A63F8">
              <w:rPr>
                <w:rFonts w:ascii="Courier New" w:hAnsi="Courier New" w:cs="Courier New"/>
                <w:sz w:val="16"/>
                <w:szCs w:val="16"/>
              </w:rPr>
              <w:t xml:space="preserve"> {</w:t>
            </w:r>
          </w:p>
          <w:p w14:paraId="05AA6D57" w14:textId="77777777" w:rsidR="004E08FC" w:rsidRPr="004A63F8" w:rsidRDefault="004E08FC" w:rsidP="009603DA">
            <w:pPr>
              <w:rPr>
                <w:rFonts w:ascii="Courier New" w:hAnsi="Courier New" w:cs="Courier New"/>
                <w:sz w:val="16"/>
                <w:szCs w:val="16"/>
              </w:rPr>
            </w:pPr>
            <w:r w:rsidRPr="004A63F8">
              <w:rPr>
                <w:rFonts w:ascii="Courier New" w:hAnsi="Courier New" w:cs="Courier New"/>
                <w:sz w:val="16"/>
                <w:szCs w:val="16"/>
              </w:rPr>
              <w:t xml:space="preserve">                "</w:t>
            </w:r>
            <w:proofErr w:type="spellStart"/>
            <w:r w:rsidRPr="004A63F8">
              <w:rPr>
                <w:rFonts w:ascii="Courier New" w:hAnsi="Courier New" w:cs="Courier New"/>
                <w:sz w:val="16"/>
                <w:szCs w:val="16"/>
              </w:rPr>
              <w:t>new_ci</w:t>
            </w:r>
            <w:proofErr w:type="spellEnd"/>
            <w:proofErr w:type="gramStart"/>
            <w:r w:rsidRPr="004A63F8">
              <w:rPr>
                <w:rFonts w:ascii="Courier New" w:hAnsi="Courier New" w:cs="Courier New"/>
                <w:sz w:val="16"/>
                <w:szCs w:val="16"/>
              </w:rPr>
              <w:t>" :</w:t>
            </w:r>
            <w:proofErr w:type="gramEnd"/>
            <w:r w:rsidRPr="004A63F8">
              <w:rPr>
                <w:rFonts w:ascii="Courier New" w:hAnsi="Courier New" w:cs="Courier New"/>
                <w:sz w:val="16"/>
                <w:szCs w:val="16"/>
              </w:rPr>
              <w:t xml:space="preserve"> </w:t>
            </w:r>
            <w:proofErr w:type="spellStart"/>
            <w:r w:rsidRPr="004A63F8">
              <w:rPr>
                <w:rFonts w:ascii="Courier New" w:hAnsi="Courier New" w:cs="Courier New"/>
                <w:sz w:val="16"/>
                <w:szCs w:val="16"/>
              </w:rPr>
              <w:t>ObjectId</w:t>
            </w:r>
            <w:proofErr w:type="spellEnd"/>
            <w:r w:rsidRPr="004A63F8">
              <w:rPr>
                <w:rFonts w:ascii="Courier New" w:hAnsi="Courier New" w:cs="Courier New"/>
                <w:sz w:val="16"/>
                <w:szCs w:val="16"/>
              </w:rPr>
              <w:t>("60c74c2ca0a33a591343ee0c"),</w:t>
            </w:r>
          </w:p>
          <w:p w14:paraId="763157CD" w14:textId="77777777" w:rsidR="004E08FC" w:rsidRPr="004A63F8" w:rsidRDefault="004E08FC" w:rsidP="009603DA">
            <w:pPr>
              <w:rPr>
                <w:rFonts w:ascii="Courier New" w:hAnsi="Courier New" w:cs="Courier New"/>
                <w:sz w:val="16"/>
                <w:szCs w:val="16"/>
              </w:rPr>
            </w:pPr>
            <w:r w:rsidRPr="004A63F8">
              <w:rPr>
                <w:rFonts w:ascii="Courier New" w:hAnsi="Courier New" w:cs="Courier New"/>
                <w:sz w:val="16"/>
                <w:szCs w:val="16"/>
              </w:rPr>
              <w:t xml:space="preserve">                "coordinates</w:t>
            </w:r>
            <w:proofErr w:type="gramStart"/>
            <w:r w:rsidRPr="004A63F8">
              <w:rPr>
                <w:rFonts w:ascii="Courier New" w:hAnsi="Courier New" w:cs="Courier New"/>
                <w:sz w:val="16"/>
                <w:szCs w:val="16"/>
              </w:rPr>
              <w:t>" :</w:t>
            </w:r>
            <w:proofErr w:type="gramEnd"/>
            <w:r w:rsidRPr="004A63F8">
              <w:rPr>
                <w:rFonts w:ascii="Courier New" w:hAnsi="Courier New" w:cs="Courier New"/>
                <w:sz w:val="16"/>
                <w:szCs w:val="16"/>
              </w:rPr>
              <w:t xml:space="preserve"> [ </w:t>
            </w:r>
          </w:p>
          <w:p w14:paraId="5E025253" w14:textId="77777777" w:rsidR="004E08FC" w:rsidRPr="004A63F8" w:rsidRDefault="004E08FC" w:rsidP="009603DA">
            <w:pPr>
              <w:rPr>
                <w:rFonts w:ascii="Courier New" w:hAnsi="Courier New" w:cs="Courier New"/>
                <w:sz w:val="16"/>
                <w:szCs w:val="16"/>
              </w:rPr>
            </w:pPr>
            <w:r w:rsidRPr="004A63F8">
              <w:rPr>
                <w:rFonts w:ascii="Courier New" w:hAnsi="Courier New" w:cs="Courier New"/>
                <w:sz w:val="16"/>
                <w:szCs w:val="16"/>
              </w:rPr>
              <w:t xml:space="preserve">                    35.2594500000045, </w:t>
            </w:r>
          </w:p>
          <w:p w14:paraId="1A1D27ED" w14:textId="77777777" w:rsidR="004E08FC" w:rsidRPr="004A63F8" w:rsidRDefault="004E08FC" w:rsidP="009603DA">
            <w:pPr>
              <w:rPr>
                <w:rFonts w:ascii="Courier New" w:hAnsi="Courier New" w:cs="Courier New"/>
                <w:sz w:val="16"/>
                <w:szCs w:val="16"/>
              </w:rPr>
            </w:pPr>
            <w:r w:rsidRPr="004A63F8">
              <w:rPr>
                <w:rFonts w:ascii="Courier New" w:hAnsi="Courier New" w:cs="Courier New"/>
                <w:sz w:val="16"/>
                <w:szCs w:val="16"/>
              </w:rPr>
              <w:t xml:space="preserve">                    32.1570010000045</w:t>
            </w:r>
          </w:p>
          <w:p w14:paraId="6B91668B" w14:textId="77777777" w:rsidR="004E08FC" w:rsidRPr="004A63F8" w:rsidRDefault="004E08FC" w:rsidP="009603DA">
            <w:pPr>
              <w:rPr>
                <w:rFonts w:ascii="Courier New" w:hAnsi="Courier New" w:cs="Courier New"/>
                <w:sz w:val="16"/>
                <w:szCs w:val="16"/>
              </w:rPr>
            </w:pPr>
            <w:r w:rsidRPr="004A63F8">
              <w:rPr>
                <w:rFonts w:ascii="Courier New" w:hAnsi="Courier New" w:cs="Courier New"/>
                <w:sz w:val="16"/>
                <w:szCs w:val="16"/>
              </w:rPr>
              <w:t xml:space="preserve">                ]</w:t>
            </w:r>
          </w:p>
          <w:p w14:paraId="4417CC38" w14:textId="77777777" w:rsidR="004E08FC" w:rsidRPr="004A63F8" w:rsidRDefault="004E08FC" w:rsidP="009603DA">
            <w:pPr>
              <w:rPr>
                <w:rFonts w:ascii="Courier New" w:hAnsi="Courier New" w:cs="Courier New"/>
                <w:sz w:val="16"/>
                <w:szCs w:val="16"/>
              </w:rPr>
            </w:pPr>
            <w:r w:rsidRPr="004A63F8">
              <w:rPr>
                <w:rFonts w:ascii="Courier New" w:hAnsi="Courier New" w:cs="Courier New"/>
                <w:sz w:val="16"/>
                <w:szCs w:val="16"/>
              </w:rPr>
              <w:t xml:space="preserve">            }</w:t>
            </w:r>
          </w:p>
          <w:p w14:paraId="60026592" w14:textId="77777777" w:rsidR="004E08FC" w:rsidRPr="004A63F8" w:rsidRDefault="004E08FC" w:rsidP="009603DA">
            <w:pPr>
              <w:rPr>
                <w:rFonts w:ascii="Courier New" w:hAnsi="Courier New" w:cs="Courier New"/>
                <w:sz w:val="16"/>
                <w:szCs w:val="16"/>
              </w:rPr>
            </w:pPr>
            <w:r w:rsidRPr="004A63F8">
              <w:rPr>
                <w:rFonts w:ascii="Courier New" w:hAnsi="Courier New" w:cs="Courier New"/>
                <w:sz w:val="16"/>
                <w:szCs w:val="16"/>
              </w:rPr>
              <w:t xml:space="preserve">        }</w:t>
            </w:r>
          </w:p>
          <w:p w14:paraId="56FF7B16" w14:textId="77777777" w:rsidR="004E08FC" w:rsidRPr="004A63F8" w:rsidRDefault="004E08FC" w:rsidP="009603DA">
            <w:pPr>
              <w:rPr>
                <w:rFonts w:ascii="Courier New" w:hAnsi="Courier New" w:cs="Courier New"/>
                <w:sz w:val="16"/>
                <w:szCs w:val="16"/>
              </w:rPr>
            </w:pPr>
            <w:r w:rsidRPr="004A63F8">
              <w:rPr>
                <w:rFonts w:ascii="Courier New" w:hAnsi="Courier New" w:cs="Courier New"/>
                <w:sz w:val="16"/>
                <w:szCs w:val="16"/>
              </w:rPr>
              <w:t xml:space="preserve">    }</w:t>
            </w:r>
          </w:p>
          <w:p w14:paraId="2221EE29" w14:textId="77777777" w:rsidR="004E08FC" w:rsidRDefault="004E08FC" w:rsidP="009603DA">
            <w:r w:rsidRPr="004A63F8">
              <w:rPr>
                <w:rFonts w:ascii="Courier New" w:hAnsi="Courier New" w:cs="Courier New"/>
                <w:sz w:val="16"/>
                <w:szCs w:val="16"/>
              </w:rPr>
              <w:t>}</w:t>
            </w:r>
          </w:p>
        </w:tc>
      </w:tr>
      <w:tr w:rsidR="004E08FC" w14:paraId="23C4C093" w14:textId="77777777" w:rsidTr="009603DA">
        <w:tc>
          <w:tcPr>
            <w:tcW w:w="8856" w:type="dxa"/>
          </w:tcPr>
          <w:p w14:paraId="2968B828" w14:textId="77777777" w:rsidR="004E08FC" w:rsidRDefault="004E08FC" w:rsidP="009603DA">
            <w:pPr>
              <w:rPr>
                <w:rFonts w:ascii="Courier New" w:hAnsi="Courier New" w:cs="Courier New"/>
                <w:sz w:val="16"/>
                <w:szCs w:val="16"/>
              </w:rPr>
            </w:pPr>
            <w:r w:rsidRPr="007F3CFB">
              <w:rPr>
                <w:rFonts w:ascii="Courier New" w:hAnsi="Courier New" w:cs="Courier New"/>
                <w:sz w:val="16"/>
                <w:szCs w:val="16"/>
              </w:rPr>
              <w:lastRenderedPageBreak/>
              <w:t>/* 2 */</w:t>
            </w:r>
          </w:p>
          <w:p w14:paraId="316DB04C" w14:textId="77777777" w:rsidR="004E08FC" w:rsidRPr="007F3CFB" w:rsidRDefault="004E08FC" w:rsidP="009603DA">
            <w:pPr>
              <w:rPr>
                <w:rFonts w:ascii="Courier New" w:hAnsi="Courier New" w:cs="Courier New"/>
                <w:sz w:val="16"/>
                <w:szCs w:val="16"/>
              </w:rPr>
            </w:pPr>
            <w:r w:rsidRPr="007F3CFB">
              <w:rPr>
                <w:rFonts w:ascii="Courier New" w:hAnsi="Courier New" w:cs="Courier New"/>
                <w:sz w:val="16"/>
                <w:szCs w:val="16"/>
              </w:rPr>
              <w:t xml:space="preserve">/* </w:t>
            </w:r>
            <w:r w:rsidRPr="00BD3C24">
              <w:rPr>
                <w:rFonts w:ascii="Courier New" w:hAnsi="Courier New" w:cs="Courier New"/>
                <w:i/>
                <w:iCs/>
                <w:sz w:val="16"/>
                <w:szCs w:val="16"/>
              </w:rPr>
              <w:t>and so on</w:t>
            </w:r>
            <w:r w:rsidRPr="007F3CFB">
              <w:rPr>
                <w:rFonts w:ascii="Courier New" w:hAnsi="Courier New" w:cs="Courier New"/>
                <w:sz w:val="16"/>
                <w:szCs w:val="16"/>
              </w:rPr>
              <w:t xml:space="preserve"> */</w:t>
            </w:r>
          </w:p>
          <w:p w14:paraId="58111E50" w14:textId="77777777" w:rsidR="004E08FC" w:rsidRPr="004A63F8" w:rsidRDefault="004E08FC" w:rsidP="009603DA">
            <w:pPr>
              <w:rPr>
                <w:rFonts w:ascii="Courier New" w:hAnsi="Courier New" w:cs="Courier New"/>
                <w:sz w:val="16"/>
                <w:szCs w:val="16"/>
              </w:rPr>
            </w:pPr>
            <w:r w:rsidRPr="007F3CFB">
              <w:rPr>
                <w:rFonts w:ascii="Courier New" w:hAnsi="Courier New" w:cs="Courier New"/>
                <w:sz w:val="16"/>
                <w:szCs w:val="16"/>
              </w:rPr>
              <w:t>{}</w:t>
            </w:r>
            <w:r>
              <w:rPr>
                <w:rFonts w:ascii="Courier New" w:hAnsi="Courier New" w:cs="Courier New"/>
                <w:sz w:val="16"/>
                <w:szCs w:val="16"/>
              </w:rPr>
              <w:t>]</w:t>
            </w:r>
          </w:p>
        </w:tc>
      </w:tr>
    </w:tbl>
    <w:p w14:paraId="270491F4" w14:textId="77777777" w:rsidR="004E08FC" w:rsidRPr="004C38BC" w:rsidRDefault="004E08FC" w:rsidP="004C38BC"/>
    <w:p w14:paraId="5C2CE44C" w14:textId="527F499E" w:rsidR="004002F0" w:rsidRDefault="004002F0">
      <w:pPr>
        <w:pStyle w:val="Heading3"/>
      </w:pPr>
      <w:bookmarkStart w:id="24" w:name="_Toc86665655"/>
      <w:r>
        <w:t>Calls Detailed Records</w:t>
      </w:r>
      <w:bookmarkEnd w:id="24"/>
    </w:p>
    <w:p w14:paraId="71620B76" w14:textId="77777777" w:rsidR="00FD7FDB" w:rsidRDefault="00FD7FDB" w:rsidP="00FD7FDB">
      <w:pPr>
        <w:autoSpaceDE w:val="0"/>
        <w:autoSpaceDN w:val="0"/>
        <w:adjustRightInd w:val="0"/>
        <w:spacing w:after="0"/>
        <w:jc w:val="left"/>
        <w:rPr>
          <w:rFonts w:ascii="Calibri" w:hAnsi="Calibri" w:cs="Calibri"/>
          <w:sz w:val="22"/>
          <w:szCs w:val="22"/>
        </w:rPr>
      </w:pPr>
      <w:r>
        <w:rPr>
          <w:rFonts w:ascii="Calibri" w:hAnsi="Calibri" w:cs="Calibri"/>
          <w:sz w:val="22"/>
          <w:szCs w:val="22"/>
        </w:rPr>
        <w:t>This sub-tab shows information about call records for subscriber during specific period. Call records</w:t>
      </w:r>
    </w:p>
    <w:p w14:paraId="103EA838" w14:textId="7631532F" w:rsidR="00FD7FDB" w:rsidRDefault="00FD7FDB" w:rsidP="00FD7FDB">
      <w:r>
        <w:rPr>
          <w:rFonts w:ascii="Calibri" w:hAnsi="Calibri" w:cs="Calibri"/>
          <w:sz w:val="22"/>
          <w:szCs w:val="22"/>
        </w:rPr>
        <w:t>output will show information about Voice, SMS and Data.</w:t>
      </w:r>
    </w:p>
    <w:p w14:paraId="37DB56BB" w14:textId="77777777" w:rsidR="00FD7FDB" w:rsidRPr="004E1DBD" w:rsidRDefault="00FD7FDB" w:rsidP="00FD7FDB">
      <w:pPr>
        <w:rPr>
          <w:b/>
          <w:bCs/>
          <w:i/>
          <w:iCs/>
          <w:color w:val="FF0000"/>
          <w:u w:val="single"/>
        </w:rPr>
      </w:pPr>
      <w:r w:rsidRPr="004E1DBD">
        <w:rPr>
          <w:b/>
          <w:bCs/>
          <w:i/>
          <w:iCs/>
          <w:color w:val="FF0000"/>
          <w:u w:val="single"/>
        </w:rPr>
        <w:t xml:space="preserve">NOTE: This page will be accessed from 2 </w:t>
      </w:r>
      <w:r>
        <w:rPr>
          <w:b/>
          <w:bCs/>
          <w:i/>
          <w:iCs/>
          <w:color w:val="FF0000"/>
          <w:u w:val="single"/>
        </w:rPr>
        <w:t>locations</w:t>
      </w:r>
      <w:r w:rsidRPr="004E1DBD">
        <w:rPr>
          <w:b/>
          <w:bCs/>
          <w:i/>
          <w:iCs/>
          <w:color w:val="FF0000"/>
          <w:u w:val="single"/>
        </w:rPr>
        <w:t>:</w:t>
      </w:r>
    </w:p>
    <w:p w14:paraId="749B051E" w14:textId="77777777" w:rsidR="00FD7FDB" w:rsidRDefault="00FD7FDB" w:rsidP="00471F4E">
      <w:pPr>
        <w:pStyle w:val="ListParagraph"/>
        <w:numPr>
          <w:ilvl w:val="0"/>
          <w:numId w:val="16"/>
        </w:numPr>
      </w:pPr>
      <w:r>
        <w:t>From the customer search sub tabs</w:t>
      </w:r>
      <w:r w:rsidRPr="00A0293E">
        <w:rPr>
          <w:b/>
          <w:bCs/>
        </w:rPr>
        <w:t xml:space="preserve">. </w:t>
      </w:r>
      <w:proofErr w:type="gramStart"/>
      <w:r w:rsidRPr="00A0293E">
        <w:rPr>
          <w:b/>
          <w:bCs/>
        </w:rPr>
        <w:t>“ Input</w:t>
      </w:r>
      <w:proofErr w:type="gramEnd"/>
      <w:r w:rsidRPr="00A0293E">
        <w:rPr>
          <w:b/>
          <w:bCs/>
        </w:rPr>
        <w:t xml:space="preserve"> is MSISDN and in this case</w:t>
      </w:r>
      <w:r>
        <w:rPr>
          <w:b/>
          <w:bCs/>
        </w:rPr>
        <w:t xml:space="preserve">, it </w:t>
      </w:r>
      <w:r w:rsidRPr="00A0293E">
        <w:rPr>
          <w:b/>
          <w:bCs/>
        </w:rPr>
        <w:t>will be passed implicitly”</w:t>
      </w:r>
    </w:p>
    <w:p w14:paraId="7A205126" w14:textId="06AEF9EF" w:rsidR="00FD7FDB" w:rsidRDefault="00FD7FDB" w:rsidP="00471F4E">
      <w:pPr>
        <w:pStyle w:val="ListParagraph"/>
        <w:numPr>
          <w:ilvl w:val="0"/>
          <w:numId w:val="16"/>
        </w:numPr>
        <w:rPr>
          <w:b/>
          <w:bCs/>
        </w:rPr>
      </w:pPr>
      <w:r>
        <w:t xml:space="preserve">From the main tree module. </w:t>
      </w:r>
      <w:proofErr w:type="gramStart"/>
      <w:r w:rsidRPr="00A0293E">
        <w:rPr>
          <w:b/>
          <w:bCs/>
        </w:rPr>
        <w:t>“ Input</w:t>
      </w:r>
      <w:proofErr w:type="gramEnd"/>
      <w:r w:rsidRPr="00A0293E">
        <w:rPr>
          <w:b/>
          <w:bCs/>
        </w:rPr>
        <w:t xml:space="preserve"> is MSISDN</w:t>
      </w:r>
      <w:r>
        <w:rPr>
          <w:b/>
          <w:bCs/>
        </w:rPr>
        <w:t xml:space="preserve"> or</w:t>
      </w:r>
      <w:r w:rsidRPr="00FD7FDB">
        <w:rPr>
          <w:rFonts w:ascii="Courier New" w:hAnsi="Courier New" w:cs="Courier New"/>
          <w:sz w:val="16"/>
          <w:szCs w:val="16"/>
          <w:highlight w:val="yellow"/>
        </w:rPr>
        <w:t xml:space="preserve"> </w:t>
      </w:r>
      <w:proofErr w:type="spellStart"/>
      <w:r w:rsidRPr="006D4E7D">
        <w:rPr>
          <w:rFonts w:ascii="Courier New" w:hAnsi="Courier New" w:cs="Courier New"/>
          <w:sz w:val="16"/>
          <w:szCs w:val="16"/>
          <w:highlight w:val="yellow"/>
        </w:rPr>
        <w:t>event.details.</w:t>
      </w:r>
      <w:r w:rsidRPr="0061317C">
        <w:rPr>
          <w:rFonts w:ascii="Courier New" w:hAnsi="Courier New" w:cs="Courier New"/>
          <w:sz w:val="16"/>
          <w:szCs w:val="16"/>
          <w:highlight w:val="yellow"/>
        </w:rPr>
        <w:t>calling.number</w:t>
      </w:r>
      <w:proofErr w:type="spellEnd"/>
      <w:r>
        <w:rPr>
          <w:b/>
          <w:bCs/>
        </w:rPr>
        <w:t xml:space="preserve"> or </w:t>
      </w:r>
      <w:proofErr w:type="spellStart"/>
      <w:r w:rsidRPr="0061317C">
        <w:rPr>
          <w:rFonts w:ascii="Courier New" w:hAnsi="Courier New" w:cs="Courier New"/>
          <w:sz w:val="16"/>
          <w:szCs w:val="16"/>
          <w:highlight w:val="yellow"/>
        </w:rPr>
        <w:t>event.details.called.number</w:t>
      </w:r>
      <w:proofErr w:type="spellEnd"/>
      <w:r w:rsidRPr="001E4674">
        <w:rPr>
          <w:rFonts w:ascii="Courier New" w:hAnsi="Courier New" w:cs="Courier New"/>
          <w:sz w:val="16"/>
          <w:szCs w:val="16"/>
        </w:rPr>
        <w:t xml:space="preserve">" </w:t>
      </w:r>
      <w:r>
        <w:rPr>
          <w:b/>
          <w:bCs/>
        </w:rPr>
        <w:t xml:space="preserve">or </w:t>
      </w:r>
      <w:proofErr w:type="spellStart"/>
      <w:r w:rsidRPr="006D4E7D">
        <w:rPr>
          <w:rFonts w:ascii="Courier New" w:hAnsi="Courier New" w:cs="Courier New"/>
          <w:sz w:val="16"/>
          <w:szCs w:val="16"/>
          <w:highlight w:val="yellow"/>
        </w:rPr>
        <w:t>event.details</w:t>
      </w:r>
      <w:r w:rsidRPr="0061317C">
        <w:rPr>
          <w:rFonts w:ascii="Courier New" w:hAnsi="Courier New" w:cs="Courier New"/>
          <w:sz w:val="16"/>
          <w:szCs w:val="16"/>
          <w:highlight w:val="yellow"/>
        </w:rPr>
        <w:t>.location.new_ci</w:t>
      </w:r>
      <w:proofErr w:type="spellEnd"/>
      <w:r>
        <w:rPr>
          <w:b/>
          <w:bCs/>
        </w:rPr>
        <w:t xml:space="preserve"> </w:t>
      </w:r>
      <w:r w:rsidRPr="00A0293E">
        <w:rPr>
          <w:b/>
          <w:bCs/>
        </w:rPr>
        <w:t xml:space="preserve"> and in this case will be passed </w:t>
      </w:r>
      <w:r>
        <w:rPr>
          <w:b/>
          <w:bCs/>
        </w:rPr>
        <w:t>explicitly</w:t>
      </w:r>
      <w:r w:rsidRPr="00A0293E">
        <w:rPr>
          <w:b/>
          <w:bCs/>
        </w:rPr>
        <w:t>”</w:t>
      </w:r>
      <w:r w:rsidR="0005574F">
        <w:rPr>
          <w:b/>
          <w:bCs/>
        </w:rPr>
        <w:t>, one</w:t>
      </w:r>
      <w:r w:rsidR="00087663">
        <w:rPr>
          <w:b/>
          <w:bCs/>
        </w:rPr>
        <w:t xml:space="preserve"> or more</w:t>
      </w:r>
      <w:r w:rsidR="0005574F">
        <w:rPr>
          <w:b/>
          <w:bCs/>
        </w:rPr>
        <w:t>.</w:t>
      </w:r>
      <w:r w:rsidR="00F178F1">
        <w:rPr>
          <w:b/>
          <w:bCs/>
        </w:rPr>
        <w:t xml:space="preserve"> In addition to the date period and events.</w:t>
      </w:r>
    </w:p>
    <w:p w14:paraId="1CA70C14" w14:textId="03E64B91" w:rsidR="00192B6D" w:rsidRPr="00A0293E" w:rsidRDefault="00192B6D" w:rsidP="00192B6D">
      <w:pPr>
        <w:pStyle w:val="ListParagraph"/>
        <w:rPr>
          <w:b/>
          <w:bCs/>
        </w:rPr>
      </w:pPr>
      <w:r>
        <w:rPr>
          <w:b/>
          <w:bCs/>
        </w:rPr>
        <w:lastRenderedPageBreak/>
        <w:t>If the source is from the main tree this will Historical Search.</w:t>
      </w:r>
    </w:p>
    <w:p w14:paraId="5D512BC2" w14:textId="0E088AB8" w:rsidR="00FD7FDB" w:rsidRDefault="00FD7FDB" w:rsidP="00FD7FDB"/>
    <w:p w14:paraId="78BE7521" w14:textId="5E7BF440" w:rsidR="00FD7FDB" w:rsidRDefault="00FD7FDB" w:rsidP="00FD7FDB">
      <w:pPr>
        <w:rPr>
          <w:b/>
          <w:bCs/>
          <w:i/>
          <w:iCs/>
          <w:color w:val="FF0000"/>
          <w:u w:val="single"/>
        </w:rPr>
      </w:pPr>
      <w:r w:rsidRPr="00FD7FDB">
        <w:rPr>
          <w:b/>
          <w:bCs/>
          <w:i/>
          <w:iCs/>
          <w:color w:val="FF0000"/>
          <w:u w:val="single"/>
        </w:rPr>
        <w:t>Input</w:t>
      </w:r>
    </w:p>
    <w:p w14:paraId="7A9C4296" w14:textId="67F68BAA" w:rsidR="00E857D4" w:rsidRPr="00603469" w:rsidRDefault="00E857D4" w:rsidP="00E857D4">
      <w:pPr>
        <w:rPr>
          <w:b/>
          <w:bCs/>
        </w:rPr>
      </w:pPr>
      <w:r>
        <w:rPr>
          <w:b/>
          <w:bCs/>
        </w:rPr>
        <w:t xml:space="preserve">***** </w:t>
      </w:r>
      <w:r w:rsidR="00603469" w:rsidRPr="00603469">
        <w:rPr>
          <w:b/>
          <w:bCs/>
        </w:rPr>
        <w:t>Events will be multi select.</w:t>
      </w:r>
    </w:p>
    <w:tbl>
      <w:tblPr>
        <w:tblStyle w:val="TableGrid"/>
        <w:tblW w:w="0" w:type="auto"/>
        <w:tblLook w:val="04A0" w:firstRow="1" w:lastRow="0" w:firstColumn="1" w:lastColumn="0" w:noHBand="0" w:noVBand="1"/>
      </w:tblPr>
      <w:tblGrid>
        <w:gridCol w:w="8856"/>
      </w:tblGrid>
      <w:tr w:rsidR="00FD7FDB" w14:paraId="72337131" w14:textId="77777777" w:rsidTr="009603DA">
        <w:tc>
          <w:tcPr>
            <w:tcW w:w="8856" w:type="dxa"/>
          </w:tcPr>
          <w:p w14:paraId="2CC733CC" w14:textId="77777777" w:rsidR="00FD7FDB" w:rsidRDefault="00FD7FDB" w:rsidP="00471F4E">
            <w:pPr>
              <w:pStyle w:val="ListParagraph"/>
              <w:numPr>
                <w:ilvl w:val="0"/>
                <w:numId w:val="15"/>
              </w:numPr>
              <w:spacing w:after="0"/>
              <w:jc w:val="left"/>
            </w:pPr>
            <w:r>
              <w:t>The below parameter needs to be presented in the search request.</w:t>
            </w:r>
          </w:p>
          <w:p w14:paraId="711AED1A" w14:textId="77777777" w:rsidR="00FD7FDB" w:rsidRDefault="00FD7FDB" w:rsidP="00471F4E">
            <w:pPr>
              <w:pStyle w:val="ListParagraph"/>
              <w:numPr>
                <w:ilvl w:val="0"/>
                <w:numId w:val="15"/>
              </w:numPr>
              <w:spacing w:after="0"/>
              <w:jc w:val="left"/>
            </w:pPr>
            <w:r>
              <w:t>One or multiple events can be presented in the search request</w:t>
            </w:r>
          </w:p>
          <w:p w14:paraId="3106F00A" w14:textId="77777777" w:rsidR="00FD7FDB" w:rsidRDefault="00FD7FDB" w:rsidP="00471F4E">
            <w:pPr>
              <w:pStyle w:val="ListParagraph"/>
              <w:numPr>
                <w:ilvl w:val="0"/>
                <w:numId w:val="15"/>
              </w:numPr>
              <w:spacing w:after="0"/>
              <w:jc w:val="left"/>
              <w:rPr>
                <w:rtl/>
                <w:lang w:bidi="ar-JO"/>
              </w:rPr>
            </w:pPr>
            <w:r>
              <w:t>At least one of highlighted parameters should be selected</w:t>
            </w:r>
          </w:p>
        </w:tc>
      </w:tr>
      <w:tr w:rsidR="00FD7FDB" w14:paraId="701D7776" w14:textId="77777777" w:rsidTr="009603DA">
        <w:tc>
          <w:tcPr>
            <w:tcW w:w="8856" w:type="dxa"/>
          </w:tcPr>
          <w:p w14:paraId="3A8A6288" w14:textId="77777777" w:rsidR="00FD7FDB" w:rsidRPr="008A2BBE" w:rsidRDefault="00FD7FDB" w:rsidP="009603DA">
            <w:pPr>
              <w:rPr>
                <w:rFonts w:ascii="Courier New" w:hAnsi="Courier New" w:cs="Courier New"/>
                <w:sz w:val="16"/>
                <w:szCs w:val="16"/>
              </w:rPr>
            </w:pPr>
            <w:r w:rsidRPr="008A2BBE">
              <w:rPr>
                <w:rFonts w:ascii="Courier New" w:hAnsi="Courier New" w:cs="Courier New"/>
                <w:sz w:val="16"/>
                <w:szCs w:val="16"/>
              </w:rPr>
              <w:t>Endpoint: /</w:t>
            </w:r>
            <w:proofErr w:type="spellStart"/>
            <w:r w:rsidRPr="008A2BBE">
              <w:rPr>
                <w:rFonts w:ascii="Courier New" w:hAnsi="Courier New" w:cs="Courier New"/>
                <w:sz w:val="16"/>
                <w:szCs w:val="16"/>
              </w:rPr>
              <w:t>historical_events</w:t>
            </w:r>
            <w:proofErr w:type="spellEnd"/>
          </w:p>
          <w:p w14:paraId="69F2CD73" w14:textId="77777777" w:rsidR="00FD7FDB" w:rsidRPr="008A2BBE" w:rsidRDefault="00FD7FDB" w:rsidP="009603DA">
            <w:pPr>
              <w:rPr>
                <w:rFonts w:ascii="Courier New" w:hAnsi="Courier New" w:cs="Courier New"/>
                <w:sz w:val="16"/>
                <w:szCs w:val="16"/>
              </w:rPr>
            </w:pPr>
            <w:r w:rsidRPr="008A2BBE">
              <w:rPr>
                <w:rFonts w:ascii="Courier New" w:hAnsi="Courier New" w:cs="Courier New"/>
                <w:sz w:val="16"/>
                <w:szCs w:val="16"/>
              </w:rPr>
              <w:t>@POST</w:t>
            </w:r>
          </w:p>
          <w:p w14:paraId="555379B5" w14:textId="523222B2" w:rsidR="00FD7FDB" w:rsidRPr="008A2BBE" w:rsidRDefault="00FD7FDB" w:rsidP="00FD7FDB">
            <w:pPr>
              <w:rPr>
                <w:rFonts w:ascii="Courier New" w:hAnsi="Courier New" w:cs="Courier New"/>
                <w:sz w:val="16"/>
                <w:szCs w:val="16"/>
              </w:rPr>
            </w:pPr>
            <w:r w:rsidRPr="008A2BBE">
              <w:rPr>
                <w:rFonts w:ascii="Courier New" w:hAnsi="Courier New" w:cs="Courier New"/>
                <w:sz w:val="16"/>
                <w:szCs w:val="16"/>
              </w:rPr>
              <w:t>Request body:</w:t>
            </w:r>
          </w:p>
          <w:p w14:paraId="7E7108BD" w14:textId="77777777" w:rsidR="00FD7FDB" w:rsidRPr="008A2BBE" w:rsidRDefault="00FD7FDB" w:rsidP="009603DA">
            <w:pPr>
              <w:rPr>
                <w:rFonts w:ascii="Courier New" w:hAnsi="Courier New" w:cs="Courier New"/>
                <w:sz w:val="16"/>
                <w:szCs w:val="16"/>
              </w:rPr>
            </w:pPr>
            <w:r w:rsidRPr="008A2BBE">
              <w:rPr>
                <w:rFonts w:ascii="Courier New" w:hAnsi="Courier New" w:cs="Courier New"/>
                <w:sz w:val="16"/>
                <w:szCs w:val="16"/>
              </w:rPr>
              <w:t>{</w:t>
            </w:r>
          </w:p>
          <w:p w14:paraId="516941C1" w14:textId="77777777" w:rsidR="00FD7FDB" w:rsidRPr="008A2BBE" w:rsidRDefault="00FD7FDB" w:rsidP="009603DA">
            <w:pPr>
              <w:rPr>
                <w:rFonts w:ascii="Courier New" w:hAnsi="Courier New" w:cs="Courier New"/>
                <w:sz w:val="16"/>
                <w:szCs w:val="16"/>
              </w:rPr>
            </w:pPr>
            <w:r w:rsidRPr="008A2BBE">
              <w:rPr>
                <w:rFonts w:ascii="Courier New" w:hAnsi="Courier New" w:cs="Courier New"/>
                <w:sz w:val="16"/>
                <w:szCs w:val="16"/>
              </w:rPr>
              <w:t xml:space="preserve">    "</w:t>
            </w:r>
            <w:proofErr w:type="spellStart"/>
            <w:r w:rsidRPr="00B505BF">
              <w:rPr>
                <w:rFonts w:ascii="Courier New" w:hAnsi="Courier New" w:cs="Courier New"/>
                <w:sz w:val="16"/>
                <w:szCs w:val="16"/>
                <w:highlight w:val="yellow"/>
              </w:rPr>
              <w:t>msisdns</w:t>
            </w:r>
            <w:proofErr w:type="spellEnd"/>
            <w:r w:rsidRPr="008A2BBE">
              <w:rPr>
                <w:rFonts w:ascii="Courier New" w:hAnsi="Courier New" w:cs="Courier New"/>
                <w:sz w:val="16"/>
                <w:szCs w:val="16"/>
              </w:rPr>
              <w:t>": [</w:t>
            </w:r>
          </w:p>
          <w:p w14:paraId="4E0C7622" w14:textId="77777777" w:rsidR="00FD7FDB" w:rsidRPr="008A2BBE" w:rsidRDefault="00FD7FDB" w:rsidP="009603DA">
            <w:pPr>
              <w:rPr>
                <w:rFonts w:ascii="Courier New" w:hAnsi="Courier New" w:cs="Courier New"/>
                <w:sz w:val="16"/>
                <w:szCs w:val="16"/>
              </w:rPr>
            </w:pPr>
            <w:r w:rsidRPr="008A2BBE">
              <w:rPr>
                <w:rFonts w:ascii="Courier New" w:hAnsi="Courier New" w:cs="Courier New"/>
                <w:sz w:val="16"/>
                <w:szCs w:val="16"/>
              </w:rPr>
              <w:t xml:space="preserve">        "962790000000"</w:t>
            </w:r>
          </w:p>
          <w:p w14:paraId="4F1CDB34" w14:textId="77777777" w:rsidR="00FD7FDB" w:rsidRPr="008A2BBE" w:rsidRDefault="00FD7FDB" w:rsidP="009603DA">
            <w:pPr>
              <w:rPr>
                <w:rFonts w:ascii="Courier New" w:hAnsi="Courier New" w:cs="Courier New"/>
                <w:sz w:val="16"/>
                <w:szCs w:val="16"/>
              </w:rPr>
            </w:pPr>
            <w:r w:rsidRPr="008A2BBE">
              <w:rPr>
                <w:rFonts w:ascii="Courier New" w:hAnsi="Courier New" w:cs="Courier New"/>
                <w:sz w:val="16"/>
                <w:szCs w:val="16"/>
              </w:rPr>
              <w:t xml:space="preserve">    ],</w:t>
            </w:r>
          </w:p>
          <w:p w14:paraId="21124677" w14:textId="77777777" w:rsidR="00FD7FDB" w:rsidRPr="008A2BBE" w:rsidRDefault="00FD7FDB" w:rsidP="009603DA">
            <w:pPr>
              <w:rPr>
                <w:rFonts w:ascii="Courier New" w:hAnsi="Courier New" w:cs="Courier New"/>
                <w:sz w:val="16"/>
                <w:szCs w:val="16"/>
              </w:rPr>
            </w:pPr>
            <w:r w:rsidRPr="008A2BBE">
              <w:rPr>
                <w:rFonts w:ascii="Courier New" w:hAnsi="Courier New" w:cs="Courier New"/>
                <w:sz w:val="16"/>
                <w:szCs w:val="16"/>
              </w:rPr>
              <w:t xml:space="preserve">    "</w:t>
            </w:r>
            <w:proofErr w:type="gramStart"/>
            <w:r w:rsidRPr="008A2BBE">
              <w:rPr>
                <w:rFonts w:ascii="Courier New" w:hAnsi="Courier New" w:cs="Courier New"/>
                <w:sz w:val="16"/>
                <w:szCs w:val="16"/>
              </w:rPr>
              <w:t>start</w:t>
            </w:r>
            <w:proofErr w:type="gramEnd"/>
            <w:r w:rsidRPr="008A2BBE">
              <w:rPr>
                <w:rFonts w:ascii="Courier New" w:hAnsi="Courier New" w:cs="Courier New"/>
                <w:sz w:val="16"/>
                <w:szCs w:val="16"/>
              </w:rPr>
              <w:t xml:space="preserve">-time": </w:t>
            </w:r>
            <w:proofErr w:type="spellStart"/>
            <w:r w:rsidRPr="00391485">
              <w:rPr>
                <w:rFonts w:ascii="Courier New" w:hAnsi="Courier New" w:cs="Courier New"/>
                <w:sz w:val="16"/>
                <w:szCs w:val="16"/>
              </w:rPr>
              <w:t>ISODate</w:t>
            </w:r>
            <w:proofErr w:type="spellEnd"/>
            <w:r w:rsidRPr="00391485">
              <w:rPr>
                <w:rFonts w:ascii="Courier New" w:hAnsi="Courier New" w:cs="Courier New"/>
                <w:sz w:val="16"/>
                <w:szCs w:val="16"/>
              </w:rPr>
              <w:t>("2021-06-24T13:41:22.346+03:00")</w:t>
            </w:r>
            <w:r w:rsidRPr="008A2BBE">
              <w:rPr>
                <w:rFonts w:ascii="Courier New" w:hAnsi="Courier New" w:cs="Courier New"/>
                <w:sz w:val="16"/>
                <w:szCs w:val="16"/>
              </w:rPr>
              <w:t>,</w:t>
            </w:r>
          </w:p>
          <w:p w14:paraId="5525FE46" w14:textId="77777777" w:rsidR="00FD7FDB" w:rsidRPr="008A2BBE" w:rsidRDefault="00FD7FDB" w:rsidP="009603DA">
            <w:pPr>
              <w:rPr>
                <w:rFonts w:ascii="Courier New" w:hAnsi="Courier New" w:cs="Courier New"/>
                <w:sz w:val="16"/>
                <w:szCs w:val="16"/>
              </w:rPr>
            </w:pPr>
            <w:r w:rsidRPr="008A2BBE">
              <w:rPr>
                <w:rFonts w:ascii="Courier New" w:hAnsi="Courier New" w:cs="Courier New"/>
                <w:sz w:val="16"/>
                <w:szCs w:val="16"/>
              </w:rPr>
              <w:t xml:space="preserve">    "</w:t>
            </w:r>
            <w:proofErr w:type="gramStart"/>
            <w:r w:rsidRPr="008A2BBE">
              <w:rPr>
                <w:rFonts w:ascii="Courier New" w:hAnsi="Courier New" w:cs="Courier New"/>
                <w:sz w:val="16"/>
                <w:szCs w:val="16"/>
              </w:rPr>
              <w:t>end</w:t>
            </w:r>
            <w:proofErr w:type="gramEnd"/>
            <w:r w:rsidRPr="008A2BBE">
              <w:rPr>
                <w:rFonts w:ascii="Courier New" w:hAnsi="Courier New" w:cs="Courier New"/>
                <w:sz w:val="16"/>
                <w:szCs w:val="16"/>
              </w:rPr>
              <w:t xml:space="preserve">-time": </w:t>
            </w:r>
            <w:proofErr w:type="spellStart"/>
            <w:r w:rsidRPr="00391485">
              <w:rPr>
                <w:rFonts w:ascii="Courier New" w:hAnsi="Courier New" w:cs="Courier New"/>
                <w:sz w:val="16"/>
                <w:szCs w:val="16"/>
              </w:rPr>
              <w:t>ISODate</w:t>
            </w:r>
            <w:proofErr w:type="spellEnd"/>
            <w:r w:rsidRPr="00391485">
              <w:rPr>
                <w:rFonts w:ascii="Courier New" w:hAnsi="Courier New" w:cs="Courier New"/>
                <w:sz w:val="16"/>
                <w:szCs w:val="16"/>
              </w:rPr>
              <w:t>("2021-06-24T13:41:22.346+03:00")</w:t>
            </w:r>
            <w:r w:rsidRPr="008A2BBE">
              <w:rPr>
                <w:rFonts w:ascii="Courier New" w:hAnsi="Courier New" w:cs="Courier New"/>
                <w:sz w:val="16"/>
                <w:szCs w:val="16"/>
              </w:rPr>
              <w:t>,</w:t>
            </w:r>
          </w:p>
          <w:p w14:paraId="2D98A25E" w14:textId="77777777" w:rsidR="00FD7FDB" w:rsidRPr="008A2BBE" w:rsidRDefault="00FD7FDB" w:rsidP="009603DA">
            <w:pPr>
              <w:rPr>
                <w:rFonts w:ascii="Courier New" w:hAnsi="Courier New" w:cs="Courier New"/>
                <w:sz w:val="16"/>
                <w:szCs w:val="16"/>
              </w:rPr>
            </w:pPr>
            <w:r w:rsidRPr="008A2BBE">
              <w:rPr>
                <w:rFonts w:ascii="Courier New" w:hAnsi="Courier New" w:cs="Courier New"/>
                <w:sz w:val="16"/>
                <w:szCs w:val="16"/>
              </w:rPr>
              <w:t xml:space="preserve">    "events": [{</w:t>
            </w:r>
          </w:p>
          <w:p w14:paraId="5399A8F1" w14:textId="77777777" w:rsidR="00FD7FDB" w:rsidRPr="008A2BBE" w:rsidRDefault="00FD7FDB" w:rsidP="009603DA">
            <w:pPr>
              <w:rPr>
                <w:rFonts w:ascii="Courier New" w:hAnsi="Courier New" w:cs="Courier New"/>
                <w:sz w:val="16"/>
                <w:szCs w:val="16"/>
              </w:rPr>
            </w:pPr>
            <w:r w:rsidRPr="008A2BBE">
              <w:rPr>
                <w:rFonts w:ascii="Courier New" w:hAnsi="Courier New" w:cs="Courier New"/>
                <w:sz w:val="16"/>
                <w:szCs w:val="16"/>
              </w:rPr>
              <w:t xml:space="preserve">        "type": "</w:t>
            </w:r>
            <w:r w:rsidRPr="00841D36">
              <w:rPr>
                <w:rFonts w:ascii="Courier New" w:hAnsi="Courier New" w:cs="Courier New"/>
                <w:sz w:val="16"/>
                <w:szCs w:val="16"/>
              </w:rPr>
              <w:t>MO International SMS</w:t>
            </w:r>
            <w:r w:rsidRPr="008A2BBE">
              <w:rPr>
                <w:rFonts w:ascii="Courier New" w:hAnsi="Courier New" w:cs="Courier New"/>
                <w:sz w:val="16"/>
                <w:szCs w:val="16"/>
              </w:rPr>
              <w:t>"</w:t>
            </w:r>
          </w:p>
          <w:p w14:paraId="48F3199D" w14:textId="77777777" w:rsidR="00FD7FDB" w:rsidRPr="008A2BBE" w:rsidRDefault="00FD7FDB" w:rsidP="009603DA">
            <w:pPr>
              <w:rPr>
                <w:rFonts w:ascii="Courier New" w:hAnsi="Courier New" w:cs="Courier New"/>
                <w:sz w:val="16"/>
                <w:szCs w:val="16"/>
              </w:rPr>
            </w:pPr>
            <w:r w:rsidRPr="008A2BBE">
              <w:rPr>
                <w:rFonts w:ascii="Courier New" w:hAnsi="Courier New" w:cs="Courier New"/>
                <w:sz w:val="16"/>
                <w:szCs w:val="16"/>
              </w:rPr>
              <w:t xml:space="preserve">    }</w:t>
            </w:r>
            <w:r>
              <w:rPr>
                <w:rFonts w:ascii="Courier New" w:hAnsi="Courier New" w:cs="Courier New"/>
                <w:sz w:val="16"/>
                <w:szCs w:val="16"/>
              </w:rPr>
              <w:t>,</w:t>
            </w:r>
            <w:r w:rsidRPr="008A2BBE">
              <w:rPr>
                <w:rFonts w:ascii="Courier New" w:hAnsi="Courier New" w:cs="Courier New"/>
                <w:sz w:val="16"/>
                <w:szCs w:val="16"/>
              </w:rPr>
              <w:t>{</w:t>
            </w:r>
          </w:p>
          <w:p w14:paraId="312A83BD" w14:textId="77777777" w:rsidR="00FD7FDB" w:rsidRPr="008A2BBE" w:rsidRDefault="00FD7FDB" w:rsidP="009603DA">
            <w:pPr>
              <w:rPr>
                <w:rFonts w:ascii="Courier New" w:hAnsi="Courier New" w:cs="Courier New"/>
                <w:sz w:val="16"/>
                <w:szCs w:val="16"/>
              </w:rPr>
            </w:pPr>
            <w:r w:rsidRPr="008A2BBE">
              <w:rPr>
                <w:rFonts w:ascii="Courier New" w:hAnsi="Courier New" w:cs="Courier New"/>
                <w:sz w:val="16"/>
                <w:szCs w:val="16"/>
              </w:rPr>
              <w:t xml:space="preserve">        "type": "</w:t>
            </w:r>
            <w:r w:rsidRPr="00841D36">
              <w:rPr>
                <w:rFonts w:ascii="Courier New" w:hAnsi="Courier New" w:cs="Courier New"/>
                <w:sz w:val="16"/>
                <w:szCs w:val="16"/>
              </w:rPr>
              <w:t>MO International Voice</w:t>
            </w:r>
            <w:r w:rsidRPr="008A2BBE">
              <w:rPr>
                <w:rFonts w:ascii="Courier New" w:hAnsi="Courier New" w:cs="Courier New"/>
                <w:sz w:val="16"/>
                <w:szCs w:val="16"/>
              </w:rPr>
              <w:t>"</w:t>
            </w:r>
          </w:p>
          <w:p w14:paraId="470CAC1F" w14:textId="77777777" w:rsidR="00FD7FDB" w:rsidRPr="008A2BBE" w:rsidRDefault="00FD7FDB" w:rsidP="009603DA">
            <w:pPr>
              <w:rPr>
                <w:rFonts w:ascii="Courier New" w:hAnsi="Courier New" w:cs="Courier New"/>
                <w:sz w:val="16"/>
                <w:szCs w:val="16"/>
              </w:rPr>
            </w:pPr>
            <w:r w:rsidRPr="008A2BBE">
              <w:rPr>
                <w:rFonts w:ascii="Courier New" w:hAnsi="Courier New" w:cs="Courier New"/>
                <w:sz w:val="16"/>
                <w:szCs w:val="16"/>
              </w:rPr>
              <w:t xml:space="preserve">    }</w:t>
            </w:r>
            <w:r>
              <w:rPr>
                <w:rFonts w:ascii="Courier New" w:hAnsi="Courier New" w:cs="Courier New"/>
                <w:sz w:val="16"/>
                <w:szCs w:val="16"/>
              </w:rPr>
              <w:t>,</w:t>
            </w:r>
            <w:r w:rsidRPr="008A2BBE">
              <w:rPr>
                <w:rFonts w:ascii="Courier New" w:hAnsi="Courier New" w:cs="Courier New"/>
                <w:sz w:val="16"/>
                <w:szCs w:val="16"/>
              </w:rPr>
              <w:t>{</w:t>
            </w:r>
          </w:p>
          <w:p w14:paraId="4C33FF85" w14:textId="77777777" w:rsidR="00FD7FDB" w:rsidRPr="008A2BBE" w:rsidRDefault="00FD7FDB" w:rsidP="009603DA">
            <w:pPr>
              <w:rPr>
                <w:rFonts w:ascii="Courier New" w:hAnsi="Courier New" w:cs="Courier New"/>
                <w:sz w:val="16"/>
                <w:szCs w:val="16"/>
              </w:rPr>
            </w:pPr>
            <w:r w:rsidRPr="008A2BBE">
              <w:rPr>
                <w:rFonts w:ascii="Courier New" w:hAnsi="Courier New" w:cs="Courier New"/>
                <w:sz w:val="16"/>
                <w:szCs w:val="16"/>
              </w:rPr>
              <w:t xml:space="preserve">        "type": "</w:t>
            </w:r>
            <w:r w:rsidRPr="00841D36">
              <w:rPr>
                <w:rFonts w:ascii="Courier New" w:hAnsi="Courier New" w:cs="Courier New"/>
                <w:sz w:val="16"/>
                <w:szCs w:val="16"/>
              </w:rPr>
              <w:t>MO Local Off-net SMS</w:t>
            </w:r>
            <w:r w:rsidRPr="008A2BBE">
              <w:rPr>
                <w:rFonts w:ascii="Courier New" w:hAnsi="Courier New" w:cs="Courier New"/>
                <w:sz w:val="16"/>
                <w:szCs w:val="16"/>
              </w:rPr>
              <w:t>"</w:t>
            </w:r>
          </w:p>
          <w:p w14:paraId="01DE7E7E" w14:textId="77777777" w:rsidR="00FD7FDB" w:rsidRPr="008A2BBE" w:rsidRDefault="00FD7FDB" w:rsidP="009603DA">
            <w:pPr>
              <w:rPr>
                <w:rFonts w:ascii="Courier New" w:hAnsi="Courier New" w:cs="Courier New"/>
                <w:sz w:val="16"/>
                <w:szCs w:val="16"/>
              </w:rPr>
            </w:pPr>
            <w:r w:rsidRPr="008A2BBE">
              <w:rPr>
                <w:rFonts w:ascii="Courier New" w:hAnsi="Courier New" w:cs="Courier New"/>
                <w:sz w:val="16"/>
                <w:szCs w:val="16"/>
              </w:rPr>
              <w:t xml:space="preserve">    }</w:t>
            </w:r>
            <w:r>
              <w:rPr>
                <w:rFonts w:ascii="Courier New" w:hAnsi="Courier New" w:cs="Courier New"/>
                <w:sz w:val="16"/>
                <w:szCs w:val="16"/>
              </w:rPr>
              <w:t>,</w:t>
            </w:r>
            <w:r w:rsidRPr="008A2BBE">
              <w:rPr>
                <w:rFonts w:ascii="Courier New" w:hAnsi="Courier New" w:cs="Courier New"/>
                <w:sz w:val="16"/>
                <w:szCs w:val="16"/>
              </w:rPr>
              <w:t>{</w:t>
            </w:r>
          </w:p>
          <w:p w14:paraId="4FA74DD6" w14:textId="77777777" w:rsidR="00FD7FDB" w:rsidRPr="008A2BBE" w:rsidRDefault="00FD7FDB" w:rsidP="009603DA">
            <w:pPr>
              <w:rPr>
                <w:rFonts w:ascii="Courier New" w:hAnsi="Courier New" w:cs="Courier New"/>
                <w:sz w:val="16"/>
                <w:szCs w:val="16"/>
              </w:rPr>
            </w:pPr>
            <w:r w:rsidRPr="008A2BBE">
              <w:rPr>
                <w:rFonts w:ascii="Courier New" w:hAnsi="Courier New" w:cs="Courier New"/>
                <w:sz w:val="16"/>
                <w:szCs w:val="16"/>
              </w:rPr>
              <w:t xml:space="preserve">        "type": "</w:t>
            </w:r>
            <w:r w:rsidRPr="00841D36">
              <w:rPr>
                <w:rFonts w:ascii="Courier New" w:hAnsi="Courier New" w:cs="Courier New"/>
                <w:sz w:val="16"/>
                <w:szCs w:val="16"/>
              </w:rPr>
              <w:t>MO Local Off-net Voice</w:t>
            </w:r>
            <w:r w:rsidRPr="008A2BBE">
              <w:rPr>
                <w:rFonts w:ascii="Courier New" w:hAnsi="Courier New" w:cs="Courier New"/>
                <w:sz w:val="16"/>
                <w:szCs w:val="16"/>
              </w:rPr>
              <w:t>"</w:t>
            </w:r>
          </w:p>
          <w:p w14:paraId="6061EF12" w14:textId="77777777" w:rsidR="00FD7FDB" w:rsidRPr="008A2BBE" w:rsidRDefault="00FD7FDB" w:rsidP="009603DA">
            <w:pPr>
              <w:rPr>
                <w:rFonts w:ascii="Courier New" w:hAnsi="Courier New" w:cs="Courier New"/>
                <w:sz w:val="16"/>
                <w:szCs w:val="16"/>
              </w:rPr>
            </w:pPr>
            <w:r w:rsidRPr="008A2BBE">
              <w:rPr>
                <w:rFonts w:ascii="Courier New" w:hAnsi="Courier New" w:cs="Courier New"/>
                <w:sz w:val="16"/>
                <w:szCs w:val="16"/>
              </w:rPr>
              <w:t xml:space="preserve">    }</w:t>
            </w:r>
            <w:r>
              <w:rPr>
                <w:rFonts w:ascii="Courier New" w:hAnsi="Courier New" w:cs="Courier New"/>
                <w:sz w:val="16"/>
                <w:szCs w:val="16"/>
              </w:rPr>
              <w:t>,</w:t>
            </w:r>
            <w:r w:rsidRPr="008A2BBE">
              <w:rPr>
                <w:rFonts w:ascii="Courier New" w:hAnsi="Courier New" w:cs="Courier New"/>
                <w:sz w:val="16"/>
                <w:szCs w:val="16"/>
              </w:rPr>
              <w:t>{</w:t>
            </w:r>
          </w:p>
          <w:p w14:paraId="281D7EB3" w14:textId="77777777" w:rsidR="00FD7FDB" w:rsidRPr="008A2BBE" w:rsidRDefault="00FD7FDB" w:rsidP="009603DA">
            <w:pPr>
              <w:rPr>
                <w:rFonts w:ascii="Courier New" w:hAnsi="Courier New" w:cs="Courier New"/>
                <w:sz w:val="16"/>
                <w:szCs w:val="16"/>
              </w:rPr>
            </w:pPr>
            <w:r w:rsidRPr="008A2BBE">
              <w:rPr>
                <w:rFonts w:ascii="Courier New" w:hAnsi="Courier New" w:cs="Courier New"/>
                <w:sz w:val="16"/>
                <w:szCs w:val="16"/>
              </w:rPr>
              <w:t xml:space="preserve">        "type": "</w:t>
            </w:r>
            <w:r w:rsidRPr="00841D36">
              <w:rPr>
                <w:rFonts w:ascii="Courier New" w:hAnsi="Courier New" w:cs="Courier New"/>
                <w:sz w:val="16"/>
                <w:szCs w:val="16"/>
              </w:rPr>
              <w:t>MO Local On-net SMS</w:t>
            </w:r>
            <w:r w:rsidRPr="008A2BBE">
              <w:rPr>
                <w:rFonts w:ascii="Courier New" w:hAnsi="Courier New" w:cs="Courier New"/>
                <w:sz w:val="16"/>
                <w:szCs w:val="16"/>
              </w:rPr>
              <w:t>"</w:t>
            </w:r>
          </w:p>
          <w:p w14:paraId="0E9267DB" w14:textId="77777777" w:rsidR="00FD7FDB" w:rsidRPr="008A2BBE" w:rsidRDefault="00FD7FDB" w:rsidP="009603DA">
            <w:pPr>
              <w:rPr>
                <w:rFonts w:ascii="Courier New" w:hAnsi="Courier New" w:cs="Courier New"/>
                <w:sz w:val="16"/>
                <w:szCs w:val="16"/>
              </w:rPr>
            </w:pPr>
            <w:r w:rsidRPr="008A2BBE">
              <w:rPr>
                <w:rFonts w:ascii="Courier New" w:hAnsi="Courier New" w:cs="Courier New"/>
                <w:sz w:val="16"/>
                <w:szCs w:val="16"/>
              </w:rPr>
              <w:t xml:space="preserve">    }</w:t>
            </w:r>
            <w:r>
              <w:rPr>
                <w:rFonts w:ascii="Courier New" w:hAnsi="Courier New" w:cs="Courier New"/>
                <w:sz w:val="16"/>
                <w:szCs w:val="16"/>
              </w:rPr>
              <w:t>,</w:t>
            </w:r>
            <w:r w:rsidRPr="008A2BBE">
              <w:rPr>
                <w:rFonts w:ascii="Courier New" w:hAnsi="Courier New" w:cs="Courier New"/>
                <w:sz w:val="16"/>
                <w:szCs w:val="16"/>
              </w:rPr>
              <w:t>{</w:t>
            </w:r>
          </w:p>
          <w:p w14:paraId="21A6F355" w14:textId="77777777" w:rsidR="00FD7FDB" w:rsidRPr="008A2BBE" w:rsidRDefault="00FD7FDB" w:rsidP="009603DA">
            <w:pPr>
              <w:rPr>
                <w:rFonts w:ascii="Courier New" w:hAnsi="Courier New" w:cs="Courier New"/>
                <w:sz w:val="16"/>
                <w:szCs w:val="16"/>
              </w:rPr>
            </w:pPr>
            <w:r w:rsidRPr="008A2BBE">
              <w:rPr>
                <w:rFonts w:ascii="Courier New" w:hAnsi="Courier New" w:cs="Courier New"/>
                <w:sz w:val="16"/>
                <w:szCs w:val="16"/>
              </w:rPr>
              <w:t xml:space="preserve">        "type": "</w:t>
            </w:r>
            <w:r w:rsidRPr="00841D36">
              <w:rPr>
                <w:rFonts w:ascii="Courier New" w:hAnsi="Courier New" w:cs="Courier New"/>
                <w:sz w:val="16"/>
                <w:szCs w:val="16"/>
              </w:rPr>
              <w:t>MO Local On-net Voice</w:t>
            </w:r>
            <w:r w:rsidRPr="008A2BBE">
              <w:rPr>
                <w:rFonts w:ascii="Courier New" w:hAnsi="Courier New" w:cs="Courier New"/>
                <w:sz w:val="16"/>
                <w:szCs w:val="16"/>
              </w:rPr>
              <w:t>"</w:t>
            </w:r>
          </w:p>
          <w:p w14:paraId="1CD1D541" w14:textId="77777777" w:rsidR="00FD7FDB" w:rsidRPr="008A2BBE" w:rsidRDefault="00FD7FDB" w:rsidP="009603DA">
            <w:pPr>
              <w:rPr>
                <w:rFonts w:ascii="Courier New" w:hAnsi="Courier New" w:cs="Courier New"/>
                <w:sz w:val="16"/>
                <w:szCs w:val="16"/>
              </w:rPr>
            </w:pPr>
            <w:r w:rsidRPr="008A2BBE">
              <w:rPr>
                <w:rFonts w:ascii="Courier New" w:hAnsi="Courier New" w:cs="Courier New"/>
                <w:sz w:val="16"/>
                <w:szCs w:val="16"/>
              </w:rPr>
              <w:t xml:space="preserve">    }</w:t>
            </w:r>
            <w:r>
              <w:rPr>
                <w:rFonts w:ascii="Courier New" w:hAnsi="Courier New" w:cs="Courier New"/>
                <w:sz w:val="16"/>
                <w:szCs w:val="16"/>
              </w:rPr>
              <w:t>,</w:t>
            </w:r>
            <w:r w:rsidRPr="008A2BBE">
              <w:rPr>
                <w:rFonts w:ascii="Courier New" w:hAnsi="Courier New" w:cs="Courier New"/>
                <w:sz w:val="16"/>
                <w:szCs w:val="16"/>
              </w:rPr>
              <w:t>{</w:t>
            </w:r>
          </w:p>
          <w:p w14:paraId="38EEDC21" w14:textId="77777777" w:rsidR="00FD7FDB" w:rsidRPr="008A2BBE" w:rsidRDefault="00FD7FDB" w:rsidP="009603DA">
            <w:pPr>
              <w:rPr>
                <w:rFonts w:ascii="Courier New" w:hAnsi="Courier New" w:cs="Courier New"/>
                <w:sz w:val="16"/>
                <w:szCs w:val="16"/>
              </w:rPr>
            </w:pPr>
            <w:r w:rsidRPr="008A2BBE">
              <w:rPr>
                <w:rFonts w:ascii="Courier New" w:hAnsi="Courier New" w:cs="Courier New"/>
                <w:sz w:val="16"/>
                <w:szCs w:val="16"/>
              </w:rPr>
              <w:t xml:space="preserve">        "type": "</w:t>
            </w:r>
            <w:r w:rsidRPr="00841D36">
              <w:rPr>
                <w:rFonts w:ascii="Courier New" w:hAnsi="Courier New" w:cs="Courier New"/>
                <w:sz w:val="16"/>
                <w:szCs w:val="16"/>
              </w:rPr>
              <w:t>MO Roaming SMS</w:t>
            </w:r>
            <w:r w:rsidRPr="008A2BBE">
              <w:rPr>
                <w:rFonts w:ascii="Courier New" w:hAnsi="Courier New" w:cs="Courier New"/>
                <w:sz w:val="16"/>
                <w:szCs w:val="16"/>
              </w:rPr>
              <w:t>"</w:t>
            </w:r>
          </w:p>
          <w:p w14:paraId="3E7FBCB3" w14:textId="77777777" w:rsidR="00FD7FDB" w:rsidRPr="008A2BBE" w:rsidRDefault="00FD7FDB" w:rsidP="009603DA">
            <w:pPr>
              <w:rPr>
                <w:rFonts w:ascii="Courier New" w:hAnsi="Courier New" w:cs="Courier New"/>
                <w:sz w:val="16"/>
                <w:szCs w:val="16"/>
              </w:rPr>
            </w:pPr>
            <w:r w:rsidRPr="008A2BBE">
              <w:rPr>
                <w:rFonts w:ascii="Courier New" w:hAnsi="Courier New" w:cs="Courier New"/>
                <w:sz w:val="16"/>
                <w:szCs w:val="16"/>
              </w:rPr>
              <w:t xml:space="preserve">    }</w:t>
            </w:r>
            <w:r>
              <w:rPr>
                <w:rFonts w:ascii="Courier New" w:hAnsi="Courier New" w:cs="Courier New"/>
                <w:sz w:val="16"/>
                <w:szCs w:val="16"/>
              </w:rPr>
              <w:t>,</w:t>
            </w:r>
            <w:r w:rsidRPr="008A2BBE">
              <w:rPr>
                <w:rFonts w:ascii="Courier New" w:hAnsi="Courier New" w:cs="Courier New"/>
                <w:sz w:val="16"/>
                <w:szCs w:val="16"/>
              </w:rPr>
              <w:t>{</w:t>
            </w:r>
          </w:p>
          <w:p w14:paraId="4576E948" w14:textId="77777777" w:rsidR="00FD7FDB" w:rsidRPr="008A2BBE" w:rsidRDefault="00FD7FDB" w:rsidP="009603DA">
            <w:pPr>
              <w:rPr>
                <w:rFonts w:ascii="Courier New" w:hAnsi="Courier New" w:cs="Courier New"/>
                <w:sz w:val="16"/>
                <w:szCs w:val="16"/>
              </w:rPr>
            </w:pPr>
            <w:r w:rsidRPr="008A2BBE">
              <w:rPr>
                <w:rFonts w:ascii="Courier New" w:hAnsi="Courier New" w:cs="Courier New"/>
                <w:sz w:val="16"/>
                <w:szCs w:val="16"/>
              </w:rPr>
              <w:t xml:space="preserve">        "type": "</w:t>
            </w:r>
            <w:r w:rsidRPr="00841D36">
              <w:rPr>
                <w:rFonts w:ascii="Courier New" w:hAnsi="Courier New" w:cs="Courier New"/>
                <w:sz w:val="16"/>
                <w:szCs w:val="16"/>
              </w:rPr>
              <w:t>MO Roaming Voice</w:t>
            </w:r>
            <w:r w:rsidRPr="008A2BBE">
              <w:rPr>
                <w:rFonts w:ascii="Courier New" w:hAnsi="Courier New" w:cs="Courier New"/>
                <w:sz w:val="16"/>
                <w:szCs w:val="16"/>
              </w:rPr>
              <w:t>"</w:t>
            </w:r>
          </w:p>
          <w:p w14:paraId="7DE04937" w14:textId="77777777" w:rsidR="00FD7FDB" w:rsidRPr="008A2BBE" w:rsidRDefault="00FD7FDB" w:rsidP="009603DA">
            <w:pPr>
              <w:rPr>
                <w:rFonts w:ascii="Courier New" w:hAnsi="Courier New" w:cs="Courier New"/>
                <w:sz w:val="16"/>
                <w:szCs w:val="16"/>
              </w:rPr>
            </w:pPr>
            <w:r w:rsidRPr="008A2BBE">
              <w:rPr>
                <w:rFonts w:ascii="Courier New" w:hAnsi="Courier New" w:cs="Courier New"/>
                <w:sz w:val="16"/>
                <w:szCs w:val="16"/>
              </w:rPr>
              <w:t xml:space="preserve">    }</w:t>
            </w:r>
            <w:r>
              <w:rPr>
                <w:rFonts w:ascii="Courier New" w:hAnsi="Courier New" w:cs="Courier New"/>
                <w:sz w:val="16"/>
                <w:szCs w:val="16"/>
              </w:rPr>
              <w:t>,</w:t>
            </w:r>
            <w:r w:rsidRPr="008A2BBE">
              <w:rPr>
                <w:rFonts w:ascii="Courier New" w:hAnsi="Courier New" w:cs="Courier New"/>
                <w:sz w:val="16"/>
                <w:szCs w:val="16"/>
              </w:rPr>
              <w:t>{</w:t>
            </w:r>
          </w:p>
          <w:p w14:paraId="2065CFEC" w14:textId="77777777" w:rsidR="00FD7FDB" w:rsidRPr="008A2BBE" w:rsidRDefault="00FD7FDB" w:rsidP="009603DA">
            <w:pPr>
              <w:rPr>
                <w:rFonts w:ascii="Courier New" w:hAnsi="Courier New" w:cs="Courier New"/>
                <w:sz w:val="16"/>
                <w:szCs w:val="16"/>
              </w:rPr>
            </w:pPr>
            <w:r w:rsidRPr="008A2BBE">
              <w:rPr>
                <w:rFonts w:ascii="Courier New" w:hAnsi="Courier New" w:cs="Courier New"/>
                <w:sz w:val="16"/>
                <w:szCs w:val="16"/>
              </w:rPr>
              <w:lastRenderedPageBreak/>
              <w:t xml:space="preserve">        "type": "</w:t>
            </w:r>
            <w:r w:rsidRPr="00841D36">
              <w:rPr>
                <w:rFonts w:ascii="Courier New" w:hAnsi="Courier New" w:cs="Courier New"/>
                <w:sz w:val="16"/>
                <w:szCs w:val="16"/>
              </w:rPr>
              <w:t>MT International SMS</w:t>
            </w:r>
            <w:r w:rsidRPr="008A2BBE">
              <w:rPr>
                <w:rFonts w:ascii="Courier New" w:hAnsi="Courier New" w:cs="Courier New"/>
                <w:sz w:val="16"/>
                <w:szCs w:val="16"/>
              </w:rPr>
              <w:t>"</w:t>
            </w:r>
          </w:p>
          <w:p w14:paraId="7CE65DD5" w14:textId="77777777" w:rsidR="00FD7FDB" w:rsidRPr="008A2BBE" w:rsidRDefault="00FD7FDB" w:rsidP="009603DA">
            <w:pPr>
              <w:rPr>
                <w:rFonts w:ascii="Courier New" w:hAnsi="Courier New" w:cs="Courier New"/>
                <w:sz w:val="16"/>
                <w:szCs w:val="16"/>
              </w:rPr>
            </w:pPr>
            <w:r w:rsidRPr="008A2BBE">
              <w:rPr>
                <w:rFonts w:ascii="Courier New" w:hAnsi="Courier New" w:cs="Courier New"/>
                <w:sz w:val="16"/>
                <w:szCs w:val="16"/>
              </w:rPr>
              <w:t xml:space="preserve">    }</w:t>
            </w:r>
            <w:r>
              <w:rPr>
                <w:rFonts w:ascii="Courier New" w:hAnsi="Courier New" w:cs="Courier New"/>
                <w:sz w:val="16"/>
                <w:szCs w:val="16"/>
              </w:rPr>
              <w:t>,</w:t>
            </w:r>
            <w:r w:rsidRPr="008A2BBE">
              <w:rPr>
                <w:rFonts w:ascii="Courier New" w:hAnsi="Courier New" w:cs="Courier New"/>
                <w:sz w:val="16"/>
                <w:szCs w:val="16"/>
              </w:rPr>
              <w:t>{</w:t>
            </w:r>
          </w:p>
          <w:p w14:paraId="2CAAB110" w14:textId="77777777" w:rsidR="00FD7FDB" w:rsidRPr="008A2BBE" w:rsidRDefault="00FD7FDB" w:rsidP="009603DA">
            <w:pPr>
              <w:rPr>
                <w:rFonts w:ascii="Courier New" w:hAnsi="Courier New" w:cs="Courier New"/>
                <w:sz w:val="16"/>
                <w:szCs w:val="16"/>
              </w:rPr>
            </w:pPr>
            <w:r w:rsidRPr="008A2BBE">
              <w:rPr>
                <w:rFonts w:ascii="Courier New" w:hAnsi="Courier New" w:cs="Courier New"/>
                <w:sz w:val="16"/>
                <w:szCs w:val="16"/>
              </w:rPr>
              <w:t xml:space="preserve">        "type": "</w:t>
            </w:r>
            <w:r w:rsidRPr="00841D36">
              <w:rPr>
                <w:rFonts w:ascii="Courier New" w:hAnsi="Courier New" w:cs="Courier New"/>
                <w:sz w:val="16"/>
                <w:szCs w:val="16"/>
              </w:rPr>
              <w:t>MT International Voice</w:t>
            </w:r>
            <w:r w:rsidRPr="008A2BBE">
              <w:rPr>
                <w:rFonts w:ascii="Courier New" w:hAnsi="Courier New" w:cs="Courier New"/>
                <w:sz w:val="16"/>
                <w:szCs w:val="16"/>
              </w:rPr>
              <w:t>"</w:t>
            </w:r>
          </w:p>
          <w:p w14:paraId="2B576FE1" w14:textId="77777777" w:rsidR="00FD7FDB" w:rsidRPr="008A2BBE" w:rsidRDefault="00FD7FDB" w:rsidP="009603DA">
            <w:pPr>
              <w:rPr>
                <w:rFonts w:ascii="Courier New" w:hAnsi="Courier New" w:cs="Courier New"/>
                <w:sz w:val="16"/>
                <w:szCs w:val="16"/>
              </w:rPr>
            </w:pPr>
            <w:r w:rsidRPr="008A2BBE">
              <w:rPr>
                <w:rFonts w:ascii="Courier New" w:hAnsi="Courier New" w:cs="Courier New"/>
                <w:sz w:val="16"/>
                <w:szCs w:val="16"/>
              </w:rPr>
              <w:t xml:space="preserve">    }</w:t>
            </w:r>
            <w:r>
              <w:rPr>
                <w:rFonts w:ascii="Courier New" w:hAnsi="Courier New" w:cs="Courier New"/>
                <w:sz w:val="16"/>
                <w:szCs w:val="16"/>
              </w:rPr>
              <w:t>,</w:t>
            </w:r>
            <w:r w:rsidRPr="008A2BBE">
              <w:rPr>
                <w:rFonts w:ascii="Courier New" w:hAnsi="Courier New" w:cs="Courier New"/>
                <w:sz w:val="16"/>
                <w:szCs w:val="16"/>
              </w:rPr>
              <w:t>{</w:t>
            </w:r>
          </w:p>
          <w:p w14:paraId="546BE600" w14:textId="77777777" w:rsidR="00FD7FDB" w:rsidRPr="008A2BBE" w:rsidRDefault="00FD7FDB" w:rsidP="009603DA">
            <w:pPr>
              <w:rPr>
                <w:rFonts w:ascii="Courier New" w:hAnsi="Courier New" w:cs="Courier New"/>
                <w:sz w:val="16"/>
                <w:szCs w:val="16"/>
              </w:rPr>
            </w:pPr>
            <w:r w:rsidRPr="008A2BBE">
              <w:rPr>
                <w:rFonts w:ascii="Courier New" w:hAnsi="Courier New" w:cs="Courier New"/>
                <w:sz w:val="16"/>
                <w:szCs w:val="16"/>
              </w:rPr>
              <w:t xml:space="preserve">        "type": "</w:t>
            </w:r>
            <w:r w:rsidRPr="00841D36">
              <w:rPr>
                <w:rFonts w:ascii="Courier New" w:hAnsi="Courier New" w:cs="Courier New"/>
                <w:sz w:val="16"/>
                <w:szCs w:val="16"/>
              </w:rPr>
              <w:t>MT Local Off-net SMS</w:t>
            </w:r>
            <w:r w:rsidRPr="008A2BBE">
              <w:rPr>
                <w:rFonts w:ascii="Courier New" w:hAnsi="Courier New" w:cs="Courier New"/>
                <w:sz w:val="16"/>
                <w:szCs w:val="16"/>
              </w:rPr>
              <w:t>"</w:t>
            </w:r>
          </w:p>
          <w:p w14:paraId="4A6370FB" w14:textId="77777777" w:rsidR="00FD7FDB" w:rsidRPr="008A2BBE" w:rsidRDefault="00FD7FDB" w:rsidP="009603DA">
            <w:pPr>
              <w:rPr>
                <w:rFonts w:ascii="Courier New" w:hAnsi="Courier New" w:cs="Courier New"/>
                <w:sz w:val="16"/>
                <w:szCs w:val="16"/>
              </w:rPr>
            </w:pPr>
            <w:r w:rsidRPr="008A2BBE">
              <w:rPr>
                <w:rFonts w:ascii="Courier New" w:hAnsi="Courier New" w:cs="Courier New"/>
                <w:sz w:val="16"/>
                <w:szCs w:val="16"/>
              </w:rPr>
              <w:t xml:space="preserve">    }</w:t>
            </w:r>
            <w:r>
              <w:rPr>
                <w:rFonts w:ascii="Courier New" w:hAnsi="Courier New" w:cs="Courier New"/>
                <w:sz w:val="16"/>
                <w:szCs w:val="16"/>
              </w:rPr>
              <w:t>,</w:t>
            </w:r>
            <w:r w:rsidRPr="008A2BBE">
              <w:rPr>
                <w:rFonts w:ascii="Courier New" w:hAnsi="Courier New" w:cs="Courier New"/>
                <w:sz w:val="16"/>
                <w:szCs w:val="16"/>
              </w:rPr>
              <w:t>{</w:t>
            </w:r>
          </w:p>
          <w:p w14:paraId="63F224FF" w14:textId="77777777" w:rsidR="00FD7FDB" w:rsidRPr="008A2BBE" w:rsidRDefault="00FD7FDB" w:rsidP="009603DA">
            <w:pPr>
              <w:rPr>
                <w:rFonts w:ascii="Courier New" w:hAnsi="Courier New" w:cs="Courier New"/>
                <w:sz w:val="16"/>
                <w:szCs w:val="16"/>
              </w:rPr>
            </w:pPr>
            <w:r w:rsidRPr="008A2BBE">
              <w:rPr>
                <w:rFonts w:ascii="Courier New" w:hAnsi="Courier New" w:cs="Courier New"/>
                <w:sz w:val="16"/>
                <w:szCs w:val="16"/>
              </w:rPr>
              <w:t xml:space="preserve">        "type": "</w:t>
            </w:r>
            <w:r w:rsidRPr="00841D36">
              <w:rPr>
                <w:rFonts w:ascii="Courier New" w:hAnsi="Courier New" w:cs="Courier New"/>
                <w:sz w:val="16"/>
                <w:szCs w:val="16"/>
              </w:rPr>
              <w:t>MT Local Off-net Voice</w:t>
            </w:r>
            <w:r w:rsidRPr="008A2BBE">
              <w:rPr>
                <w:rFonts w:ascii="Courier New" w:hAnsi="Courier New" w:cs="Courier New"/>
                <w:sz w:val="16"/>
                <w:szCs w:val="16"/>
              </w:rPr>
              <w:t>"</w:t>
            </w:r>
          </w:p>
          <w:p w14:paraId="5B824658" w14:textId="77777777" w:rsidR="00FD7FDB" w:rsidRPr="008A2BBE" w:rsidRDefault="00FD7FDB" w:rsidP="009603DA">
            <w:pPr>
              <w:rPr>
                <w:rFonts w:ascii="Courier New" w:hAnsi="Courier New" w:cs="Courier New"/>
                <w:sz w:val="16"/>
                <w:szCs w:val="16"/>
              </w:rPr>
            </w:pPr>
            <w:r w:rsidRPr="008A2BBE">
              <w:rPr>
                <w:rFonts w:ascii="Courier New" w:hAnsi="Courier New" w:cs="Courier New"/>
                <w:sz w:val="16"/>
                <w:szCs w:val="16"/>
              </w:rPr>
              <w:t xml:space="preserve">    }</w:t>
            </w:r>
            <w:r>
              <w:rPr>
                <w:rFonts w:ascii="Courier New" w:hAnsi="Courier New" w:cs="Courier New"/>
                <w:sz w:val="16"/>
                <w:szCs w:val="16"/>
              </w:rPr>
              <w:t>,</w:t>
            </w:r>
            <w:r w:rsidRPr="008A2BBE">
              <w:rPr>
                <w:rFonts w:ascii="Courier New" w:hAnsi="Courier New" w:cs="Courier New"/>
                <w:sz w:val="16"/>
                <w:szCs w:val="16"/>
              </w:rPr>
              <w:t>{</w:t>
            </w:r>
          </w:p>
          <w:p w14:paraId="2FD1738A" w14:textId="77777777" w:rsidR="00FD7FDB" w:rsidRPr="008A2BBE" w:rsidRDefault="00FD7FDB" w:rsidP="009603DA">
            <w:pPr>
              <w:rPr>
                <w:rFonts w:ascii="Courier New" w:hAnsi="Courier New" w:cs="Courier New"/>
                <w:sz w:val="16"/>
                <w:szCs w:val="16"/>
              </w:rPr>
            </w:pPr>
            <w:r w:rsidRPr="008A2BBE">
              <w:rPr>
                <w:rFonts w:ascii="Courier New" w:hAnsi="Courier New" w:cs="Courier New"/>
                <w:sz w:val="16"/>
                <w:szCs w:val="16"/>
              </w:rPr>
              <w:t xml:space="preserve">        "type": "</w:t>
            </w:r>
            <w:r w:rsidRPr="00841D36">
              <w:rPr>
                <w:rFonts w:ascii="Courier New" w:hAnsi="Courier New" w:cs="Courier New"/>
                <w:sz w:val="16"/>
                <w:szCs w:val="16"/>
              </w:rPr>
              <w:t>MT Local On-net SMS</w:t>
            </w:r>
            <w:r w:rsidRPr="008A2BBE">
              <w:rPr>
                <w:rFonts w:ascii="Courier New" w:hAnsi="Courier New" w:cs="Courier New"/>
                <w:sz w:val="16"/>
                <w:szCs w:val="16"/>
              </w:rPr>
              <w:t>"</w:t>
            </w:r>
          </w:p>
          <w:p w14:paraId="114A393F" w14:textId="77777777" w:rsidR="00FD7FDB" w:rsidRPr="008A2BBE" w:rsidRDefault="00FD7FDB" w:rsidP="009603DA">
            <w:pPr>
              <w:rPr>
                <w:rFonts w:ascii="Courier New" w:hAnsi="Courier New" w:cs="Courier New"/>
                <w:sz w:val="16"/>
                <w:szCs w:val="16"/>
              </w:rPr>
            </w:pPr>
            <w:r w:rsidRPr="008A2BBE">
              <w:rPr>
                <w:rFonts w:ascii="Courier New" w:hAnsi="Courier New" w:cs="Courier New"/>
                <w:sz w:val="16"/>
                <w:szCs w:val="16"/>
              </w:rPr>
              <w:t xml:space="preserve">    }</w:t>
            </w:r>
            <w:r>
              <w:rPr>
                <w:rFonts w:ascii="Courier New" w:hAnsi="Courier New" w:cs="Courier New"/>
                <w:sz w:val="16"/>
                <w:szCs w:val="16"/>
              </w:rPr>
              <w:t>,</w:t>
            </w:r>
            <w:r w:rsidRPr="008A2BBE">
              <w:rPr>
                <w:rFonts w:ascii="Courier New" w:hAnsi="Courier New" w:cs="Courier New"/>
                <w:sz w:val="16"/>
                <w:szCs w:val="16"/>
              </w:rPr>
              <w:t>{</w:t>
            </w:r>
          </w:p>
          <w:p w14:paraId="6782DDA2" w14:textId="77777777" w:rsidR="00FD7FDB" w:rsidRPr="008A2BBE" w:rsidRDefault="00FD7FDB" w:rsidP="009603DA">
            <w:pPr>
              <w:rPr>
                <w:rFonts w:ascii="Courier New" w:hAnsi="Courier New" w:cs="Courier New"/>
                <w:sz w:val="16"/>
                <w:szCs w:val="16"/>
              </w:rPr>
            </w:pPr>
            <w:r w:rsidRPr="008A2BBE">
              <w:rPr>
                <w:rFonts w:ascii="Courier New" w:hAnsi="Courier New" w:cs="Courier New"/>
                <w:sz w:val="16"/>
                <w:szCs w:val="16"/>
              </w:rPr>
              <w:t xml:space="preserve">        "type": "</w:t>
            </w:r>
            <w:r w:rsidRPr="00841D36">
              <w:rPr>
                <w:rFonts w:ascii="Courier New" w:hAnsi="Courier New" w:cs="Courier New"/>
                <w:sz w:val="16"/>
                <w:szCs w:val="16"/>
              </w:rPr>
              <w:t>MT Local On-net Voice</w:t>
            </w:r>
            <w:r w:rsidRPr="008A2BBE">
              <w:rPr>
                <w:rFonts w:ascii="Courier New" w:hAnsi="Courier New" w:cs="Courier New"/>
                <w:sz w:val="16"/>
                <w:szCs w:val="16"/>
              </w:rPr>
              <w:t>"</w:t>
            </w:r>
          </w:p>
          <w:p w14:paraId="227D6F16" w14:textId="77777777" w:rsidR="00FD7FDB" w:rsidRPr="008A2BBE" w:rsidRDefault="00FD7FDB" w:rsidP="009603DA">
            <w:pPr>
              <w:rPr>
                <w:rFonts w:ascii="Courier New" w:hAnsi="Courier New" w:cs="Courier New"/>
                <w:sz w:val="16"/>
                <w:szCs w:val="16"/>
              </w:rPr>
            </w:pPr>
            <w:r w:rsidRPr="008A2BBE">
              <w:rPr>
                <w:rFonts w:ascii="Courier New" w:hAnsi="Courier New" w:cs="Courier New"/>
                <w:sz w:val="16"/>
                <w:szCs w:val="16"/>
              </w:rPr>
              <w:t xml:space="preserve">    }</w:t>
            </w:r>
            <w:r>
              <w:rPr>
                <w:rFonts w:ascii="Courier New" w:hAnsi="Courier New" w:cs="Courier New"/>
                <w:sz w:val="16"/>
                <w:szCs w:val="16"/>
              </w:rPr>
              <w:t>,</w:t>
            </w:r>
            <w:r w:rsidRPr="008A2BBE">
              <w:rPr>
                <w:rFonts w:ascii="Courier New" w:hAnsi="Courier New" w:cs="Courier New"/>
                <w:sz w:val="16"/>
                <w:szCs w:val="16"/>
              </w:rPr>
              <w:t>{</w:t>
            </w:r>
          </w:p>
          <w:p w14:paraId="411B73A9" w14:textId="77777777" w:rsidR="00FD7FDB" w:rsidRPr="008A2BBE" w:rsidRDefault="00FD7FDB" w:rsidP="009603DA">
            <w:pPr>
              <w:rPr>
                <w:rFonts w:ascii="Courier New" w:hAnsi="Courier New" w:cs="Courier New"/>
                <w:sz w:val="16"/>
                <w:szCs w:val="16"/>
              </w:rPr>
            </w:pPr>
            <w:r w:rsidRPr="008A2BBE">
              <w:rPr>
                <w:rFonts w:ascii="Courier New" w:hAnsi="Courier New" w:cs="Courier New"/>
                <w:sz w:val="16"/>
                <w:szCs w:val="16"/>
              </w:rPr>
              <w:t xml:space="preserve">        "type": "</w:t>
            </w:r>
            <w:r w:rsidRPr="00841D36">
              <w:rPr>
                <w:rFonts w:ascii="Courier New" w:hAnsi="Courier New" w:cs="Courier New"/>
                <w:sz w:val="16"/>
                <w:szCs w:val="16"/>
              </w:rPr>
              <w:t>MT Roaming SMS</w:t>
            </w:r>
            <w:r w:rsidRPr="008A2BBE">
              <w:rPr>
                <w:rFonts w:ascii="Courier New" w:hAnsi="Courier New" w:cs="Courier New"/>
                <w:sz w:val="16"/>
                <w:szCs w:val="16"/>
              </w:rPr>
              <w:t>"</w:t>
            </w:r>
          </w:p>
          <w:p w14:paraId="5530FDF9" w14:textId="77777777" w:rsidR="00FD7FDB" w:rsidRPr="008A2BBE" w:rsidRDefault="00FD7FDB" w:rsidP="009603DA">
            <w:pPr>
              <w:rPr>
                <w:rFonts w:ascii="Courier New" w:hAnsi="Courier New" w:cs="Courier New"/>
                <w:sz w:val="16"/>
                <w:szCs w:val="16"/>
              </w:rPr>
            </w:pPr>
            <w:r w:rsidRPr="008A2BBE">
              <w:rPr>
                <w:rFonts w:ascii="Courier New" w:hAnsi="Courier New" w:cs="Courier New"/>
                <w:sz w:val="16"/>
                <w:szCs w:val="16"/>
              </w:rPr>
              <w:t xml:space="preserve">    }</w:t>
            </w:r>
            <w:r>
              <w:rPr>
                <w:rFonts w:ascii="Courier New" w:hAnsi="Courier New" w:cs="Courier New"/>
                <w:sz w:val="16"/>
                <w:szCs w:val="16"/>
              </w:rPr>
              <w:t>,</w:t>
            </w:r>
            <w:r w:rsidRPr="008A2BBE">
              <w:rPr>
                <w:rFonts w:ascii="Courier New" w:hAnsi="Courier New" w:cs="Courier New"/>
                <w:sz w:val="16"/>
                <w:szCs w:val="16"/>
              </w:rPr>
              <w:t>{</w:t>
            </w:r>
          </w:p>
          <w:p w14:paraId="538C22A8" w14:textId="77777777" w:rsidR="00FD7FDB" w:rsidRPr="008A2BBE" w:rsidRDefault="00FD7FDB" w:rsidP="009603DA">
            <w:pPr>
              <w:rPr>
                <w:rFonts w:ascii="Courier New" w:hAnsi="Courier New" w:cs="Courier New"/>
                <w:sz w:val="16"/>
                <w:szCs w:val="16"/>
              </w:rPr>
            </w:pPr>
            <w:r w:rsidRPr="008A2BBE">
              <w:rPr>
                <w:rFonts w:ascii="Courier New" w:hAnsi="Courier New" w:cs="Courier New"/>
                <w:sz w:val="16"/>
                <w:szCs w:val="16"/>
              </w:rPr>
              <w:t xml:space="preserve">        "type": "</w:t>
            </w:r>
            <w:r w:rsidRPr="00841D36">
              <w:rPr>
                <w:rFonts w:ascii="Courier New" w:hAnsi="Courier New" w:cs="Courier New"/>
                <w:sz w:val="16"/>
                <w:szCs w:val="16"/>
              </w:rPr>
              <w:t>MT Roaming Voice</w:t>
            </w:r>
            <w:r w:rsidRPr="008A2BBE">
              <w:rPr>
                <w:rFonts w:ascii="Courier New" w:hAnsi="Courier New" w:cs="Courier New"/>
                <w:sz w:val="16"/>
                <w:szCs w:val="16"/>
              </w:rPr>
              <w:t>"</w:t>
            </w:r>
          </w:p>
          <w:p w14:paraId="421A61C5" w14:textId="77777777" w:rsidR="00FD7FDB" w:rsidRPr="008A2BBE" w:rsidRDefault="00FD7FDB" w:rsidP="009603DA">
            <w:pPr>
              <w:rPr>
                <w:rFonts w:ascii="Courier New" w:hAnsi="Courier New" w:cs="Courier New"/>
                <w:sz w:val="16"/>
                <w:szCs w:val="16"/>
              </w:rPr>
            </w:pPr>
            <w:r w:rsidRPr="008A2BBE">
              <w:rPr>
                <w:rFonts w:ascii="Courier New" w:hAnsi="Courier New" w:cs="Courier New"/>
                <w:sz w:val="16"/>
                <w:szCs w:val="16"/>
              </w:rPr>
              <w:t xml:space="preserve">    }</w:t>
            </w:r>
            <w:r>
              <w:rPr>
                <w:rFonts w:ascii="Courier New" w:hAnsi="Courier New" w:cs="Courier New"/>
                <w:sz w:val="16"/>
                <w:szCs w:val="16"/>
              </w:rPr>
              <w:t>,</w:t>
            </w:r>
            <w:r w:rsidRPr="008A2BBE">
              <w:rPr>
                <w:rFonts w:ascii="Courier New" w:hAnsi="Courier New" w:cs="Courier New"/>
                <w:sz w:val="16"/>
                <w:szCs w:val="16"/>
              </w:rPr>
              <w:t>{</w:t>
            </w:r>
          </w:p>
          <w:p w14:paraId="09259B23" w14:textId="77777777" w:rsidR="00FD7FDB" w:rsidRPr="008A2BBE" w:rsidRDefault="00FD7FDB" w:rsidP="009603DA">
            <w:pPr>
              <w:rPr>
                <w:rFonts w:ascii="Courier New" w:hAnsi="Courier New" w:cs="Courier New"/>
                <w:sz w:val="16"/>
                <w:szCs w:val="16"/>
              </w:rPr>
            </w:pPr>
            <w:r w:rsidRPr="008A2BBE">
              <w:rPr>
                <w:rFonts w:ascii="Courier New" w:hAnsi="Courier New" w:cs="Courier New"/>
                <w:sz w:val="16"/>
                <w:szCs w:val="16"/>
              </w:rPr>
              <w:t xml:space="preserve">        "type": "</w:t>
            </w:r>
            <w:r w:rsidRPr="00841D36">
              <w:rPr>
                <w:rFonts w:ascii="Courier New" w:hAnsi="Courier New" w:cs="Courier New"/>
                <w:sz w:val="16"/>
                <w:szCs w:val="16"/>
              </w:rPr>
              <w:t>Internet Access</w:t>
            </w:r>
            <w:r w:rsidRPr="008A2BBE">
              <w:rPr>
                <w:rFonts w:ascii="Courier New" w:hAnsi="Courier New" w:cs="Courier New"/>
                <w:sz w:val="16"/>
                <w:szCs w:val="16"/>
              </w:rPr>
              <w:t>"</w:t>
            </w:r>
          </w:p>
          <w:p w14:paraId="02BD35A8" w14:textId="77777777" w:rsidR="00FD7FDB" w:rsidRPr="008A2BBE" w:rsidRDefault="00FD7FDB" w:rsidP="009603DA">
            <w:pPr>
              <w:rPr>
                <w:rFonts w:ascii="Courier New" w:hAnsi="Courier New" w:cs="Courier New"/>
                <w:sz w:val="16"/>
                <w:szCs w:val="16"/>
              </w:rPr>
            </w:pPr>
            <w:r w:rsidRPr="008A2BBE">
              <w:rPr>
                <w:rFonts w:ascii="Courier New" w:hAnsi="Courier New" w:cs="Courier New"/>
                <w:sz w:val="16"/>
                <w:szCs w:val="16"/>
              </w:rPr>
              <w:t xml:space="preserve">    }</w:t>
            </w:r>
            <w:r>
              <w:rPr>
                <w:rFonts w:ascii="Courier New" w:hAnsi="Courier New" w:cs="Courier New"/>
                <w:sz w:val="16"/>
                <w:szCs w:val="16"/>
              </w:rPr>
              <w:t>,</w:t>
            </w:r>
            <w:r w:rsidRPr="008A2BBE">
              <w:rPr>
                <w:rFonts w:ascii="Courier New" w:hAnsi="Courier New" w:cs="Courier New"/>
                <w:sz w:val="16"/>
                <w:szCs w:val="16"/>
              </w:rPr>
              <w:t>{</w:t>
            </w:r>
          </w:p>
          <w:p w14:paraId="2FC01A64" w14:textId="77777777" w:rsidR="00FD7FDB" w:rsidRPr="008A2BBE" w:rsidRDefault="00FD7FDB" w:rsidP="009603DA">
            <w:pPr>
              <w:rPr>
                <w:rFonts w:ascii="Courier New" w:hAnsi="Courier New" w:cs="Courier New"/>
                <w:sz w:val="16"/>
                <w:szCs w:val="16"/>
              </w:rPr>
            </w:pPr>
            <w:r w:rsidRPr="008A2BBE">
              <w:rPr>
                <w:rFonts w:ascii="Courier New" w:hAnsi="Courier New" w:cs="Courier New"/>
                <w:sz w:val="16"/>
                <w:szCs w:val="16"/>
              </w:rPr>
              <w:t xml:space="preserve">        "type": "</w:t>
            </w:r>
            <w:r w:rsidRPr="00841D36">
              <w:rPr>
                <w:rFonts w:ascii="Courier New" w:hAnsi="Courier New" w:cs="Courier New"/>
                <w:sz w:val="16"/>
                <w:szCs w:val="16"/>
              </w:rPr>
              <w:t>Roaming Internet Access</w:t>
            </w:r>
            <w:r w:rsidRPr="008A2BBE">
              <w:rPr>
                <w:rFonts w:ascii="Courier New" w:hAnsi="Courier New" w:cs="Courier New"/>
                <w:sz w:val="16"/>
                <w:szCs w:val="16"/>
              </w:rPr>
              <w:t>"</w:t>
            </w:r>
          </w:p>
          <w:p w14:paraId="77C1362F" w14:textId="77777777" w:rsidR="00FD7FDB" w:rsidRDefault="00FD7FDB" w:rsidP="009603DA">
            <w:pPr>
              <w:rPr>
                <w:rFonts w:ascii="Courier New" w:hAnsi="Courier New" w:cs="Courier New"/>
                <w:sz w:val="16"/>
                <w:szCs w:val="16"/>
              </w:rPr>
            </w:pPr>
            <w:r w:rsidRPr="008A2BBE">
              <w:rPr>
                <w:rFonts w:ascii="Courier New" w:hAnsi="Courier New" w:cs="Courier New"/>
                <w:sz w:val="16"/>
                <w:szCs w:val="16"/>
              </w:rPr>
              <w:t xml:space="preserve">    }]</w:t>
            </w:r>
            <w:r>
              <w:rPr>
                <w:rFonts w:ascii="Courier New" w:hAnsi="Courier New" w:cs="Courier New"/>
                <w:sz w:val="16"/>
                <w:szCs w:val="16"/>
              </w:rPr>
              <w:t>,</w:t>
            </w:r>
          </w:p>
          <w:p w14:paraId="4A48A155" w14:textId="77777777" w:rsidR="00FD7FDB" w:rsidRDefault="00FD7FDB" w:rsidP="009603DA">
            <w:pPr>
              <w:rPr>
                <w:rFonts w:ascii="Courier New" w:hAnsi="Courier New" w:cs="Courier New"/>
                <w:sz w:val="16"/>
                <w:szCs w:val="16"/>
              </w:rPr>
            </w:pPr>
            <w:r w:rsidRPr="008A2BBE">
              <w:rPr>
                <w:rFonts w:ascii="Courier New" w:hAnsi="Courier New" w:cs="Courier New"/>
                <w:sz w:val="16"/>
                <w:szCs w:val="16"/>
              </w:rPr>
              <w:t xml:space="preserve">    </w:t>
            </w:r>
            <w:r w:rsidRPr="0061317C">
              <w:rPr>
                <w:rFonts w:ascii="Courier New" w:hAnsi="Courier New" w:cs="Courier New"/>
                <w:sz w:val="16"/>
                <w:szCs w:val="16"/>
              </w:rPr>
              <w:t>"search-expression</w:t>
            </w:r>
            <w:proofErr w:type="gramStart"/>
            <w:r w:rsidRPr="0061317C">
              <w:rPr>
                <w:rFonts w:ascii="Courier New" w:hAnsi="Courier New" w:cs="Courier New"/>
                <w:sz w:val="16"/>
                <w:szCs w:val="16"/>
              </w:rPr>
              <w:t>"</w:t>
            </w:r>
            <w:r>
              <w:rPr>
                <w:rFonts w:ascii="Courier New" w:hAnsi="Courier New" w:cs="Courier New"/>
                <w:sz w:val="16"/>
                <w:szCs w:val="16"/>
              </w:rPr>
              <w:t xml:space="preserve"> </w:t>
            </w:r>
            <w:r w:rsidRPr="001E4674">
              <w:rPr>
                <w:rFonts w:ascii="Courier New" w:hAnsi="Courier New" w:cs="Courier New"/>
                <w:sz w:val="16"/>
                <w:szCs w:val="16"/>
              </w:rPr>
              <w:t>:</w:t>
            </w:r>
            <w:proofErr w:type="gramEnd"/>
            <w:r w:rsidRPr="001E4674">
              <w:rPr>
                <w:rFonts w:ascii="Courier New" w:hAnsi="Courier New" w:cs="Courier New"/>
                <w:sz w:val="16"/>
                <w:szCs w:val="16"/>
              </w:rPr>
              <w:t> "</w:t>
            </w:r>
            <w:r>
              <w:rPr>
                <w:rFonts w:ascii="Courier New" w:hAnsi="Courier New" w:cs="Courier New"/>
                <w:sz w:val="16"/>
                <w:szCs w:val="16"/>
              </w:rPr>
              <w:t>{</w:t>
            </w:r>
          </w:p>
          <w:p w14:paraId="5F62283F" w14:textId="77777777" w:rsidR="00FD7FDB" w:rsidRDefault="00FD7FDB" w:rsidP="009603DA">
            <w:pPr>
              <w:rPr>
                <w:rFonts w:ascii="Courier New" w:hAnsi="Courier New" w:cs="Courier New"/>
                <w:sz w:val="16"/>
                <w:szCs w:val="16"/>
              </w:rPr>
            </w:pPr>
            <w:r w:rsidRPr="008A2BBE">
              <w:rPr>
                <w:rFonts w:ascii="Courier New" w:hAnsi="Courier New" w:cs="Courier New"/>
                <w:sz w:val="16"/>
                <w:szCs w:val="16"/>
              </w:rPr>
              <w:t xml:space="preserve">        </w:t>
            </w:r>
            <w:r w:rsidRPr="001E4674">
              <w:rPr>
                <w:rFonts w:ascii="Courier New" w:hAnsi="Courier New" w:cs="Courier New"/>
                <w:sz w:val="16"/>
                <w:szCs w:val="16"/>
              </w:rPr>
              <w:t>"</w:t>
            </w:r>
            <w:proofErr w:type="spellStart"/>
            <w:proofErr w:type="gramStart"/>
            <w:r w:rsidRPr="006D4E7D">
              <w:rPr>
                <w:rFonts w:ascii="Courier New" w:hAnsi="Courier New" w:cs="Courier New"/>
                <w:sz w:val="16"/>
                <w:szCs w:val="16"/>
                <w:highlight w:val="yellow"/>
              </w:rPr>
              <w:t>event.details</w:t>
            </w:r>
            <w:proofErr w:type="gramEnd"/>
            <w:r w:rsidRPr="006D4E7D">
              <w:rPr>
                <w:rFonts w:ascii="Courier New" w:hAnsi="Courier New" w:cs="Courier New"/>
                <w:sz w:val="16"/>
                <w:szCs w:val="16"/>
                <w:highlight w:val="yellow"/>
              </w:rPr>
              <w:t>.</w:t>
            </w:r>
            <w:r w:rsidRPr="0061317C">
              <w:rPr>
                <w:rFonts w:ascii="Courier New" w:hAnsi="Courier New" w:cs="Courier New"/>
                <w:sz w:val="16"/>
                <w:szCs w:val="16"/>
                <w:highlight w:val="yellow"/>
              </w:rPr>
              <w:t>calling.number</w:t>
            </w:r>
            <w:proofErr w:type="spellEnd"/>
            <w:r w:rsidRPr="001E4674">
              <w:rPr>
                <w:rFonts w:ascii="Courier New" w:hAnsi="Courier New" w:cs="Courier New"/>
                <w:sz w:val="16"/>
                <w:szCs w:val="16"/>
              </w:rPr>
              <w:t xml:space="preserve">" : </w:t>
            </w:r>
            <w:r>
              <w:rPr>
                <w:rFonts w:ascii="Courier New" w:hAnsi="Courier New" w:cs="Courier New"/>
                <w:sz w:val="16"/>
                <w:szCs w:val="16"/>
              </w:rPr>
              <w:t>"966902235504",</w:t>
            </w:r>
          </w:p>
          <w:p w14:paraId="53AEE814" w14:textId="77777777" w:rsidR="00FD7FDB" w:rsidRDefault="00FD7FDB" w:rsidP="009603DA">
            <w:pPr>
              <w:rPr>
                <w:rFonts w:ascii="Courier New" w:hAnsi="Courier New" w:cs="Courier New"/>
                <w:sz w:val="16"/>
                <w:szCs w:val="16"/>
              </w:rPr>
            </w:pPr>
            <w:r w:rsidRPr="008A2BBE">
              <w:rPr>
                <w:rFonts w:ascii="Courier New" w:hAnsi="Courier New" w:cs="Courier New"/>
                <w:sz w:val="16"/>
                <w:szCs w:val="16"/>
              </w:rPr>
              <w:t xml:space="preserve">        </w:t>
            </w:r>
            <w:r w:rsidRPr="001E4674">
              <w:rPr>
                <w:rFonts w:ascii="Courier New" w:hAnsi="Courier New" w:cs="Courier New"/>
                <w:sz w:val="16"/>
                <w:szCs w:val="16"/>
              </w:rPr>
              <w:t>"</w:t>
            </w:r>
            <w:proofErr w:type="spellStart"/>
            <w:proofErr w:type="gramStart"/>
            <w:r w:rsidRPr="0061317C">
              <w:rPr>
                <w:rFonts w:ascii="Courier New" w:hAnsi="Courier New" w:cs="Courier New"/>
                <w:sz w:val="16"/>
                <w:szCs w:val="16"/>
                <w:highlight w:val="yellow"/>
              </w:rPr>
              <w:t>event.details</w:t>
            </w:r>
            <w:proofErr w:type="gramEnd"/>
            <w:r w:rsidRPr="0061317C">
              <w:rPr>
                <w:rFonts w:ascii="Courier New" w:hAnsi="Courier New" w:cs="Courier New"/>
                <w:sz w:val="16"/>
                <w:szCs w:val="16"/>
                <w:highlight w:val="yellow"/>
              </w:rPr>
              <w:t>.called.number</w:t>
            </w:r>
            <w:proofErr w:type="spellEnd"/>
            <w:r w:rsidRPr="001E4674">
              <w:rPr>
                <w:rFonts w:ascii="Courier New" w:hAnsi="Courier New" w:cs="Courier New"/>
                <w:sz w:val="16"/>
                <w:szCs w:val="16"/>
              </w:rPr>
              <w:t xml:space="preserve">" : </w:t>
            </w:r>
            <w:r>
              <w:rPr>
                <w:rFonts w:ascii="Courier New" w:hAnsi="Courier New" w:cs="Courier New"/>
                <w:sz w:val="16"/>
                <w:szCs w:val="16"/>
              </w:rPr>
              <w:t>"966902235504",</w:t>
            </w:r>
          </w:p>
          <w:p w14:paraId="780A3662" w14:textId="77777777" w:rsidR="00FD7FDB" w:rsidRDefault="00FD7FDB" w:rsidP="009603DA">
            <w:pPr>
              <w:rPr>
                <w:rFonts w:ascii="Courier New" w:hAnsi="Courier New" w:cs="Courier New"/>
                <w:sz w:val="16"/>
                <w:szCs w:val="16"/>
              </w:rPr>
            </w:pPr>
            <w:r w:rsidRPr="008A2BBE">
              <w:rPr>
                <w:rFonts w:ascii="Courier New" w:hAnsi="Courier New" w:cs="Courier New"/>
                <w:sz w:val="16"/>
                <w:szCs w:val="16"/>
              </w:rPr>
              <w:t xml:space="preserve">        </w:t>
            </w:r>
            <w:r w:rsidRPr="001E4674">
              <w:rPr>
                <w:rFonts w:ascii="Courier New" w:hAnsi="Courier New" w:cs="Courier New"/>
                <w:sz w:val="16"/>
                <w:szCs w:val="16"/>
              </w:rPr>
              <w:t>"</w:t>
            </w:r>
            <w:proofErr w:type="spellStart"/>
            <w:r w:rsidRPr="006D4E7D">
              <w:rPr>
                <w:rFonts w:ascii="Courier New" w:hAnsi="Courier New" w:cs="Courier New"/>
                <w:sz w:val="16"/>
                <w:szCs w:val="16"/>
                <w:highlight w:val="yellow"/>
              </w:rPr>
              <w:t>event.details</w:t>
            </w:r>
            <w:r w:rsidRPr="0061317C">
              <w:rPr>
                <w:rFonts w:ascii="Courier New" w:hAnsi="Courier New" w:cs="Courier New"/>
                <w:sz w:val="16"/>
                <w:szCs w:val="16"/>
                <w:highlight w:val="yellow"/>
              </w:rPr>
              <w:t>.location.new_ci</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ObjectId</w:t>
            </w:r>
            <w:proofErr w:type="spellEnd"/>
            <w:r w:rsidRPr="005C1E0E">
              <w:rPr>
                <w:rFonts w:ascii="Courier New" w:hAnsi="Courier New" w:cs="Courier New"/>
                <w:sz w:val="16"/>
                <w:szCs w:val="16"/>
              </w:rPr>
              <w:t>("60c74c2ca0a33a5913440cc1")</w:t>
            </w:r>
          </w:p>
          <w:p w14:paraId="3AD535C1" w14:textId="77777777" w:rsidR="00FD7FDB" w:rsidRPr="005C1E0E" w:rsidRDefault="00FD7FDB" w:rsidP="009603DA">
            <w:pPr>
              <w:rPr>
                <w:rFonts w:ascii="Courier New" w:hAnsi="Courier New" w:cs="Courier New"/>
                <w:sz w:val="16"/>
                <w:szCs w:val="16"/>
              </w:rPr>
            </w:pPr>
            <w:r w:rsidRPr="008A2BBE">
              <w:rPr>
                <w:rFonts w:ascii="Courier New" w:hAnsi="Courier New" w:cs="Courier New"/>
                <w:sz w:val="16"/>
                <w:szCs w:val="16"/>
              </w:rPr>
              <w:t xml:space="preserve">        </w:t>
            </w:r>
            <w:r w:rsidRPr="001E4674">
              <w:rPr>
                <w:rFonts w:ascii="Courier New" w:hAnsi="Courier New" w:cs="Courier New"/>
                <w:sz w:val="16"/>
                <w:szCs w:val="16"/>
              </w:rPr>
              <w:t>"</w:t>
            </w:r>
            <w:proofErr w:type="spellStart"/>
            <w:proofErr w:type="gramStart"/>
            <w:r w:rsidRPr="00B505BF">
              <w:rPr>
                <w:rFonts w:ascii="Courier New" w:hAnsi="Courier New" w:cs="Courier New"/>
                <w:sz w:val="16"/>
                <w:szCs w:val="16"/>
              </w:rPr>
              <w:t>event.details</w:t>
            </w:r>
            <w:proofErr w:type="gramEnd"/>
            <w:r w:rsidRPr="00B505BF">
              <w:rPr>
                <w:rFonts w:ascii="Courier New" w:hAnsi="Courier New" w:cs="Courier New"/>
                <w:sz w:val="16"/>
                <w:szCs w:val="16"/>
              </w:rPr>
              <w:t>.location.coordinates</w:t>
            </w:r>
            <w:proofErr w:type="spellEnd"/>
            <w:r w:rsidRPr="001E4674">
              <w:rPr>
                <w:rFonts w:ascii="Courier New" w:hAnsi="Courier New" w:cs="Courier New"/>
                <w:sz w:val="16"/>
                <w:szCs w:val="16"/>
              </w:rPr>
              <w:t xml:space="preserve">" : </w:t>
            </w:r>
            <w:r w:rsidRPr="005C1E0E">
              <w:rPr>
                <w:rFonts w:ascii="Courier New" w:hAnsi="Courier New" w:cs="Courier New"/>
                <w:sz w:val="16"/>
                <w:szCs w:val="16"/>
              </w:rPr>
              <w:t xml:space="preserve">[ </w:t>
            </w:r>
          </w:p>
          <w:p w14:paraId="207BF32C" w14:textId="77777777" w:rsidR="00FD7FDB" w:rsidRPr="005C1E0E" w:rsidRDefault="00FD7FDB" w:rsidP="009603DA">
            <w:pPr>
              <w:rPr>
                <w:rFonts w:ascii="Courier New" w:hAnsi="Courier New" w:cs="Courier New"/>
                <w:sz w:val="16"/>
                <w:szCs w:val="16"/>
              </w:rPr>
            </w:pPr>
            <w:r w:rsidRPr="008A2BBE">
              <w:rPr>
                <w:rFonts w:ascii="Courier New" w:hAnsi="Courier New" w:cs="Courier New"/>
                <w:sz w:val="16"/>
                <w:szCs w:val="16"/>
              </w:rPr>
              <w:t xml:space="preserve">            </w:t>
            </w:r>
            <w:r w:rsidRPr="005C1E0E">
              <w:rPr>
                <w:rFonts w:ascii="Courier New" w:hAnsi="Courier New" w:cs="Courier New"/>
                <w:sz w:val="16"/>
                <w:szCs w:val="16"/>
              </w:rPr>
              <w:t xml:space="preserve">36.0455500000306, </w:t>
            </w:r>
          </w:p>
          <w:p w14:paraId="4E2CB274" w14:textId="77777777" w:rsidR="00FD7FDB" w:rsidRPr="005C1E0E" w:rsidRDefault="00FD7FDB" w:rsidP="009603DA">
            <w:pPr>
              <w:rPr>
                <w:rFonts w:ascii="Courier New" w:hAnsi="Courier New" w:cs="Courier New"/>
                <w:sz w:val="16"/>
                <w:szCs w:val="16"/>
              </w:rPr>
            </w:pPr>
            <w:r w:rsidRPr="008A2BBE">
              <w:rPr>
                <w:rFonts w:ascii="Courier New" w:hAnsi="Courier New" w:cs="Courier New"/>
                <w:sz w:val="16"/>
                <w:szCs w:val="16"/>
              </w:rPr>
              <w:t xml:space="preserve">            </w:t>
            </w:r>
            <w:r w:rsidRPr="005C1E0E">
              <w:rPr>
                <w:rFonts w:ascii="Courier New" w:hAnsi="Courier New" w:cs="Courier New"/>
                <w:sz w:val="16"/>
                <w:szCs w:val="16"/>
              </w:rPr>
              <w:t>32.9431010000306</w:t>
            </w:r>
          </w:p>
          <w:p w14:paraId="23C6F352" w14:textId="77777777" w:rsidR="00FD7FDB" w:rsidRDefault="00FD7FDB" w:rsidP="009603DA">
            <w:pPr>
              <w:rPr>
                <w:rFonts w:ascii="Courier New" w:hAnsi="Courier New" w:cs="Courier New"/>
                <w:sz w:val="16"/>
                <w:szCs w:val="16"/>
              </w:rPr>
            </w:pPr>
            <w:r w:rsidRPr="008A2BBE">
              <w:rPr>
                <w:rFonts w:ascii="Courier New" w:hAnsi="Courier New" w:cs="Courier New"/>
                <w:sz w:val="16"/>
                <w:szCs w:val="16"/>
              </w:rPr>
              <w:t xml:space="preserve">        </w:t>
            </w:r>
            <w:r w:rsidRPr="005C1E0E">
              <w:rPr>
                <w:rFonts w:ascii="Courier New" w:hAnsi="Courier New" w:cs="Courier New"/>
                <w:sz w:val="16"/>
                <w:szCs w:val="16"/>
              </w:rPr>
              <w:t>]</w:t>
            </w:r>
            <w:r>
              <w:rPr>
                <w:rFonts w:ascii="Courier New" w:hAnsi="Courier New" w:cs="Courier New"/>
                <w:sz w:val="16"/>
                <w:szCs w:val="16"/>
              </w:rPr>
              <w:t>,</w:t>
            </w:r>
          </w:p>
          <w:p w14:paraId="227148D6" w14:textId="77777777" w:rsidR="00FD7FDB" w:rsidRDefault="00FD7FDB" w:rsidP="009603DA">
            <w:pPr>
              <w:rPr>
                <w:rFonts w:ascii="Courier New" w:hAnsi="Courier New" w:cs="Courier New"/>
                <w:sz w:val="16"/>
                <w:szCs w:val="16"/>
              </w:rPr>
            </w:pPr>
            <w:r w:rsidRPr="008A2BBE">
              <w:rPr>
                <w:rFonts w:ascii="Courier New" w:hAnsi="Courier New" w:cs="Courier New"/>
                <w:sz w:val="16"/>
                <w:szCs w:val="16"/>
              </w:rPr>
              <w:t xml:space="preserve">        </w:t>
            </w:r>
            <w:r w:rsidRPr="001E4674">
              <w:rPr>
                <w:rFonts w:ascii="Courier New" w:hAnsi="Courier New" w:cs="Courier New"/>
                <w:sz w:val="16"/>
                <w:szCs w:val="16"/>
              </w:rPr>
              <w:t>"</w:t>
            </w:r>
            <w:proofErr w:type="spellStart"/>
            <w:proofErr w:type="gramStart"/>
            <w:r w:rsidRPr="00B505BF">
              <w:rPr>
                <w:rFonts w:ascii="Courier New" w:hAnsi="Courier New" w:cs="Courier New"/>
                <w:sz w:val="16"/>
                <w:szCs w:val="16"/>
              </w:rPr>
              <w:t>event.details</w:t>
            </w:r>
            <w:proofErr w:type="gramEnd"/>
            <w:r w:rsidRPr="00B505BF">
              <w:rPr>
                <w:rFonts w:ascii="Courier New" w:hAnsi="Courier New" w:cs="Courier New"/>
                <w:sz w:val="16"/>
                <w:szCs w:val="16"/>
              </w:rPr>
              <w:t>.calling_country</w:t>
            </w:r>
            <w:proofErr w:type="spellEnd"/>
            <w:r w:rsidRPr="001E4674">
              <w:rPr>
                <w:rFonts w:ascii="Courier New" w:hAnsi="Courier New" w:cs="Courier New"/>
                <w:sz w:val="16"/>
                <w:szCs w:val="16"/>
              </w:rPr>
              <w:t xml:space="preserve">" : </w:t>
            </w:r>
            <w:r>
              <w:rPr>
                <w:rFonts w:ascii="Courier New" w:hAnsi="Courier New" w:cs="Courier New"/>
                <w:sz w:val="16"/>
                <w:szCs w:val="16"/>
              </w:rPr>
              <w:t>"</w:t>
            </w:r>
            <w:proofErr w:type="spellStart"/>
            <w:r w:rsidRPr="005C1E0E">
              <w:rPr>
                <w:rFonts w:ascii="Courier New" w:hAnsi="Courier New" w:cs="Courier New"/>
                <w:sz w:val="16"/>
                <w:szCs w:val="16"/>
              </w:rPr>
              <w:t>jordan</w:t>
            </w:r>
            <w:proofErr w:type="spellEnd"/>
            <w:r>
              <w:rPr>
                <w:rFonts w:ascii="Courier New" w:hAnsi="Courier New" w:cs="Courier New"/>
                <w:sz w:val="16"/>
                <w:szCs w:val="16"/>
              </w:rPr>
              <w:t>",</w:t>
            </w:r>
          </w:p>
          <w:p w14:paraId="6F040E7C" w14:textId="77777777" w:rsidR="00FD7FDB" w:rsidRDefault="00FD7FDB" w:rsidP="009603DA">
            <w:pPr>
              <w:rPr>
                <w:rFonts w:ascii="Courier New" w:hAnsi="Courier New" w:cs="Courier New"/>
                <w:sz w:val="16"/>
                <w:szCs w:val="16"/>
              </w:rPr>
            </w:pPr>
            <w:r w:rsidRPr="008A2BBE">
              <w:rPr>
                <w:rFonts w:ascii="Courier New" w:hAnsi="Courier New" w:cs="Courier New"/>
                <w:sz w:val="16"/>
                <w:szCs w:val="16"/>
              </w:rPr>
              <w:t xml:space="preserve">        </w:t>
            </w:r>
            <w:r w:rsidRPr="001E4674">
              <w:rPr>
                <w:rFonts w:ascii="Courier New" w:hAnsi="Courier New" w:cs="Courier New"/>
                <w:sz w:val="16"/>
                <w:szCs w:val="16"/>
              </w:rPr>
              <w:t>"</w:t>
            </w:r>
            <w:proofErr w:type="spellStart"/>
            <w:proofErr w:type="gramStart"/>
            <w:r w:rsidRPr="00B505BF">
              <w:rPr>
                <w:rFonts w:ascii="Courier New" w:hAnsi="Courier New" w:cs="Courier New"/>
                <w:sz w:val="16"/>
                <w:szCs w:val="16"/>
              </w:rPr>
              <w:t>event.details</w:t>
            </w:r>
            <w:proofErr w:type="gramEnd"/>
            <w:r w:rsidRPr="00B505BF">
              <w:rPr>
                <w:rFonts w:ascii="Courier New" w:hAnsi="Courier New" w:cs="Courier New"/>
                <w:sz w:val="16"/>
                <w:szCs w:val="16"/>
              </w:rPr>
              <w:t>.called_country</w:t>
            </w:r>
            <w:proofErr w:type="spellEnd"/>
            <w:r w:rsidRPr="001E4674">
              <w:rPr>
                <w:rFonts w:ascii="Courier New" w:hAnsi="Courier New" w:cs="Courier New"/>
                <w:sz w:val="16"/>
                <w:szCs w:val="16"/>
              </w:rPr>
              <w:t xml:space="preserve">" : </w:t>
            </w:r>
            <w:r>
              <w:rPr>
                <w:rFonts w:ascii="Courier New" w:hAnsi="Courier New" w:cs="Courier New"/>
                <w:sz w:val="16"/>
                <w:szCs w:val="16"/>
              </w:rPr>
              <w:t>"</w:t>
            </w:r>
            <w:proofErr w:type="spellStart"/>
            <w:r w:rsidRPr="005C1E0E">
              <w:rPr>
                <w:rFonts w:ascii="Courier New" w:hAnsi="Courier New" w:cs="Courier New"/>
                <w:sz w:val="16"/>
                <w:szCs w:val="16"/>
              </w:rPr>
              <w:t>jordan</w:t>
            </w:r>
            <w:proofErr w:type="spellEnd"/>
            <w:r>
              <w:rPr>
                <w:rFonts w:ascii="Courier New" w:hAnsi="Courier New" w:cs="Courier New"/>
                <w:sz w:val="16"/>
                <w:szCs w:val="16"/>
              </w:rPr>
              <w:t>"</w:t>
            </w:r>
          </w:p>
          <w:p w14:paraId="09AC9599" w14:textId="77777777" w:rsidR="00FD7FDB" w:rsidRPr="008A2BBE" w:rsidRDefault="00FD7FDB" w:rsidP="009603DA">
            <w:pPr>
              <w:rPr>
                <w:rFonts w:ascii="Courier New" w:hAnsi="Courier New" w:cs="Courier New"/>
                <w:sz w:val="16"/>
                <w:szCs w:val="16"/>
              </w:rPr>
            </w:pPr>
            <w:r w:rsidRPr="008A2BBE">
              <w:rPr>
                <w:rFonts w:ascii="Courier New" w:hAnsi="Courier New" w:cs="Courier New"/>
                <w:sz w:val="16"/>
                <w:szCs w:val="16"/>
              </w:rPr>
              <w:t xml:space="preserve">    </w:t>
            </w:r>
            <w:r w:rsidRPr="001E4674">
              <w:rPr>
                <w:rFonts w:ascii="Courier New" w:hAnsi="Courier New" w:cs="Courier New"/>
                <w:sz w:val="16"/>
                <w:szCs w:val="16"/>
              </w:rPr>
              <w:t>}"</w:t>
            </w:r>
          </w:p>
          <w:p w14:paraId="3CF3CD73" w14:textId="77777777" w:rsidR="00FD7FDB" w:rsidRDefault="00FD7FDB" w:rsidP="009603DA">
            <w:r w:rsidRPr="008A2BBE">
              <w:rPr>
                <w:rFonts w:ascii="Courier New" w:hAnsi="Courier New" w:cs="Courier New"/>
                <w:sz w:val="16"/>
                <w:szCs w:val="16"/>
              </w:rPr>
              <w:t>}</w:t>
            </w:r>
          </w:p>
        </w:tc>
      </w:tr>
    </w:tbl>
    <w:p w14:paraId="2FA3C4C3" w14:textId="6C9DAAC6" w:rsidR="00FD7FDB" w:rsidRDefault="00FD7FDB" w:rsidP="00FD7FDB">
      <w:pPr>
        <w:rPr>
          <w:b/>
          <w:bCs/>
          <w:i/>
          <w:iCs/>
          <w:color w:val="FF0000"/>
          <w:u w:val="single"/>
        </w:rPr>
      </w:pPr>
    </w:p>
    <w:p w14:paraId="77AD70E7" w14:textId="7858D511" w:rsidR="00E857D4" w:rsidRDefault="00E857D4" w:rsidP="00FD7FDB">
      <w:pPr>
        <w:rPr>
          <w:b/>
          <w:bCs/>
          <w:i/>
          <w:iCs/>
          <w:color w:val="FF0000"/>
          <w:u w:val="single"/>
        </w:rPr>
      </w:pPr>
      <w:r>
        <w:rPr>
          <w:b/>
          <w:bCs/>
          <w:i/>
          <w:iCs/>
          <w:color w:val="FF0000"/>
          <w:u w:val="single"/>
        </w:rPr>
        <w:lastRenderedPageBreak/>
        <w:t>Output</w:t>
      </w:r>
    </w:p>
    <w:p w14:paraId="3B478278" w14:textId="30A68478" w:rsidR="00E857D4" w:rsidRDefault="00E857D4" w:rsidP="00E857D4">
      <w:pPr>
        <w:rPr>
          <w:b/>
          <w:bCs/>
        </w:rPr>
      </w:pPr>
      <w:r>
        <w:rPr>
          <w:b/>
          <w:bCs/>
        </w:rPr>
        <w:t>***** If multi events were selected, will add tabs to the output.</w:t>
      </w:r>
    </w:p>
    <w:p w14:paraId="7F34BDAA" w14:textId="7BA78AE1" w:rsidR="008C60BC" w:rsidRDefault="008C60BC" w:rsidP="00E857D4">
      <w:pPr>
        <w:rPr>
          <w:b/>
          <w:bCs/>
        </w:rPr>
      </w:pPr>
      <w:r>
        <w:rPr>
          <w:b/>
          <w:bCs/>
        </w:rPr>
        <w:t>***** Put max selection to 5 events.</w:t>
      </w:r>
    </w:p>
    <w:tbl>
      <w:tblPr>
        <w:tblStyle w:val="TableGrid"/>
        <w:tblW w:w="0" w:type="auto"/>
        <w:tblLook w:val="04A0" w:firstRow="1" w:lastRow="0" w:firstColumn="1" w:lastColumn="0" w:noHBand="0" w:noVBand="1"/>
      </w:tblPr>
      <w:tblGrid>
        <w:gridCol w:w="8856"/>
      </w:tblGrid>
      <w:tr w:rsidR="00E857D4" w14:paraId="2EB2AD80" w14:textId="77777777" w:rsidTr="009603DA">
        <w:tc>
          <w:tcPr>
            <w:tcW w:w="8856" w:type="dxa"/>
          </w:tcPr>
          <w:p w14:paraId="4F489616" w14:textId="77777777" w:rsidR="00E857D4" w:rsidRDefault="00E857D4" w:rsidP="009603DA">
            <w:r>
              <w:t>List of JSON objects, the below will show one example for different event type, and the details related.</w:t>
            </w:r>
          </w:p>
        </w:tc>
      </w:tr>
      <w:tr w:rsidR="00E857D4" w14:paraId="7798AD54" w14:textId="77777777" w:rsidTr="009603DA">
        <w:tc>
          <w:tcPr>
            <w:tcW w:w="8856" w:type="dxa"/>
          </w:tcPr>
          <w:p w14:paraId="17B6C35F"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1 */</w:t>
            </w:r>
          </w:p>
          <w:p w14:paraId="5971CC02"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w:t>
            </w:r>
          </w:p>
          <w:p w14:paraId="7DAC40EA"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"_id</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ObjectId</w:t>
            </w:r>
            <w:proofErr w:type="spellEnd"/>
            <w:r w:rsidRPr="005C1E0E">
              <w:rPr>
                <w:rFonts w:ascii="Courier New" w:hAnsi="Courier New" w:cs="Courier New"/>
                <w:sz w:val="16"/>
                <w:szCs w:val="16"/>
              </w:rPr>
              <w:t>("613c967ac86c96531861876b"),</w:t>
            </w:r>
          </w:p>
          <w:p w14:paraId="54434931"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msisdn</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"966902235504",</w:t>
            </w:r>
          </w:p>
          <w:p w14:paraId="345BC421"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"event</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
          <w:p w14:paraId="3F7FEBF9"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"type</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"MO International SMS",</w:t>
            </w:r>
          </w:p>
          <w:p w14:paraId="298C7BF6"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"details</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
          <w:p w14:paraId="0D7C514E"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calling_country</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jordan</w:t>
            </w:r>
            <w:proofErr w:type="spellEnd"/>
            <w:r w:rsidRPr="005C1E0E">
              <w:rPr>
                <w:rFonts w:ascii="Courier New" w:hAnsi="Courier New" w:cs="Courier New"/>
                <w:sz w:val="16"/>
                <w:szCs w:val="16"/>
              </w:rPr>
              <w:t>",</w:t>
            </w:r>
          </w:p>
          <w:p w14:paraId="7547D501"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"duration</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1,</w:t>
            </w:r>
          </w:p>
          <w:p w14:paraId="5FC385FE"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"unit</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sms</w:t>
            </w:r>
            <w:proofErr w:type="spellEnd"/>
            <w:r w:rsidRPr="005C1E0E">
              <w:rPr>
                <w:rFonts w:ascii="Courier New" w:hAnsi="Courier New" w:cs="Courier New"/>
                <w:sz w:val="16"/>
                <w:szCs w:val="16"/>
              </w:rPr>
              <w:t>",</w:t>
            </w:r>
          </w:p>
          <w:p w14:paraId="6AF83A36"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reference_time</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ISODate</w:t>
            </w:r>
            <w:proofErr w:type="spellEnd"/>
            <w:r w:rsidRPr="005C1E0E">
              <w:rPr>
                <w:rFonts w:ascii="Courier New" w:hAnsi="Courier New" w:cs="Courier New"/>
                <w:sz w:val="16"/>
                <w:szCs w:val="16"/>
              </w:rPr>
              <w:t>("2021-09-11T14:43:41.211+03:00"),</w:t>
            </w:r>
          </w:p>
          <w:p w14:paraId="4FDE1AC2"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called_country</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jordan</w:t>
            </w:r>
            <w:proofErr w:type="spellEnd"/>
            <w:r w:rsidRPr="005C1E0E">
              <w:rPr>
                <w:rFonts w:ascii="Courier New" w:hAnsi="Courier New" w:cs="Courier New"/>
                <w:sz w:val="16"/>
                <w:szCs w:val="16"/>
              </w:rPr>
              <w:t>",</w:t>
            </w:r>
          </w:p>
          <w:p w14:paraId="16B5691C"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"calling</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
          <w:p w14:paraId="488E0879"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"number</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"966902235504",</w:t>
            </w:r>
          </w:p>
          <w:p w14:paraId="0BE7F7BB"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identity_no</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"298956",</w:t>
            </w:r>
          </w:p>
          <w:p w14:paraId="5D177861"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full_ar</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salma</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jaber</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jaber</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salma</w:t>
            </w:r>
            <w:proofErr w:type="spellEnd"/>
            <w:r w:rsidRPr="005C1E0E">
              <w:rPr>
                <w:rFonts w:ascii="Courier New" w:hAnsi="Courier New" w:cs="Courier New"/>
                <w:sz w:val="16"/>
                <w:szCs w:val="16"/>
              </w:rPr>
              <w:t>",</w:t>
            </w:r>
          </w:p>
          <w:p w14:paraId="68720AF6"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full_en</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salma</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jaber</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jaber</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salma</w:t>
            </w:r>
            <w:proofErr w:type="spellEnd"/>
            <w:r w:rsidRPr="005C1E0E">
              <w:rPr>
                <w:rFonts w:ascii="Courier New" w:hAnsi="Courier New" w:cs="Courier New"/>
                <w:sz w:val="16"/>
                <w:szCs w:val="16"/>
              </w:rPr>
              <w:t>"</w:t>
            </w:r>
          </w:p>
          <w:p w14:paraId="7A1B6484"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
          <w:p w14:paraId="07EC2467"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"called</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
          <w:p w14:paraId="093D2E0E"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"number</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"962796302112892"</w:t>
            </w:r>
          </w:p>
          <w:p w14:paraId="0B1C9021"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
          <w:p w14:paraId="61D1E893"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"location</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
          <w:p w14:paraId="4CD43E25"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new_ci</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ObjectId</w:t>
            </w:r>
            <w:proofErr w:type="spellEnd"/>
            <w:r w:rsidRPr="005C1E0E">
              <w:rPr>
                <w:rFonts w:ascii="Courier New" w:hAnsi="Courier New" w:cs="Courier New"/>
                <w:sz w:val="16"/>
                <w:szCs w:val="16"/>
              </w:rPr>
              <w:t>("60c74c2ca0a33a5913440cc1"),</w:t>
            </w:r>
          </w:p>
          <w:p w14:paraId="0560FD1E"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"coordinates</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 </w:t>
            </w:r>
          </w:p>
          <w:p w14:paraId="74DB1C0C"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36.0455500000306, </w:t>
            </w:r>
          </w:p>
          <w:p w14:paraId="14CFE263"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32.9431010000306</w:t>
            </w:r>
          </w:p>
          <w:p w14:paraId="062CA458"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
          <w:p w14:paraId="79A9762B"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lastRenderedPageBreak/>
              <w:t xml:space="preserve">            }</w:t>
            </w:r>
          </w:p>
          <w:p w14:paraId="75274448"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
          <w:p w14:paraId="7E737750"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
          <w:p w14:paraId="2EB52D54" w14:textId="77777777" w:rsidR="00E857D4" w:rsidRDefault="00E857D4" w:rsidP="009603DA">
            <w:r w:rsidRPr="005C1E0E">
              <w:rPr>
                <w:rFonts w:ascii="Courier New" w:hAnsi="Courier New" w:cs="Courier New"/>
                <w:sz w:val="16"/>
                <w:szCs w:val="16"/>
              </w:rPr>
              <w:t>}</w:t>
            </w:r>
          </w:p>
        </w:tc>
      </w:tr>
      <w:tr w:rsidR="00E857D4" w14:paraId="1AE590AA" w14:textId="77777777" w:rsidTr="009603DA">
        <w:tc>
          <w:tcPr>
            <w:tcW w:w="8856" w:type="dxa"/>
          </w:tcPr>
          <w:p w14:paraId="373E6A19"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lastRenderedPageBreak/>
              <w:t xml:space="preserve">/* </w:t>
            </w:r>
            <w:r>
              <w:rPr>
                <w:rFonts w:ascii="Courier New" w:hAnsi="Courier New" w:cs="Courier New"/>
                <w:sz w:val="16"/>
                <w:szCs w:val="16"/>
              </w:rPr>
              <w:t>2</w:t>
            </w:r>
            <w:r w:rsidRPr="005C1E0E">
              <w:rPr>
                <w:rFonts w:ascii="Courier New" w:hAnsi="Courier New" w:cs="Courier New"/>
                <w:sz w:val="16"/>
                <w:szCs w:val="16"/>
              </w:rPr>
              <w:t xml:space="preserve"> */</w:t>
            </w:r>
          </w:p>
          <w:p w14:paraId="70792136"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w:t>
            </w:r>
          </w:p>
          <w:p w14:paraId="71FC168A"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"_id</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ObjectId</w:t>
            </w:r>
            <w:proofErr w:type="spellEnd"/>
            <w:r w:rsidRPr="005C1E0E">
              <w:rPr>
                <w:rFonts w:ascii="Courier New" w:hAnsi="Courier New" w:cs="Courier New"/>
                <w:sz w:val="16"/>
                <w:szCs w:val="16"/>
              </w:rPr>
              <w:t>("613c967ac86c965318618583"),</w:t>
            </w:r>
          </w:p>
          <w:p w14:paraId="6EF9AB22"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msisdn</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"966902308647",</w:t>
            </w:r>
          </w:p>
          <w:p w14:paraId="7B27330E"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"event</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
          <w:p w14:paraId="29DE9C18"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"type</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"MO International Voice",</w:t>
            </w:r>
          </w:p>
          <w:p w14:paraId="5C170FDF"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"details</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
          <w:p w14:paraId="7BC8BEF7"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called_country</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jordan</w:t>
            </w:r>
            <w:proofErr w:type="spellEnd"/>
            <w:r w:rsidRPr="005C1E0E">
              <w:rPr>
                <w:rFonts w:ascii="Courier New" w:hAnsi="Courier New" w:cs="Courier New"/>
                <w:sz w:val="16"/>
                <w:szCs w:val="16"/>
              </w:rPr>
              <w:t>",</w:t>
            </w:r>
          </w:p>
          <w:p w14:paraId="5F530B94"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"duration</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276,</w:t>
            </w:r>
          </w:p>
          <w:p w14:paraId="0FF024BB"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"unit</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"sec",</w:t>
            </w:r>
          </w:p>
          <w:p w14:paraId="0ABDC5FF"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reference_time</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ISODate</w:t>
            </w:r>
            <w:proofErr w:type="spellEnd"/>
            <w:r w:rsidRPr="005C1E0E">
              <w:rPr>
                <w:rFonts w:ascii="Courier New" w:hAnsi="Courier New" w:cs="Courier New"/>
                <w:sz w:val="16"/>
                <w:szCs w:val="16"/>
              </w:rPr>
              <w:t>("2021-09-11T14:43:18.317+03:00"),</w:t>
            </w:r>
          </w:p>
          <w:p w14:paraId="2D61739F"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calling_country</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jordan</w:t>
            </w:r>
            <w:proofErr w:type="spellEnd"/>
            <w:r w:rsidRPr="005C1E0E">
              <w:rPr>
                <w:rFonts w:ascii="Courier New" w:hAnsi="Courier New" w:cs="Courier New"/>
                <w:sz w:val="16"/>
                <w:szCs w:val="16"/>
              </w:rPr>
              <w:t>",</w:t>
            </w:r>
          </w:p>
          <w:p w14:paraId="0E9D6625"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"calling</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
          <w:p w14:paraId="47644294"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"number</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"966902308647",</w:t>
            </w:r>
          </w:p>
          <w:p w14:paraId="6C5AF6E3"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identity_no</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"372099",</w:t>
            </w:r>
          </w:p>
          <w:p w14:paraId="78BE5B79"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full_ar</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saleem</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adel</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adel</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saleem</w:t>
            </w:r>
            <w:proofErr w:type="spellEnd"/>
            <w:r w:rsidRPr="005C1E0E">
              <w:rPr>
                <w:rFonts w:ascii="Courier New" w:hAnsi="Courier New" w:cs="Courier New"/>
                <w:sz w:val="16"/>
                <w:szCs w:val="16"/>
              </w:rPr>
              <w:t>",</w:t>
            </w:r>
          </w:p>
          <w:p w14:paraId="39C81849"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full_en</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saleem</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adel</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adel</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saleem</w:t>
            </w:r>
            <w:proofErr w:type="spellEnd"/>
            <w:r w:rsidRPr="005C1E0E">
              <w:rPr>
                <w:rFonts w:ascii="Courier New" w:hAnsi="Courier New" w:cs="Courier New"/>
                <w:sz w:val="16"/>
                <w:szCs w:val="16"/>
              </w:rPr>
              <w:t>"</w:t>
            </w:r>
          </w:p>
          <w:p w14:paraId="4C586E94"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
          <w:p w14:paraId="7796F73C"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"called</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
          <w:p w14:paraId="75979FF8"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"number</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"962791800317484"</w:t>
            </w:r>
          </w:p>
          <w:p w14:paraId="54E0F1F1"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
          <w:p w14:paraId="54AE8656"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"location</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
          <w:p w14:paraId="46647EA3"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new_ci</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ObjectId</w:t>
            </w:r>
            <w:proofErr w:type="spellEnd"/>
            <w:r w:rsidRPr="005C1E0E">
              <w:rPr>
                <w:rFonts w:ascii="Courier New" w:hAnsi="Courier New" w:cs="Courier New"/>
                <w:sz w:val="16"/>
                <w:szCs w:val="16"/>
              </w:rPr>
              <w:t>("60c74c2ca0a33a59134403a2"),</w:t>
            </w:r>
          </w:p>
          <w:p w14:paraId="185B148D"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"coordinates</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 </w:t>
            </w:r>
          </w:p>
          <w:p w14:paraId="793016D2"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35.8120500000229, </w:t>
            </w:r>
          </w:p>
          <w:p w14:paraId="44E87FEF"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32.7096010000229</w:t>
            </w:r>
          </w:p>
          <w:p w14:paraId="2680C13A"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
          <w:p w14:paraId="348199E6"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
          <w:p w14:paraId="6AF9DF7F"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lastRenderedPageBreak/>
              <w:t xml:space="preserve">        }</w:t>
            </w:r>
          </w:p>
          <w:p w14:paraId="0F000E44"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
          <w:p w14:paraId="102FF563" w14:textId="77777777" w:rsidR="00E857D4" w:rsidRPr="004A63F8" w:rsidRDefault="00E857D4" w:rsidP="009603DA">
            <w:pPr>
              <w:rPr>
                <w:rFonts w:ascii="Courier New" w:hAnsi="Courier New" w:cs="Courier New"/>
                <w:sz w:val="16"/>
                <w:szCs w:val="16"/>
              </w:rPr>
            </w:pPr>
            <w:r w:rsidRPr="005C1E0E">
              <w:rPr>
                <w:rFonts w:ascii="Courier New" w:hAnsi="Courier New" w:cs="Courier New"/>
                <w:sz w:val="16"/>
                <w:szCs w:val="16"/>
              </w:rPr>
              <w:t>}</w:t>
            </w:r>
          </w:p>
        </w:tc>
      </w:tr>
      <w:tr w:rsidR="00E857D4" w14:paraId="54BE7165" w14:textId="77777777" w:rsidTr="009603DA">
        <w:tc>
          <w:tcPr>
            <w:tcW w:w="8856" w:type="dxa"/>
          </w:tcPr>
          <w:p w14:paraId="73EB77FC"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lastRenderedPageBreak/>
              <w:t xml:space="preserve">/* </w:t>
            </w:r>
            <w:r>
              <w:rPr>
                <w:rFonts w:ascii="Courier New" w:hAnsi="Courier New" w:cs="Courier New"/>
                <w:sz w:val="16"/>
                <w:szCs w:val="16"/>
              </w:rPr>
              <w:t>3</w:t>
            </w:r>
            <w:r w:rsidRPr="005C1E0E">
              <w:rPr>
                <w:rFonts w:ascii="Courier New" w:hAnsi="Courier New" w:cs="Courier New"/>
                <w:sz w:val="16"/>
                <w:szCs w:val="16"/>
              </w:rPr>
              <w:t xml:space="preserve"> */</w:t>
            </w:r>
          </w:p>
          <w:p w14:paraId="2B670186"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w:t>
            </w:r>
          </w:p>
          <w:p w14:paraId="29B238A3"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"_id</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ObjectId</w:t>
            </w:r>
            <w:proofErr w:type="spellEnd"/>
            <w:r w:rsidRPr="005C1E0E">
              <w:rPr>
                <w:rFonts w:ascii="Courier New" w:hAnsi="Courier New" w:cs="Courier New"/>
                <w:sz w:val="16"/>
                <w:szCs w:val="16"/>
              </w:rPr>
              <w:t>("613c967ac86c96531861859f"),</w:t>
            </w:r>
          </w:p>
          <w:p w14:paraId="35339F94"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msisdn</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"966902225290",</w:t>
            </w:r>
          </w:p>
          <w:p w14:paraId="187DCCDB"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"event</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
          <w:p w14:paraId="2D28AA1A"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"type</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"MO Local Off-net SMS",</w:t>
            </w:r>
          </w:p>
          <w:p w14:paraId="0C12784C"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"details</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
          <w:p w14:paraId="3B9DAEB6"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"duration</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1,</w:t>
            </w:r>
          </w:p>
          <w:p w14:paraId="2B445150"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"unit</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sms</w:t>
            </w:r>
            <w:proofErr w:type="spellEnd"/>
            <w:r w:rsidRPr="005C1E0E">
              <w:rPr>
                <w:rFonts w:ascii="Courier New" w:hAnsi="Courier New" w:cs="Courier New"/>
                <w:sz w:val="16"/>
                <w:szCs w:val="16"/>
              </w:rPr>
              <w:t>",</w:t>
            </w:r>
          </w:p>
          <w:p w14:paraId="76F031B1"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reference_time</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ISODate</w:t>
            </w:r>
            <w:proofErr w:type="spellEnd"/>
            <w:r w:rsidRPr="005C1E0E">
              <w:rPr>
                <w:rFonts w:ascii="Courier New" w:hAnsi="Courier New" w:cs="Courier New"/>
                <w:sz w:val="16"/>
                <w:szCs w:val="16"/>
              </w:rPr>
              <w:t>("2021-09-11T14:43:29.142+03:00"),</w:t>
            </w:r>
          </w:p>
          <w:p w14:paraId="77AF4603"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"calling</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
          <w:p w14:paraId="1A1DE4E4"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"number</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"966902225290",</w:t>
            </w:r>
          </w:p>
          <w:p w14:paraId="07E2C5CA"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identity_no</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"288742",</w:t>
            </w:r>
          </w:p>
          <w:p w14:paraId="21CA8A63"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full_ar</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ahmad</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mohd</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mohd</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ahmad</w:t>
            </w:r>
            <w:proofErr w:type="spellEnd"/>
            <w:r w:rsidRPr="005C1E0E">
              <w:rPr>
                <w:rFonts w:ascii="Courier New" w:hAnsi="Courier New" w:cs="Courier New"/>
                <w:sz w:val="16"/>
                <w:szCs w:val="16"/>
              </w:rPr>
              <w:t>",</w:t>
            </w:r>
          </w:p>
          <w:p w14:paraId="722BADB0"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full_en</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ahmad</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mohd</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mohd</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ahmad</w:t>
            </w:r>
            <w:proofErr w:type="spellEnd"/>
            <w:r w:rsidRPr="005C1E0E">
              <w:rPr>
                <w:rFonts w:ascii="Courier New" w:hAnsi="Courier New" w:cs="Courier New"/>
                <w:sz w:val="16"/>
                <w:szCs w:val="16"/>
              </w:rPr>
              <w:t>"</w:t>
            </w:r>
          </w:p>
          <w:p w14:paraId="10B31BD9"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
          <w:p w14:paraId="423FFE51"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"called</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
          <w:p w14:paraId="2C0C42E4"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"number</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"966589353622"</w:t>
            </w:r>
          </w:p>
          <w:p w14:paraId="6D6EFA05"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
          <w:p w14:paraId="557A7FCF"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"location</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
          <w:p w14:paraId="57861AEA"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new_ci</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ObjectId</w:t>
            </w:r>
            <w:proofErr w:type="spellEnd"/>
            <w:r w:rsidRPr="005C1E0E">
              <w:rPr>
                <w:rFonts w:ascii="Courier New" w:hAnsi="Courier New" w:cs="Courier New"/>
                <w:sz w:val="16"/>
                <w:szCs w:val="16"/>
              </w:rPr>
              <w:t>("60c74c2ca0a33a591343fe3c"),</w:t>
            </w:r>
          </w:p>
          <w:p w14:paraId="4EC3605E"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"coordinates</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 </w:t>
            </w:r>
          </w:p>
          <w:p w14:paraId="3854DC6D"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35.6738500000183, </w:t>
            </w:r>
          </w:p>
          <w:p w14:paraId="2A99191E"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32.5714010000183</w:t>
            </w:r>
          </w:p>
          <w:p w14:paraId="4E654D5E"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
          <w:p w14:paraId="1F55F534"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
          <w:p w14:paraId="3FAC8E81"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
          <w:p w14:paraId="59E3B0B2"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
          <w:p w14:paraId="0EFE8199"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w:t>
            </w:r>
          </w:p>
        </w:tc>
      </w:tr>
      <w:tr w:rsidR="00E857D4" w14:paraId="75D49BEA" w14:textId="77777777" w:rsidTr="009603DA">
        <w:tc>
          <w:tcPr>
            <w:tcW w:w="8856" w:type="dxa"/>
          </w:tcPr>
          <w:p w14:paraId="29110CFB"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lastRenderedPageBreak/>
              <w:t xml:space="preserve">/* </w:t>
            </w:r>
            <w:r>
              <w:rPr>
                <w:rFonts w:ascii="Courier New" w:hAnsi="Courier New" w:cs="Courier New"/>
                <w:sz w:val="16"/>
                <w:szCs w:val="16"/>
              </w:rPr>
              <w:t>4</w:t>
            </w:r>
            <w:r w:rsidRPr="005C1E0E">
              <w:rPr>
                <w:rFonts w:ascii="Courier New" w:hAnsi="Courier New" w:cs="Courier New"/>
                <w:sz w:val="16"/>
                <w:szCs w:val="16"/>
              </w:rPr>
              <w:t xml:space="preserve"> */</w:t>
            </w:r>
          </w:p>
          <w:p w14:paraId="0E2BB222"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w:t>
            </w:r>
          </w:p>
          <w:p w14:paraId="3D5D77A0"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"_id</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ObjectId</w:t>
            </w:r>
            <w:proofErr w:type="spellEnd"/>
            <w:r w:rsidRPr="005C1E0E">
              <w:rPr>
                <w:rFonts w:ascii="Courier New" w:hAnsi="Courier New" w:cs="Courier New"/>
                <w:sz w:val="16"/>
                <w:szCs w:val="16"/>
              </w:rPr>
              <w:t>("613c967ac86c96531861857b"),</w:t>
            </w:r>
          </w:p>
          <w:p w14:paraId="45C31495"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msisdn</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"966902227201",</w:t>
            </w:r>
          </w:p>
          <w:p w14:paraId="67F981B3"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"event</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
          <w:p w14:paraId="69F1AD9B"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"type</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"MO Local Off-net Voice",</w:t>
            </w:r>
          </w:p>
          <w:p w14:paraId="779DFDA1"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"details</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
          <w:p w14:paraId="03180007"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"duration</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365,</w:t>
            </w:r>
          </w:p>
          <w:p w14:paraId="4AC5CDCE"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"unit</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"sec",</w:t>
            </w:r>
          </w:p>
          <w:p w14:paraId="217539B2"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reference_time</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ISODate</w:t>
            </w:r>
            <w:proofErr w:type="spellEnd"/>
            <w:r w:rsidRPr="005C1E0E">
              <w:rPr>
                <w:rFonts w:ascii="Courier New" w:hAnsi="Courier New" w:cs="Courier New"/>
                <w:sz w:val="16"/>
                <w:szCs w:val="16"/>
              </w:rPr>
              <w:t>("2021-09-11T14:43:13.006+03:00"),</w:t>
            </w:r>
          </w:p>
          <w:p w14:paraId="293334B0"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"calling</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
          <w:p w14:paraId="2C79014E"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"number</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"966902227201",</w:t>
            </w:r>
          </w:p>
          <w:p w14:paraId="3933DE1C"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identity_no</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"290653",</w:t>
            </w:r>
          </w:p>
          <w:p w14:paraId="15DCAAAC"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full_ar</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walid</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saleem</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saleem</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walid</w:t>
            </w:r>
            <w:proofErr w:type="spellEnd"/>
            <w:r w:rsidRPr="005C1E0E">
              <w:rPr>
                <w:rFonts w:ascii="Courier New" w:hAnsi="Courier New" w:cs="Courier New"/>
                <w:sz w:val="16"/>
                <w:szCs w:val="16"/>
              </w:rPr>
              <w:t>",</w:t>
            </w:r>
          </w:p>
          <w:p w14:paraId="4D8C3B6F"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full_en</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walid</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saleem</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saleem</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walid</w:t>
            </w:r>
            <w:proofErr w:type="spellEnd"/>
            <w:r w:rsidRPr="005C1E0E">
              <w:rPr>
                <w:rFonts w:ascii="Courier New" w:hAnsi="Courier New" w:cs="Courier New"/>
                <w:sz w:val="16"/>
                <w:szCs w:val="16"/>
              </w:rPr>
              <w:t>"</w:t>
            </w:r>
          </w:p>
          <w:p w14:paraId="17D0FEF2"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
          <w:p w14:paraId="47D159CA"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"called</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
          <w:p w14:paraId="456E65FC"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"number</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"966588716024"</w:t>
            </w:r>
          </w:p>
          <w:p w14:paraId="374B58F4"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
          <w:p w14:paraId="60A04B66"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"location</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
          <w:p w14:paraId="00798231"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new_ci</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ObjectId</w:t>
            </w:r>
            <w:proofErr w:type="spellEnd"/>
            <w:r w:rsidRPr="005C1E0E">
              <w:rPr>
                <w:rFonts w:ascii="Courier New" w:hAnsi="Courier New" w:cs="Courier New"/>
                <w:sz w:val="16"/>
                <w:szCs w:val="16"/>
              </w:rPr>
              <w:t>("60c74c2ca0a33a591343f3ba"),</w:t>
            </w:r>
          </w:p>
          <w:p w14:paraId="50844820"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"coordinates</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 </w:t>
            </w:r>
          </w:p>
          <w:p w14:paraId="7DCFC18C"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35.4048500000093, </w:t>
            </w:r>
          </w:p>
          <w:p w14:paraId="26411FEE"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32.3024010000093</w:t>
            </w:r>
          </w:p>
          <w:p w14:paraId="2B72C1E8"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
          <w:p w14:paraId="6C85AFF4"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
          <w:p w14:paraId="5FBC1934"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
          <w:p w14:paraId="4E1FB994"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
          <w:p w14:paraId="321F4CDE"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w:t>
            </w:r>
          </w:p>
        </w:tc>
      </w:tr>
      <w:tr w:rsidR="00E857D4" w14:paraId="294C7C7B" w14:textId="77777777" w:rsidTr="009603DA">
        <w:tc>
          <w:tcPr>
            <w:tcW w:w="8856" w:type="dxa"/>
          </w:tcPr>
          <w:p w14:paraId="786E53D8"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r>
              <w:rPr>
                <w:rFonts w:ascii="Courier New" w:hAnsi="Courier New" w:cs="Courier New"/>
                <w:sz w:val="16"/>
                <w:szCs w:val="16"/>
              </w:rPr>
              <w:t>5</w:t>
            </w:r>
            <w:r w:rsidRPr="005C1E0E">
              <w:rPr>
                <w:rFonts w:ascii="Courier New" w:hAnsi="Courier New" w:cs="Courier New"/>
                <w:sz w:val="16"/>
                <w:szCs w:val="16"/>
              </w:rPr>
              <w:t xml:space="preserve"> */</w:t>
            </w:r>
          </w:p>
          <w:p w14:paraId="3B937EC7"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w:t>
            </w:r>
          </w:p>
          <w:p w14:paraId="24737522"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"_id</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ObjectId</w:t>
            </w:r>
            <w:proofErr w:type="spellEnd"/>
            <w:r w:rsidRPr="005C1E0E">
              <w:rPr>
                <w:rFonts w:ascii="Courier New" w:hAnsi="Courier New" w:cs="Courier New"/>
                <w:sz w:val="16"/>
                <w:szCs w:val="16"/>
              </w:rPr>
              <w:t>("613c967ac86c96531861857d"),</w:t>
            </w:r>
          </w:p>
          <w:p w14:paraId="7C614ED9"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lastRenderedPageBreak/>
              <w:t xml:space="preserve">    "</w:t>
            </w:r>
            <w:proofErr w:type="spellStart"/>
            <w:r w:rsidRPr="005C1E0E">
              <w:rPr>
                <w:rFonts w:ascii="Courier New" w:hAnsi="Courier New" w:cs="Courier New"/>
                <w:sz w:val="16"/>
                <w:szCs w:val="16"/>
              </w:rPr>
              <w:t>msisdn</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"966902232561",</w:t>
            </w:r>
          </w:p>
          <w:p w14:paraId="3C1ACF32"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"event</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
          <w:p w14:paraId="6B8B8E73"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"type</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"MO Local On-net SMS",</w:t>
            </w:r>
          </w:p>
          <w:p w14:paraId="63E4B116"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"details</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
          <w:p w14:paraId="576A74A1"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"duration</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1,</w:t>
            </w:r>
          </w:p>
          <w:p w14:paraId="2A0923F3"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"unit</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sms</w:t>
            </w:r>
            <w:proofErr w:type="spellEnd"/>
            <w:r w:rsidRPr="005C1E0E">
              <w:rPr>
                <w:rFonts w:ascii="Courier New" w:hAnsi="Courier New" w:cs="Courier New"/>
                <w:sz w:val="16"/>
                <w:szCs w:val="16"/>
              </w:rPr>
              <w:t>",</w:t>
            </w:r>
          </w:p>
          <w:p w14:paraId="3BB4E47D"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reference_time</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ISODate</w:t>
            </w:r>
            <w:proofErr w:type="spellEnd"/>
            <w:r w:rsidRPr="005C1E0E">
              <w:rPr>
                <w:rFonts w:ascii="Courier New" w:hAnsi="Courier New" w:cs="Courier New"/>
                <w:sz w:val="16"/>
                <w:szCs w:val="16"/>
              </w:rPr>
              <w:t>("2021-09-11T14:43:13.006+03:00"),</w:t>
            </w:r>
          </w:p>
          <w:p w14:paraId="25AE66A1"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"calling</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
          <w:p w14:paraId="2EA3F273"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"number</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"966902232561",</w:t>
            </w:r>
          </w:p>
          <w:p w14:paraId="6298F5F3"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identity_no</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"296013",</w:t>
            </w:r>
          </w:p>
          <w:p w14:paraId="212052C1"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full_ar</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farah</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mohd</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mohd</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farah</w:t>
            </w:r>
            <w:proofErr w:type="spellEnd"/>
            <w:r w:rsidRPr="005C1E0E">
              <w:rPr>
                <w:rFonts w:ascii="Courier New" w:hAnsi="Courier New" w:cs="Courier New"/>
                <w:sz w:val="16"/>
                <w:szCs w:val="16"/>
              </w:rPr>
              <w:t>",</w:t>
            </w:r>
          </w:p>
          <w:p w14:paraId="70138A08"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full_en</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farah</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mohd</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mohd</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farah</w:t>
            </w:r>
            <w:proofErr w:type="spellEnd"/>
            <w:r w:rsidRPr="005C1E0E">
              <w:rPr>
                <w:rFonts w:ascii="Courier New" w:hAnsi="Courier New" w:cs="Courier New"/>
                <w:sz w:val="16"/>
                <w:szCs w:val="16"/>
              </w:rPr>
              <w:t>"</w:t>
            </w:r>
          </w:p>
          <w:p w14:paraId="38A33F88"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
          <w:p w14:paraId="69C90A2A" w14:textId="1F00C211"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"called</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
          <w:p w14:paraId="6097CB37"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"number</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"966902248477",</w:t>
            </w:r>
          </w:p>
          <w:p w14:paraId="3A5BF4A4"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identity_no</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"311929",</w:t>
            </w:r>
          </w:p>
          <w:p w14:paraId="74C5147C"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full_ar</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farah</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mohd</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mohd</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farah</w:t>
            </w:r>
            <w:proofErr w:type="spellEnd"/>
            <w:r w:rsidRPr="005C1E0E">
              <w:rPr>
                <w:rFonts w:ascii="Courier New" w:hAnsi="Courier New" w:cs="Courier New"/>
                <w:sz w:val="16"/>
                <w:szCs w:val="16"/>
              </w:rPr>
              <w:t>",</w:t>
            </w:r>
          </w:p>
          <w:p w14:paraId="47AFE23E"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full_en</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farah</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mohd</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mohd</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farah</w:t>
            </w:r>
            <w:proofErr w:type="spellEnd"/>
            <w:r w:rsidRPr="005C1E0E">
              <w:rPr>
                <w:rFonts w:ascii="Courier New" w:hAnsi="Courier New" w:cs="Courier New"/>
                <w:sz w:val="16"/>
                <w:szCs w:val="16"/>
              </w:rPr>
              <w:t>"</w:t>
            </w:r>
          </w:p>
          <w:p w14:paraId="41872E7A"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
          <w:p w14:paraId="7A0EE2DF"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"location</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
          <w:p w14:paraId="28227C13"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new_ci</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ObjectId</w:t>
            </w:r>
            <w:proofErr w:type="spellEnd"/>
            <w:r w:rsidRPr="005C1E0E">
              <w:rPr>
                <w:rFonts w:ascii="Courier New" w:hAnsi="Courier New" w:cs="Courier New"/>
                <w:sz w:val="16"/>
                <w:szCs w:val="16"/>
              </w:rPr>
              <w:t>("60c74c2ca0a33a5913440705"),</w:t>
            </w:r>
          </w:p>
          <w:p w14:paraId="4DFEB081"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"coordinates</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 </w:t>
            </w:r>
          </w:p>
          <w:p w14:paraId="3EC62945"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35.8987500000257, </w:t>
            </w:r>
          </w:p>
          <w:p w14:paraId="5329FED4"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32.7963010000257</w:t>
            </w:r>
          </w:p>
          <w:p w14:paraId="0D21DECA"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
          <w:p w14:paraId="676CA1B4"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
          <w:p w14:paraId="4D846AAE"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
          <w:p w14:paraId="6BFD6B73"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
          <w:p w14:paraId="74101D99"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w:t>
            </w:r>
          </w:p>
        </w:tc>
      </w:tr>
      <w:tr w:rsidR="00E857D4" w14:paraId="2C8936BE" w14:textId="77777777" w:rsidTr="009603DA">
        <w:tc>
          <w:tcPr>
            <w:tcW w:w="8856" w:type="dxa"/>
          </w:tcPr>
          <w:p w14:paraId="765044EF"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r>
              <w:rPr>
                <w:rFonts w:ascii="Courier New" w:hAnsi="Courier New" w:cs="Courier New"/>
                <w:sz w:val="16"/>
                <w:szCs w:val="16"/>
              </w:rPr>
              <w:t>6</w:t>
            </w:r>
            <w:r w:rsidRPr="005C1E0E">
              <w:rPr>
                <w:rFonts w:ascii="Courier New" w:hAnsi="Courier New" w:cs="Courier New"/>
                <w:sz w:val="16"/>
                <w:szCs w:val="16"/>
              </w:rPr>
              <w:t xml:space="preserve"> */</w:t>
            </w:r>
          </w:p>
          <w:p w14:paraId="00718541"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w:t>
            </w:r>
          </w:p>
          <w:p w14:paraId="1E11CEFB"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"_id</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ObjectId</w:t>
            </w:r>
            <w:proofErr w:type="spellEnd"/>
            <w:r w:rsidRPr="005C1E0E">
              <w:rPr>
                <w:rFonts w:ascii="Courier New" w:hAnsi="Courier New" w:cs="Courier New"/>
                <w:sz w:val="16"/>
                <w:szCs w:val="16"/>
              </w:rPr>
              <w:t>("613c967ac86c965318618571"),</w:t>
            </w:r>
          </w:p>
          <w:p w14:paraId="2C3E27C9"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lastRenderedPageBreak/>
              <w:t xml:space="preserve">    "</w:t>
            </w:r>
            <w:proofErr w:type="spellStart"/>
            <w:r w:rsidRPr="005C1E0E">
              <w:rPr>
                <w:rFonts w:ascii="Courier New" w:hAnsi="Courier New" w:cs="Courier New"/>
                <w:sz w:val="16"/>
                <w:szCs w:val="16"/>
              </w:rPr>
              <w:t>msisdn</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"966902328153",</w:t>
            </w:r>
          </w:p>
          <w:p w14:paraId="67891CA0"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"event</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
          <w:p w14:paraId="121C1D14"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"type</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"MO Local On-net Voice",</w:t>
            </w:r>
          </w:p>
          <w:p w14:paraId="5B94361F"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"details</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
          <w:p w14:paraId="5FED2365"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"duration</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907,</w:t>
            </w:r>
          </w:p>
          <w:p w14:paraId="2773B541"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"unit</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"sec",</w:t>
            </w:r>
          </w:p>
          <w:p w14:paraId="1CFD571B"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reference_time</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ISODate</w:t>
            </w:r>
            <w:proofErr w:type="spellEnd"/>
            <w:r w:rsidRPr="005C1E0E">
              <w:rPr>
                <w:rFonts w:ascii="Courier New" w:hAnsi="Courier New" w:cs="Courier New"/>
                <w:sz w:val="16"/>
                <w:szCs w:val="16"/>
              </w:rPr>
              <w:t>("2021-09-11T14:43:08.997+03:00"),</w:t>
            </w:r>
          </w:p>
          <w:p w14:paraId="3E036E24"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"calling</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
          <w:p w14:paraId="24A531EC"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"number</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"966902328153",</w:t>
            </w:r>
          </w:p>
          <w:p w14:paraId="7078F237"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identity_no</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"391605",</w:t>
            </w:r>
          </w:p>
          <w:p w14:paraId="6AF10CC2"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full_ar</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walid</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saleem</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saleem</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walid</w:t>
            </w:r>
            <w:proofErr w:type="spellEnd"/>
            <w:r w:rsidRPr="005C1E0E">
              <w:rPr>
                <w:rFonts w:ascii="Courier New" w:hAnsi="Courier New" w:cs="Courier New"/>
                <w:sz w:val="16"/>
                <w:szCs w:val="16"/>
              </w:rPr>
              <w:t>",</w:t>
            </w:r>
          </w:p>
          <w:p w14:paraId="3C835428"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full_en</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walid</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saleem</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saleem</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walid</w:t>
            </w:r>
            <w:proofErr w:type="spellEnd"/>
            <w:r w:rsidRPr="005C1E0E">
              <w:rPr>
                <w:rFonts w:ascii="Courier New" w:hAnsi="Courier New" w:cs="Courier New"/>
                <w:sz w:val="16"/>
                <w:szCs w:val="16"/>
              </w:rPr>
              <w:t>"</w:t>
            </w:r>
          </w:p>
          <w:p w14:paraId="154048BE"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
          <w:p w14:paraId="5E335C11"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"called</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
          <w:p w14:paraId="735FD71B"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"number</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"966902297977",</w:t>
            </w:r>
          </w:p>
          <w:p w14:paraId="3ECC2C55"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identity_no</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"361429",</w:t>
            </w:r>
          </w:p>
          <w:p w14:paraId="39CD86BB"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full_ar</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farah</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mohd</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mohd</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farah</w:t>
            </w:r>
            <w:proofErr w:type="spellEnd"/>
            <w:r w:rsidRPr="005C1E0E">
              <w:rPr>
                <w:rFonts w:ascii="Courier New" w:hAnsi="Courier New" w:cs="Courier New"/>
                <w:sz w:val="16"/>
                <w:szCs w:val="16"/>
              </w:rPr>
              <w:t>",</w:t>
            </w:r>
          </w:p>
          <w:p w14:paraId="1CB68336"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full_en</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farah</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mohd</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mohd</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farah</w:t>
            </w:r>
            <w:proofErr w:type="spellEnd"/>
            <w:r w:rsidRPr="005C1E0E">
              <w:rPr>
                <w:rFonts w:ascii="Courier New" w:hAnsi="Courier New" w:cs="Courier New"/>
                <w:sz w:val="16"/>
                <w:szCs w:val="16"/>
              </w:rPr>
              <w:t>"</w:t>
            </w:r>
          </w:p>
          <w:p w14:paraId="20D468D7"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
          <w:p w14:paraId="0FC6B8C1"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"location</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
          <w:p w14:paraId="55AA83E0"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new_ci</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ObjectId</w:t>
            </w:r>
            <w:proofErr w:type="spellEnd"/>
            <w:r w:rsidRPr="005C1E0E">
              <w:rPr>
                <w:rFonts w:ascii="Courier New" w:hAnsi="Courier New" w:cs="Courier New"/>
                <w:sz w:val="16"/>
                <w:szCs w:val="16"/>
              </w:rPr>
              <w:t>("60c74c2ca0a33a591343f335"),</w:t>
            </w:r>
          </w:p>
          <w:p w14:paraId="09921852"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"coordinates</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 </w:t>
            </w:r>
          </w:p>
          <w:p w14:paraId="44BBC380"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35.3915500000089, </w:t>
            </w:r>
          </w:p>
          <w:p w14:paraId="7247EACD"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32.2891010000089</w:t>
            </w:r>
          </w:p>
          <w:p w14:paraId="4C07AA7D"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
          <w:p w14:paraId="5D246C87"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
          <w:p w14:paraId="59645F31"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
          <w:p w14:paraId="7AA4C712"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
          <w:p w14:paraId="1E75E970"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w:t>
            </w:r>
          </w:p>
        </w:tc>
      </w:tr>
      <w:tr w:rsidR="00E857D4" w14:paraId="00D85707" w14:textId="77777777" w:rsidTr="009603DA">
        <w:tc>
          <w:tcPr>
            <w:tcW w:w="8856" w:type="dxa"/>
          </w:tcPr>
          <w:p w14:paraId="2705F4B0"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r>
              <w:rPr>
                <w:rFonts w:ascii="Courier New" w:hAnsi="Courier New" w:cs="Courier New"/>
                <w:sz w:val="16"/>
                <w:szCs w:val="16"/>
              </w:rPr>
              <w:t>7</w:t>
            </w:r>
            <w:r w:rsidRPr="005C1E0E">
              <w:rPr>
                <w:rFonts w:ascii="Courier New" w:hAnsi="Courier New" w:cs="Courier New"/>
                <w:sz w:val="16"/>
                <w:szCs w:val="16"/>
              </w:rPr>
              <w:t xml:space="preserve"> */</w:t>
            </w:r>
          </w:p>
          <w:p w14:paraId="2A88B95D"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w:t>
            </w:r>
          </w:p>
          <w:p w14:paraId="5A3BEBD1"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"_id</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ObjectId</w:t>
            </w:r>
            <w:proofErr w:type="spellEnd"/>
            <w:r w:rsidRPr="005C1E0E">
              <w:rPr>
                <w:rFonts w:ascii="Courier New" w:hAnsi="Courier New" w:cs="Courier New"/>
                <w:sz w:val="16"/>
                <w:szCs w:val="16"/>
              </w:rPr>
              <w:t>("613c967bc86c965318618ece"),</w:t>
            </w:r>
          </w:p>
          <w:p w14:paraId="47D29242"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lastRenderedPageBreak/>
              <w:t xml:space="preserve">    "</w:t>
            </w:r>
            <w:proofErr w:type="spellStart"/>
            <w:r w:rsidRPr="005C1E0E">
              <w:rPr>
                <w:rFonts w:ascii="Courier New" w:hAnsi="Courier New" w:cs="Courier New"/>
                <w:sz w:val="16"/>
                <w:szCs w:val="16"/>
              </w:rPr>
              <w:t>msisdn</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"966902245074",</w:t>
            </w:r>
          </w:p>
          <w:p w14:paraId="7441C5F1"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"event</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
          <w:p w14:paraId="1A5391D5"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"type</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"MO Roaming SMS",</w:t>
            </w:r>
          </w:p>
          <w:p w14:paraId="130E65C8"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"details</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
          <w:p w14:paraId="2A63757C"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roaming_country</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uae</w:t>
            </w:r>
            <w:proofErr w:type="spellEnd"/>
            <w:r w:rsidRPr="005C1E0E">
              <w:rPr>
                <w:rFonts w:ascii="Courier New" w:hAnsi="Courier New" w:cs="Courier New"/>
                <w:sz w:val="16"/>
                <w:szCs w:val="16"/>
              </w:rPr>
              <w:t>",</w:t>
            </w:r>
          </w:p>
          <w:p w14:paraId="449EE8FE"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"duration</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1,</w:t>
            </w:r>
          </w:p>
          <w:p w14:paraId="1F5D3509"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"unit</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sms</w:t>
            </w:r>
            <w:proofErr w:type="spellEnd"/>
            <w:r w:rsidRPr="005C1E0E">
              <w:rPr>
                <w:rFonts w:ascii="Courier New" w:hAnsi="Courier New" w:cs="Courier New"/>
                <w:sz w:val="16"/>
                <w:szCs w:val="16"/>
              </w:rPr>
              <w:t>",</w:t>
            </w:r>
          </w:p>
          <w:p w14:paraId="55C86F2A"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reference_time</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ISODate</w:t>
            </w:r>
            <w:proofErr w:type="spellEnd"/>
            <w:r w:rsidRPr="005C1E0E">
              <w:rPr>
                <w:rFonts w:ascii="Courier New" w:hAnsi="Courier New" w:cs="Courier New"/>
                <w:sz w:val="16"/>
                <w:szCs w:val="16"/>
              </w:rPr>
              <w:t>("2021-09-11T14:43:25.205+03:00"),</w:t>
            </w:r>
          </w:p>
          <w:p w14:paraId="055D7062"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"calling</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
          <w:p w14:paraId="6CAD1612"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"number</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"966902245074",</w:t>
            </w:r>
          </w:p>
          <w:p w14:paraId="4734B2C4"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identity_no</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"308526",</w:t>
            </w:r>
          </w:p>
          <w:p w14:paraId="4BBAD75A"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full_ar</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salma</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jaber</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jaber</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salma</w:t>
            </w:r>
            <w:proofErr w:type="spellEnd"/>
            <w:r w:rsidRPr="005C1E0E">
              <w:rPr>
                <w:rFonts w:ascii="Courier New" w:hAnsi="Courier New" w:cs="Courier New"/>
                <w:sz w:val="16"/>
                <w:szCs w:val="16"/>
              </w:rPr>
              <w:t>",</w:t>
            </w:r>
          </w:p>
          <w:p w14:paraId="59E482D7"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full_en</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salma</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jaber</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jaber</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salma</w:t>
            </w:r>
            <w:proofErr w:type="spellEnd"/>
            <w:r w:rsidRPr="005C1E0E">
              <w:rPr>
                <w:rFonts w:ascii="Courier New" w:hAnsi="Courier New" w:cs="Courier New"/>
                <w:sz w:val="16"/>
                <w:szCs w:val="16"/>
              </w:rPr>
              <w:t>"</w:t>
            </w:r>
          </w:p>
          <w:p w14:paraId="2E7C6892"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
          <w:p w14:paraId="75C4632E"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"called</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
          <w:p w14:paraId="0A1DDA1E"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"number</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"966902320566"</w:t>
            </w:r>
          </w:p>
          <w:p w14:paraId="364574DC"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
          <w:p w14:paraId="21A0EC19"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"location</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
          <w:p w14:paraId="358E3C32"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new_ci</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ObjectId</w:t>
            </w:r>
            <w:proofErr w:type="spellEnd"/>
            <w:r w:rsidRPr="005C1E0E">
              <w:rPr>
                <w:rFonts w:ascii="Courier New" w:hAnsi="Courier New" w:cs="Courier New"/>
                <w:sz w:val="16"/>
                <w:szCs w:val="16"/>
              </w:rPr>
              <w:t>("60c74c2ca0a33a5913440081"),</w:t>
            </w:r>
          </w:p>
          <w:p w14:paraId="2CA81E16"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"coordinates</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 </w:t>
            </w:r>
          </w:p>
          <w:p w14:paraId="4896F640"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35.7319500000202, </w:t>
            </w:r>
          </w:p>
          <w:p w14:paraId="6271E14B"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32.6295010000202</w:t>
            </w:r>
          </w:p>
          <w:p w14:paraId="45DCF79A"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
          <w:p w14:paraId="4913A45D"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
          <w:p w14:paraId="11956053"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
          <w:p w14:paraId="2A9D1025"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
          <w:p w14:paraId="66811390"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w:t>
            </w:r>
          </w:p>
        </w:tc>
      </w:tr>
      <w:tr w:rsidR="00E857D4" w14:paraId="170C8022" w14:textId="77777777" w:rsidTr="009603DA">
        <w:tc>
          <w:tcPr>
            <w:tcW w:w="8856" w:type="dxa"/>
          </w:tcPr>
          <w:p w14:paraId="068F679C"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lastRenderedPageBreak/>
              <w:t xml:space="preserve">/* </w:t>
            </w:r>
            <w:r>
              <w:rPr>
                <w:rFonts w:ascii="Courier New" w:hAnsi="Courier New" w:cs="Courier New"/>
                <w:sz w:val="16"/>
                <w:szCs w:val="16"/>
              </w:rPr>
              <w:t>8</w:t>
            </w:r>
            <w:r w:rsidRPr="005C1E0E">
              <w:rPr>
                <w:rFonts w:ascii="Courier New" w:hAnsi="Courier New" w:cs="Courier New"/>
                <w:sz w:val="16"/>
                <w:szCs w:val="16"/>
              </w:rPr>
              <w:t xml:space="preserve"> */</w:t>
            </w:r>
          </w:p>
          <w:p w14:paraId="46868AC3"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w:t>
            </w:r>
          </w:p>
          <w:p w14:paraId="32863DEE"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"_id</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ObjectId</w:t>
            </w:r>
            <w:proofErr w:type="spellEnd"/>
            <w:r w:rsidRPr="005C1E0E">
              <w:rPr>
                <w:rFonts w:ascii="Courier New" w:hAnsi="Courier New" w:cs="Courier New"/>
                <w:sz w:val="16"/>
                <w:szCs w:val="16"/>
              </w:rPr>
              <w:t>("613c967ac86c965318618581"),</w:t>
            </w:r>
          </w:p>
          <w:p w14:paraId="63029AF1"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msisdn</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"966902326808",</w:t>
            </w:r>
          </w:p>
          <w:p w14:paraId="75FEF454"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"event</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
          <w:p w14:paraId="50F0201E"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lastRenderedPageBreak/>
              <w:t xml:space="preserve">        "type</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"MO Roaming Voice",</w:t>
            </w:r>
          </w:p>
          <w:p w14:paraId="270D046E"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"details</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
          <w:p w14:paraId="396FA828"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roaming_country</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jordan</w:t>
            </w:r>
            <w:proofErr w:type="spellEnd"/>
            <w:r w:rsidRPr="005C1E0E">
              <w:rPr>
                <w:rFonts w:ascii="Courier New" w:hAnsi="Courier New" w:cs="Courier New"/>
                <w:sz w:val="16"/>
                <w:szCs w:val="16"/>
              </w:rPr>
              <w:t>",</w:t>
            </w:r>
          </w:p>
          <w:p w14:paraId="0B92E937"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"duration</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924,</w:t>
            </w:r>
          </w:p>
          <w:p w14:paraId="1E099EED"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"unit</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"sec",</w:t>
            </w:r>
          </w:p>
          <w:p w14:paraId="7222A98F"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reference_time</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ISODate</w:t>
            </w:r>
            <w:proofErr w:type="spellEnd"/>
            <w:r w:rsidRPr="005C1E0E">
              <w:rPr>
                <w:rFonts w:ascii="Courier New" w:hAnsi="Courier New" w:cs="Courier New"/>
                <w:sz w:val="16"/>
                <w:szCs w:val="16"/>
              </w:rPr>
              <w:t>("2021-09-11T14:43:17.717+03:00"),</w:t>
            </w:r>
          </w:p>
          <w:p w14:paraId="36CFCD62"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"calling</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
          <w:p w14:paraId="5D06FAF2"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"number</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"966902326808",</w:t>
            </w:r>
          </w:p>
          <w:p w14:paraId="6FD607A7"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identity_no</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"390260",</w:t>
            </w:r>
          </w:p>
          <w:p w14:paraId="00F08789"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full_ar</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walid</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saleem</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saleem</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walid</w:t>
            </w:r>
            <w:proofErr w:type="spellEnd"/>
            <w:r w:rsidRPr="005C1E0E">
              <w:rPr>
                <w:rFonts w:ascii="Courier New" w:hAnsi="Courier New" w:cs="Courier New"/>
                <w:sz w:val="16"/>
                <w:szCs w:val="16"/>
              </w:rPr>
              <w:t>",</w:t>
            </w:r>
          </w:p>
          <w:p w14:paraId="268C3B9B"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full_en</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walid</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saleem</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saleem</w:t>
            </w:r>
            <w:proofErr w:type="spell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walid</w:t>
            </w:r>
            <w:proofErr w:type="spellEnd"/>
            <w:r w:rsidRPr="005C1E0E">
              <w:rPr>
                <w:rFonts w:ascii="Courier New" w:hAnsi="Courier New" w:cs="Courier New"/>
                <w:sz w:val="16"/>
                <w:szCs w:val="16"/>
              </w:rPr>
              <w:t>"</w:t>
            </w:r>
          </w:p>
          <w:p w14:paraId="6CD782EC"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
          <w:p w14:paraId="22C6865E"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"called</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
          <w:p w14:paraId="351D924D"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"number</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"966902147967"</w:t>
            </w:r>
          </w:p>
          <w:p w14:paraId="4A8258C2"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
          <w:p w14:paraId="0593DA94"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"location</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
          <w:p w14:paraId="143519EA"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new_ci</w:t>
            </w:r>
            <w:proofErr w:type="spellEnd"/>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w:t>
            </w:r>
            <w:proofErr w:type="spellStart"/>
            <w:r w:rsidRPr="005C1E0E">
              <w:rPr>
                <w:rFonts w:ascii="Courier New" w:hAnsi="Courier New" w:cs="Courier New"/>
                <w:sz w:val="16"/>
                <w:szCs w:val="16"/>
              </w:rPr>
              <w:t>ObjectId</w:t>
            </w:r>
            <w:proofErr w:type="spellEnd"/>
            <w:r w:rsidRPr="005C1E0E">
              <w:rPr>
                <w:rFonts w:ascii="Courier New" w:hAnsi="Courier New" w:cs="Courier New"/>
                <w:sz w:val="16"/>
                <w:szCs w:val="16"/>
              </w:rPr>
              <w:t>("60c74c2ca0a33a5913440d58"),</w:t>
            </w:r>
          </w:p>
          <w:p w14:paraId="542FD7AF"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"coordinates</w:t>
            </w:r>
            <w:proofErr w:type="gramStart"/>
            <w:r w:rsidRPr="005C1E0E">
              <w:rPr>
                <w:rFonts w:ascii="Courier New" w:hAnsi="Courier New" w:cs="Courier New"/>
                <w:sz w:val="16"/>
                <w:szCs w:val="16"/>
              </w:rPr>
              <w:t>" :</w:t>
            </w:r>
            <w:proofErr w:type="gramEnd"/>
            <w:r w:rsidRPr="005C1E0E">
              <w:rPr>
                <w:rFonts w:ascii="Courier New" w:hAnsi="Courier New" w:cs="Courier New"/>
                <w:sz w:val="16"/>
                <w:szCs w:val="16"/>
              </w:rPr>
              <w:t xml:space="preserve"> [ </w:t>
            </w:r>
          </w:p>
          <w:p w14:paraId="4A723ED2"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36.0606500000311, </w:t>
            </w:r>
          </w:p>
          <w:p w14:paraId="1BE0EDDC"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32.9582010000311</w:t>
            </w:r>
          </w:p>
          <w:p w14:paraId="1F11D628"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
          <w:p w14:paraId="0A519014"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
          <w:p w14:paraId="7611170B"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
          <w:p w14:paraId="08AE01A7"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 xml:space="preserve">    }</w:t>
            </w:r>
          </w:p>
          <w:p w14:paraId="16821280" w14:textId="77777777" w:rsidR="00E857D4" w:rsidRPr="005C1E0E" w:rsidRDefault="00E857D4" w:rsidP="009603DA">
            <w:pPr>
              <w:rPr>
                <w:rFonts w:ascii="Courier New" w:hAnsi="Courier New" w:cs="Courier New"/>
                <w:sz w:val="16"/>
                <w:szCs w:val="16"/>
              </w:rPr>
            </w:pPr>
            <w:r w:rsidRPr="005C1E0E">
              <w:rPr>
                <w:rFonts w:ascii="Courier New" w:hAnsi="Courier New" w:cs="Courier New"/>
                <w:sz w:val="16"/>
                <w:szCs w:val="16"/>
              </w:rPr>
              <w:t>}</w:t>
            </w:r>
          </w:p>
        </w:tc>
      </w:tr>
      <w:tr w:rsidR="00E857D4" w14:paraId="136A6C0B" w14:textId="77777777" w:rsidTr="009603DA">
        <w:tc>
          <w:tcPr>
            <w:tcW w:w="8856" w:type="dxa"/>
          </w:tcPr>
          <w:p w14:paraId="559C64B4"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lastRenderedPageBreak/>
              <w:t xml:space="preserve">/* </w:t>
            </w:r>
            <w:r>
              <w:rPr>
                <w:rFonts w:ascii="Courier New" w:hAnsi="Courier New" w:cs="Courier New"/>
                <w:sz w:val="16"/>
                <w:szCs w:val="16"/>
              </w:rPr>
              <w:t>9</w:t>
            </w:r>
            <w:r w:rsidRPr="00EC40C4">
              <w:rPr>
                <w:rFonts w:ascii="Courier New" w:hAnsi="Courier New" w:cs="Courier New"/>
                <w:sz w:val="16"/>
                <w:szCs w:val="16"/>
              </w:rPr>
              <w:t xml:space="preserve"> */</w:t>
            </w:r>
          </w:p>
          <w:p w14:paraId="6BD02AC0"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w:t>
            </w:r>
          </w:p>
          <w:p w14:paraId="2C04EE07"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"_id</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ObjectId</w:t>
            </w:r>
            <w:proofErr w:type="spellEnd"/>
            <w:r w:rsidRPr="00EC40C4">
              <w:rPr>
                <w:rFonts w:ascii="Courier New" w:hAnsi="Courier New" w:cs="Courier New"/>
                <w:sz w:val="16"/>
                <w:szCs w:val="16"/>
              </w:rPr>
              <w:t>("613c967ac86c965318618672"),</w:t>
            </w:r>
          </w:p>
          <w:p w14:paraId="542C5A22"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msisdn</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"966902200836",</w:t>
            </w:r>
          </w:p>
          <w:p w14:paraId="448AB127"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"event</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
          <w:p w14:paraId="17BB071A"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"type</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"MT International SMS",</w:t>
            </w:r>
          </w:p>
          <w:p w14:paraId="7D0C336E"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"details</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
          <w:p w14:paraId="581DEBA2"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lastRenderedPageBreak/>
              <w:t xml:space="preserve">            "</w:t>
            </w:r>
            <w:proofErr w:type="spellStart"/>
            <w:r w:rsidRPr="00EC40C4">
              <w:rPr>
                <w:rFonts w:ascii="Courier New" w:hAnsi="Courier New" w:cs="Courier New"/>
                <w:sz w:val="16"/>
                <w:szCs w:val="16"/>
              </w:rPr>
              <w:t>calling_country</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jordan</w:t>
            </w:r>
            <w:proofErr w:type="spellEnd"/>
            <w:r w:rsidRPr="00EC40C4">
              <w:rPr>
                <w:rFonts w:ascii="Courier New" w:hAnsi="Courier New" w:cs="Courier New"/>
                <w:sz w:val="16"/>
                <w:szCs w:val="16"/>
              </w:rPr>
              <w:t>",</w:t>
            </w:r>
          </w:p>
          <w:p w14:paraId="0EE59C9E"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"duration</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1,</w:t>
            </w:r>
          </w:p>
          <w:p w14:paraId="19B6090E"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"unit</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sms</w:t>
            </w:r>
            <w:proofErr w:type="spellEnd"/>
            <w:r w:rsidRPr="00EC40C4">
              <w:rPr>
                <w:rFonts w:ascii="Courier New" w:hAnsi="Courier New" w:cs="Courier New"/>
                <w:sz w:val="16"/>
                <w:szCs w:val="16"/>
              </w:rPr>
              <w:t>",</w:t>
            </w:r>
          </w:p>
          <w:p w14:paraId="778625A4"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reference_time</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ISODate</w:t>
            </w:r>
            <w:proofErr w:type="spellEnd"/>
            <w:r w:rsidRPr="00EC40C4">
              <w:rPr>
                <w:rFonts w:ascii="Courier New" w:hAnsi="Courier New" w:cs="Courier New"/>
                <w:sz w:val="16"/>
                <w:szCs w:val="16"/>
              </w:rPr>
              <w:t>("2021-09-11T14:43:49.211+03:00"),</w:t>
            </w:r>
          </w:p>
          <w:p w14:paraId="705EF053"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called_country</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jordan</w:t>
            </w:r>
            <w:proofErr w:type="spellEnd"/>
            <w:r w:rsidRPr="00EC40C4">
              <w:rPr>
                <w:rFonts w:ascii="Courier New" w:hAnsi="Courier New" w:cs="Courier New"/>
                <w:sz w:val="16"/>
                <w:szCs w:val="16"/>
              </w:rPr>
              <w:t>",</w:t>
            </w:r>
          </w:p>
          <w:p w14:paraId="053681CA"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"calling</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
          <w:p w14:paraId="171DC993"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"number</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"962795139634865"</w:t>
            </w:r>
          </w:p>
          <w:p w14:paraId="6CCABFCD"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
          <w:p w14:paraId="392D0C8A"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"called</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
          <w:p w14:paraId="1046E7B9"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"number</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"966902200836",</w:t>
            </w:r>
          </w:p>
          <w:p w14:paraId="0B3452AB"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identity_no</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"264288",</w:t>
            </w:r>
          </w:p>
          <w:p w14:paraId="71540EE9"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full_ar</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salma</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jaber</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jaber</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salma</w:t>
            </w:r>
            <w:proofErr w:type="spellEnd"/>
            <w:r w:rsidRPr="00EC40C4">
              <w:rPr>
                <w:rFonts w:ascii="Courier New" w:hAnsi="Courier New" w:cs="Courier New"/>
                <w:sz w:val="16"/>
                <w:szCs w:val="16"/>
              </w:rPr>
              <w:t>",</w:t>
            </w:r>
          </w:p>
          <w:p w14:paraId="40CCE19A"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full_en</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salma</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jaber</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jaber</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salma</w:t>
            </w:r>
            <w:proofErr w:type="spellEnd"/>
            <w:r w:rsidRPr="00EC40C4">
              <w:rPr>
                <w:rFonts w:ascii="Courier New" w:hAnsi="Courier New" w:cs="Courier New"/>
                <w:sz w:val="16"/>
                <w:szCs w:val="16"/>
              </w:rPr>
              <w:t>"</w:t>
            </w:r>
          </w:p>
          <w:p w14:paraId="0EF7AC96"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
          <w:p w14:paraId="4EA4AF96"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"location</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
          <w:p w14:paraId="1EF0F712"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new_ci</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ObjectId</w:t>
            </w:r>
            <w:proofErr w:type="spellEnd"/>
            <w:r w:rsidRPr="00EC40C4">
              <w:rPr>
                <w:rFonts w:ascii="Courier New" w:hAnsi="Courier New" w:cs="Courier New"/>
                <w:sz w:val="16"/>
                <w:szCs w:val="16"/>
              </w:rPr>
              <w:t>("60c74c2ca0a33a591343fe77"),</w:t>
            </w:r>
          </w:p>
          <w:p w14:paraId="1D431E65"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"coordinates</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 </w:t>
            </w:r>
          </w:p>
          <w:p w14:paraId="32F1CCA7"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35.6797500000185, </w:t>
            </w:r>
          </w:p>
          <w:p w14:paraId="0144F2D8"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32.5773010000185</w:t>
            </w:r>
          </w:p>
          <w:p w14:paraId="4D250995"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
          <w:p w14:paraId="20ED6D0D"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
          <w:p w14:paraId="4F7D5B72"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
          <w:p w14:paraId="172A0872"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
          <w:p w14:paraId="4292C3B2" w14:textId="77777777" w:rsidR="00E857D4" w:rsidRPr="005C1E0E" w:rsidRDefault="00E857D4" w:rsidP="009603DA">
            <w:pPr>
              <w:rPr>
                <w:rFonts w:ascii="Courier New" w:hAnsi="Courier New" w:cs="Courier New"/>
                <w:sz w:val="16"/>
                <w:szCs w:val="16"/>
              </w:rPr>
            </w:pPr>
            <w:r w:rsidRPr="00EC40C4">
              <w:rPr>
                <w:rFonts w:ascii="Courier New" w:hAnsi="Courier New" w:cs="Courier New"/>
                <w:sz w:val="16"/>
                <w:szCs w:val="16"/>
              </w:rPr>
              <w:t>}</w:t>
            </w:r>
          </w:p>
        </w:tc>
      </w:tr>
      <w:tr w:rsidR="00E857D4" w14:paraId="1CA28D09" w14:textId="77777777" w:rsidTr="009603DA">
        <w:tc>
          <w:tcPr>
            <w:tcW w:w="8856" w:type="dxa"/>
          </w:tcPr>
          <w:p w14:paraId="74BF9671"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lastRenderedPageBreak/>
              <w:t>/* 1</w:t>
            </w:r>
            <w:r>
              <w:rPr>
                <w:rFonts w:ascii="Courier New" w:hAnsi="Courier New" w:cs="Courier New"/>
                <w:sz w:val="16"/>
                <w:szCs w:val="16"/>
              </w:rPr>
              <w:t>0</w:t>
            </w:r>
            <w:r w:rsidRPr="00EC40C4">
              <w:rPr>
                <w:rFonts w:ascii="Courier New" w:hAnsi="Courier New" w:cs="Courier New"/>
                <w:sz w:val="16"/>
                <w:szCs w:val="16"/>
              </w:rPr>
              <w:t xml:space="preserve"> */</w:t>
            </w:r>
          </w:p>
          <w:p w14:paraId="74FB72F2"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w:t>
            </w:r>
          </w:p>
          <w:p w14:paraId="6D759E87"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"_id</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ObjectId</w:t>
            </w:r>
            <w:proofErr w:type="spellEnd"/>
            <w:r w:rsidRPr="00EC40C4">
              <w:rPr>
                <w:rFonts w:ascii="Courier New" w:hAnsi="Courier New" w:cs="Courier New"/>
                <w:sz w:val="16"/>
                <w:szCs w:val="16"/>
              </w:rPr>
              <w:t>("613c967ac86c965318618576"),</w:t>
            </w:r>
          </w:p>
          <w:p w14:paraId="544FA18B"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msisdn</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"966902220724",</w:t>
            </w:r>
          </w:p>
          <w:p w14:paraId="0DF53F1F"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"event</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
          <w:p w14:paraId="148331C6"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"type</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"MT International Voice",</w:t>
            </w:r>
          </w:p>
          <w:p w14:paraId="08194489"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"details</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
          <w:p w14:paraId="4C66F9CF"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called_country</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jordan</w:t>
            </w:r>
            <w:proofErr w:type="spellEnd"/>
            <w:r w:rsidRPr="00EC40C4">
              <w:rPr>
                <w:rFonts w:ascii="Courier New" w:hAnsi="Courier New" w:cs="Courier New"/>
                <w:sz w:val="16"/>
                <w:szCs w:val="16"/>
              </w:rPr>
              <w:t>",</w:t>
            </w:r>
          </w:p>
          <w:p w14:paraId="258A6353"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lastRenderedPageBreak/>
              <w:t xml:space="preserve">            "duration</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374,</w:t>
            </w:r>
          </w:p>
          <w:p w14:paraId="49113AEC"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"unit</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"sec",</w:t>
            </w:r>
          </w:p>
          <w:p w14:paraId="350E4C6C"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reference_time</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ISODate</w:t>
            </w:r>
            <w:proofErr w:type="spellEnd"/>
            <w:r w:rsidRPr="00EC40C4">
              <w:rPr>
                <w:rFonts w:ascii="Courier New" w:hAnsi="Courier New" w:cs="Courier New"/>
                <w:sz w:val="16"/>
                <w:szCs w:val="16"/>
              </w:rPr>
              <w:t>("2021-09-11T14:43:11.202+03:00"),</w:t>
            </w:r>
          </w:p>
          <w:p w14:paraId="0096992A"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calling_country</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jordan</w:t>
            </w:r>
            <w:proofErr w:type="spellEnd"/>
            <w:r w:rsidRPr="00EC40C4">
              <w:rPr>
                <w:rFonts w:ascii="Courier New" w:hAnsi="Courier New" w:cs="Courier New"/>
                <w:sz w:val="16"/>
                <w:szCs w:val="16"/>
              </w:rPr>
              <w:t>",</w:t>
            </w:r>
          </w:p>
          <w:p w14:paraId="2C7E9023"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"calling</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
          <w:p w14:paraId="0E6C6B2E"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"number</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"962794438491469"</w:t>
            </w:r>
          </w:p>
          <w:p w14:paraId="7058883B"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
          <w:p w14:paraId="0F6F30B1"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"called</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
          <w:p w14:paraId="37ABABBA"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"number</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"966902220724",</w:t>
            </w:r>
          </w:p>
          <w:p w14:paraId="4FE7C59A"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identity_no</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"284176",</w:t>
            </w:r>
          </w:p>
          <w:p w14:paraId="09948648"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full_ar</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saleem</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adel</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adel</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saleem</w:t>
            </w:r>
            <w:proofErr w:type="spellEnd"/>
            <w:r w:rsidRPr="00EC40C4">
              <w:rPr>
                <w:rFonts w:ascii="Courier New" w:hAnsi="Courier New" w:cs="Courier New"/>
                <w:sz w:val="16"/>
                <w:szCs w:val="16"/>
              </w:rPr>
              <w:t>",</w:t>
            </w:r>
          </w:p>
          <w:p w14:paraId="21F029C3"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full_en</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saleem</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adel</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adel</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saleem</w:t>
            </w:r>
            <w:proofErr w:type="spellEnd"/>
            <w:r w:rsidRPr="00EC40C4">
              <w:rPr>
                <w:rFonts w:ascii="Courier New" w:hAnsi="Courier New" w:cs="Courier New"/>
                <w:sz w:val="16"/>
                <w:szCs w:val="16"/>
              </w:rPr>
              <w:t>"</w:t>
            </w:r>
          </w:p>
          <w:p w14:paraId="157EDAC2"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
          <w:p w14:paraId="3E9B11CE"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"location</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
          <w:p w14:paraId="5E06D0B2"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new_ci</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ObjectId</w:t>
            </w:r>
            <w:proofErr w:type="spellEnd"/>
            <w:r w:rsidRPr="00EC40C4">
              <w:rPr>
                <w:rFonts w:ascii="Courier New" w:hAnsi="Courier New" w:cs="Courier New"/>
                <w:sz w:val="16"/>
                <w:szCs w:val="16"/>
              </w:rPr>
              <w:t>("60c74c2ca0a33a591343f16b"),</w:t>
            </w:r>
          </w:p>
          <w:p w14:paraId="468113BB"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"coordinates</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 </w:t>
            </w:r>
          </w:p>
          <w:p w14:paraId="60DEC952"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35.3457500000074, </w:t>
            </w:r>
          </w:p>
          <w:p w14:paraId="5DDE2734"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32.2433010000074</w:t>
            </w:r>
          </w:p>
          <w:p w14:paraId="2E92DC9E"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
          <w:p w14:paraId="5326745C"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
          <w:p w14:paraId="054ADAE5"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
          <w:p w14:paraId="23BC4521"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
          <w:p w14:paraId="08B4D6D6" w14:textId="77777777" w:rsidR="00E857D4" w:rsidRPr="00EC40C4" w:rsidRDefault="00E857D4" w:rsidP="009603DA">
            <w:pPr>
              <w:rPr>
                <w:rFonts w:ascii="Courier New" w:hAnsi="Courier New" w:cs="Courier New"/>
                <w:sz w:val="16"/>
                <w:szCs w:val="16"/>
                <w:highlight w:val="yellow"/>
              </w:rPr>
            </w:pPr>
            <w:r w:rsidRPr="00EC40C4">
              <w:rPr>
                <w:rFonts w:ascii="Courier New" w:hAnsi="Courier New" w:cs="Courier New"/>
                <w:sz w:val="16"/>
                <w:szCs w:val="16"/>
              </w:rPr>
              <w:t>}</w:t>
            </w:r>
          </w:p>
        </w:tc>
      </w:tr>
      <w:tr w:rsidR="00E857D4" w14:paraId="08F1ED07" w14:textId="77777777" w:rsidTr="009603DA">
        <w:tc>
          <w:tcPr>
            <w:tcW w:w="8856" w:type="dxa"/>
          </w:tcPr>
          <w:p w14:paraId="23095C13"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lastRenderedPageBreak/>
              <w:t>/* 1</w:t>
            </w:r>
            <w:r>
              <w:rPr>
                <w:rFonts w:ascii="Courier New" w:hAnsi="Courier New" w:cs="Courier New"/>
                <w:sz w:val="16"/>
                <w:szCs w:val="16"/>
              </w:rPr>
              <w:t>1</w:t>
            </w:r>
            <w:r w:rsidRPr="00EC40C4">
              <w:rPr>
                <w:rFonts w:ascii="Courier New" w:hAnsi="Courier New" w:cs="Courier New"/>
                <w:sz w:val="16"/>
                <w:szCs w:val="16"/>
              </w:rPr>
              <w:t xml:space="preserve"> */</w:t>
            </w:r>
          </w:p>
          <w:p w14:paraId="391E1B85"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w:t>
            </w:r>
          </w:p>
          <w:p w14:paraId="53129641"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"_id</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ObjectId</w:t>
            </w:r>
            <w:proofErr w:type="spellEnd"/>
            <w:r w:rsidRPr="00EC40C4">
              <w:rPr>
                <w:rFonts w:ascii="Courier New" w:hAnsi="Courier New" w:cs="Courier New"/>
                <w:sz w:val="16"/>
                <w:szCs w:val="16"/>
              </w:rPr>
              <w:t>("613c967ac86c96531861857c"),</w:t>
            </w:r>
          </w:p>
          <w:p w14:paraId="0B1B2CC2"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msisdn</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"966589691743",</w:t>
            </w:r>
          </w:p>
          <w:p w14:paraId="2C90CC98"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"event</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
          <w:p w14:paraId="4A05ACF3"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"type</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"MT Local Off-net SMS",</w:t>
            </w:r>
          </w:p>
          <w:p w14:paraId="56C8B5ED"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"details</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
          <w:p w14:paraId="6CF82228"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"duration</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1,</w:t>
            </w:r>
          </w:p>
          <w:p w14:paraId="0643494D"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"unit</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sms</w:t>
            </w:r>
            <w:proofErr w:type="spellEnd"/>
            <w:r w:rsidRPr="00EC40C4">
              <w:rPr>
                <w:rFonts w:ascii="Courier New" w:hAnsi="Courier New" w:cs="Courier New"/>
                <w:sz w:val="16"/>
                <w:szCs w:val="16"/>
              </w:rPr>
              <w:t>",</w:t>
            </w:r>
          </w:p>
          <w:p w14:paraId="5E5FD0AF"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lastRenderedPageBreak/>
              <w:t xml:space="preserve">            "</w:t>
            </w:r>
            <w:proofErr w:type="spellStart"/>
            <w:r w:rsidRPr="00EC40C4">
              <w:rPr>
                <w:rFonts w:ascii="Courier New" w:hAnsi="Courier New" w:cs="Courier New"/>
                <w:sz w:val="16"/>
                <w:szCs w:val="16"/>
              </w:rPr>
              <w:t>reference_time</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ISODate</w:t>
            </w:r>
            <w:proofErr w:type="spellEnd"/>
            <w:r w:rsidRPr="00EC40C4">
              <w:rPr>
                <w:rFonts w:ascii="Courier New" w:hAnsi="Courier New" w:cs="Courier New"/>
                <w:sz w:val="16"/>
                <w:szCs w:val="16"/>
              </w:rPr>
              <w:t>("2021-09-11T14:43:12.805+03:00"),</w:t>
            </w:r>
          </w:p>
          <w:p w14:paraId="1CD5AEE1"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"calling</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
          <w:p w14:paraId="4CA2B764"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"number</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"966589691743"</w:t>
            </w:r>
          </w:p>
          <w:p w14:paraId="19626660"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
          <w:p w14:paraId="6EFE2BB1"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"called</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
          <w:p w14:paraId="27DF15B2"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"number</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"966902334764",</w:t>
            </w:r>
          </w:p>
          <w:p w14:paraId="345012D3"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identity_no</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"398216",</w:t>
            </w:r>
          </w:p>
          <w:p w14:paraId="7EEEF53A"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full_ar</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salma</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jaber</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jaber</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salma</w:t>
            </w:r>
            <w:proofErr w:type="spellEnd"/>
            <w:r w:rsidRPr="00EC40C4">
              <w:rPr>
                <w:rFonts w:ascii="Courier New" w:hAnsi="Courier New" w:cs="Courier New"/>
                <w:sz w:val="16"/>
                <w:szCs w:val="16"/>
              </w:rPr>
              <w:t>",</w:t>
            </w:r>
          </w:p>
          <w:p w14:paraId="3042A456"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full_en</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salma</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jaber</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jaber</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salma</w:t>
            </w:r>
            <w:proofErr w:type="spellEnd"/>
            <w:r w:rsidRPr="00EC40C4">
              <w:rPr>
                <w:rFonts w:ascii="Courier New" w:hAnsi="Courier New" w:cs="Courier New"/>
                <w:sz w:val="16"/>
                <w:szCs w:val="16"/>
              </w:rPr>
              <w:t>"</w:t>
            </w:r>
          </w:p>
          <w:p w14:paraId="07A7513C"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
          <w:p w14:paraId="38E4240B"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"location</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
          <w:p w14:paraId="23478B25"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new_ci</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ObjectId</w:t>
            </w:r>
            <w:proofErr w:type="spellEnd"/>
            <w:r w:rsidRPr="00EC40C4">
              <w:rPr>
                <w:rFonts w:ascii="Courier New" w:hAnsi="Courier New" w:cs="Courier New"/>
                <w:sz w:val="16"/>
                <w:szCs w:val="16"/>
              </w:rPr>
              <w:t>("60c74c2ca0a33a591343fd51"),</w:t>
            </w:r>
          </w:p>
          <w:p w14:paraId="0AB1D96B"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"coordinates</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 </w:t>
            </w:r>
          </w:p>
          <w:p w14:paraId="63EEA294"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35.6503500000175, </w:t>
            </w:r>
          </w:p>
          <w:p w14:paraId="54DFF742"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32.5479010000175</w:t>
            </w:r>
          </w:p>
          <w:p w14:paraId="2F1D839B"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
          <w:p w14:paraId="1A4EA8FA"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
          <w:p w14:paraId="56B5463A"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
          <w:p w14:paraId="0353FCE2"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
          <w:p w14:paraId="48192D76"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w:t>
            </w:r>
          </w:p>
        </w:tc>
      </w:tr>
      <w:tr w:rsidR="00E857D4" w14:paraId="6E1C5F6B" w14:textId="77777777" w:rsidTr="009603DA">
        <w:tc>
          <w:tcPr>
            <w:tcW w:w="8856" w:type="dxa"/>
          </w:tcPr>
          <w:p w14:paraId="441ED1E7"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lastRenderedPageBreak/>
              <w:t>/* 1</w:t>
            </w:r>
            <w:r>
              <w:rPr>
                <w:rFonts w:ascii="Courier New" w:hAnsi="Courier New" w:cs="Courier New"/>
                <w:sz w:val="16"/>
                <w:szCs w:val="16"/>
              </w:rPr>
              <w:t>2</w:t>
            </w:r>
            <w:r w:rsidRPr="00EC40C4">
              <w:rPr>
                <w:rFonts w:ascii="Courier New" w:hAnsi="Courier New" w:cs="Courier New"/>
                <w:sz w:val="16"/>
                <w:szCs w:val="16"/>
              </w:rPr>
              <w:t xml:space="preserve"> */</w:t>
            </w:r>
          </w:p>
          <w:p w14:paraId="6D6752C6"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w:t>
            </w:r>
          </w:p>
          <w:p w14:paraId="2FDF5730"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"_id</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ObjectId</w:t>
            </w:r>
            <w:proofErr w:type="spellEnd"/>
            <w:r w:rsidRPr="00EC40C4">
              <w:rPr>
                <w:rFonts w:ascii="Courier New" w:hAnsi="Courier New" w:cs="Courier New"/>
                <w:sz w:val="16"/>
                <w:szCs w:val="16"/>
              </w:rPr>
              <w:t>("613c967ac86c965318618586"),</w:t>
            </w:r>
          </w:p>
          <w:p w14:paraId="26209D96"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msisdn</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"966589024672",</w:t>
            </w:r>
          </w:p>
          <w:p w14:paraId="4C4A5277"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"event</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
          <w:p w14:paraId="5A4A8A4D"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"type</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"MT Local Off-net Voice",</w:t>
            </w:r>
          </w:p>
          <w:p w14:paraId="78A89B76"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"details</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
          <w:p w14:paraId="776108DB"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"duration</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152,</w:t>
            </w:r>
          </w:p>
          <w:p w14:paraId="609DB7A9"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"unit</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"sec",</w:t>
            </w:r>
          </w:p>
          <w:p w14:paraId="1D9BC336"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reference_time</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ISODate</w:t>
            </w:r>
            <w:proofErr w:type="spellEnd"/>
            <w:r w:rsidRPr="00EC40C4">
              <w:rPr>
                <w:rFonts w:ascii="Courier New" w:hAnsi="Courier New" w:cs="Courier New"/>
                <w:sz w:val="16"/>
                <w:szCs w:val="16"/>
              </w:rPr>
              <w:t>("2021-09-11T14:43:19.019+03:00"),</w:t>
            </w:r>
          </w:p>
          <w:p w14:paraId="7B9CA8E8"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"calling</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
          <w:p w14:paraId="4408D89F"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"number</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"966589024672"</w:t>
            </w:r>
          </w:p>
          <w:p w14:paraId="226B2DD8"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lastRenderedPageBreak/>
              <w:t xml:space="preserve">            },</w:t>
            </w:r>
          </w:p>
          <w:p w14:paraId="04CA8865"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"called</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
          <w:p w14:paraId="68DF44C2"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"number</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"966902202638",</w:t>
            </w:r>
          </w:p>
          <w:p w14:paraId="585DBDE9"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identity_no</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"266090",</w:t>
            </w:r>
          </w:p>
          <w:p w14:paraId="1F4B8204"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full_ar</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farah</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mohd</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mohd</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farah</w:t>
            </w:r>
            <w:proofErr w:type="spellEnd"/>
            <w:r w:rsidRPr="00EC40C4">
              <w:rPr>
                <w:rFonts w:ascii="Courier New" w:hAnsi="Courier New" w:cs="Courier New"/>
                <w:sz w:val="16"/>
                <w:szCs w:val="16"/>
              </w:rPr>
              <w:t>",</w:t>
            </w:r>
          </w:p>
          <w:p w14:paraId="2EC79C49"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full_en</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farah</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mohd</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mohd</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farah</w:t>
            </w:r>
            <w:proofErr w:type="spellEnd"/>
            <w:r w:rsidRPr="00EC40C4">
              <w:rPr>
                <w:rFonts w:ascii="Courier New" w:hAnsi="Courier New" w:cs="Courier New"/>
                <w:sz w:val="16"/>
                <w:szCs w:val="16"/>
              </w:rPr>
              <w:t>"</w:t>
            </w:r>
          </w:p>
          <w:p w14:paraId="3AC36547"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
          <w:p w14:paraId="75111694"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"location</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
          <w:p w14:paraId="2B9C180A"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new_ci</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ObjectId</w:t>
            </w:r>
            <w:proofErr w:type="spellEnd"/>
            <w:r w:rsidRPr="00EC40C4">
              <w:rPr>
                <w:rFonts w:ascii="Courier New" w:hAnsi="Courier New" w:cs="Courier New"/>
                <w:sz w:val="16"/>
                <w:szCs w:val="16"/>
              </w:rPr>
              <w:t>("60c74c2ca0a33a591343f7ce"),</w:t>
            </w:r>
          </w:p>
          <w:p w14:paraId="1E52FD3E"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"coordinates</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 </w:t>
            </w:r>
          </w:p>
          <w:p w14:paraId="70CA038B"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35.5092500000128, </w:t>
            </w:r>
          </w:p>
          <w:p w14:paraId="10F6EB67"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32.4068010000128</w:t>
            </w:r>
          </w:p>
          <w:p w14:paraId="6BB1844A"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
          <w:p w14:paraId="142CFBBA"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
          <w:p w14:paraId="1CC1D754"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
          <w:p w14:paraId="536E734D"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
          <w:p w14:paraId="4F4A3D3E"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w:t>
            </w:r>
          </w:p>
        </w:tc>
      </w:tr>
      <w:tr w:rsidR="00E857D4" w14:paraId="328DEFF5" w14:textId="77777777" w:rsidTr="009603DA">
        <w:tc>
          <w:tcPr>
            <w:tcW w:w="8856" w:type="dxa"/>
          </w:tcPr>
          <w:p w14:paraId="51857B4A"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lastRenderedPageBreak/>
              <w:t>/* 1</w:t>
            </w:r>
            <w:r>
              <w:rPr>
                <w:rFonts w:ascii="Courier New" w:hAnsi="Courier New" w:cs="Courier New"/>
                <w:sz w:val="16"/>
                <w:szCs w:val="16"/>
              </w:rPr>
              <w:t>3</w:t>
            </w:r>
            <w:r w:rsidRPr="00EC40C4">
              <w:rPr>
                <w:rFonts w:ascii="Courier New" w:hAnsi="Courier New" w:cs="Courier New"/>
                <w:sz w:val="16"/>
                <w:szCs w:val="16"/>
              </w:rPr>
              <w:t xml:space="preserve"> */</w:t>
            </w:r>
          </w:p>
          <w:p w14:paraId="08D7A39F"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w:t>
            </w:r>
          </w:p>
          <w:p w14:paraId="53ACC727"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"_id</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ObjectId</w:t>
            </w:r>
            <w:proofErr w:type="spellEnd"/>
            <w:r w:rsidRPr="00EC40C4">
              <w:rPr>
                <w:rFonts w:ascii="Courier New" w:hAnsi="Courier New" w:cs="Courier New"/>
                <w:sz w:val="16"/>
                <w:szCs w:val="16"/>
              </w:rPr>
              <w:t>("613c967ac86c96531861857f"),</w:t>
            </w:r>
          </w:p>
          <w:p w14:paraId="26610C72"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msisdn</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"966902145767",</w:t>
            </w:r>
          </w:p>
          <w:p w14:paraId="74272CC1"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"event</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
          <w:p w14:paraId="1DECE2EC"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"type</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"MT Local On-net SMS",</w:t>
            </w:r>
          </w:p>
          <w:p w14:paraId="23CA467C"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"details</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
          <w:p w14:paraId="21FED937"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"duration</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1,</w:t>
            </w:r>
          </w:p>
          <w:p w14:paraId="48DFE879"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"unit</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sms</w:t>
            </w:r>
            <w:proofErr w:type="spellEnd"/>
            <w:r w:rsidRPr="00EC40C4">
              <w:rPr>
                <w:rFonts w:ascii="Courier New" w:hAnsi="Courier New" w:cs="Courier New"/>
                <w:sz w:val="16"/>
                <w:szCs w:val="16"/>
              </w:rPr>
              <w:t>",</w:t>
            </w:r>
          </w:p>
          <w:p w14:paraId="50E64D76"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reference_time</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ISODate</w:t>
            </w:r>
            <w:proofErr w:type="spellEnd"/>
            <w:r w:rsidRPr="00EC40C4">
              <w:rPr>
                <w:rFonts w:ascii="Courier New" w:hAnsi="Courier New" w:cs="Courier New"/>
                <w:sz w:val="16"/>
                <w:szCs w:val="16"/>
              </w:rPr>
              <w:t>("2021-09-11T14:43:14.610+03:00"),</w:t>
            </w:r>
          </w:p>
          <w:p w14:paraId="2E368A19"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"calling</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
          <w:p w14:paraId="7D5CBFF0"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"number</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"966902145767",</w:t>
            </w:r>
          </w:p>
          <w:p w14:paraId="6A3C58BD"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identity_no</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"209219",</w:t>
            </w:r>
          </w:p>
          <w:p w14:paraId="282542EC"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full_ar</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ahmad</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mohd</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mohd</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ahmad</w:t>
            </w:r>
            <w:proofErr w:type="spellEnd"/>
            <w:r w:rsidRPr="00EC40C4">
              <w:rPr>
                <w:rFonts w:ascii="Courier New" w:hAnsi="Courier New" w:cs="Courier New"/>
                <w:sz w:val="16"/>
                <w:szCs w:val="16"/>
              </w:rPr>
              <w:t>",</w:t>
            </w:r>
          </w:p>
          <w:p w14:paraId="38851FAB"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full_en</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ahmad</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mohd</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mohd</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ahmad</w:t>
            </w:r>
            <w:proofErr w:type="spellEnd"/>
            <w:r w:rsidRPr="00EC40C4">
              <w:rPr>
                <w:rFonts w:ascii="Courier New" w:hAnsi="Courier New" w:cs="Courier New"/>
                <w:sz w:val="16"/>
                <w:szCs w:val="16"/>
              </w:rPr>
              <w:t>"</w:t>
            </w:r>
          </w:p>
          <w:p w14:paraId="661CA4FB"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lastRenderedPageBreak/>
              <w:t xml:space="preserve">            },</w:t>
            </w:r>
          </w:p>
          <w:p w14:paraId="73F2246C"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"called</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
          <w:p w14:paraId="2B6C2B03"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"number</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"966902186171",</w:t>
            </w:r>
          </w:p>
          <w:p w14:paraId="6FBADB98"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identity_no</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"249623",</w:t>
            </w:r>
          </w:p>
          <w:p w14:paraId="6E873753"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full_ar</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salma</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jaber</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jaber</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salma</w:t>
            </w:r>
            <w:proofErr w:type="spellEnd"/>
            <w:r w:rsidRPr="00EC40C4">
              <w:rPr>
                <w:rFonts w:ascii="Courier New" w:hAnsi="Courier New" w:cs="Courier New"/>
                <w:sz w:val="16"/>
                <w:szCs w:val="16"/>
              </w:rPr>
              <w:t>",</w:t>
            </w:r>
          </w:p>
          <w:p w14:paraId="54625493"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full_en</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salma</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jaber</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jaber</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salma</w:t>
            </w:r>
            <w:proofErr w:type="spellEnd"/>
            <w:r w:rsidRPr="00EC40C4">
              <w:rPr>
                <w:rFonts w:ascii="Courier New" w:hAnsi="Courier New" w:cs="Courier New"/>
                <w:sz w:val="16"/>
                <w:szCs w:val="16"/>
              </w:rPr>
              <w:t>"</w:t>
            </w:r>
          </w:p>
          <w:p w14:paraId="5B537B1E"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
          <w:p w14:paraId="2CA7276F"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"location</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
          <w:p w14:paraId="23A098A1"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new_ci</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ObjectId</w:t>
            </w:r>
            <w:proofErr w:type="spellEnd"/>
            <w:r w:rsidRPr="00EC40C4">
              <w:rPr>
                <w:rFonts w:ascii="Courier New" w:hAnsi="Courier New" w:cs="Courier New"/>
                <w:sz w:val="16"/>
                <w:szCs w:val="16"/>
              </w:rPr>
              <w:t>("60c74c2ca0a33a591343f2f0"),</w:t>
            </w:r>
          </w:p>
          <w:p w14:paraId="630C2104"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"coordinates</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 </w:t>
            </w:r>
          </w:p>
          <w:p w14:paraId="635B900F"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35.3846500000087, </w:t>
            </w:r>
          </w:p>
          <w:p w14:paraId="4AB28815"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32.2822010000087</w:t>
            </w:r>
          </w:p>
          <w:p w14:paraId="3E1B7867"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
          <w:p w14:paraId="3EE6DB0A"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
          <w:p w14:paraId="396DDD62"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
          <w:p w14:paraId="46D2CEC5"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
          <w:p w14:paraId="20533110"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w:t>
            </w:r>
          </w:p>
        </w:tc>
      </w:tr>
      <w:tr w:rsidR="00E857D4" w14:paraId="11045757" w14:textId="77777777" w:rsidTr="009603DA">
        <w:tc>
          <w:tcPr>
            <w:tcW w:w="8856" w:type="dxa"/>
          </w:tcPr>
          <w:p w14:paraId="0A3B45E0"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lastRenderedPageBreak/>
              <w:t>/* 1</w:t>
            </w:r>
            <w:r>
              <w:rPr>
                <w:rFonts w:ascii="Courier New" w:hAnsi="Courier New" w:cs="Courier New"/>
                <w:sz w:val="16"/>
                <w:szCs w:val="16"/>
              </w:rPr>
              <w:t>4</w:t>
            </w:r>
            <w:r w:rsidRPr="00EC40C4">
              <w:rPr>
                <w:rFonts w:ascii="Courier New" w:hAnsi="Courier New" w:cs="Courier New"/>
                <w:sz w:val="16"/>
                <w:szCs w:val="16"/>
              </w:rPr>
              <w:t xml:space="preserve"> */</w:t>
            </w:r>
          </w:p>
          <w:p w14:paraId="1EF45AE0"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w:t>
            </w:r>
          </w:p>
          <w:p w14:paraId="1F4EF534"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"_id</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ObjectId</w:t>
            </w:r>
            <w:proofErr w:type="spellEnd"/>
            <w:r w:rsidRPr="00EC40C4">
              <w:rPr>
                <w:rFonts w:ascii="Courier New" w:hAnsi="Courier New" w:cs="Courier New"/>
                <w:sz w:val="16"/>
                <w:szCs w:val="16"/>
              </w:rPr>
              <w:t>("613c967ac86c965318618574"),</w:t>
            </w:r>
          </w:p>
          <w:p w14:paraId="33219DB7"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msisdn</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"966902332241",</w:t>
            </w:r>
          </w:p>
          <w:p w14:paraId="2BAC3672"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"event</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
          <w:p w14:paraId="08B17967"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"type</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"MT Local On-net Voice",</w:t>
            </w:r>
          </w:p>
          <w:p w14:paraId="1B8B0A8F"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"details</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
          <w:p w14:paraId="4020D4E2"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"duration</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586,</w:t>
            </w:r>
          </w:p>
          <w:p w14:paraId="4693C023"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"unit</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"sec",</w:t>
            </w:r>
          </w:p>
          <w:p w14:paraId="2D3ED6FB"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reference_time</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ISODate</w:t>
            </w:r>
            <w:proofErr w:type="spellEnd"/>
            <w:r w:rsidRPr="00EC40C4">
              <w:rPr>
                <w:rFonts w:ascii="Courier New" w:hAnsi="Courier New" w:cs="Courier New"/>
                <w:sz w:val="16"/>
                <w:szCs w:val="16"/>
              </w:rPr>
              <w:t>("2021-09-11T14:43:09.498+03:00"),</w:t>
            </w:r>
          </w:p>
          <w:p w14:paraId="5ECA33F9"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"calling</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
          <w:p w14:paraId="0E38BAAA"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"number</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"966902332241",</w:t>
            </w:r>
          </w:p>
          <w:p w14:paraId="315DD21E"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identity_no</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"395693",</w:t>
            </w:r>
          </w:p>
          <w:p w14:paraId="775291E0"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full_ar</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farah</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mohd</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mohd</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farah</w:t>
            </w:r>
            <w:proofErr w:type="spellEnd"/>
            <w:r w:rsidRPr="00EC40C4">
              <w:rPr>
                <w:rFonts w:ascii="Courier New" w:hAnsi="Courier New" w:cs="Courier New"/>
                <w:sz w:val="16"/>
                <w:szCs w:val="16"/>
              </w:rPr>
              <w:t>",</w:t>
            </w:r>
          </w:p>
          <w:p w14:paraId="35B33B6E"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full_en</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farah</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mohd</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mohd</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farah</w:t>
            </w:r>
            <w:proofErr w:type="spellEnd"/>
            <w:r w:rsidRPr="00EC40C4">
              <w:rPr>
                <w:rFonts w:ascii="Courier New" w:hAnsi="Courier New" w:cs="Courier New"/>
                <w:sz w:val="16"/>
                <w:szCs w:val="16"/>
              </w:rPr>
              <w:t>"</w:t>
            </w:r>
          </w:p>
          <w:p w14:paraId="37FBCAF2"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lastRenderedPageBreak/>
              <w:t xml:space="preserve">            },</w:t>
            </w:r>
          </w:p>
          <w:p w14:paraId="51A5738A"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"called</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
          <w:p w14:paraId="534E55DD"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"number</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"966902296838",</w:t>
            </w:r>
          </w:p>
          <w:p w14:paraId="7F40EC3A"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identity_no</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"360290",</w:t>
            </w:r>
          </w:p>
          <w:p w14:paraId="78B37151"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full_ar</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walid</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saleem</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saleem</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walid</w:t>
            </w:r>
            <w:proofErr w:type="spellEnd"/>
            <w:r w:rsidRPr="00EC40C4">
              <w:rPr>
                <w:rFonts w:ascii="Courier New" w:hAnsi="Courier New" w:cs="Courier New"/>
                <w:sz w:val="16"/>
                <w:szCs w:val="16"/>
              </w:rPr>
              <w:t>",</w:t>
            </w:r>
          </w:p>
          <w:p w14:paraId="170F2132"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full_en</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walid</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saleem</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saleem</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walid</w:t>
            </w:r>
            <w:proofErr w:type="spellEnd"/>
            <w:r w:rsidRPr="00EC40C4">
              <w:rPr>
                <w:rFonts w:ascii="Courier New" w:hAnsi="Courier New" w:cs="Courier New"/>
                <w:sz w:val="16"/>
                <w:szCs w:val="16"/>
              </w:rPr>
              <w:t>"</w:t>
            </w:r>
          </w:p>
          <w:p w14:paraId="3A793CE0"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
          <w:p w14:paraId="582142AD"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"location</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
          <w:p w14:paraId="0F07D6DE"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new_ci</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ObjectId</w:t>
            </w:r>
            <w:proofErr w:type="spellEnd"/>
            <w:r w:rsidRPr="00EC40C4">
              <w:rPr>
                <w:rFonts w:ascii="Courier New" w:hAnsi="Courier New" w:cs="Courier New"/>
                <w:sz w:val="16"/>
                <w:szCs w:val="16"/>
              </w:rPr>
              <w:t>("60c74c2ca0a33a591343ff49"),</w:t>
            </w:r>
          </w:p>
          <w:p w14:paraId="3ACACB54"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"coordinates</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 </w:t>
            </w:r>
          </w:p>
          <w:p w14:paraId="10E736B3"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35.7007500000192, </w:t>
            </w:r>
          </w:p>
          <w:p w14:paraId="112A3B0F"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32.5983010000192</w:t>
            </w:r>
          </w:p>
          <w:p w14:paraId="1C28739C"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
          <w:p w14:paraId="56E7F43F"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
          <w:p w14:paraId="1B920728"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
          <w:p w14:paraId="4C293D15"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
          <w:p w14:paraId="65192744"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w:t>
            </w:r>
          </w:p>
        </w:tc>
      </w:tr>
      <w:tr w:rsidR="00E857D4" w14:paraId="03C90508" w14:textId="77777777" w:rsidTr="009603DA">
        <w:tc>
          <w:tcPr>
            <w:tcW w:w="8856" w:type="dxa"/>
          </w:tcPr>
          <w:p w14:paraId="6E974CD7"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lastRenderedPageBreak/>
              <w:t>/* 1</w:t>
            </w:r>
            <w:r>
              <w:rPr>
                <w:rFonts w:ascii="Courier New" w:hAnsi="Courier New" w:cs="Courier New"/>
                <w:sz w:val="16"/>
                <w:szCs w:val="16"/>
              </w:rPr>
              <w:t>5</w:t>
            </w:r>
            <w:r w:rsidRPr="00EC40C4">
              <w:rPr>
                <w:rFonts w:ascii="Courier New" w:hAnsi="Courier New" w:cs="Courier New"/>
                <w:sz w:val="16"/>
                <w:szCs w:val="16"/>
              </w:rPr>
              <w:t xml:space="preserve"> */</w:t>
            </w:r>
          </w:p>
          <w:p w14:paraId="3D6BC2B3"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w:t>
            </w:r>
          </w:p>
          <w:p w14:paraId="6A192AC3"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"_id</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ObjectId</w:t>
            </w:r>
            <w:proofErr w:type="spellEnd"/>
            <w:r w:rsidRPr="00EC40C4">
              <w:rPr>
                <w:rFonts w:ascii="Courier New" w:hAnsi="Courier New" w:cs="Courier New"/>
                <w:sz w:val="16"/>
                <w:szCs w:val="16"/>
              </w:rPr>
              <w:t>("613c967ac86c96531861863e"),</w:t>
            </w:r>
          </w:p>
          <w:p w14:paraId="628A5D98"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msisdn</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"966902208595",</w:t>
            </w:r>
          </w:p>
          <w:p w14:paraId="7135797E"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"event</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
          <w:p w14:paraId="2B82B87B"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"type</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"MT Roaming SMS",</w:t>
            </w:r>
          </w:p>
          <w:p w14:paraId="50EC1B21"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"details</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
          <w:p w14:paraId="0CD98FAB"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roaming_country</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uae</w:t>
            </w:r>
            <w:proofErr w:type="spellEnd"/>
            <w:r w:rsidRPr="00EC40C4">
              <w:rPr>
                <w:rFonts w:ascii="Courier New" w:hAnsi="Courier New" w:cs="Courier New"/>
                <w:sz w:val="16"/>
                <w:szCs w:val="16"/>
              </w:rPr>
              <w:t>",</w:t>
            </w:r>
          </w:p>
          <w:p w14:paraId="11693BF6"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"duration</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1,</w:t>
            </w:r>
          </w:p>
          <w:p w14:paraId="0D2DFF9F"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"unit</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sms</w:t>
            </w:r>
            <w:proofErr w:type="spellEnd"/>
            <w:r w:rsidRPr="00EC40C4">
              <w:rPr>
                <w:rFonts w:ascii="Courier New" w:hAnsi="Courier New" w:cs="Courier New"/>
                <w:sz w:val="16"/>
                <w:szCs w:val="16"/>
              </w:rPr>
              <w:t>",</w:t>
            </w:r>
          </w:p>
          <w:p w14:paraId="38B43388"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reference_time</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ISODate</w:t>
            </w:r>
            <w:proofErr w:type="spellEnd"/>
            <w:r w:rsidRPr="00EC40C4">
              <w:rPr>
                <w:rFonts w:ascii="Courier New" w:hAnsi="Courier New" w:cs="Courier New"/>
                <w:sz w:val="16"/>
                <w:szCs w:val="16"/>
              </w:rPr>
              <w:t>("2021-09-11T14:43:35.205+03:00"),</w:t>
            </w:r>
          </w:p>
          <w:p w14:paraId="7429A7CB"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"calling</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
          <w:p w14:paraId="7D170A35"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"number</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"966902208595"</w:t>
            </w:r>
          </w:p>
          <w:p w14:paraId="77EF9002"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
          <w:p w14:paraId="3C748733"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"called</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
          <w:p w14:paraId="5D738DB6"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lastRenderedPageBreak/>
              <w:t xml:space="preserve">                "number</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"966902221358",</w:t>
            </w:r>
          </w:p>
          <w:p w14:paraId="35106552"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identity_no</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"284810",</w:t>
            </w:r>
          </w:p>
          <w:p w14:paraId="510BCB56"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full_ar</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walid</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saleem</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saleem</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walid</w:t>
            </w:r>
            <w:proofErr w:type="spellEnd"/>
            <w:r w:rsidRPr="00EC40C4">
              <w:rPr>
                <w:rFonts w:ascii="Courier New" w:hAnsi="Courier New" w:cs="Courier New"/>
                <w:sz w:val="16"/>
                <w:szCs w:val="16"/>
              </w:rPr>
              <w:t>",</w:t>
            </w:r>
          </w:p>
          <w:p w14:paraId="4C848632"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full_en</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walid</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saleem</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saleem</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walid</w:t>
            </w:r>
            <w:proofErr w:type="spellEnd"/>
            <w:r w:rsidRPr="00EC40C4">
              <w:rPr>
                <w:rFonts w:ascii="Courier New" w:hAnsi="Courier New" w:cs="Courier New"/>
                <w:sz w:val="16"/>
                <w:szCs w:val="16"/>
              </w:rPr>
              <w:t>"</w:t>
            </w:r>
          </w:p>
          <w:p w14:paraId="131D11D8"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
          <w:p w14:paraId="5D42519A"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"location</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
          <w:p w14:paraId="54415B62"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new_ci</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ObjectId</w:t>
            </w:r>
            <w:proofErr w:type="spellEnd"/>
            <w:r w:rsidRPr="00EC40C4">
              <w:rPr>
                <w:rFonts w:ascii="Courier New" w:hAnsi="Courier New" w:cs="Courier New"/>
                <w:sz w:val="16"/>
                <w:szCs w:val="16"/>
              </w:rPr>
              <w:t>("60c74c2ca0a33a591343fa2e"),</w:t>
            </w:r>
          </w:p>
          <w:p w14:paraId="6A5BA1A8"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"coordinates</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 </w:t>
            </w:r>
          </w:p>
          <w:p w14:paraId="585588D0"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35.5700500000148, </w:t>
            </w:r>
          </w:p>
          <w:p w14:paraId="646E8B25"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32.4676010000148</w:t>
            </w:r>
          </w:p>
          <w:p w14:paraId="7FDD06BE"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
          <w:p w14:paraId="5D58B456"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
          <w:p w14:paraId="2F0B3743"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
          <w:p w14:paraId="5C53CE05"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
          <w:p w14:paraId="16137700"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w:t>
            </w:r>
          </w:p>
        </w:tc>
      </w:tr>
      <w:tr w:rsidR="00E857D4" w14:paraId="5F6F8DDB" w14:textId="77777777" w:rsidTr="009603DA">
        <w:tc>
          <w:tcPr>
            <w:tcW w:w="8856" w:type="dxa"/>
          </w:tcPr>
          <w:p w14:paraId="51D2C910"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lastRenderedPageBreak/>
              <w:t>/* 1</w:t>
            </w:r>
            <w:r>
              <w:rPr>
                <w:rFonts w:ascii="Courier New" w:hAnsi="Courier New" w:cs="Courier New"/>
                <w:sz w:val="16"/>
                <w:szCs w:val="16"/>
              </w:rPr>
              <w:t>6</w:t>
            </w:r>
            <w:r w:rsidRPr="00EC40C4">
              <w:rPr>
                <w:rFonts w:ascii="Courier New" w:hAnsi="Courier New" w:cs="Courier New"/>
                <w:sz w:val="16"/>
                <w:szCs w:val="16"/>
              </w:rPr>
              <w:t xml:space="preserve"> */</w:t>
            </w:r>
          </w:p>
          <w:p w14:paraId="1E785DC1"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w:t>
            </w:r>
          </w:p>
          <w:p w14:paraId="0AB18105"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"_id</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ObjectId</w:t>
            </w:r>
            <w:proofErr w:type="spellEnd"/>
            <w:r w:rsidRPr="00EC40C4">
              <w:rPr>
                <w:rFonts w:ascii="Courier New" w:hAnsi="Courier New" w:cs="Courier New"/>
                <w:sz w:val="16"/>
                <w:szCs w:val="16"/>
              </w:rPr>
              <w:t>("613c967ac86c965318618591"),</w:t>
            </w:r>
          </w:p>
          <w:p w14:paraId="56AF505E"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msisdn</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"966902206343",</w:t>
            </w:r>
          </w:p>
          <w:p w14:paraId="1EAAFECA"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"event</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
          <w:p w14:paraId="20FD60A7"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"type</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"MT Roaming Voice",</w:t>
            </w:r>
          </w:p>
          <w:p w14:paraId="3371B545"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"details</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
          <w:p w14:paraId="2C43E04C"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roaming_country</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brazil</w:t>
            </w:r>
            <w:proofErr w:type="spellEnd"/>
            <w:r w:rsidRPr="00EC40C4">
              <w:rPr>
                <w:rFonts w:ascii="Courier New" w:hAnsi="Courier New" w:cs="Courier New"/>
                <w:sz w:val="16"/>
                <w:szCs w:val="16"/>
              </w:rPr>
              <w:t>",</w:t>
            </w:r>
          </w:p>
          <w:p w14:paraId="4300A158"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"duration</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575,</w:t>
            </w:r>
          </w:p>
          <w:p w14:paraId="0A3A8FBA"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"unit</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"sec",</w:t>
            </w:r>
          </w:p>
          <w:p w14:paraId="03A8957C"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reference_time</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ISODate</w:t>
            </w:r>
            <w:proofErr w:type="spellEnd"/>
            <w:r w:rsidRPr="00EC40C4">
              <w:rPr>
                <w:rFonts w:ascii="Courier New" w:hAnsi="Courier New" w:cs="Courier New"/>
                <w:sz w:val="16"/>
                <w:szCs w:val="16"/>
              </w:rPr>
              <w:t>("2021-09-11T14:43:24.031+03:00"),</w:t>
            </w:r>
          </w:p>
          <w:p w14:paraId="757B7163"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"calling</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
          <w:p w14:paraId="1BB9DDC6"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"number</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"966902206343"</w:t>
            </w:r>
          </w:p>
          <w:p w14:paraId="447DC3AE"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
          <w:p w14:paraId="27C8C061"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"called</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
          <w:p w14:paraId="5B891EBB"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"number</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"966902200879",</w:t>
            </w:r>
          </w:p>
          <w:p w14:paraId="366CCF70"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identity_no</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"264331",</w:t>
            </w:r>
          </w:p>
          <w:p w14:paraId="075EDDEC"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lastRenderedPageBreak/>
              <w:t xml:space="preserve">                "</w:t>
            </w:r>
            <w:proofErr w:type="spellStart"/>
            <w:r w:rsidRPr="00EC40C4">
              <w:rPr>
                <w:rFonts w:ascii="Courier New" w:hAnsi="Courier New" w:cs="Courier New"/>
                <w:sz w:val="16"/>
                <w:szCs w:val="16"/>
              </w:rPr>
              <w:t>full_ar</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farah</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mohd</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mohd</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farah</w:t>
            </w:r>
            <w:proofErr w:type="spellEnd"/>
            <w:r w:rsidRPr="00EC40C4">
              <w:rPr>
                <w:rFonts w:ascii="Courier New" w:hAnsi="Courier New" w:cs="Courier New"/>
                <w:sz w:val="16"/>
                <w:szCs w:val="16"/>
              </w:rPr>
              <w:t>",</w:t>
            </w:r>
          </w:p>
          <w:p w14:paraId="5D745F3B"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full_en</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farah</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mohd</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mohd</w:t>
            </w:r>
            <w:proofErr w:type="spell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farah</w:t>
            </w:r>
            <w:proofErr w:type="spellEnd"/>
            <w:r w:rsidRPr="00EC40C4">
              <w:rPr>
                <w:rFonts w:ascii="Courier New" w:hAnsi="Courier New" w:cs="Courier New"/>
                <w:sz w:val="16"/>
                <w:szCs w:val="16"/>
              </w:rPr>
              <w:t>"</w:t>
            </w:r>
          </w:p>
          <w:p w14:paraId="547632A0"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
          <w:p w14:paraId="5580F5F2"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"location</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
          <w:p w14:paraId="4F682C3D"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new_ci</w:t>
            </w:r>
            <w:proofErr w:type="spellEnd"/>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w:t>
            </w:r>
            <w:proofErr w:type="spellStart"/>
            <w:r w:rsidRPr="00EC40C4">
              <w:rPr>
                <w:rFonts w:ascii="Courier New" w:hAnsi="Courier New" w:cs="Courier New"/>
                <w:sz w:val="16"/>
                <w:szCs w:val="16"/>
              </w:rPr>
              <w:t>ObjectId</w:t>
            </w:r>
            <w:proofErr w:type="spellEnd"/>
            <w:r w:rsidRPr="00EC40C4">
              <w:rPr>
                <w:rFonts w:ascii="Courier New" w:hAnsi="Courier New" w:cs="Courier New"/>
                <w:sz w:val="16"/>
                <w:szCs w:val="16"/>
              </w:rPr>
              <w:t>("60c74c2ca0a33a5913440a36"),</w:t>
            </w:r>
          </w:p>
          <w:p w14:paraId="6A760C81"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"coordinates</w:t>
            </w:r>
            <w:proofErr w:type="gramStart"/>
            <w:r w:rsidRPr="00EC40C4">
              <w:rPr>
                <w:rFonts w:ascii="Courier New" w:hAnsi="Courier New" w:cs="Courier New"/>
                <w:sz w:val="16"/>
                <w:szCs w:val="16"/>
              </w:rPr>
              <w:t>" :</w:t>
            </w:r>
            <w:proofErr w:type="gramEnd"/>
            <w:r w:rsidRPr="00EC40C4">
              <w:rPr>
                <w:rFonts w:ascii="Courier New" w:hAnsi="Courier New" w:cs="Courier New"/>
                <w:sz w:val="16"/>
                <w:szCs w:val="16"/>
              </w:rPr>
              <w:t xml:space="preserve"> [ </w:t>
            </w:r>
          </w:p>
          <w:p w14:paraId="4DCAA3BA"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35.9804500000284, </w:t>
            </w:r>
          </w:p>
          <w:p w14:paraId="71F801DD"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32.8780010000284</w:t>
            </w:r>
          </w:p>
          <w:p w14:paraId="526C7FAF"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
          <w:p w14:paraId="276B34EB"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
          <w:p w14:paraId="56D9D4C4"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
          <w:p w14:paraId="7DC44249"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 xml:space="preserve">    }</w:t>
            </w:r>
          </w:p>
          <w:p w14:paraId="6D2FD79D" w14:textId="77777777" w:rsidR="00E857D4" w:rsidRPr="00EC40C4" w:rsidRDefault="00E857D4" w:rsidP="009603DA">
            <w:pPr>
              <w:rPr>
                <w:rFonts w:ascii="Courier New" w:hAnsi="Courier New" w:cs="Courier New"/>
                <w:sz w:val="16"/>
                <w:szCs w:val="16"/>
              </w:rPr>
            </w:pPr>
            <w:r w:rsidRPr="00EC40C4">
              <w:rPr>
                <w:rFonts w:ascii="Courier New" w:hAnsi="Courier New" w:cs="Courier New"/>
                <w:sz w:val="16"/>
                <w:szCs w:val="16"/>
              </w:rPr>
              <w:t>}</w:t>
            </w:r>
          </w:p>
        </w:tc>
      </w:tr>
      <w:tr w:rsidR="00E857D4" w14:paraId="34CC23FC" w14:textId="77777777" w:rsidTr="009603DA">
        <w:tc>
          <w:tcPr>
            <w:tcW w:w="8856" w:type="dxa"/>
          </w:tcPr>
          <w:p w14:paraId="55A1F315" w14:textId="77777777" w:rsidR="00E857D4" w:rsidRPr="00F73E9D" w:rsidRDefault="00E857D4" w:rsidP="009603DA">
            <w:pPr>
              <w:rPr>
                <w:rFonts w:ascii="Courier New" w:hAnsi="Courier New" w:cs="Courier New"/>
                <w:sz w:val="16"/>
                <w:szCs w:val="16"/>
              </w:rPr>
            </w:pPr>
            <w:r w:rsidRPr="00F73E9D">
              <w:rPr>
                <w:rFonts w:ascii="Courier New" w:hAnsi="Courier New" w:cs="Courier New"/>
                <w:sz w:val="16"/>
                <w:szCs w:val="16"/>
              </w:rPr>
              <w:lastRenderedPageBreak/>
              <w:t>/* 1</w:t>
            </w:r>
            <w:r>
              <w:rPr>
                <w:rFonts w:ascii="Courier New" w:hAnsi="Courier New" w:cs="Courier New"/>
                <w:sz w:val="16"/>
                <w:szCs w:val="16"/>
              </w:rPr>
              <w:t>7</w:t>
            </w:r>
            <w:r w:rsidRPr="00F73E9D">
              <w:rPr>
                <w:rFonts w:ascii="Courier New" w:hAnsi="Courier New" w:cs="Courier New"/>
                <w:sz w:val="16"/>
                <w:szCs w:val="16"/>
              </w:rPr>
              <w:t xml:space="preserve"> */</w:t>
            </w:r>
          </w:p>
          <w:p w14:paraId="40F75561" w14:textId="77777777" w:rsidR="00E857D4" w:rsidRPr="00F73E9D" w:rsidRDefault="00E857D4" w:rsidP="009603DA">
            <w:pPr>
              <w:rPr>
                <w:rFonts w:ascii="Courier New" w:hAnsi="Courier New" w:cs="Courier New"/>
                <w:sz w:val="16"/>
                <w:szCs w:val="16"/>
              </w:rPr>
            </w:pPr>
            <w:r w:rsidRPr="00F73E9D">
              <w:rPr>
                <w:rFonts w:ascii="Courier New" w:hAnsi="Courier New" w:cs="Courier New"/>
                <w:sz w:val="16"/>
                <w:szCs w:val="16"/>
              </w:rPr>
              <w:t>{</w:t>
            </w:r>
          </w:p>
          <w:p w14:paraId="6B934187" w14:textId="77777777" w:rsidR="00E857D4" w:rsidRPr="00F73E9D" w:rsidRDefault="00E857D4" w:rsidP="009603DA">
            <w:pPr>
              <w:rPr>
                <w:rFonts w:ascii="Courier New" w:hAnsi="Courier New" w:cs="Courier New"/>
                <w:sz w:val="16"/>
                <w:szCs w:val="16"/>
              </w:rPr>
            </w:pPr>
            <w:r w:rsidRPr="00F73E9D">
              <w:rPr>
                <w:rFonts w:ascii="Courier New" w:hAnsi="Courier New" w:cs="Courier New"/>
                <w:sz w:val="16"/>
                <w:szCs w:val="16"/>
              </w:rPr>
              <w:t xml:space="preserve">    "_id</w:t>
            </w:r>
            <w:proofErr w:type="gramStart"/>
            <w:r w:rsidRPr="00F73E9D">
              <w:rPr>
                <w:rFonts w:ascii="Courier New" w:hAnsi="Courier New" w:cs="Courier New"/>
                <w:sz w:val="16"/>
                <w:szCs w:val="16"/>
              </w:rPr>
              <w:t>" :</w:t>
            </w:r>
            <w:proofErr w:type="gramEnd"/>
            <w:r w:rsidRPr="00F73E9D">
              <w:rPr>
                <w:rFonts w:ascii="Courier New" w:hAnsi="Courier New" w:cs="Courier New"/>
                <w:sz w:val="16"/>
                <w:szCs w:val="16"/>
              </w:rPr>
              <w:t xml:space="preserve"> </w:t>
            </w:r>
            <w:proofErr w:type="spellStart"/>
            <w:r w:rsidRPr="00F73E9D">
              <w:rPr>
                <w:rFonts w:ascii="Courier New" w:hAnsi="Courier New" w:cs="Courier New"/>
                <w:sz w:val="16"/>
                <w:szCs w:val="16"/>
              </w:rPr>
              <w:t>ObjectId</w:t>
            </w:r>
            <w:proofErr w:type="spellEnd"/>
            <w:r w:rsidRPr="00F73E9D">
              <w:rPr>
                <w:rFonts w:ascii="Courier New" w:hAnsi="Courier New" w:cs="Courier New"/>
                <w:sz w:val="16"/>
                <w:szCs w:val="16"/>
              </w:rPr>
              <w:t>("613c967ac86c965318618572"),</w:t>
            </w:r>
          </w:p>
          <w:p w14:paraId="0B45C957" w14:textId="77777777" w:rsidR="00E857D4" w:rsidRPr="00F73E9D" w:rsidRDefault="00E857D4" w:rsidP="009603DA">
            <w:pPr>
              <w:rPr>
                <w:rFonts w:ascii="Courier New" w:hAnsi="Courier New" w:cs="Courier New"/>
                <w:sz w:val="16"/>
                <w:szCs w:val="16"/>
              </w:rPr>
            </w:pPr>
            <w:r w:rsidRPr="00F73E9D">
              <w:rPr>
                <w:rFonts w:ascii="Courier New" w:hAnsi="Courier New" w:cs="Courier New"/>
                <w:sz w:val="16"/>
                <w:szCs w:val="16"/>
              </w:rPr>
              <w:t xml:space="preserve">    "</w:t>
            </w:r>
            <w:proofErr w:type="spellStart"/>
            <w:r w:rsidRPr="00F73E9D">
              <w:rPr>
                <w:rFonts w:ascii="Courier New" w:hAnsi="Courier New" w:cs="Courier New"/>
                <w:sz w:val="16"/>
                <w:szCs w:val="16"/>
              </w:rPr>
              <w:t>msisdn</w:t>
            </w:r>
            <w:proofErr w:type="spellEnd"/>
            <w:proofErr w:type="gramStart"/>
            <w:r w:rsidRPr="00F73E9D">
              <w:rPr>
                <w:rFonts w:ascii="Courier New" w:hAnsi="Courier New" w:cs="Courier New"/>
                <w:sz w:val="16"/>
                <w:szCs w:val="16"/>
              </w:rPr>
              <w:t>" :</w:t>
            </w:r>
            <w:proofErr w:type="gramEnd"/>
            <w:r w:rsidRPr="00F73E9D">
              <w:rPr>
                <w:rFonts w:ascii="Courier New" w:hAnsi="Courier New" w:cs="Courier New"/>
                <w:sz w:val="16"/>
                <w:szCs w:val="16"/>
              </w:rPr>
              <w:t xml:space="preserve"> "966902139464",</w:t>
            </w:r>
          </w:p>
          <w:p w14:paraId="0F49B44C" w14:textId="77777777" w:rsidR="00E857D4" w:rsidRPr="00F73E9D" w:rsidRDefault="00E857D4" w:rsidP="009603DA">
            <w:pPr>
              <w:rPr>
                <w:rFonts w:ascii="Courier New" w:hAnsi="Courier New" w:cs="Courier New"/>
                <w:sz w:val="16"/>
                <w:szCs w:val="16"/>
              </w:rPr>
            </w:pPr>
            <w:r w:rsidRPr="00F73E9D">
              <w:rPr>
                <w:rFonts w:ascii="Courier New" w:hAnsi="Courier New" w:cs="Courier New"/>
                <w:sz w:val="16"/>
                <w:szCs w:val="16"/>
              </w:rPr>
              <w:t xml:space="preserve">    "event</w:t>
            </w:r>
            <w:proofErr w:type="gramStart"/>
            <w:r w:rsidRPr="00F73E9D">
              <w:rPr>
                <w:rFonts w:ascii="Courier New" w:hAnsi="Courier New" w:cs="Courier New"/>
                <w:sz w:val="16"/>
                <w:szCs w:val="16"/>
              </w:rPr>
              <w:t>" :</w:t>
            </w:r>
            <w:proofErr w:type="gramEnd"/>
            <w:r w:rsidRPr="00F73E9D">
              <w:rPr>
                <w:rFonts w:ascii="Courier New" w:hAnsi="Courier New" w:cs="Courier New"/>
                <w:sz w:val="16"/>
                <w:szCs w:val="16"/>
              </w:rPr>
              <w:t xml:space="preserve"> {</w:t>
            </w:r>
          </w:p>
          <w:p w14:paraId="19968919" w14:textId="77777777" w:rsidR="00E857D4" w:rsidRPr="00F73E9D" w:rsidRDefault="00E857D4" w:rsidP="009603DA">
            <w:pPr>
              <w:rPr>
                <w:rFonts w:ascii="Courier New" w:hAnsi="Courier New" w:cs="Courier New"/>
                <w:sz w:val="16"/>
                <w:szCs w:val="16"/>
              </w:rPr>
            </w:pPr>
            <w:r w:rsidRPr="00F73E9D">
              <w:rPr>
                <w:rFonts w:ascii="Courier New" w:hAnsi="Courier New" w:cs="Courier New"/>
                <w:sz w:val="16"/>
                <w:szCs w:val="16"/>
              </w:rPr>
              <w:t xml:space="preserve">        "type</w:t>
            </w:r>
            <w:proofErr w:type="gramStart"/>
            <w:r w:rsidRPr="00F73E9D">
              <w:rPr>
                <w:rFonts w:ascii="Courier New" w:hAnsi="Courier New" w:cs="Courier New"/>
                <w:sz w:val="16"/>
                <w:szCs w:val="16"/>
              </w:rPr>
              <w:t>" :</w:t>
            </w:r>
            <w:proofErr w:type="gramEnd"/>
            <w:r w:rsidRPr="00F73E9D">
              <w:rPr>
                <w:rFonts w:ascii="Courier New" w:hAnsi="Courier New" w:cs="Courier New"/>
                <w:sz w:val="16"/>
                <w:szCs w:val="16"/>
              </w:rPr>
              <w:t xml:space="preserve"> "Internet Access",</w:t>
            </w:r>
          </w:p>
          <w:p w14:paraId="3F16547B" w14:textId="77777777" w:rsidR="00E857D4" w:rsidRPr="00F73E9D" w:rsidRDefault="00E857D4" w:rsidP="009603DA">
            <w:pPr>
              <w:rPr>
                <w:rFonts w:ascii="Courier New" w:hAnsi="Courier New" w:cs="Courier New"/>
                <w:sz w:val="16"/>
                <w:szCs w:val="16"/>
              </w:rPr>
            </w:pPr>
            <w:r w:rsidRPr="00F73E9D">
              <w:rPr>
                <w:rFonts w:ascii="Courier New" w:hAnsi="Courier New" w:cs="Courier New"/>
                <w:sz w:val="16"/>
                <w:szCs w:val="16"/>
              </w:rPr>
              <w:t xml:space="preserve">        "details</w:t>
            </w:r>
            <w:proofErr w:type="gramStart"/>
            <w:r w:rsidRPr="00F73E9D">
              <w:rPr>
                <w:rFonts w:ascii="Courier New" w:hAnsi="Courier New" w:cs="Courier New"/>
                <w:sz w:val="16"/>
                <w:szCs w:val="16"/>
              </w:rPr>
              <w:t>" :</w:t>
            </w:r>
            <w:proofErr w:type="gramEnd"/>
            <w:r w:rsidRPr="00F73E9D">
              <w:rPr>
                <w:rFonts w:ascii="Courier New" w:hAnsi="Courier New" w:cs="Courier New"/>
                <w:sz w:val="16"/>
                <w:szCs w:val="16"/>
              </w:rPr>
              <w:t xml:space="preserve"> {</w:t>
            </w:r>
          </w:p>
          <w:p w14:paraId="56B3C8B3" w14:textId="77777777" w:rsidR="00E857D4" w:rsidRPr="00F73E9D" w:rsidRDefault="00E857D4" w:rsidP="009603DA">
            <w:pPr>
              <w:rPr>
                <w:rFonts w:ascii="Courier New" w:hAnsi="Courier New" w:cs="Courier New"/>
                <w:sz w:val="16"/>
                <w:szCs w:val="16"/>
              </w:rPr>
            </w:pPr>
            <w:r w:rsidRPr="00F73E9D">
              <w:rPr>
                <w:rFonts w:ascii="Courier New" w:hAnsi="Courier New" w:cs="Courier New"/>
                <w:sz w:val="16"/>
                <w:szCs w:val="16"/>
              </w:rPr>
              <w:t xml:space="preserve">            "duration</w:t>
            </w:r>
            <w:proofErr w:type="gramStart"/>
            <w:r w:rsidRPr="00F73E9D">
              <w:rPr>
                <w:rFonts w:ascii="Courier New" w:hAnsi="Courier New" w:cs="Courier New"/>
                <w:sz w:val="16"/>
                <w:szCs w:val="16"/>
              </w:rPr>
              <w:t>" :</w:t>
            </w:r>
            <w:proofErr w:type="gramEnd"/>
            <w:r w:rsidRPr="00F73E9D">
              <w:rPr>
                <w:rFonts w:ascii="Courier New" w:hAnsi="Courier New" w:cs="Courier New"/>
                <w:sz w:val="16"/>
                <w:szCs w:val="16"/>
              </w:rPr>
              <w:t xml:space="preserve"> 271,</w:t>
            </w:r>
          </w:p>
          <w:p w14:paraId="4A2768F2" w14:textId="77777777" w:rsidR="00E857D4" w:rsidRPr="00F73E9D" w:rsidRDefault="00E857D4" w:rsidP="009603DA">
            <w:pPr>
              <w:rPr>
                <w:rFonts w:ascii="Courier New" w:hAnsi="Courier New" w:cs="Courier New"/>
                <w:sz w:val="16"/>
                <w:szCs w:val="16"/>
              </w:rPr>
            </w:pPr>
            <w:r w:rsidRPr="00F73E9D">
              <w:rPr>
                <w:rFonts w:ascii="Courier New" w:hAnsi="Courier New" w:cs="Courier New"/>
                <w:sz w:val="16"/>
                <w:szCs w:val="16"/>
              </w:rPr>
              <w:t xml:space="preserve">            "unit</w:t>
            </w:r>
            <w:proofErr w:type="gramStart"/>
            <w:r w:rsidRPr="00F73E9D">
              <w:rPr>
                <w:rFonts w:ascii="Courier New" w:hAnsi="Courier New" w:cs="Courier New"/>
                <w:sz w:val="16"/>
                <w:szCs w:val="16"/>
              </w:rPr>
              <w:t>" :</w:t>
            </w:r>
            <w:proofErr w:type="gramEnd"/>
            <w:r w:rsidRPr="00F73E9D">
              <w:rPr>
                <w:rFonts w:ascii="Courier New" w:hAnsi="Courier New" w:cs="Courier New"/>
                <w:sz w:val="16"/>
                <w:szCs w:val="16"/>
              </w:rPr>
              <w:t xml:space="preserve"> "mb",</w:t>
            </w:r>
          </w:p>
          <w:p w14:paraId="64F1F7A9" w14:textId="77777777" w:rsidR="00E857D4" w:rsidRPr="00F73E9D" w:rsidRDefault="00E857D4" w:rsidP="009603DA">
            <w:pPr>
              <w:rPr>
                <w:rFonts w:ascii="Courier New" w:hAnsi="Courier New" w:cs="Courier New"/>
                <w:sz w:val="16"/>
                <w:szCs w:val="16"/>
              </w:rPr>
            </w:pPr>
            <w:r w:rsidRPr="00F73E9D">
              <w:rPr>
                <w:rFonts w:ascii="Courier New" w:hAnsi="Courier New" w:cs="Courier New"/>
                <w:sz w:val="16"/>
                <w:szCs w:val="16"/>
              </w:rPr>
              <w:t xml:space="preserve">            "</w:t>
            </w:r>
            <w:proofErr w:type="spellStart"/>
            <w:r w:rsidRPr="00F73E9D">
              <w:rPr>
                <w:rFonts w:ascii="Courier New" w:hAnsi="Courier New" w:cs="Courier New"/>
                <w:sz w:val="16"/>
                <w:szCs w:val="16"/>
              </w:rPr>
              <w:t>reference_time</w:t>
            </w:r>
            <w:proofErr w:type="spellEnd"/>
            <w:proofErr w:type="gramStart"/>
            <w:r w:rsidRPr="00F73E9D">
              <w:rPr>
                <w:rFonts w:ascii="Courier New" w:hAnsi="Courier New" w:cs="Courier New"/>
                <w:sz w:val="16"/>
                <w:szCs w:val="16"/>
              </w:rPr>
              <w:t>" :</w:t>
            </w:r>
            <w:proofErr w:type="gramEnd"/>
            <w:r w:rsidRPr="00F73E9D">
              <w:rPr>
                <w:rFonts w:ascii="Courier New" w:hAnsi="Courier New" w:cs="Courier New"/>
                <w:sz w:val="16"/>
                <w:szCs w:val="16"/>
              </w:rPr>
              <w:t xml:space="preserve"> </w:t>
            </w:r>
            <w:proofErr w:type="spellStart"/>
            <w:r w:rsidRPr="00F73E9D">
              <w:rPr>
                <w:rFonts w:ascii="Courier New" w:hAnsi="Courier New" w:cs="Courier New"/>
                <w:sz w:val="16"/>
                <w:szCs w:val="16"/>
              </w:rPr>
              <w:t>ISODate</w:t>
            </w:r>
            <w:proofErr w:type="spellEnd"/>
            <w:r w:rsidRPr="00F73E9D">
              <w:rPr>
                <w:rFonts w:ascii="Courier New" w:hAnsi="Courier New" w:cs="Courier New"/>
                <w:sz w:val="16"/>
                <w:szCs w:val="16"/>
              </w:rPr>
              <w:t>("2021-09-11T14:43:09.246+03:00"),</w:t>
            </w:r>
          </w:p>
          <w:p w14:paraId="31B6EFE1" w14:textId="77777777" w:rsidR="00E857D4" w:rsidRPr="00F73E9D" w:rsidRDefault="00E857D4" w:rsidP="009603DA">
            <w:pPr>
              <w:rPr>
                <w:rFonts w:ascii="Courier New" w:hAnsi="Courier New" w:cs="Courier New"/>
                <w:sz w:val="16"/>
                <w:szCs w:val="16"/>
              </w:rPr>
            </w:pPr>
            <w:r w:rsidRPr="00F73E9D">
              <w:rPr>
                <w:rFonts w:ascii="Courier New" w:hAnsi="Courier New" w:cs="Courier New"/>
                <w:sz w:val="16"/>
                <w:szCs w:val="16"/>
              </w:rPr>
              <w:t xml:space="preserve">            "calling</w:t>
            </w:r>
            <w:proofErr w:type="gramStart"/>
            <w:r w:rsidRPr="00F73E9D">
              <w:rPr>
                <w:rFonts w:ascii="Courier New" w:hAnsi="Courier New" w:cs="Courier New"/>
                <w:sz w:val="16"/>
                <w:szCs w:val="16"/>
              </w:rPr>
              <w:t>" :</w:t>
            </w:r>
            <w:proofErr w:type="gramEnd"/>
            <w:r w:rsidRPr="00F73E9D">
              <w:rPr>
                <w:rFonts w:ascii="Courier New" w:hAnsi="Courier New" w:cs="Courier New"/>
                <w:sz w:val="16"/>
                <w:szCs w:val="16"/>
              </w:rPr>
              <w:t xml:space="preserve"> {</w:t>
            </w:r>
          </w:p>
          <w:p w14:paraId="521D4A47" w14:textId="77777777" w:rsidR="00E857D4" w:rsidRPr="00F73E9D" w:rsidRDefault="00E857D4" w:rsidP="009603DA">
            <w:pPr>
              <w:rPr>
                <w:rFonts w:ascii="Courier New" w:hAnsi="Courier New" w:cs="Courier New"/>
                <w:sz w:val="16"/>
                <w:szCs w:val="16"/>
              </w:rPr>
            </w:pPr>
            <w:r w:rsidRPr="00F73E9D">
              <w:rPr>
                <w:rFonts w:ascii="Courier New" w:hAnsi="Courier New" w:cs="Courier New"/>
                <w:sz w:val="16"/>
                <w:szCs w:val="16"/>
              </w:rPr>
              <w:t xml:space="preserve">                "number</w:t>
            </w:r>
            <w:proofErr w:type="gramStart"/>
            <w:r w:rsidRPr="00F73E9D">
              <w:rPr>
                <w:rFonts w:ascii="Courier New" w:hAnsi="Courier New" w:cs="Courier New"/>
                <w:sz w:val="16"/>
                <w:szCs w:val="16"/>
              </w:rPr>
              <w:t>" :</w:t>
            </w:r>
            <w:proofErr w:type="gramEnd"/>
            <w:r w:rsidRPr="00F73E9D">
              <w:rPr>
                <w:rFonts w:ascii="Courier New" w:hAnsi="Courier New" w:cs="Courier New"/>
                <w:sz w:val="16"/>
                <w:szCs w:val="16"/>
              </w:rPr>
              <w:t xml:space="preserve"> "966902139464",</w:t>
            </w:r>
          </w:p>
          <w:p w14:paraId="48B760D5" w14:textId="77777777" w:rsidR="00E857D4" w:rsidRPr="00F73E9D" w:rsidRDefault="00E857D4" w:rsidP="009603DA">
            <w:pPr>
              <w:rPr>
                <w:rFonts w:ascii="Courier New" w:hAnsi="Courier New" w:cs="Courier New"/>
                <w:sz w:val="16"/>
                <w:szCs w:val="16"/>
              </w:rPr>
            </w:pPr>
            <w:r w:rsidRPr="00F73E9D">
              <w:rPr>
                <w:rFonts w:ascii="Courier New" w:hAnsi="Courier New" w:cs="Courier New"/>
                <w:sz w:val="16"/>
                <w:szCs w:val="16"/>
              </w:rPr>
              <w:t xml:space="preserve">                "</w:t>
            </w:r>
            <w:proofErr w:type="spellStart"/>
            <w:r w:rsidRPr="00F73E9D">
              <w:rPr>
                <w:rFonts w:ascii="Courier New" w:hAnsi="Courier New" w:cs="Courier New"/>
                <w:sz w:val="16"/>
                <w:szCs w:val="16"/>
              </w:rPr>
              <w:t>identity_no</w:t>
            </w:r>
            <w:proofErr w:type="spellEnd"/>
            <w:proofErr w:type="gramStart"/>
            <w:r w:rsidRPr="00F73E9D">
              <w:rPr>
                <w:rFonts w:ascii="Courier New" w:hAnsi="Courier New" w:cs="Courier New"/>
                <w:sz w:val="16"/>
                <w:szCs w:val="16"/>
              </w:rPr>
              <w:t>" :</w:t>
            </w:r>
            <w:proofErr w:type="gramEnd"/>
            <w:r w:rsidRPr="00F73E9D">
              <w:rPr>
                <w:rFonts w:ascii="Courier New" w:hAnsi="Courier New" w:cs="Courier New"/>
                <w:sz w:val="16"/>
                <w:szCs w:val="16"/>
              </w:rPr>
              <w:t xml:space="preserve"> "202916",</w:t>
            </w:r>
          </w:p>
          <w:p w14:paraId="3E0A9974" w14:textId="77777777" w:rsidR="00E857D4" w:rsidRPr="00F73E9D" w:rsidRDefault="00E857D4" w:rsidP="009603DA">
            <w:pPr>
              <w:rPr>
                <w:rFonts w:ascii="Courier New" w:hAnsi="Courier New" w:cs="Courier New"/>
                <w:sz w:val="16"/>
                <w:szCs w:val="16"/>
              </w:rPr>
            </w:pPr>
            <w:r w:rsidRPr="00F73E9D">
              <w:rPr>
                <w:rFonts w:ascii="Courier New" w:hAnsi="Courier New" w:cs="Courier New"/>
                <w:sz w:val="16"/>
                <w:szCs w:val="16"/>
              </w:rPr>
              <w:t xml:space="preserve">                "</w:t>
            </w:r>
            <w:proofErr w:type="spellStart"/>
            <w:r w:rsidRPr="00F73E9D">
              <w:rPr>
                <w:rFonts w:ascii="Courier New" w:hAnsi="Courier New" w:cs="Courier New"/>
                <w:sz w:val="16"/>
                <w:szCs w:val="16"/>
              </w:rPr>
              <w:t>full_ar</w:t>
            </w:r>
            <w:proofErr w:type="spellEnd"/>
            <w:proofErr w:type="gramStart"/>
            <w:r w:rsidRPr="00F73E9D">
              <w:rPr>
                <w:rFonts w:ascii="Courier New" w:hAnsi="Courier New" w:cs="Courier New"/>
                <w:sz w:val="16"/>
                <w:szCs w:val="16"/>
              </w:rPr>
              <w:t>" :</w:t>
            </w:r>
            <w:proofErr w:type="gramEnd"/>
            <w:r w:rsidRPr="00F73E9D">
              <w:rPr>
                <w:rFonts w:ascii="Courier New" w:hAnsi="Courier New" w:cs="Courier New"/>
                <w:sz w:val="16"/>
                <w:szCs w:val="16"/>
              </w:rPr>
              <w:t xml:space="preserve"> "</w:t>
            </w:r>
            <w:proofErr w:type="spellStart"/>
            <w:r w:rsidRPr="00F73E9D">
              <w:rPr>
                <w:rFonts w:ascii="Courier New" w:hAnsi="Courier New" w:cs="Courier New"/>
                <w:sz w:val="16"/>
                <w:szCs w:val="16"/>
              </w:rPr>
              <w:t>salma</w:t>
            </w:r>
            <w:proofErr w:type="spellEnd"/>
            <w:r w:rsidRPr="00F73E9D">
              <w:rPr>
                <w:rFonts w:ascii="Courier New" w:hAnsi="Courier New" w:cs="Courier New"/>
                <w:sz w:val="16"/>
                <w:szCs w:val="16"/>
              </w:rPr>
              <w:t xml:space="preserve"> </w:t>
            </w:r>
            <w:proofErr w:type="spellStart"/>
            <w:r w:rsidRPr="00F73E9D">
              <w:rPr>
                <w:rFonts w:ascii="Courier New" w:hAnsi="Courier New" w:cs="Courier New"/>
                <w:sz w:val="16"/>
                <w:szCs w:val="16"/>
              </w:rPr>
              <w:t>jaber</w:t>
            </w:r>
            <w:proofErr w:type="spellEnd"/>
            <w:r w:rsidRPr="00F73E9D">
              <w:rPr>
                <w:rFonts w:ascii="Courier New" w:hAnsi="Courier New" w:cs="Courier New"/>
                <w:sz w:val="16"/>
                <w:szCs w:val="16"/>
              </w:rPr>
              <w:t xml:space="preserve"> </w:t>
            </w:r>
            <w:proofErr w:type="spellStart"/>
            <w:r w:rsidRPr="00F73E9D">
              <w:rPr>
                <w:rFonts w:ascii="Courier New" w:hAnsi="Courier New" w:cs="Courier New"/>
                <w:sz w:val="16"/>
                <w:szCs w:val="16"/>
              </w:rPr>
              <w:t>jaber</w:t>
            </w:r>
            <w:proofErr w:type="spellEnd"/>
            <w:r w:rsidRPr="00F73E9D">
              <w:rPr>
                <w:rFonts w:ascii="Courier New" w:hAnsi="Courier New" w:cs="Courier New"/>
                <w:sz w:val="16"/>
                <w:szCs w:val="16"/>
              </w:rPr>
              <w:t xml:space="preserve"> </w:t>
            </w:r>
            <w:proofErr w:type="spellStart"/>
            <w:r w:rsidRPr="00F73E9D">
              <w:rPr>
                <w:rFonts w:ascii="Courier New" w:hAnsi="Courier New" w:cs="Courier New"/>
                <w:sz w:val="16"/>
                <w:szCs w:val="16"/>
              </w:rPr>
              <w:t>salma</w:t>
            </w:r>
            <w:proofErr w:type="spellEnd"/>
            <w:r w:rsidRPr="00F73E9D">
              <w:rPr>
                <w:rFonts w:ascii="Courier New" w:hAnsi="Courier New" w:cs="Courier New"/>
                <w:sz w:val="16"/>
                <w:szCs w:val="16"/>
              </w:rPr>
              <w:t>",</w:t>
            </w:r>
          </w:p>
          <w:p w14:paraId="37ADDB52" w14:textId="77777777" w:rsidR="00E857D4" w:rsidRPr="00F73E9D" w:rsidRDefault="00E857D4" w:rsidP="009603DA">
            <w:pPr>
              <w:rPr>
                <w:rFonts w:ascii="Courier New" w:hAnsi="Courier New" w:cs="Courier New"/>
                <w:sz w:val="16"/>
                <w:szCs w:val="16"/>
              </w:rPr>
            </w:pPr>
            <w:r w:rsidRPr="00F73E9D">
              <w:rPr>
                <w:rFonts w:ascii="Courier New" w:hAnsi="Courier New" w:cs="Courier New"/>
                <w:sz w:val="16"/>
                <w:szCs w:val="16"/>
              </w:rPr>
              <w:t xml:space="preserve">                "</w:t>
            </w:r>
            <w:proofErr w:type="spellStart"/>
            <w:r w:rsidRPr="00F73E9D">
              <w:rPr>
                <w:rFonts w:ascii="Courier New" w:hAnsi="Courier New" w:cs="Courier New"/>
                <w:sz w:val="16"/>
                <w:szCs w:val="16"/>
              </w:rPr>
              <w:t>full_en</w:t>
            </w:r>
            <w:proofErr w:type="spellEnd"/>
            <w:proofErr w:type="gramStart"/>
            <w:r w:rsidRPr="00F73E9D">
              <w:rPr>
                <w:rFonts w:ascii="Courier New" w:hAnsi="Courier New" w:cs="Courier New"/>
                <w:sz w:val="16"/>
                <w:szCs w:val="16"/>
              </w:rPr>
              <w:t>" :</w:t>
            </w:r>
            <w:proofErr w:type="gramEnd"/>
            <w:r w:rsidRPr="00F73E9D">
              <w:rPr>
                <w:rFonts w:ascii="Courier New" w:hAnsi="Courier New" w:cs="Courier New"/>
                <w:sz w:val="16"/>
                <w:szCs w:val="16"/>
              </w:rPr>
              <w:t xml:space="preserve"> "</w:t>
            </w:r>
            <w:proofErr w:type="spellStart"/>
            <w:r w:rsidRPr="00F73E9D">
              <w:rPr>
                <w:rFonts w:ascii="Courier New" w:hAnsi="Courier New" w:cs="Courier New"/>
                <w:sz w:val="16"/>
                <w:szCs w:val="16"/>
              </w:rPr>
              <w:t>salma</w:t>
            </w:r>
            <w:proofErr w:type="spellEnd"/>
            <w:r w:rsidRPr="00F73E9D">
              <w:rPr>
                <w:rFonts w:ascii="Courier New" w:hAnsi="Courier New" w:cs="Courier New"/>
                <w:sz w:val="16"/>
                <w:szCs w:val="16"/>
              </w:rPr>
              <w:t xml:space="preserve"> </w:t>
            </w:r>
            <w:proofErr w:type="spellStart"/>
            <w:r w:rsidRPr="00F73E9D">
              <w:rPr>
                <w:rFonts w:ascii="Courier New" w:hAnsi="Courier New" w:cs="Courier New"/>
                <w:sz w:val="16"/>
                <w:szCs w:val="16"/>
              </w:rPr>
              <w:t>jaber</w:t>
            </w:r>
            <w:proofErr w:type="spellEnd"/>
            <w:r w:rsidRPr="00F73E9D">
              <w:rPr>
                <w:rFonts w:ascii="Courier New" w:hAnsi="Courier New" w:cs="Courier New"/>
                <w:sz w:val="16"/>
                <w:szCs w:val="16"/>
              </w:rPr>
              <w:t xml:space="preserve"> </w:t>
            </w:r>
            <w:proofErr w:type="spellStart"/>
            <w:r w:rsidRPr="00F73E9D">
              <w:rPr>
                <w:rFonts w:ascii="Courier New" w:hAnsi="Courier New" w:cs="Courier New"/>
                <w:sz w:val="16"/>
                <w:szCs w:val="16"/>
              </w:rPr>
              <w:t>jaber</w:t>
            </w:r>
            <w:proofErr w:type="spellEnd"/>
            <w:r w:rsidRPr="00F73E9D">
              <w:rPr>
                <w:rFonts w:ascii="Courier New" w:hAnsi="Courier New" w:cs="Courier New"/>
                <w:sz w:val="16"/>
                <w:szCs w:val="16"/>
              </w:rPr>
              <w:t xml:space="preserve"> </w:t>
            </w:r>
            <w:proofErr w:type="spellStart"/>
            <w:r w:rsidRPr="00F73E9D">
              <w:rPr>
                <w:rFonts w:ascii="Courier New" w:hAnsi="Courier New" w:cs="Courier New"/>
                <w:sz w:val="16"/>
                <w:szCs w:val="16"/>
              </w:rPr>
              <w:t>salma</w:t>
            </w:r>
            <w:proofErr w:type="spellEnd"/>
            <w:r w:rsidRPr="00F73E9D">
              <w:rPr>
                <w:rFonts w:ascii="Courier New" w:hAnsi="Courier New" w:cs="Courier New"/>
                <w:sz w:val="16"/>
                <w:szCs w:val="16"/>
              </w:rPr>
              <w:t>"</w:t>
            </w:r>
          </w:p>
          <w:p w14:paraId="23C3AD03" w14:textId="77777777" w:rsidR="00E857D4" w:rsidRPr="00F73E9D" w:rsidRDefault="00E857D4" w:rsidP="009603DA">
            <w:pPr>
              <w:rPr>
                <w:rFonts w:ascii="Courier New" w:hAnsi="Courier New" w:cs="Courier New"/>
                <w:sz w:val="16"/>
                <w:szCs w:val="16"/>
              </w:rPr>
            </w:pPr>
            <w:r w:rsidRPr="00F73E9D">
              <w:rPr>
                <w:rFonts w:ascii="Courier New" w:hAnsi="Courier New" w:cs="Courier New"/>
                <w:sz w:val="16"/>
                <w:szCs w:val="16"/>
              </w:rPr>
              <w:t xml:space="preserve">            },</w:t>
            </w:r>
          </w:p>
          <w:p w14:paraId="24D105DD" w14:textId="77777777" w:rsidR="00E857D4" w:rsidRPr="00F73E9D" w:rsidRDefault="00E857D4" w:rsidP="009603DA">
            <w:pPr>
              <w:rPr>
                <w:rFonts w:ascii="Courier New" w:hAnsi="Courier New" w:cs="Courier New"/>
                <w:sz w:val="16"/>
                <w:szCs w:val="16"/>
              </w:rPr>
            </w:pPr>
            <w:r w:rsidRPr="00F73E9D">
              <w:rPr>
                <w:rFonts w:ascii="Courier New" w:hAnsi="Courier New" w:cs="Courier New"/>
                <w:sz w:val="16"/>
                <w:szCs w:val="16"/>
              </w:rPr>
              <w:t xml:space="preserve">            "location</w:t>
            </w:r>
            <w:proofErr w:type="gramStart"/>
            <w:r w:rsidRPr="00F73E9D">
              <w:rPr>
                <w:rFonts w:ascii="Courier New" w:hAnsi="Courier New" w:cs="Courier New"/>
                <w:sz w:val="16"/>
                <w:szCs w:val="16"/>
              </w:rPr>
              <w:t>" :</w:t>
            </w:r>
            <w:proofErr w:type="gramEnd"/>
            <w:r w:rsidRPr="00F73E9D">
              <w:rPr>
                <w:rFonts w:ascii="Courier New" w:hAnsi="Courier New" w:cs="Courier New"/>
                <w:sz w:val="16"/>
                <w:szCs w:val="16"/>
              </w:rPr>
              <w:t xml:space="preserve"> {</w:t>
            </w:r>
          </w:p>
          <w:p w14:paraId="01DAA47D" w14:textId="77777777" w:rsidR="00E857D4" w:rsidRPr="00F73E9D" w:rsidRDefault="00E857D4" w:rsidP="009603DA">
            <w:pPr>
              <w:rPr>
                <w:rFonts w:ascii="Courier New" w:hAnsi="Courier New" w:cs="Courier New"/>
                <w:sz w:val="16"/>
                <w:szCs w:val="16"/>
              </w:rPr>
            </w:pPr>
            <w:r w:rsidRPr="00F73E9D">
              <w:rPr>
                <w:rFonts w:ascii="Courier New" w:hAnsi="Courier New" w:cs="Courier New"/>
                <w:sz w:val="16"/>
                <w:szCs w:val="16"/>
              </w:rPr>
              <w:t xml:space="preserve">                "</w:t>
            </w:r>
            <w:proofErr w:type="spellStart"/>
            <w:r w:rsidRPr="00F73E9D">
              <w:rPr>
                <w:rFonts w:ascii="Courier New" w:hAnsi="Courier New" w:cs="Courier New"/>
                <w:sz w:val="16"/>
                <w:szCs w:val="16"/>
              </w:rPr>
              <w:t>new_ci</w:t>
            </w:r>
            <w:proofErr w:type="spellEnd"/>
            <w:proofErr w:type="gramStart"/>
            <w:r w:rsidRPr="00F73E9D">
              <w:rPr>
                <w:rFonts w:ascii="Courier New" w:hAnsi="Courier New" w:cs="Courier New"/>
                <w:sz w:val="16"/>
                <w:szCs w:val="16"/>
              </w:rPr>
              <w:t>" :</w:t>
            </w:r>
            <w:proofErr w:type="gramEnd"/>
            <w:r w:rsidRPr="00F73E9D">
              <w:rPr>
                <w:rFonts w:ascii="Courier New" w:hAnsi="Courier New" w:cs="Courier New"/>
                <w:sz w:val="16"/>
                <w:szCs w:val="16"/>
              </w:rPr>
              <w:t xml:space="preserve"> </w:t>
            </w:r>
            <w:proofErr w:type="spellStart"/>
            <w:r w:rsidRPr="00F73E9D">
              <w:rPr>
                <w:rFonts w:ascii="Courier New" w:hAnsi="Courier New" w:cs="Courier New"/>
                <w:sz w:val="16"/>
                <w:szCs w:val="16"/>
              </w:rPr>
              <w:t>ObjectId</w:t>
            </w:r>
            <w:proofErr w:type="spellEnd"/>
            <w:r w:rsidRPr="00F73E9D">
              <w:rPr>
                <w:rFonts w:ascii="Courier New" w:hAnsi="Courier New" w:cs="Courier New"/>
                <w:sz w:val="16"/>
                <w:szCs w:val="16"/>
              </w:rPr>
              <w:t>("60c74c2ca0a33a5913440cf3"),</w:t>
            </w:r>
          </w:p>
          <w:p w14:paraId="3BE5018A" w14:textId="77777777" w:rsidR="00E857D4" w:rsidRPr="00F73E9D" w:rsidRDefault="00E857D4" w:rsidP="009603DA">
            <w:pPr>
              <w:rPr>
                <w:rFonts w:ascii="Courier New" w:hAnsi="Courier New" w:cs="Courier New"/>
                <w:sz w:val="16"/>
                <w:szCs w:val="16"/>
              </w:rPr>
            </w:pPr>
            <w:r w:rsidRPr="00F73E9D">
              <w:rPr>
                <w:rFonts w:ascii="Courier New" w:hAnsi="Courier New" w:cs="Courier New"/>
                <w:sz w:val="16"/>
                <w:szCs w:val="16"/>
              </w:rPr>
              <w:t xml:space="preserve">                "coordinates</w:t>
            </w:r>
            <w:proofErr w:type="gramStart"/>
            <w:r w:rsidRPr="00F73E9D">
              <w:rPr>
                <w:rFonts w:ascii="Courier New" w:hAnsi="Courier New" w:cs="Courier New"/>
                <w:sz w:val="16"/>
                <w:szCs w:val="16"/>
              </w:rPr>
              <w:t>" :</w:t>
            </w:r>
            <w:proofErr w:type="gramEnd"/>
            <w:r w:rsidRPr="00F73E9D">
              <w:rPr>
                <w:rFonts w:ascii="Courier New" w:hAnsi="Courier New" w:cs="Courier New"/>
                <w:sz w:val="16"/>
                <w:szCs w:val="16"/>
              </w:rPr>
              <w:t xml:space="preserve"> [ </w:t>
            </w:r>
          </w:p>
          <w:p w14:paraId="5B78D277" w14:textId="77777777" w:rsidR="00E857D4" w:rsidRPr="00F73E9D" w:rsidRDefault="00E857D4" w:rsidP="009603DA">
            <w:pPr>
              <w:rPr>
                <w:rFonts w:ascii="Courier New" w:hAnsi="Courier New" w:cs="Courier New"/>
                <w:sz w:val="16"/>
                <w:szCs w:val="16"/>
              </w:rPr>
            </w:pPr>
            <w:r w:rsidRPr="00F73E9D">
              <w:rPr>
                <w:rFonts w:ascii="Courier New" w:hAnsi="Courier New" w:cs="Courier New"/>
                <w:sz w:val="16"/>
                <w:szCs w:val="16"/>
              </w:rPr>
              <w:lastRenderedPageBreak/>
              <w:t xml:space="preserve">                    36.0505500000308, </w:t>
            </w:r>
          </w:p>
          <w:p w14:paraId="452F0D13" w14:textId="77777777" w:rsidR="00E857D4" w:rsidRPr="00F73E9D" w:rsidRDefault="00E857D4" w:rsidP="009603DA">
            <w:pPr>
              <w:rPr>
                <w:rFonts w:ascii="Courier New" w:hAnsi="Courier New" w:cs="Courier New"/>
                <w:sz w:val="16"/>
                <w:szCs w:val="16"/>
              </w:rPr>
            </w:pPr>
            <w:r w:rsidRPr="00F73E9D">
              <w:rPr>
                <w:rFonts w:ascii="Courier New" w:hAnsi="Courier New" w:cs="Courier New"/>
                <w:sz w:val="16"/>
                <w:szCs w:val="16"/>
              </w:rPr>
              <w:t xml:space="preserve">                    32.9481010000308</w:t>
            </w:r>
          </w:p>
          <w:p w14:paraId="391576AF" w14:textId="77777777" w:rsidR="00E857D4" w:rsidRPr="00F73E9D" w:rsidRDefault="00E857D4" w:rsidP="009603DA">
            <w:pPr>
              <w:rPr>
                <w:rFonts w:ascii="Courier New" w:hAnsi="Courier New" w:cs="Courier New"/>
                <w:sz w:val="16"/>
                <w:szCs w:val="16"/>
              </w:rPr>
            </w:pPr>
            <w:r w:rsidRPr="00F73E9D">
              <w:rPr>
                <w:rFonts w:ascii="Courier New" w:hAnsi="Courier New" w:cs="Courier New"/>
                <w:sz w:val="16"/>
                <w:szCs w:val="16"/>
              </w:rPr>
              <w:t xml:space="preserve">                ]</w:t>
            </w:r>
          </w:p>
          <w:p w14:paraId="0776D6D1" w14:textId="77777777" w:rsidR="00E857D4" w:rsidRPr="00F73E9D" w:rsidRDefault="00E857D4" w:rsidP="009603DA">
            <w:pPr>
              <w:rPr>
                <w:rFonts w:ascii="Courier New" w:hAnsi="Courier New" w:cs="Courier New"/>
                <w:sz w:val="16"/>
                <w:szCs w:val="16"/>
              </w:rPr>
            </w:pPr>
            <w:r w:rsidRPr="00F73E9D">
              <w:rPr>
                <w:rFonts w:ascii="Courier New" w:hAnsi="Courier New" w:cs="Courier New"/>
                <w:sz w:val="16"/>
                <w:szCs w:val="16"/>
              </w:rPr>
              <w:t xml:space="preserve">            }</w:t>
            </w:r>
          </w:p>
          <w:p w14:paraId="751BCF16" w14:textId="77777777" w:rsidR="00E857D4" w:rsidRPr="00F73E9D" w:rsidRDefault="00E857D4" w:rsidP="009603DA">
            <w:pPr>
              <w:rPr>
                <w:rFonts w:ascii="Courier New" w:hAnsi="Courier New" w:cs="Courier New"/>
                <w:sz w:val="16"/>
                <w:szCs w:val="16"/>
              </w:rPr>
            </w:pPr>
            <w:r w:rsidRPr="00F73E9D">
              <w:rPr>
                <w:rFonts w:ascii="Courier New" w:hAnsi="Courier New" w:cs="Courier New"/>
                <w:sz w:val="16"/>
                <w:szCs w:val="16"/>
              </w:rPr>
              <w:t xml:space="preserve">        }</w:t>
            </w:r>
          </w:p>
          <w:p w14:paraId="46E483EA" w14:textId="77777777" w:rsidR="00E857D4" w:rsidRPr="00F73E9D" w:rsidRDefault="00E857D4" w:rsidP="009603DA">
            <w:pPr>
              <w:rPr>
                <w:rFonts w:ascii="Courier New" w:hAnsi="Courier New" w:cs="Courier New"/>
                <w:sz w:val="16"/>
                <w:szCs w:val="16"/>
              </w:rPr>
            </w:pPr>
            <w:r w:rsidRPr="00F73E9D">
              <w:rPr>
                <w:rFonts w:ascii="Courier New" w:hAnsi="Courier New" w:cs="Courier New"/>
                <w:sz w:val="16"/>
                <w:szCs w:val="16"/>
              </w:rPr>
              <w:t xml:space="preserve">    }</w:t>
            </w:r>
          </w:p>
          <w:p w14:paraId="47A58AD7" w14:textId="77777777" w:rsidR="00E857D4" w:rsidRPr="00EC40C4" w:rsidRDefault="00E857D4" w:rsidP="009603DA">
            <w:pPr>
              <w:rPr>
                <w:rFonts w:ascii="Courier New" w:hAnsi="Courier New" w:cs="Courier New"/>
                <w:sz w:val="16"/>
                <w:szCs w:val="16"/>
              </w:rPr>
            </w:pPr>
            <w:r w:rsidRPr="00F73E9D">
              <w:rPr>
                <w:rFonts w:ascii="Courier New" w:hAnsi="Courier New" w:cs="Courier New"/>
                <w:sz w:val="16"/>
                <w:szCs w:val="16"/>
              </w:rPr>
              <w:t>}</w:t>
            </w:r>
          </w:p>
        </w:tc>
      </w:tr>
      <w:tr w:rsidR="00E857D4" w14:paraId="0A3BFC40" w14:textId="77777777" w:rsidTr="009603DA">
        <w:tc>
          <w:tcPr>
            <w:tcW w:w="8856" w:type="dxa"/>
          </w:tcPr>
          <w:p w14:paraId="168D5823" w14:textId="77777777" w:rsidR="00E857D4" w:rsidRPr="00F73E9D" w:rsidRDefault="00E857D4" w:rsidP="009603DA">
            <w:pPr>
              <w:rPr>
                <w:rFonts w:ascii="Courier New" w:hAnsi="Courier New" w:cs="Courier New"/>
                <w:sz w:val="16"/>
                <w:szCs w:val="16"/>
              </w:rPr>
            </w:pPr>
            <w:r w:rsidRPr="00F73E9D">
              <w:rPr>
                <w:rFonts w:ascii="Courier New" w:hAnsi="Courier New" w:cs="Courier New"/>
                <w:sz w:val="16"/>
                <w:szCs w:val="16"/>
              </w:rPr>
              <w:lastRenderedPageBreak/>
              <w:t>/* 1</w:t>
            </w:r>
            <w:r>
              <w:rPr>
                <w:rFonts w:ascii="Courier New" w:hAnsi="Courier New" w:cs="Courier New"/>
                <w:sz w:val="16"/>
                <w:szCs w:val="16"/>
              </w:rPr>
              <w:t>8</w:t>
            </w:r>
            <w:r w:rsidRPr="00F73E9D">
              <w:rPr>
                <w:rFonts w:ascii="Courier New" w:hAnsi="Courier New" w:cs="Courier New"/>
                <w:sz w:val="16"/>
                <w:szCs w:val="16"/>
              </w:rPr>
              <w:t xml:space="preserve"> */</w:t>
            </w:r>
          </w:p>
          <w:p w14:paraId="477AE52C" w14:textId="77777777" w:rsidR="00E857D4" w:rsidRPr="00F73E9D" w:rsidRDefault="00E857D4" w:rsidP="009603DA">
            <w:pPr>
              <w:rPr>
                <w:rFonts w:ascii="Courier New" w:hAnsi="Courier New" w:cs="Courier New"/>
                <w:sz w:val="16"/>
                <w:szCs w:val="16"/>
              </w:rPr>
            </w:pPr>
            <w:r w:rsidRPr="00F73E9D">
              <w:rPr>
                <w:rFonts w:ascii="Courier New" w:hAnsi="Courier New" w:cs="Courier New"/>
                <w:sz w:val="16"/>
                <w:szCs w:val="16"/>
              </w:rPr>
              <w:t>{</w:t>
            </w:r>
          </w:p>
          <w:p w14:paraId="50B69423" w14:textId="77777777" w:rsidR="00E857D4" w:rsidRPr="00F73E9D" w:rsidRDefault="00E857D4" w:rsidP="009603DA">
            <w:pPr>
              <w:rPr>
                <w:rFonts w:ascii="Courier New" w:hAnsi="Courier New" w:cs="Courier New"/>
                <w:sz w:val="16"/>
                <w:szCs w:val="16"/>
              </w:rPr>
            </w:pPr>
            <w:r w:rsidRPr="00F73E9D">
              <w:rPr>
                <w:rFonts w:ascii="Courier New" w:hAnsi="Courier New" w:cs="Courier New"/>
                <w:sz w:val="16"/>
                <w:szCs w:val="16"/>
              </w:rPr>
              <w:t xml:space="preserve">    "_id</w:t>
            </w:r>
            <w:proofErr w:type="gramStart"/>
            <w:r w:rsidRPr="00F73E9D">
              <w:rPr>
                <w:rFonts w:ascii="Courier New" w:hAnsi="Courier New" w:cs="Courier New"/>
                <w:sz w:val="16"/>
                <w:szCs w:val="16"/>
              </w:rPr>
              <w:t>" :</w:t>
            </w:r>
            <w:proofErr w:type="gramEnd"/>
            <w:r w:rsidRPr="00F73E9D">
              <w:rPr>
                <w:rFonts w:ascii="Courier New" w:hAnsi="Courier New" w:cs="Courier New"/>
                <w:sz w:val="16"/>
                <w:szCs w:val="16"/>
              </w:rPr>
              <w:t xml:space="preserve"> </w:t>
            </w:r>
            <w:proofErr w:type="spellStart"/>
            <w:r w:rsidRPr="00F73E9D">
              <w:rPr>
                <w:rFonts w:ascii="Courier New" w:hAnsi="Courier New" w:cs="Courier New"/>
                <w:sz w:val="16"/>
                <w:szCs w:val="16"/>
              </w:rPr>
              <w:t>ObjectId</w:t>
            </w:r>
            <w:proofErr w:type="spellEnd"/>
            <w:r w:rsidRPr="00F73E9D">
              <w:rPr>
                <w:rFonts w:ascii="Courier New" w:hAnsi="Courier New" w:cs="Courier New"/>
                <w:sz w:val="16"/>
                <w:szCs w:val="16"/>
              </w:rPr>
              <w:t>("613c967ac86c965318618575"),</w:t>
            </w:r>
          </w:p>
          <w:p w14:paraId="075DE3AD" w14:textId="77777777" w:rsidR="00E857D4" w:rsidRPr="00F73E9D" w:rsidRDefault="00E857D4" w:rsidP="009603DA">
            <w:pPr>
              <w:rPr>
                <w:rFonts w:ascii="Courier New" w:hAnsi="Courier New" w:cs="Courier New"/>
                <w:sz w:val="16"/>
                <w:szCs w:val="16"/>
              </w:rPr>
            </w:pPr>
            <w:r w:rsidRPr="00F73E9D">
              <w:rPr>
                <w:rFonts w:ascii="Courier New" w:hAnsi="Courier New" w:cs="Courier New"/>
                <w:sz w:val="16"/>
                <w:szCs w:val="16"/>
              </w:rPr>
              <w:t xml:space="preserve">    "</w:t>
            </w:r>
            <w:proofErr w:type="spellStart"/>
            <w:r w:rsidRPr="00F73E9D">
              <w:rPr>
                <w:rFonts w:ascii="Courier New" w:hAnsi="Courier New" w:cs="Courier New"/>
                <w:sz w:val="16"/>
                <w:szCs w:val="16"/>
              </w:rPr>
              <w:t>msisdn</w:t>
            </w:r>
            <w:proofErr w:type="spellEnd"/>
            <w:proofErr w:type="gramStart"/>
            <w:r w:rsidRPr="00F73E9D">
              <w:rPr>
                <w:rFonts w:ascii="Courier New" w:hAnsi="Courier New" w:cs="Courier New"/>
                <w:sz w:val="16"/>
                <w:szCs w:val="16"/>
              </w:rPr>
              <w:t>" :</w:t>
            </w:r>
            <w:proofErr w:type="gramEnd"/>
            <w:r w:rsidRPr="00F73E9D">
              <w:rPr>
                <w:rFonts w:ascii="Courier New" w:hAnsi="Courier New" w:cs="Courier New"/>
                <w:sz w:val="16"/>
                <w:szCs w:val="16"/>
              </w:rPr>
              <w:t xml:space="preserve"> "966902188970",</w:t>
            </w:r>
          </w:p>
          <w:p w14:paraId="37F418F9" w14:textId="77777777" w:rsidR="00E857D4" w:rsidRPr="00F73E9D" w:rsidRDefault="00E857D4" w:rsidP="009603DA">
            <w:pPr>
              <w:rPr>
                <w:rFonts w:ascii="Courier New" w:hAnsi="Courier New" w:cs="Courier New"/>
                <w:sz w:val="16"/>
                <w:szCs w:val="16"/>
              </w:rPr>
            </w:pPr>
            <w:r w:rsidRPr="00F73E9D">
              <w:rPr>
                <w:rFonts w:ascii="Courier New" w:hAnsi="Courier New" w:cs="Courier New"/>
                <w:sz w:val="16"/>
                <w:szCs w:val="16"/>
              </w:rPr>
              <w:t xml:space="preserve">    "event</w:t>
            </w:r>
            <w:proofErr w:type="gramStart"/>
            <w:r w:rsidRPr="00F73E9D">
              <w:rPr>
                <w:rFonts w:ascii="Courier New" w:hAnsi="Courier New" w:cs="Courier New"/>
                <w:sz w:val="16"/>
                <w:szCs w:val="16"/>
              </w:rPr>
              <w:t>" :</w:t>
            </w:r>
            <w:proofErr w:type="gramEnd"/>
            <w:r w:rsidRPr="00F73E9D">
              <w:rPr>
                <w:rFonts w:ascii="Courier New" w:hAnsi="Courier New" w:cs="Courier New"/>
                <w:sz w:val="16"/>
                <w:szCs w:val="16"/>
              </w:rPr>
              <w:t xml:space="preserve"> {</w:t>
            </w:r>
          </w:p>
          <w:p w14:paraId="2A6ED9FB" w14:textId="77777777" w:rsidR="00E857D4" w:rsidRPr="00F73E9D" w:rsidRDefault="00E857D4" w:rsidP="009603DA">
            <w:pPr>
              <w:rPr>
                <w:rFonts w:ascii="Courier New" w:hAnsi="Courier New" w:cs="Courier New"/>
                <w:sz w:val="16"/>
                <w:szCs w:val="16"/>
              </w:rPr>
            </w:pPr>
            <w:r w:rsidRPr="00F73E9D">
              <w:rPr>
                <w:rFonts w:ascii="Courier New" w:hAnsi="Courier New" w:cs="Courier New"/>
                <w:sz w:val="16"/>
                <w:szCs w:val="16"/>
              </w:rPr>
              <w:t xml:space="preserve">        "type</w:t>
            </w:r>
            <w:proofErr w:type="gramStart"/>
            <w:r w:rsidRPr="00F73E9D">
              <w:rPr>
                <w:rFonts w:ascii="Courier New" w:hAnsi="Courier New" w:cs="Courier New"/>
                <w:sz w:val="16"/>
                <w:szCs w:val="16"/>
              </w:rPr>
              <w:t>" :</w:t>
            </w:r>
            <w:proofErr w:type="gramEnd"/>
            <w:r w:rsidRPr="00F73E9D">
              <w:rPr>
                <w:rFonts w:ascii="Courier New" w:hAnsi="Courier New" w:cs="Courier New"/>
                <w:sz w:val="16"/>
                <w:szCs w:val="16"/>
              </w:rPr>
              <w:t xml:space="preserve"> "Roaming Internet Access",</w:t>
            </w:r>
          </w:p>
          <w:p w14:paraId="79AD3DA2" w14:textId="77777777" w:rsidR="00E857D4" w:rsidRPr="00F73E9D" w:rsidRDefault="00E857D4" w:rsidP="009603DA">
            <w:pPr>
              <w:rPr>
                <w:rFonts w:ascii="Courier New" w:hAnsi="Courier New" w:cs="Courier New"/>
                <w:sz w:val="16"/>
                <w:szCs w:val="16"/>
              </w:rPr>
            </w:pPr>
            <w:r w:rsidRPr="00F73E9D">
              <w:rPr>
                <w:rFonts w:ascii="Courier New" w:hAnsi="Courier New" w:cs="Courier New"/>
                <w:sz w:val="16"/>
                <w:szCs w:val="16"/>
              </w:rPr>
              <w:t xml:space="preserve">        "details</w:t>
            </w:r>
            <w:proofErr w:type="gramStart"/>
            <w:r w:rsidRPr="00F73E9D">
              <w:rPr>
                <w:rFonts w:ascii="Courier New" w:hAnsi="Courier New" w:cs="Courier New"/>
                <w:sz w:val="16"/>
                <w:szCs w:val="16"/>
              </w:rPr>
              <w:t>" :</w:t>
            </w:r>
            <w:proofErr w:type="gramEnd"/>
            <w:r w:rsidRPr="00F73E9D">
              <w:rPr>
                <w:rFonts w:ascii="Courier New" w:hAnsi="Courier New" w:cs="Courier New"/>
                <w:sz w:val="16"/>
                <w:szCs w:val="16"/>
              </w:rPr>
              <w:t xml:space="preserve"> {</w:t>
            </w:r>
          </w:p>
          <w:p w14:paraId="06226CB0" w14:textId="77777777" w:rsidR="00E857D4" w:rsidRPr="00F73E9D" w:rsidRDefault="00E857D4" w:rsidP="009603DA">
            <w:pPr>
              <w:rPr>
                <w:rFonts w:ascii="Courier New" w:hAnsi="Courier New" w:cs="Courier New"/>
                <w:sz w:val="16"/>
                <w:szCs w:val="16"/>
              </w:rPr>
            </w:pPr>
            <w:r w:rsidRPr="00F73E9D">
              <w:rPr>
                <w:rFonts w:ascii="Courier New" w:hAnsi="Courier New" w:cs="Courier New"/>
                <w:sz w:val="16"/>
                <w:szCs w:val="16"/>
              </w:rPr>
              <w:t xml:space="preserve">            "</w:t>
            </w:r>
            <w:proofErr w:type="spellStart"/>
            <w:r w:rsidRPr="00F73E9D">
              <w:rPr>
                <w:rFonts w:ascii="Courier New" w:hAnsi="Courier New" w:cs="Courier New"/>
                <w:sz w:val="16"/>
                <w:szCs w:val="16"/>
              </w:rPr>
              <w:t>roaming_country</w:t>
            </w:r>
            <w:proofErr w:type="spellEnd"/>
            <w:proofErr w:type="gramStart"/>
            <w:r w:rsidRPr="00F73E9D">
              <w:rPr>
                <w:rFonts w:ascii="Courier New" w:hAnsi="Courier New" w:cs="Courier New"/>
                <w:sz w:val="16"/>
                <w:szCs w:val="16"/>
              </w:rPr>
              <w:t>" :</w:t>
            </w:r>
            <w:proofErr w:type="gramEnd"/>
            <w:r w:rsidRPr="00F73E9D">
              <w:rPr>
                <w:rFonts w:ascii="Courier New" w:hAnsi="Courier New" w:cs="Courier New"/>
                <w:sz w:val="16"/>
                <w:szCs w:val="16"/>
              </w:rPr>
              <w:t xml:space="preserve"> "</w:t>
            </w:r>
            <w:proofErr w:type="spellStart"/>
            <w:r w:rsidRPr="00F73E9D">
              <w:rPr>
                <w:rFonts w:ascii="Courier New" w:hAnsi="Courier New" w:cs="Courier New"/>
                <w:sz w:val="16"/>
                <w:szCs w:val="16"/>
              </w:rPr>
              <w:t>england</w:t>
            </w:r>
            <w:proofErr w:type="spellEnd"/>
            <w:r w:rsidRPr="00F73E9D">
              <w:rPr>
                <w:rFonts w:ascii="Courier New" w:hAnsi="Courier New" w:cs="Courier New"/>
                <w:sz w:val="16"/>
                <w:szCs w:val="16"/>
              </w:rPr>
              <w:t>",</w:t>
            </w:r>
          </w:p>
          <w:p w14:paraId="71B040B9" w14:textId="77777777" w:rsidR="00E857D4" w:rsidRPr="00F73E9D" w:rsidRDefault="00E857D4" w:rsidP="009603DA">
            <w:pPr>
              <w:rPr>
                <w:rFonts w:ascii="Courier New" w:hAnsi="Courier New" w:cs="Courier New"/>
                <w:sz w:val="16"/>
                <w:szCs w:val="16"/>
              </w:rPr>
            </w:pPr>
            <w:r w:rsidRPr="00F73E9D">
              <w:rPr>
                <w:rFonts w:ascii="Courier New" w:hAnsi="Courier New" w:cs="Courier New"/>
                <w:sz w:val="16"/>
                <w:szCs w:val="16"/>
              </w:rPr>
              <w:t xml:space="preserve">            "duration</w:t>
            </w:r>
            <w:proofErr w:type="gramStart"/>
            <w:r w:rsidRPr="00F73E9D">
              <w:rPr>
                <w:rFonts w:ascii="Courier New" w:hAnsi="Courier New" w:cs="Courier New"/>
                <w:sz w:val="16"/>
                <w:szCs w:val="16"/>
              </w:rPr>
              <w:t>" :</w:t>
            </w:r>
            <w:proofErr w:type="gramEnd"/>
            <w:r w:rsidRPr="00F73E9D">
              <w:rPr>
                <w:rFonts w:ascii="Courier New" w:hAnsi="Courier New" w:cs="Courier New"/>
                <w:sz w:val="16"/>
                <w:szCs w:val="16"/>
              </w:rPr>
              <w:t xml:space="preserve"> 147,</w:t>
            </w:r>
          </w:p>
          <w:p w14:paraId="11B00088" w14:textId="77777777" w:rsidR="00E857D4" w:rsidRPr="00F73E9D" w:rsidRDefault="00E857D4" w:rsidP="009603DA">
            <w:pPr>
              <w:rPr>
                <w:rFonts w:ascii="Courier New" w:hAnsi="Courier New" w:cs="Courier New"/>
                <w:sz w:val="16"/>
                <w:szCs w:val="16"/>
              </w:rPr>
            </w:pPr>
            <w:r w:rsidRPr="00F73E9D">
              <w:rPr>
                <w:rFonts w:ascii="Courier New" w:hAnsi="Courier New" w:cs="Courier New"/>
                <w:sz w:val="16"/>
                <w:szCs w:val="16"/>
              </w:rPr>
              <w:t xml:space="preserve">            "unit</w:t>
            </w:r>
            <w:proofErr w:type="gramStart"/>
            <w:r w:rsidRPr="00F73E9D">
              <w:rPr>
                <w:rFonts w:ascii="Courier New" w:hAnsi="Courier New" w:cs="Courier New"/>
                <w:sz w:val="16"/>
                <w:szCs w:val="16"/>
              </w:rPr>
              <w:t>" :</w:t>
            </w:r>
            <w:proofErr w:type="gramEnd"/>
            <w:r w:rsidRPr="00F73E9D">
              <w:rPr>
                <w:rFonts w:ascii="Courier New" w:hAnsi="Courier New" w:cs="Courier New"/>
                <w:sz w:val="16"/>
                <w:szCs w:val="16"/>
              </w:rPr>
              <w:t xml:space="preserve"> "mb",</w:t>
            </w:r>
          </w:p>
          <w:p w14:paraId="281116AF" w14:textId="77777777" w:rsidR="00E857D4" w:rsidRPr="00F73E9D" w:rsidRDefault="00E857D4" w:rsidP="009603DA">
            <w:pPr>
              <w:rPr>
                <w:rFonts w:ascii="Courier New" w:hAnsi="Courier New" w:cs="Courier New"/>
                <w:sz w:val="16"/>
                <w:szCs w:val="16"/>
              </w:rPr>
            </w:pPr>
            <w:r w:rsidRPr="00F73E9D">
              <w:rPr>
                <w:rFonts w:ascii="Courier New" w:hAnsi="Courier New" w:cs="Courier New"/>
                <w:sz w:val="16"/>
                <w:szCs w:val="16"/>
              </w:rPr>
              <w:t xml:space="preserve">            "</w:t>
            </w:r>
            <w:proofErr w:type="spellStart"/>
            <w:r w:rsidRPr="00F73E9D">
              <w:rPr>
                <w:rFonts w:ascii="Courier New" w:hAnsi="Courier New" w:cs="Courier New"/>
                <w:sz w:val="16"/>
                <w:szCs w:val="16"/>
              </w:rPr>
              <w:t>reference_time</w:t>
            </w:r>
            <w:proofErr w:type="spellEnd"/>
            <w:proofErr w:type="gramStart"/>
            <w:r w:rsidRPr="00F73E9D">
              <w:rPr>
                <w:rFonts w:ascii="Courier New" w:hAnsi="Courier New" w:cs="Courier New"/>
                <w:sz w:val="16"/>
                <w:szCs w:val="16"/>
              </w:rPr>
              <w:t>" :</w:t>
            </w:r>
            <w:proofErr w:type="gramEnd"/>
            <w:r w:rsidRPr="00F73E9D">
              <w:rPr>
                <w:rFonts w:ascii="Courier New" w:hAnsi="Courier New" w:cs="Courier New"/>
                <w:sz w:val="16"/>
                <w:szCs w:val="16"/>
              </w:rPr>
              <w:t xml:space="preserve"> </w:t>
            </w:r>
            <w:proofErr w:type="spellStart"/>
            <w:r w:rsidRPr="00F73E9D">
              <w:rPr>
                <w:rFonts w:ascii="Courier New" w:hAnsi="Courier New" w:cs="Courier New"/>
                <w:sz w:val="16"/>
                <w:szCs w:val="16"/>
              </w:rPr>
              <w:t>ISODate</w:t>
            </w:r>
            <w:proofErr w:type="spellEnd"/>
            <w:r w:rsidRPr="00F73E9D">
              <w:rPr>
                <w:rFonts w:ascii="Courier New" w:hAnsi="Courier New" w:cs="Courier New"/>
                <w:sz w:val="16"/>
                <w:szCs w:val="16"/>
              </w:rPr>
              <w:t>("2021-09-11T14:43:11.253+03:00"),</w:t>
            </w:r>
          </w:p>
          <w:p w14:paraId="329FF0AC" w14:textId="77777777" w:rsidR="00E857D4" w:rsidRPr="00F73E9D" w:rsidRDefault="00E857D4" w:rsidP="009603DA">
            <w:pPr>
              <w:rPr>
                <w:rFonts w:ascii="Courier New" w:hAnsi="Courier New" w:cs="Courier New"/>
                <w:sz w:val="16"/>
                <w:szCs w:val="16"/>
              </w:rPr>
            </w:pPr>
            <w:r w:rsidRPr="00F73E9D">
              <w:rPr>
                <w:rFonts w:ascii="Courier New" w:hAnsi="Courier New" w:cs="Courier New"/>
                <w:sz w:val="16"/>
                <w:szCs w:val="16"/>
              </w:rPr>
              <w:t xml:space="preserve">            "calling</w:t>
            </w:r>
            <w:proofErr w:type="gramStart"/>
            <w:r w:rsidRPr="00F73E9D">
              <w:rPr>
                <w:rFonts w:ascii="Courier New" w:hAnsi="Courier New" w:cs="Courier New"/>
                <w:sz w:val="16"/>
                <w:szCs w:val="16"/>
              </w:rPr>
              <w:t>" :</w:t>
            </w:r>
            <w:proofErr w:type="gramEnd"/>
            <w:r w:rsidRPr="00F73E9D">
              <w:rPr>
                <w:rFonts w:ascii="Courier New" w:hAnsi="Courier New" w:cs="Courier New"/>
                <w:sz w:val="16"/>
                <w:szCs w:val="16"/>
              </w:rPr>
              <w:t xml:space="preserve"> {</w:t>
            </w:r>
          </w:p>
          <w:p w14:paraId="3CE0B9B2" w14:textId="77777777" w:rsidR="00E857D4" w:rsidRPr="00F73E9D" w:rsidRDefault="00E857D4" w:rsidP="009603DA">
            <w:pPr>
              <w:rPr>
                <w:rFonts w:ascii="Courier New" w:hAnsi="Courier New" w:cs="Courier New"/>
                <w:sz w:val="16"/>
                <w:szCs w:val="16"/>
              </w:rPr>
            </w:pPr>
            <w:r w:rsidRPr="00F73E9D">
              <w:rPr>
                <w:rFonts w:ascii="Courier New" w:hAnsi="Courier New" w:cs="Courier New"/>
                <w:sz w:val="16"/>
                <w:szCs w:val="16"/>
              </w:rPr>
              <w:t xml:space="preserve">                "number</w:t>
            </w:r>
            <w:proofErr w:type="gramStart"/>
            <w:r w:rsidRPr="00F73E9D">
              <w:rPr>
                <w:rFonts w:ascii="Courier New" w:hAnsi="Courier New" w:cs="Courier New"/>
                <w:sz w:val="16"/>
                <w:szCs w:val="16"/>
              </w:rPr>
              <w:t>" :</w:t>
            </w:r>
            <w:proofErr w:type="gramEnd"/>
            <w:r w:rsidRPr="00F73E9D">
              <w:rPr>
                <w:rFonts w:ascii="Courier New" w:hAnsi="Courier New" w:cs="Courier New"/>
                <w:sz w:val="16"/>
                <w:szCs w:val="16"/>
              </w:rPr>
              <w:t xml:space="preserve"> "966902188970",</w:t>
            </w:r>
          </w:p>
          <w:p w14:paraId="1440B8E2" w14:textId="77777777" w:rsidR="00E857D4" w:rsidRPr="00F73E9D" w:rsidRDefault="00E857D4" w:rsidP="009603DA">
            <w:pPr>
              <w:rPr>
                <w:rFonts w:ascii="Courier New" w:hAnsi="Courier New" w:cs="Courier New"/>
                <w:sz w:val="16"/>
                <w:szCs w:val="16"/>
              </w:rPr>
            </w:pPr>
            <w:r w:rsidRPr="00F73E9D">
              <w:rPr>
                <w:rFonts w:ascii="Courier New" w:hAnsi="Courier New" w:cs="Courier New"/>
                <w:sz w:val="16"/>
                <w:szCs w:val="16"/>
              </w:rPr>
              <w:t xml:space="preserve">                "</w:t>
            </w:r>
            <w:proofErr w:type="spellStart"/>
            <w:r w:rsidRPr="00F73E9D">
              <w:rPr>
                <w:rFonts w:ascii="Courier New" w:hAnsi="Courier New" w:cs="Courier New"/>
                <w:sz w:val="16"/>
                <w:szCs w:val="16"/>
              </w:rPr>
              <w:t>identity_no</w:t>
            </w:r>
            <w:proofErr w:type="spellEnd"/>
            <w:proofErr w:type="gramStart"/>
            <w:r w:rsidRPr="00F73E9D">
              <w:rPr>
                <w:rFonts w:ascii="Courier New" w:hAnsi="Courier New" w:cs="Courier New"/>
                <w:sz w:val="16"/>
                <w:szCs w:val="16"/>
              </w:rPr>
              <w:t>" :</w:t>
            </w:r>
            <w:proofErr w:type="gramEnd"/>
            <w:r w:rsidRPr="00F73E9D">
              <w:rPr>
                <w:rFonts w:ascii="Courier New" w:hAnsi="Courier New" w:cs="Courier New"/>
                <w:sz w:val="16"/>
                <w:szCs w:val="16"/>
              </w:rPr>
              <w:t xml:space="preserve"> "252422",</w:t>
            </w:r>
          </w:p>
          <w:p w14:paraId="12017A11" w14:textId="77777777" w:rsidR="00E857D4" w:rsidRPr="00F73E9D" w:rsidRDefault="00E857D4" w:rsidP="009603DA">
            <w:pPr>
              <w:rPr>
                <w:rFonts w:ascii="Courier New" w:hAnsi="Courier New" w:cs="Courier New"/>
                <w:sz w:val="16"/>
                <w:szCs w:val="16"/>
              </w:rPr>
            </w:pPr>
            <w:r w:rsidRPr="00F73E9D">
              <w:rPr>
                <w:rFonts w:ascii="Courier New" w:hAnsi="Courier New" w:cs="Courier New"/>
                <w:sz w:val="16"/>
                <w:szCs w:val="16"/>
              </w:rPr>
              <w:t xml:space="preserve">                "</w:t>
            </w:r>
            <w:proofErr w:type="spellStart"/>
            <w:r w:rsidRPr="00F73E9D">
              <w:rPr>
                <w:rFonts w:ascii="Courier New" w:hAnsi="Courier New" w:cs="Courier New"/>
                <w:sz w:val="16"/>
                <w:szCs w:val="16"/>
              </w:rPr>
              <w:t>full_ar</w:t>
            </w:r>
            <w:proofErr w:type="spellEnd"/>
            <w:proofErr w:type="gramStart"/>
            <w:r w:rsidRPr="00F73E9D">
              <w:rPr>
                <w:rFonts w:ascii="Courier New" w:hAnsi="Courier New" w:cs="Courier New"/>
                <w:sz w:val="16"/>
                <w:szCs w:val="16"/>
              </w:rPr>
              <w:t>" :</w:t>
            </w:r>
            <w:proofErr w:type="gramEnd"/>
            <w:r w:rsidRPr="00F73E9D">
              <w:rPr>
                <w:rFonts w:ascii="Courier New" w:hAnsi="Courier New" w:cs="Courier New"/>
                <w:sz w:val="16"/>
                <w:szCs w:val="16"/>
              </w:rPr>
              <w:t xml:space="preserve"> "</w:t>
            </w:r>
            <w:proofErr w:type="spellStart"/>
            <w:r w:rsidRPr="00F73E9D">
              <w:rPr>
                <w:rFonts w:ascii="Courier New" w:hAnsi="Courier New" w:cs="Courier New"/>
                <w:sz w:val="16"/>
                <w:szCs w:val="16"/>
              </w:rPr>
              <w:t>salma</w:t>
            </w:r>
            <w:proofErr w:type="spellEnd"/>
            <w:r w:rsidRPr="00F73E9D">
              <w:rPr>
                <w:rFonts w:ascii="Courier New" w:hAnsi="Courier New" w:cs="Courier New"/>
                <w:sz w:val="16"/>
                <w:szCs w:val="16"/>
              </w:rPr>
              <w:t xml:space="preserve"> </w:t>
            </w:r>
            <w:proofErr w:type="spellStart"/>
            <w:r w:rsidRPr="00F73E9D">
              <w:rPr>
                <w:rFonts w:ascii="Courier New" w:hAnsi="Courier New" w:cs="Courier New"/>
                <w:sz w:val="16"/>
                <w:szCs w:val="16"/>
              </w:rPr>
              <w:t>jaber</w:t>
            </w:r>
            <w:proofErr w:type="spellEnd"/>
            <w:r w:rsidRPr="00F73E9D">
              <w:rPr>
                <w:rFonts w:ascii="Courier New" w:hAnsi="Courier New" w:cs="Courier New"/>
                <w:sz w:val="16"/>
                <w:szCs w:val="16"/>
              </w:rPr>
              <w:t xml:space="preserve"> </w:t>
            </w:r>
            <w:proofErr w:type="spellStart"/>
            <w:r w:rsidRPr="00F73E9D">
              <w:rPr>
                <w:rFonts w:ascii="Courier New" w:hAnsi="Courier New" w:cs="Courier New"/>
                <w:sz w:val="16"/>
                <w:szCs w:val="16"/>
              </w:rPr>
              <w:t>jaber</w:t>
            </w:r>
            <w:proofErr w:type="spellEnd"/>
            <w:r w:rsidRPr="00F73E9D">
              <w:rPr>
                <w:rFonts w:ascii="Courier New" w:hAnsi="Courier New" w:cs="Courier New"/>
                <w:sz w:val="16"/>
                <w:szCs w:val="16"/>
              </w:rPr>
              <w:t xml:space="preserve"> </w:t>
            </w:r>
            <w:proofErr w:type="spellStart"/>
            <w:r w:rsidRPr="00F73E9D">
              <w:rPr>
                <w:rFonts w:ascii="Courier New" w:hAnsi="Courier New" w:cs="Courier New"/>
                <w:sz w:val="16"/>
                <w:szCs w:val="16"/>
              </w:rPr>
              <w:t>salma</w:t>
            </w:r>
            <w:proofErr w:type="spellEnd"/>
            <w:r w:rsidRPr="00F73E9D">
              <w:rPr>
                <w:rFonts w:ascii="Courier New" w:hAnsi="Courier New" w:cs="Courier New"/>
                <w:sz w:val="16"/>
                <w:szCs w:val="16"/>
              </w:rPr>
              <w:t>",</w:t>
            </w:r>
          </w:p>
          <w:p w14:paraId="5DB487FC" w14:textId="77777777" w:rsidR="00E857D4" w:rsidRPr="00F73E9D" w:rsidRDefault="00E857D4" w:rsidP="009603DA">
            <w:pPr>
              <w:rPr>
                <w:rFonts w:ascii="Courier New" w:hAnsi="Courier New" w:cs="Courier New"/>
                <w:sz w:val="16"/>
                <w:szCs w:val="16"/>
              </w:rPr>
            </w:pPr>
            <w:r w:rsidRPr="00F73E9D">
              <w:rPr>
                <w:rFonts w:ascii="Courier New" w:hAnsi="Courier New" w:cs="Courier New"/>
                <w:sz w:val="16"/>
                <w:szCs w:val="16"/>
              </w:rPr>
              <w:t xml:space="preserve">                "</w:t>
            </w:r>
            <w:proofErr w:type="spellStart"/>
            <w:r w:rsidRPr="00F73E9D">
              <w:rPr>
                <w:rFonts w:ascii="Courier New" w:hAnsi="Courier New" w:cs="Courier New"/>
                <w:sz w:val="16"/>
                <w:szCs w:val="16"/>
              </w:rPr>
              <w:t>full_en</w:t>
            </w:r>
            <w:proofErr w:type="spellEnd"/>
            <w:proofErr w:type="gramStart"/>
            <w:r w:rsidRPr="00F73E9D">
              <w:rPr>
                <w:rFonts w:ascii="Courier New" w:hAnsi="Courier New" w:cs="Courier New"/>
                <w:sz w:val="16"/>
                <w:szCs w:val="16"/>
              </w:rPr>
              <w:t>" :</w:t>
            </w:r>
            <w:proofErr w:type="gramEnd"/>
            <w:r w:rsidRPr="00F73E9D">
              <w:rPr>
                <w:rFonts w:ascii="Courier New" w:hAnsi="Courier New" w:cs="Courier New"/>
                <w:sz w:val="16"/>
                <w:szCs w:val="16"/>
              </w:rPr>
              <w:t xml:space="preserve"> "</w:t>
            </w:r>
            <w:proofErr w:type="spellStart"/>
            <w:r w:rsidRPr="00F73E9D">
              <w:rPr>
                <w:rFonts w:ascii="Courier New" w:hAnsi="Courier New" w:cs="Courier New"/>
                <w:sz w:val="16"/>
                <w:szCs w:val="16"/>
              </w:rPr>
              <w:t>salma</w:t>
            </w:r>
            <w:proofErr w:type="spellEnd"/>
            <w:r w:rsidRPr="00F73E9D">
              <w:rPr>
                <w:rFonts w:ascii="Courier New" w:hAnsi="Courier New" w:cs="Courier New"/>
                <w:sz w:val="16"/>
                <w:szCs w:val="16"/>
              </w:rPr>
              <w:t xml:space="preserve"> </w:t>
            </w:r>
            <w:proofErr w:type="spellStart"/>
            <w:r w:rsidRPr="00F73E9D">
              <w:rPr>
                <w:rFonts w:ascii="Courier New" w:hAnsi="Courier New" w:cs="Courier New"/>
                <w:sz w:val="16"/>
                <w:szCs w:val="16"/>
              </w:rPr>
              <w:t>jaber</w:t>
            </w:r>
            <w:proofErr w:type="spellEnd"/>
            <w:r w:rsidRPr="00F73E9D">
              <w:rPr>
                <w:rFonts w:ascii="Courier New" w:hAnsi="Courier New" w:cs="Courier New"/>
                <w:sz w:val="16"/>
                <w:szCs w:val="16"/>
              </w:rPr>
              <w:t xml:space="preserve"> </w:t>
            </w:r>
            <w:proofErr w:type="spellStart"/>
            <w:r w:rsidRPr="00F73E9D">
              <w:rPr>
                <w:rFonts w:ascii="Courier New" w:hAnsi="Courier New" w:cs="Courier New"/>
                <w:sz w:val="16"/>
                <w:szCs w:val="16"/>
              </w:rPr>
              <w:t>jaber</w:t>
            </w:r>
            <w:proofErr w:type="spellEnd"/>
            <w:r w:rsidRPr="00F73E9D">
              <w:rPr>
                <w:rFonts w:ascii="Courier New" w:hAnsi="Courier New" w:cs="Courier New"/>
                <w:sz w:val="16"/>
                <w:szCs w:val="16"/>
              </w:rPr>
              <w:t xml:space="preserve"> </w:t>
            </w:r>
            <w:proofErr w:type="spellStart"/>
            <w:r w:rsidRPr="00F73E9D">
              <w:rPr>
                <w:rFonts w:ascii="Courier New" w:hAnsi="Courier New" w:cs="Courier New"/>
                <w:sz w:val="16"/>
                <w:szCs w:val="16"/>
              </w:rPr>
              <w:t>salma</w:t>
            </w:r>
            <w:proofErr w:type="spellEnd"/>
            <w:r w:rsidRPr="00F73E9D">
              <w:rPr>
                <w:rFonts w:ascii="Courier New" w:hAnsi="Courier New" w:cs="Courier New"/>
                <w:sz w:val="16"/>
                <w:szCs w:val="16"/>
              </w:rPr>
              <w:t>"</w:t>
            </w:r>
          </w:p>
          <w:p w14:paraId="71D1B605" w14:textId="77777777" w:rsidR="00E857D4" w:rsidRPr="00F73E9D" w:rsidRDefault="00E857D4" w:rsidP="009603DA">
            <w:pPr>
              <w:rPr>
                <w:rFonts w:ascii="Courier New" w:hAnsi="Courier New" w:cs="Courier New"/>
                <w:sz w:val="16"/>
                <w:szCs w:val="16"/>
              </w:rPr>
            </w:pPr>
            <w:r w:rsidRPr="00F73E9D">
              <w:rPr>
                <w:rFonts w:ascii="Courier New" w:hAnsi="Courier New" w:cs="Courier New"/>
                <w:sz w:val="16"/>
                <w:szCs w:val="16"/>
              </w:rPr>
              <w:t xml:space="preserve">            },</w:t>
            </w:r>
          </w:p>
          <w:p w14:paraId="1540D81A" w14:textId="77777777" w:rsidR="00E857D4" w:rsidRPr="00F73E9D" w:rsidRDefault="00E857D4" w:rsidP="009603DA">
            <w:pPr>
              <w:rPr>
                <w:rFonts w:ascii="Courier New" w:hAnsi="Courier New" w:cs="Courier New"/>
                <w:sz w:val="16"/>
                <w:szCs w:val="16"/>
              </w:rPr>
            </w:pPr>
            <w:r w:rsidRPr="00F73E9D">
              <w:rPr>
                <w:rFonts w:ascii="Courier New" w:hAnsi="Courier New" w:cs="Courier New"/>
                <w:sz w:val="16"/>
                <w:szCs w:val="16"/>
              </w:rPr>
              <w:t xml:space="preserve">            "location</w:t>
            </w:r>
            <w:proofErr w:type="gramStart"/>
            <w:r w:rsidRPr="00F73E9D">
              <w:rPr>
                <w:rFonts w:ascii="Courier New" w:hAnsi="Courier New" w:cs="Courier New"/>
                <w:sz w:val="16"/>
                <w:szCs w:val="16"/>
              </w:rPr>
              <w:t>" :</w:t>
            </w:r>
            <w:proofErr w:type="gramEnd"/>
            <w:r w:rsidRPr="00F73E9D">
              <w:rPr>
                <w:rFonts w:ascii="Courier New" w:hAnsi="Courier New" w:cs="Courier New"/>
                <w:sz w:val="16"/>
                <w:szCs w:val="16"/>
              </w:rPr>
              <w:t xml:space="preserve"> {</w:t>
            </w:r>
          </w:p>
          <w:p w14:paraId="73AF21B4" w14:textId="77777777" w:rsidR="00E857D4" w:rsidRPr="00F73E9D" w:rsidRDefault="00E857D4" w:rsidP="009603DA">
            <w:pPr>
              <w:rPr>
                <w:rFonts w:ascii="Courier New" w:hAnsi="Courier New" w:cs="Courier New"/>
                <w:sz w:val="16"/>
                <w:szCs w:val="16"/>
              </w:rPr>
            </w:pPr>
            <w:r w:rsidRPr="00F73E9D">
              <w:rPr>
                <w:rFonts w:ascii="Courier New" w:hAnsi="Courier New" w:cs="Courier New"/>
                <w:sz w:val="16"/>
                <w:szCs w:val="16"/>
              </w:rPr>
              <w:t xml:space="preserve">                "</w:t>
            </w:r>
            <w:proofErr w:type="spellStart"/>
            <w:r w:rsidRPr="00F73E9D">
              <w:rPr>
                <w:rFonts w:ascii="Courier New" w:hAnsi="Courier New" w:cs="Courier New"/>
                <w:sz w:val="16"/>
                <w:szCs w:val="16"/>
              </w:rPr>
              <w:t>new_ci</w:t>
            </w:r>
            <w:proofErr w:type="spellEnd"/>
            <w:proofErr w:type="gramStart"/>
            <w:r w:rsidRPr="00F73E9D">
              <w:rPr>
                <w:rFonts w:ascii="Courier New" w:hAnsi="Courier New" w:cs="Courier New"/>
                <w:sz w:val="16"/>
                <w:szCs w:val="16"/>
              </w:rPr>
              <w:t>" :</w:t>
            </w:r>
            <w:proofErr w:type="gramEnd"/>
            <w:r w:rsidRPr="00F73E9D">
              <w:rPr>
                <w:rFonts w:ascii="Courier New" w:hAnsi="Courier New" w:cs="Courier New"/>
                <w:sz w:val="16"/>
                <w:szCs w:val="16"/>
              </w:rPr>
              <w:t xml:space="preserve"> </w:t>
            </w:r>
            <w:proofErr w:type="spellStart"/>
            <w:r w:rsidRPr="00F73E9D">
              <w:rPr>
                <w:rFonts w:ascii="Courier New" w:hAnsi="Courier New" w:cs="Courier New"/>
                <w:sz w:val="16"/>
                <w:szCs w:val="16"/>
              </w:rPr>
              <w:t>ObjectId</w:t>
            </w:r>
            <w:proofErr w:type="spellEnd"/>
            <w:r w:rsidRPr="00F73E9D">
              <w:rPr>
                <w:rFonts w:ascii="Courier New" w:hAnsi="Courier New" w:cs="Courier New"/>
                <w:sz w:val="16"/>
                <w:szCs w:val="16"/>
              </w:rPr>
              <w:t>("60c74c2ca0a33a5913440195"),</w:t>
            </w:r>
          </w:p>
          <w:p w14:paraId="20ACE271" w14:textId="77777777" w:rsidR="00E857D4" w:rsidRPr="00F73E9D" w:rsidRDefault="00E857D4" w:rsidP="009603DA">
            <w:pPr>
              <w:rPr>
                <w:rFonts w:ascii="Courier New" w:hAnsi="Courier New" w:cs="Courier New"/>
                <w:sz w:val="16"/>
                <w:szCs w:val="16"/>
              </w:rPr>
            </w:pPr>
            <w:r w:rsidRPr="00F73E9D">
              <w:rPr>
                <w:rFonts w:ascii="Courier New" w:hAnsi="Courier New" w:cs="Courier New"/>
                <w:sz w:val="16"/>
                <w:szCs w:val="16"/>
              </w:rPr>
              <w:t xml:space="preserve">                "coordinates</w:t>
            </w:r>
            <w:proofErr w:type="gramStart"/>
            <w:r w:rsidRPr="00F73E9D">
              <w:rPr>
                <w:rFonts w:ascii="Courier New" w:hAnsi="Courier New" w:cs="Courier New"/>
                <w:sz w:val="16"/>
                <w:szCs w:val="16"/>
              </w:rPr>
              <w:t>" :</w:t>
            </w:r>
            <w:proofErr w:type="gramEnd"/>
            <w:r w:rsidRPr="00F73E9D">
              <w:rPr>
                <w:rFonts w:ascii="Courier New" w:hAnsi="Courier New" w:cs="Courier New"/>
                <w:sz w:val="16"/>
                <w:szCs w:val="16"/>
              </w:rPr>
              <w:t xml:space="preserve"> [ </w:t>
            </w:r>
          </w:p>
          <w:p w14:paraId="2377B9D5" w14:textId="77777777" w:rsidR="00E857D4" w:rsidRPr="00F73E9D" w:rsidRDefault="00E857D4" w:rsidP="009603DA">
            <w:pPr>
              <w:rPr>
                <w:rFonts w:ascii="Courier New" w:hAnsi="Courier New" w:cs="Courier New"/>
                <w:sz w:val="16"/>
                <w:szCs w:val="16"/>
              </w:rPr>
            </w:pPr>
            <w:r w:rsidRPr="00F73E9D">
              <w:rPr>
                <w:rFonts w:ascii="Courier New" w:hAnsi="Courier New" w:cs="Courier New"/>
                <w:sz w:val="16"/>
                <w:szCs w:val="16"/>
              </w:rPr>
              <w:t xml:space="preserve">                    35.7595500000211, </w:t>
            </w:r>
          </w:p>
          <w:p w14:paraId="4320DD5F" w14:textId="77777777" w:rsidR="00E857D4" w:rsidRPr="00F73E9D" w:rsidRDefault="00E857D4" w:rsidP="009603DA">
            <w:pPr>
              <w:rPr>
                <w:rFonts w:ascii="Courier New" w:hAnsi="Courier New" w:cs="Courier New"/>
                <w:sz w:val="16"/>
                <w:szCs w:val="16"/>
              </w:rPr>
            </w:pPr>
            <w:r w:rsidRPr="00F73E9D">
              <w:rPr>
                <w:rFonts w:ascii="Courier New" w:hAnsi="Courier New" w:cs="Courier New"/>
                <w:sz w:val="16"/>
                <w:szCs w:val="16"/>
              </w:rPr>
              <w:t xml:space="preserve">                    32.6571010000211</w:t>
            </w:r>
          </w:p>
          <w:p w14:paraId="5ED959CE" w14:textId="77777777" w:rsidR="00E857D4" w:rsidRPr="00F73E9D" w:rsidRDefault="00E857D4" w:rsidP="009603DA">
            <w:pPr>
              <w:rPr>
                <w:rFonts w:ascii="Courier New" w:hAnsi="Courier New" w:cs="Courier New"/>
                <w:sz w:val="16"/>
                <w:szCs w:val="16"/>
              </w:rPr>
            </w:pPr>
            <w:r w:rsidRPr="00F73E9D">
              <w:rPr>
                <w:rFonts w:ascii="Courier New" w:hAnsi="Courier New" w:cs="Courier New"/>
                <w:sz w:val="16"/>
                <w:szCs w:val="16"/>
              </w:rPr>
              <w:t xml:space="preserve">                ]</w:t>
            </w:r>
          </w:p>
          <w:p w14:paraId="53571AF0" w14:textId="77777777" w:rsidR="00E857D4" w:rsidRPr="00F73E9D" w:rsidRDefault="00E857D4" w:rsidP="009603DA">
            <w:pPr>
              <w:rPr>
                <w:rFonts w:ascii="Courier New" w:hAnsi="Courier New" w:cs="Courier New"/>
                <w:sz w:val="16"/>
                <w:szCs w:val="16"/>
              </w:rPr>
            </w:pPr>
            <w:r w:rsidRPr="00F73E9D">
              <w:rPr>
                <w:rFonts w:ascii="Courier New" w:hAnsi="Courier New" w:cs="Courier New"/>
                <w:sz w:val="16"/>
                <w:szCs w:val="16"/>
              </w:rPr>
              <w:t xml:space="preserve">            }</w:t>
            </w:r>
          </w:p>
          <w:p w14:paraId="4FB140A1" w14:textId="77777777" w:rsidR="00E857D4" w:rsidRPr="00F73E9D" w:rsidRDefault="00E857D4" w:rsidP="009603DA">
            <w:pPr>
              <w:rPr>
                <w:rFonts w:ascii="Courier New" w:hAnsi="Courier New" w:cs="Courier New"/>
                <w:sz w:val="16"/>
                <w:szCs w:val="16"/>
              </w:rPr>
            </w:pPr>
            <w:r w:rsidRPr="00F73E9D">
              <w:rPr>
                <w:rFonts w:ascii="Courier New" w:hAnsi="Courier New" w:cs="Courier New"/>
                <w:sz w:val="16"/>
                <w:szCs w:val="16"/>
              </w:rPr>
              <w:t xml:space="preserve">        }</w:t>
            </w:r>
          </w:p>
          <w:p w14:paraId="5E09395A" w14:textId="77777777" w:rsidR="00E857D4" w:rsidRPr="00F73E9D" w:rsidRDefault="00E857D4" w:rsidP="009603DA">
            <w:pPr>
              <w:rPr>
                <w:rFonts w:ascii="Courier New" w:hAnsi="Courier New" w:cs="Courier New"/>
                <w:sz w:val="16"/>
                <w:szCs w:val="16"/>
              </w:rPr>
            </w:pPr>
            <w:r w:rsidRPr="00F73E9D">
              <w:rPr>
                <w:rFonts w:ascii="Courier New" w:hAnsi="Courier New" w:cs="Courier New"/>
                <w:sz w:val="16"/>
                <w:szCs w:val="16"/>
              </w:rPr>
              <w:lastRenderedPageBreak/>
              <w:t xml:space="preserve">    }</w:t>
            </w:r>
          </w:p>
          <w:p w14:paraId="22EA1BDF" w14:textId="77777777" w:rsidR="00E857D4" w:rsidRPr="00F73E9D" w:rsidRDefault="00E857D4" w:rsidP="009603DA">
            <w:pPr>
              <w:rPr>
                <w:rFonts w:ascii="Courier New" w:hAnsi="Courier New" w:cs="Courier New"/>
                <w:sz w:val="16"/>
                <w:szCs w:val="16"/>
              </w:rPr>
            </w:pPr>
            <w:r w:rsidRPr="00F73E9D">
              <w:rPr>
                <w:rFonts w:ascii="Courier New" w:hAnsi="Courier New" w:cs="Courier New"/>
                <w:sz w:val="16"/>
                <w:szCs w:val="16"/>
              </w:rPr>
              <w:t>}</w:t>
            </w:r>
          </w:p>
        </w:tc>
      </w:tr>
    </w:tbl>
    <w:p w14:paraId="200A8978" w14:textId="567DF487" w:rsidR="00E857D4" w:rsidRDefault="00E857D4" w:rsidP="00FD7FDB">
      <w:pPr>
        <w:rPr>
          <w:b/>
          <w:bCs/>
          <w:i/>
          <w:iCs/>
          <w:color w:val="FF0000"/>
          <w:u w:val="single"/>
        </w:rPr>
      </w:pPr>
    </w:p>
    <w:p w14:paraId="391AC399" w14:textId="77777777" w:rsidR="007B16BD" w:rsidRPr="00FD7FDB" w:rsidRDefault="007B16BD" w:rsidP="00FD7FDB">
      <w:pPr>
        <w:rPr>
          <w:b/>
          <w:bCs/>
          <w:i/>
          <w:iCs/>
          <w:color w:val="FF0000"/>
          <w:u w:val="single"/>
        </w:rPr>
      </w:pPr>
    </w:p>
    <w:p w14:paraId="31E8B03C" w14:textId="2F6DE31F" w:rsidR="00BC4DBE" w:rsidRDefault="00BC4DBE">
      <w:pPr>
        <w:pStyle w:val="Heading3"/>
      </w:pPr>
      <w:bookmarkStart w:id="25" w:name="_Toc86665656"/>
      <w:r>
        <w:t>Voucher History</w:t>
      </w:r>
      <w:bookmarkEnd w:id="25"/>
    </w:p>
    <w:p w14:paraId="02A6C165" w14:textId="77777777" w:rsidR="0005574F" w:rsidRDefault="0005574F" w:rsidP="0005574F">
      <w:pPr>
        <w:autoSpaceDE w:val="0"/>
        <w:autoSpaceDN w:val="0"/>
        <w:adjustRightInd w:val="0"/>
        <w:spacing w:after="0"/>
        <w:jc w:val="left"/>
        <w:rPr>
          <w:rFonts w:ascii="Calibri" w:hAnsi="Calibri" w:cs="Calibri"/>
          <w:sz w:val="22"/>
          <w:szCs w:val="22"/>
        </w:rPr>
      </w:pPr>
      <w:r>
        <w:rPr>
          <w:rFonts w:ascii="Calibri" w:hAnsi="Calibri" w:cs="Calibri"/>
          <w:sz w:val="22"/>
          <w:szCs w:val="22"/>
        </w:rPr>
        <w:t>This sub-tab will display the historical information for voucher cards that are already used by selected</w:t>
      </w:r>
    </w:p>
    <w:p w14:paraId="28C3E8A7" w14:textId="77777777" w:rsidR="0005574F" w:rsidRDefault="0005574F" w:rsidP="0005574F">
      <w:pPr>
        <w:rPr>
          <w:b/>
          <w:bCs/>
          <w:i/>
          <w:iCs/>
          <w:color w:val="FF0000"/>
          <w:u w:val="single"/>
        </w:rPr>
      </w:pPr>
      <w:r>
        <w:rPr>
          <w:rFonts w:ascii="Calibri" w:hAnsi="Calibri" w:cs="Calibri"/>
          <w:sz w:val="22"/>
          <w:szCs w:val="22"/>
        </w:rPr>
        <w:t>subscriber.</w:t>
      </w:r>
    </w:p>
    <w:p w14:paraId="4B963EB4" w14:textId="77777777" w:rsidR="0005574F" w:rsidRPr="004E1DBD" w:rsidRDefault="0005574F" w:rsidP="0005574F">
      <w:pPr>
        <w:rPr>
          <w:b/>
          <w:bCs/>
          <w:i/>
          <w:iCs/>
          <w:color w:val="FF0000"/>
          <w:u w:val="single"/>
        </w:rPr>
      </w:pPr>
      <w:r w:rsidRPr="004E1DBD">
        <w:rPr>
          <w:b/>
          <w:bCs/>
          <w:i/>
          <w:iCs/>
          <w:color w:val="FF0000"/>
          <w:u w:val="single"/>
        </w:rPr>
        <w:t xml:space="preserve">NOTE: This page will be accessed from 2 </w:t>
      </w:r>
      <w:r>
        <w:rPr>
          <w:b/>
          <w:bCs/>
          <w:i/>
          <w:iCs/>
          <w:color w:val="FF0000"/>
          <w:u w:val="single"/>
        </w:rPr>
        <w:t>locations</w:t>
      </w:r>
      <w:r w:rsidRPr="004E1DBD">
        <w:rPr>
          <w:b/>
          <w:bCs/>
          <w:i/>
          <w:iCs/>
          <w:color w:val="FF0000"/>
          <w:u w:val="single"/>
        </w:rPr>
        <w:t>:</w:t>
      </w:r>
    </w:p>
    <w:p w14:paraId="5DF06657" w14:textId="77777777" w:rsidR="0005574F" w:rsidRDefault="0005574F" w:rsidP="00471F4E">
      <w:pPr>
        <w:pStyle w:val="ListParagraph"/>
        <w:numPr>
          <w:ilvl w:val="0"/>
          <w:numId w:val="18"/>
        </w:numPr>
      </w:pPr>
      <w:r>
        <w:t>From the customer search sub tabs</w:t>
      </w:r>
      <w:r w:rsidRPr="00A0293E">
        <w:rPr>
          <w:b/>
          <w:bCs/>
        </w:rPr>
        <w:t xml:space="preserve">. </w:t>
      </w:r>
      <w:proofErr w:type="gramStart"/>
      <w:r w:rsidRPr="00A0293E">
        <w:rPr>
          <w:b/>
          <w:bCs/>
        </w:rPr>
        <w:t>“ Input</w:t>
      </w:r>
      <w:proofErr w:type="gramEnd"/>
      <w:r w:rsidRPr="00A0293E">
        <w:rPr>
          <w:b/>
          <w:bCs/>
        </w:rPr>
        <w:t xml:space="preserve"> is MSISDN and in this case</w:t>
      </w:r>
      <w:r>
        <w:rPr>
          <w:b/>
          <w:bCs/>
        </w:rPr>
        <w:t xml:space="preserve">, it </w:t>
      </w:r>
      <w:r w:rsidRPr="00A0293E">
        <w:rPr>
          <w:b/>
          <w:bCs/>
        </w:rPr>
        <w:t>will be passed implicitly”</w:t>
      </w:r>
    </w:p>
    <w:p w14:paraId="6A930779" w14:textId="733B5398" w:rsidR="0005574F" w:rsidRPr="00A0293E" w:rsidRDefault="0005574F" w:rsidP="00471F4E">
      <w:pPr>
        <w:pStyle w:val="ListParagraph"/>
        <w:numPr>
          <w:ilvl w:val="0"/>
          <w:numId w:val="18"/>
        </w:numPr>
        <w:rPr>
          <w:b/>
          <w:bCs/>
        </w:rPr>
      </w:pPr>
      <w:r>
        <w:t xml:space="preserve">From the main tree module. </w:t>
      </w:r>
      <w:proofErr w:type="gramStart"/>
      <w:r w:rsidRPr="00A0293E">
        <w:rPr>
          <w:b/>
          <w:bCs/>
        </w:rPr>
        <w:t>“ Input</w:t>
      </w:r>
      <w:proofErr w:type="gramEnd"/>
      <w:r w:rsidRPr="00A0293E">
        <w:rPr>
          <w:b/>
          <w:bCs/>
        </w:rPr>
        <w:t xml:space="preserve"> is MSISDN</w:t>
      </w:r>
      <w:r>
        <w:rPr>
          <w:b/>
          <w:bCs/>
        </w:rPr>
        <w:t xml:space="preserve"> or</w:t>
      </w:r>
      <w:r w:rsidRPr="00FD7FDB">
        <w:rPr>
          <w:rFonts w:ascii="Courier New" w:hAnsi="Courier New" w:cs="Courier New"/>
          <w:sz w:val="16"/>
          <w:szCs w:val="16"/>
          <w:highlight w:val="yellow"/>
        </w:rPr>
        <w:t xml:space="preserve"> </w:t>
      </w:r>
      <w:proofErr w:type="spellStart"/>
      <w:r w:rsidRPr="006D4E7D">
        <w:rPr>
          <w:rFonts w:ascii="Courier New" w:hAnsi="Courier New" w:cs="Courier New"/>
          <w:sz w:val="16"/>
          <w:szCs w:val="16"/>
          <w:highlight w:val="yellow"/>
        </w:rPr>
        <w:t>event.details.card_serial_no</w:t>
      </w:r>
      <w:proofErr w:type="spellEnd"/>
      <w:r>
        <w:rPr>
          <w:b/>
          <w:bCs/>
        </w:rPr>
        <w:t xml:space="preserve"> </w:t>
      </w:r>
      <w:r w:rsidRPr="00A0293E">
        <w:rPr>
          <w:b/>
          <w:bCs/>
        </w:rPr>
        <w:t xml:space="preserve">and in this case will be passed </w:t>
      </w:r>
      <w:r>
        <w:rPr>
          <w:b/>
          <w:bCs/>
        </w:rPr>
        <w:t>explicitly</w:t>
      </w:r>
      <w:r w:rsidRPr="00A0293E">
        <w:rPr>
          <w:b/>
          <w:bCs/>
        </w:rPr>
        <w:t>”</w:t>
      </w:r>
      <w:r>
        <w:rPr>
          <w:b/>
          <w:bCs/>
        </w:rPr>
        <w:t>, one of them.</w:t>
      </w:r>
    </w:p>
    <w:p w14:paraId="018D9872" w14:textId="7EC12236" w:rsidR="0005574F" w:rsidRDefault="0005574F" w:rsidP="0005574F">
      <w:pPr>
        <w:rPr>
          <w:b/>
          <w:bCs/>
          <w:i/>
          <w:iCs/>
          <w:color w:val="FF0000"/>
          <w:u w:val="single"/>
        </w:rPr>
      </w:pPr>
      <w:r w:rsidRPr="0005574F">
        <w:rPr>
          <w:b/>
          <w:bCs/>
          <w:i/>
          <w:iCs/>
          <w:color w:val="FF0000"/>
          <w:u w:val="single"/>
        </w:rPr>
        <w:t>Input</w:t>
      </w:r>
    </w:p>
    <w:p w14:paraId="0EE624A2" w14:textId="2E180842" w:rsidR="0005574F" w:rsidRDefault="0005574F" w:rsidP="00BC4DBE">
      <w:pPr>
        <w:rPr>
          <w:b/>
          <w:bCs/>
          <w:i/>
          <w:iCs/>
          <w:color w:val="FF0000"/>
          <w:u w:val="single"/>
        </w:rPr>
      </w:pPr>
    </w:p>
    <w:tbl>
      <w:tblPr>
        <w:tblStyle w:val="TableGrid"/>
        <w:tblW w:w="0" w:type="auto"/>
        <w:tblLook w:val="04A0" w:firstRow="1" w:lastRow="0" w:firstColumn="1" w:lastColumn="0" w:noHBand="0" w:noVBand="1"/>
      </w:tblPr>
      <w:tblGrid>
        <w:gridCol w:w="8856"/>
      </w:tblGrid>
      <w:tr w:rsidR="0005574F" w14:paraId="66F8E930" w14:textId="77777777" w:rsidTr="009603DA">
        <w:tc>
          <w:tcPr>
            <w:tcW w:w="8856" w:type="dxa"/>
          </w:tcPr>
          <w:p w14:paraId="4B210541" w14:textId="77777777" w:rsidR="0005574F" w:rsidRDefault="0005574F" w:rsidP="00471F4E">
            <w:pPr>
              <w:pStyle w:val="ListParagraph"/>
              <w:numPr>
                <w:ilvl w:val="0"/>
                <w:numId w:val="17"/>
              </w:numPr>
              <w:spacing w:after="0"/>
              <w:jc w:val="left"/>
            </w:pPr>
            <w:r>
              <w:t>The below parameter needs to be presented in the search request</w:t>
            </w:r>
          </w:p>
          <w:p w14:paraId="4CD3733E" w14:textId="77777777" w:rsidR="0005574F" w:rsidRDefault="0005574F" w:rsidP="00471F4E">
            <w:pPr>
              <w:pStyle w:val="ListParagraph"/>
              <w:numPr>
                <w:ilvl w:val="0"/>
                <w:numId w:val="17"/>
              </w:numPr>
              <w:spacing w:after="0"/>
              <w:jc w:val="left"/>
            </w:pPr>
            <w:r>
              <w:t>Highlighted parameters are exclusively selected</w:t>
            </w:r>
          </w:p>
        </w:tc>
      </w:tr>
      <w:tr w:rsidR="0005574F" w14:paraId="1F5D20F7" w14:textId="77777777" w:rsidTr="009603DA">
        <w:tc>
          <w:tcPr>
            <w:tcW w:w="8856" w:type="dxa"/>
          </w:tcPr>
          <w:p w14:paraId="7616C434" w14:textId="77777777" w:rsidR="0005574F" w:rsidRPr="008A2BBE" w:rsidRDefault="0005574F" w:rsidP="009603DA">
            <w:pPr>
              <w:rPr>
                <w:rFonts w:ascii="Courier New" w:hAnsi="Courier New" w:cs="Courier New"/>
                <w:sz w:val="16"/>
                <w:szCs w:val="16"/>
              </w:rPr>
            </w:pPr>
            <w:r w:rsidRPr="008A2BBE">
              <w:rPr>
                <w:rFonts w:ascii="Courier New" w:hAnsi="Courier New" w:cs="Courier New"/>
                <w:sz w:val="16"/>
                <w:szCs w:val="16"/>
              </w:rPr>
              <w:t>Endpoint: /</w:t>
            </w:r>
            <w:proofErr w:type="spellStart"/>
            <w:r w:rsidRPr="008A2BBE">
              <w:rPr>
                <w:rFonts w:ascii="Courier New" w:hAnsi="Courier New" w:cs="Courier New"/>
                <w:sz w:val="16"/>
                <w:szCs w:val="16"/>
              </w:rPr>
              <w:t>historical_events</w:t>
            </w:r>
            <w:proofErr w:type="spellEnd"/>
          </w:p>
          <w:p w14:paraId="62720310" w14:textId="77777777" w:rsidR="0005574F" w:rsidRPr="008A2BBE" w:rsidRDefault="0005574F" w:rsidP="009603DA">
            <w:pPr>
              <w:rPr>
                <w:rFonts w:ascii="Courier New" w:hAnsi="Courier New" w:cs="Courier New"/>
                <w:sz w:val="16"/>
                <w:szCs w:val="16"/>
              </w:rPr>
            </w:pPr>
            <w:r w:rsidRPr="008A2BBE">
              <w:rPr>
                <w:rFonts w:ascii="Courier New" w:hAnsi="Courier New" w:cs="Courier New"/>
                <w:sz w:val="16"/>
                <w:szCs w:val="16"/>
              </w:rPr>
              <w:t>@POST</w:t>
            </w:r>
          </w:p>
          <w:p w14:paraId="4AEC6689" w14:textId="77777777" w:rsidR="0005574F" w:rsidRPr="008A2BBE" w:rsidRDefault="0005574F" w:rsidP="009603DA">
            <w:pPr>
              <w:rPr>
                <w:rFonts w:ascii="Courier New" w:hAnsi="Courier New" w:cs="Courier New"/>
                <w:sz w:val="16"/>
                <w:szCs w:val="16"/>
              </w:rPr>
            </w:pPr>
            <w:r w:rsidRPr="008A2BBE">
              <w:rPr>
                <w:rFonts w:ascii="Courier New" w:hAnsi="Courier New" w:cs="Courier New"/>
                <w:sz w:val="16"/>
                <w:szCs w:val="16"/>
              </w:rPr>
              <w:t>Request body:</w:t>
            </w:r>
          </w:p>
          <w:p w14:paraId="6A267AEC" w14:textId="77777777" w:rsidR="0005574F" w:rsidRPr="008A2BBE" w:rsidRDefault="0005574F" w:rsidP="009603DA">
            <w:pPr>
              <w:rPr>
                <w:rFonts w:ascii="Courier New" w:hAnsi="Courier New" w:cs="Courier New"/>
                <w:sz w:val="16"/>
                <w:szCs w:val="16"/>
              </w:rPr>
            </w:pPr>
          </w:p>
          <w:p w14:paraId="614691D0" w14:textId="77777777" w:rsidR="0005574F" w:rsidRPr="008A2BBE" w:rsidRDefault="0005574F" w:rsidP="009603DA">
            <w:pPr>
              <w:rPr>
                <w:rFonts w:ascii="Courier New" w:hAnsi="Courier New" w:cs="Courier New"/>
                <w:sz w:val="16"/>
                <w:szCs w:val="16"/>
              </w:rPr>
            </w:pPr>
            <w:r w:rsidRPr="008A2BBE">
              <w:rPr>
                <w:rFonts w:ascii="Courier New" w:hAnsi="Courier New" w:cs="Courier New"/>
                <w:sz w:val="16"/>
                <w:szCs w:val="16"/>
              </w:rPr>
              <w:t>{</w:t>
            </w:r>
          </w:p>
          <w:p w14:paraId="6B54CFD9" w14:textId="77777777" w:rsidR="0005574F" w:rsidRPr="008A2BBE" w:rsidRDefault="0005574F" w:rsidP="009603DA">
            <w:pPr>
              <w:rPr>
                <w:rFonts w:ascii="Courier New" w:hAnsi="Courier New" w:cs="Courier New"/>
                <w:sz w:val="16"/>
                <w:szCs w:val="16"/>
              </w:rPr>
            </w:pPr>
            <w:r w:rsidRPr="008A2BBE">
              <w:rPr>
                <w:rFonts w:ascii="Courier New" w:hAnsi="Courier New" w:cs="Courier New"/>
                <w:sz w:val="16"/>
                <w:szCs w:val="16"/>
              </w:rPr>
              <w:t xml:space="preserve">    "</w:t>
            </w:r>
            <w:proofErr w:type="spellStart"/>
            <w:r w:rsidRPr="00BA2316">
              <w:rPr>
                <w:rFonts w:ascii="Courier New" w:hAnsi="Courier New" w:cs="Courier New"/>
                <w:sz w:val="16"/>
                <w:szCs w:val="16"/>
                <w:highlight w:val="yellow"/>
              </w:rPr>
              <w:t>msisdns</w:t>
            </w:r>
            <w:proofErr w:type="spellEnd"/>
            <w:r w:rsidRPr="008A2BBE">
              <w:rPr>
                <w:rFonts w:ascii="Courier New" w:hAnsi="Courier New" w:cs="Courier New"/>
                <w:sz w:val="16"/>
                <w:szCs w:val="16"/>
              </w:rPr>
              <w:t>": [</w:t>
            </w:r>
          </w:p>
          <w:p w14:paraId="2FB69844" w14:textId="77777777" w:rsidR="0005574F" w:rsidRPr="008A2BBE" w:rsidRDefault="0005574F" w:rsidP="009603DA">
            <w:pPr>
              <w:rPr>
                <w:rFonts w:ascii="Courier New" w:hAnsi="Courier New" w:cs="Courier New"/>
                <w:sz w:val="16"/>
                <w:szCs w:val="16"/>
              </w:rPr>
            </w:pPr>
            <w:r w:rsidRPr="008A2BBE">
              <w:rPr>
                <w:rFonts w:ascii="Courier New" w:hAnsi="Courier New" w:cs="Courier New"/>
                <w:sz w:val="16"/>
                <w:szCs w:val="16"/>
              </w:rPr>
              <w:t xml:space="preserve">        "962790000000"</w:t>
            </w:r>
          </w:p>
          <w:p w14:paraId="0AFC39DB" w14:textId="77777777" w:rsidR="0005574F" w:rsidRDefault="0005574F" w:rsidP="009603DA">
            <w:pPr>
              <w:rPr>
                <w:rFonts w:ascii="Courier New" w:hAnsi="Courier New" w:cs="Courier New"/>
                <w:sz w:val="16"/>
                <w:szCs w:val="16"/>
              </w:rPr>
            </w:pPr>
            <w:r w:rsidRPr="008A2BBE">
              <w:rPr>
                <w:rFonts w:ascii="Courier New" w:hAnsi="Courier New" w:cs="Courier New"/>
                <w:sz w:val="16"/>
                <w:szCs w:val="16"/>
              </w:rPr>
              <w:t xml:space="preserve">    ],</w:t>
            </w:r>
          </w:p>
          <w:p w14:paraId="09442F2C" w14:textId="77777777" w:rsidR="0005574F" w:rsidRPr="008A2BBE" w:rsidRDefault="0005574F" w:rsidP="009603DA">
            <w:pPr>
              <w:rPr>
                <w:rFonts w:ascii="Courier New" w:hAnsi="Courier New" w:cs="Courier New"/>
                <w:sz w:val="16"/>
                <w:szCs w:val="16"/>
              </w:rPr>
            </w:pPr>
            <w:r w:rsidRPr="008A2BBE">
              <w:rPr>
                <w:rFonts w:ascii="Courier New" w:hAnsi="Courier New" w:cs="Courier New"/>
                <w:sz w:val="16"/>
                <w:szCs w:val="16"/>
              </w:rPr>
              <w:t xml:space="preserve">    "</w:t>
            </w:r>
            <w:proofErr w:type="gramStart"/>
            <w:r w:rsidRPr="008A2BBE">
              <w:rPr>
                <w:rFonts w:ascii="Courier New" w:hAnsi="Courier New" w:cs="Courier New"/>
                <w:sz w:val="16"/>
                <w:szCs w:val="16"/>
              </w:rPr>
              <w:t>start</w:t>
            </w:r>
            <w:proofErr w:type="gramEnd"/>
            <w:r w:rsidRPr="008A2BBE">
              <w:rPr>
                <w:rFonts w:ascii="Courier New" w:hAnsi="Courier New" w:cs="Courier New"/>
                <w:sz w:val="16"/>
                <w:szCs w:val="16"/>
              </w:rPr>
              <w:t xml:space="preserve">-time": </w:t>
            </w:r>
            <w:proofErr w:type="spellStart"/>
            <w:r w:rsidRPr="00391485">
              <w:rPr>
                <w:rFonts w:ascii="Courier New" w:hAnsi="Courier New" w:cs="Courier New"/>
                <w:sz w:val="16"/>
                <w:szCs w:val="16"/>
              </w:rPr>
              <w:t>ISODate</w:t>
            </w:r>
            <w:proofErr w:type="spellEnd"/>
            <w:r w:rsidRPr="00391485">
              <w:rPr>
                <w:rFonts w:ascii="Courier New" w:hAnsi="Courier New" w:cs="Courier New"/>
                <w:sz w:val="16"/>
                <w:szCs w:val="16"/>
              </w:rPr>
              <w:t>("2021-06-24T13:41:22.346+03:00")</w:t>
            </w:r>
            <w:r w:rsidRPr="008A2BBE">
              <w:rPr>
                <w:rFonts w:ascii="Courier New" w:hAnsi="Courier New" w:cs="Courier New"/>
                <w:sz w:val="16"/>
                <w:szCs w:val="16"/>
              </w:rPr>
              <w:t>,</w:t>
            </w:r>
          </w:p>
          <w:p w14:paraId="17D26FB2" w14:textId="77777777" w:rsidR="0005574F" w:rsidRPr="008A2BBE" w:rsidRDefault="0005574F" w:rsidP="009603DA">
            <w:pPr>
              <w:rPr>
                <w:rFonts w:ascii="Courier New" w:hAnsi="Courier New" w:cs="Courier New"/>
                <w:sz w:val="16"/>
                <w:szCs w:val="16"/>
              </w:rPr>
            </w:pPr>
            <w:r w:rsidRPr="008A2BBE">
              <w:rPr>
                <w:rFonts w:ascii="Courier New" w:hAnsi="Courier New" w:cs="Courier New"/>
                <w:sz w:val="16"/>
                <w:szCs w:val="16"/>
              </w:rPr>
              <w:t xml:space="preserve">    "</w:t>
            </w:r>
            <w:proofErr w:type="gramStart"/>
            <w:r w:rsidRPr="008A2BBE">
              <w:rPr>
                <w:rFonts w:ascii="Courier New" w:hAnsi="Courier New" w:cs="Courier New"/>
                <w:sz w:val="16"/>
                <w:szCs w:val="16"/>
              </w:rPr>
              <w:t>end</w:t>
            </w:r>
            <w:proofErr w:type="gramEnd"/>
            <w:r w:rsidRPr="008A2BBE">
              <w:rPr>
                <w:rFonts w:ascii="Courier New" w:hAnsi="Courier New" w:cs="Courier New"/>
                <w:sz w:val="16"/>
                <w:szCs w:val="16"/>
              </w:rPr>
              <w:t xml:space="preserve">-time": </w:t>
            </w:r>
            <w:proofErr w:type="spellStart"/>
            <w:r w:rsidRPr="00391485">
              <w:rPr>
                <w:rFonts w:ascii="Courier New" w:hAnsi="Courier New" w:cs="Courier New"/>
                <w:sz w:val="16"/>
                <w:szCs w:val="16"/>
              </w:rPr>
              <w:t>ISODate</w:t>
            </w:r>
            <w:proofErr w:type="spellEnd"/>
            <w:r w:rsidRPr="00391485">
              <w:rPr>
                <w:rFonts w:ascii="Courier New" w:hAnsi="Courier New" w:cs="Courier New"/>
                <w:sz w:val="16"/>
                <w:szCs w:val="16"/>
              </w:rPr>
              <w:t>("2021-06-24T13:41:22.346+03:00")</w:t>
            </w:r>
            <w:r w:rsidRPr="008A2BBE">
              <w:rPr>
                <w:rFonts w:ascii="Courier New" w:hAnsi="Courier New" w:cs="Courier New"/>
                <w:sz w:val="16"/>
                <w:szCs w:val="16"/>
              </w:rPr>
              <w:t>,</w:t>
            </w:r>
          </w:p>
          <w:p w14:paraId="7F13C8CA" w14:textId="77777777" w:rsidR="0005574F" w:rsidRPr="008A2BBE" w:rsidRDefault="0005574F" w:rsidP="009603DA">
            <w:pPr>
              <w:rPr>
                <w:rFonts w:ascii="Courier New" w:hAnsi="Courier New" w:cs="Courier New"/>
                <w:sz w:val="16"/>
                <w:szCs w:val="16"/>
              </w:rPr>
            </w:pPr>
            <w:r w:rsidRPr="008A2BBE">
              <w:rPr>
                <w:rFonts w:ascii="Courier New" w:hAnsi="Courier New" w:cs="Courier New"/>
                <w:sz w:val="16"/>
                <w:szCs w:val="16"/>
              </w:rPr>
              <w:t xml:space="preserve">    "events": [{</w:t>
            </w:r>
          </w:p>
          <w:p w14:paraId="350AF860" w14:textId="77777777" w:rsidR="0005574F" w:rsidRPr="008A2BBE" w:rsidRDefault="0005574F" w:rsidP="009603DA">
            <w:pPr>
              <w:rPr>
                <w:rFonts w:ascii="Courier New" w:hAnsi="Courier New" w:cs="Courier New"/>
                <w:sz w:val="16"/>
                <w:szCs w:val="16"/>
              </w:rPr>
            </w:pPr>
            <w:r w:rsidRPr="008A2BBE">
              <w:rPr>
                <w:rFonts w:ascii="Courier New" w:hAnsi="Courier New" w:cs="Courier New"/>
                <w:sz w:val="16"/>
                <w:szCs w:val="16"/>
              </w:rPr>
              <w:t xml:space="preserve">        "type": "</w:t>
            </w:r>
            <w:r>
              <w:rPr>
                <w:rFonts w:ascii="Courier New" w:hAnsi="Courier New" w:cs="Courier New"/>
                <w:sz w:val="16"/>
                <w:szCs w:val="16"/>
              </w:rPr>
              <w:t>Voucher</w:t>
            </w:r>
            <w:r w:rsidRPr="008A2BBE">
              <w:rPr>
                <w:rFonts w:ascii="Courier New" w:hAnsi="Courier New" w:cs="Courier New"/>
                <w:sz w:val="16"/>
                <w:szCs w:val="16"/>
              </w:rPr>
              <w:t>"</w:t>
            </w:r>
          </w:p>
          <w:p w14:paraId="00E7529F" w14:textId="77777777" w:rsidR="0005574F" w:rsidRDefault="0005574F" w:rsidP="009603DA">
            <w:pPr>
              <w:rPr>
                <w:rFonts w:ascii="Courier New" w:hAnsi="Courier New" w:cs="Courier New"/>
                <w:sz w:val="16"/>
                <w:szCs w:val="16"/>
              </w:rPr>
            </w:pPr>
            <w:r w:rsidRPr="008A2BBE">
              <w:rPr>
                <w:rFonts w:ascii="Courier New" w:hAnsi="Courier New" w:cs="Courier New"/>
                <w:sz w:val="16"/>
                <w:szCs w:val="16"/>
              </w:rPr>
              <w:t xml:space="preserve">    }]</w:t>
            </w:r>
            <w:r>
              <w:rPr>
                <w:rFonts w:ascii="Courier New" w:hAnsi="Courier New" w:cs="Courier New"/>
                <w:sz w:val="16"/>
                <w:szCs w:val="16"/>
              </w:rPr>
              <w:t>,</w:t>
            </w:r>
          </w:p>
          <w:p w14:paraId="455945C6" w14:textId="77777777" w:rsidR="0005574F" w:rsidRPr="008A2BBE" w:rsidRDefault="0005574F" w:rsidP="009603DA">
            <w:pPr>
              <w:rPr>
                <w:rFonts w:ascii="Courier New" w:hAnsi="Courier New" w:cs="Courier New"/>
                <w:sz w:val="16"/>
                <w:szCs w:val="16"/>
              </w:rPr>
            </w:pPr>
            <w:r w:rsidRPr="008A2BBE">
              <w:rPr>
                <w:rFonts w:ascii="Courier New" w:hAnsi="Courier New" w:cs="Courier New"/>
                <w:sz w:val="16"/>
                <w:szCs w:val="16"/>
              </w:rPr>
              <w:t xml:space="preserve">    </w:t>
            </w:r>
            <w:r w:rsidRPr="0061317C">
              <w:rPr>
                <w:rFonts w:ascii="Courier New" w:hAnsi="Courier New" w:cs="Courier New"/>
                <w:sz w:val="16"/>
                <w:szCs w:val="16"/>
              </w:rPr>
              <w:t>"search-expression</w:t>
            </w:r>
            <w:proofErr w:type="gramStart"/>
            <w:r w:rsidRPr="0061317C">
              <w:rPr>
                <w:rFonts w:ascii="Courier New" w:hAnsi="Courier New" w:cs="Courier New"/>
                <w:sz w:val="16"/>
                <w:szCs w:val="16"/>
              </w:rPr>
              <w:t>"</w:t>
            </w:r>
            <w:r>
              <w:rPr>
                <w:rFonts w:ascii="Courier New" w:hAnsi="Courier New" w:cs="Courier New"/>
                <w:sz w:val="16"/>
                <w:szCs w:val="16"/>
              </w:rPr>
              <w:t xml:space="preserve"> </w:t>
            </w:r>
            <w:r w:rsidRPr="001E4674">
              <w:rPr>
                <w:rFonts w:ascii="Courier New" w:hAnsi="Courier New" w:cs="Courier New"/>
                <w:sz w:val="16"/>
                <w:szCs w:val="16"/>
              </w:rPr>
              <w:t>:</w:t>
            </w:r>
            <w:proofErr w:type="gramEnd"/>
            <w:r w:rsidRPr="001E4674">
              <w:rPr>
                <w:rFonts w:ascii="Courier New" w:hAnsi="Courier New" w:cs="Courier New"/>
                <w:sz w:val="16"/>
                <w:szCs w:val="16"/>
              </w:rPr>
              <w:t> "</w:t>
            </w:r>
            <w:r>
              <w:rPr>
                <w:rFonts w:ascii="Courier New" w:hAnsi="Courier New" w:cs="Courier New"/>
                <w:sz w:val="16"/>
                <w:szCs w:val="16"/>
              </w:rPr>
              <w:t>{</w:t>
            </w:r>
            <w:r w:rsidRPr="001E4674">
              <w:rPr>
                <w:rFonts w:ascii="Courier New" w:hAnsi="Courier New" w:cs="Courier New"/>
                <w:sz w:val="16"/>
                <w:szCs w:val="16"/>
              </w:rPr>
              <w:t>"</w:t>
            </w:r>
            <w:proofErr w:type="spellStart"/>
            <w:r w:rsidRPr="006D4E7D">
              <w:rPr>
                <w:rFonts w:ascii="Courier New" w:hAnsi="Courier New" w:cs="Courier New"/>
                <w:sz w:val="16"/>
                <w:szCs w:val="16"/>
                <w:highlight w:val="yellow"/>
              </w:rPr>
              <w:t>event.details.card_serial_no</w:t>
            </w:r>
            <w:proofErr w:type="spellEnd"/>
            <w:r w:rsidRPr="001E4674">
              <w:rPr>
                <w:rFonts w:ascii="Courier New" w:hAnsi="Courier New" w:cs="Courier New"/>
                <w:sz w:val="16"/>
                <w:szCs w:val="16"/>
              </w:rPr>
              <w:t xml:space="preserve">" : </w:t>
            </w:r>
            <w:r w:rsidRPr="00767F5E">
              <w:rPr>
                <w:rFonts w:ascii="Courier New" w:hAnsi="Courier New" w:cs="Courier New"/>
                <w:sz w:val="16"/>
                <w:szCs w:val="16"/>
              </w:rPr>
              <w:t>1615361137</w:t>
            </w:r>
            <w:r w:rsidRPr="001E4674">
              <w:rPr>
                <w:rFonts w:ascii="Courier New" w:hAnsi="Courier New" w:cs="Courier New"/>
                <w:sz w:val="16"/>
                <w:szCs w:val="16"/>
              </w:rPr>
              <w:t>}"</w:t>
            </w:r>
          </w:p>
          <w:p w14:paraId="0CD696A0" w14:textId="77777777" w:rsidR="0005574F" w:rsidRDefault="0005574F" w:rsidP="009603DA">
            <w:r w:rsidRPr="008A2BBE">
              <w:rPr>
                <w:rFonts w:ascii="Courier New" w:hAnsi="Courier New" w:cs="Courier New"/>
                <w:sz w:val="16"/>
                <w:szCs w:val="16"/>
              </w:rPr>
              <w:t>}</w:t>
            </w:r>
          </w:p>
        </w:tc>
      </w:tr>
    </w:tbl>
    <w:p w14:paraId="6B01A8A9" w14:textId="39B04FAF" w:rsidR="0005574F" w:rsidRDefault="0005574F" w:rsidP="00BC4DBE">
      <w:pPr>
        <w:rPr>
          <w:b/>
          <w:bCs/>
          <w:i/>
          <w:iCs/>
          <w:color w:val="FF0000"/>
          <w:u w:val="single"/>
        </w:rPr>
      </w:pPr>
    </w:p>
    <w:p w14:paraId="3BEDC2D1" w14:textId="2B57A864" w:rsidR="0005574F" w:rsidRDefault="0005574F" w:rsidP="00BC4DBE">
      <w:pPr>
        <w:rPr>
          <w:b/>
          <w:bCs/>
          <w:i/>
          <w:iCs/>
          <w:color w:val="FF0000"/>
          <w:u w:val="single"/>
        </w:rPr>
      </w:pPr>
    </w:p>
    <w:p w14:paraId="5CE3BD59" w14:textId="5C777005" w:rsidR="0005574F" w:rsidRDefault="0005574F" w:rsidP="00BC4DBE">
      <w:pPr>
        <w:rPr>
          <w:b/>
          <w:bCs/>
          <w:i/>
          <w:iCs/>
          <w:color w:val="FF0000"/>
          <w:u w:val="single"/>
        </w:rPr>
      </w:pPr>
      <w:r>
        <w:rPr>
          <w:b/>
          <w:bCs/>
          <w:i/>
          <w:iCs/>
          <w:color w:val="FF0000"/>
          <w:u w:val="single"/>
        </w:rPr>
        <w:t>Output</w:t>
      </w:r>
    </w:p>
    <w:tbl>
      <w:tblPr>
        <w:tblStyle w:val="TableGrid"/>
        <w:tblW w:w="0" w:type="auto"/>
        <w:tblLook w:val="04A0" w:firstRow="1" w:lastRow="0" w:firstColumn="1" w:lastColumn="0" w:noHBand="0" w:noVBand="1"/>
      </w:tblPr>
      <w:tblGrid>
        <w:gridCol w:w="8856"/>
      </w:tblGrid>
      <w:tr w:rsidR="0005574F" w14:paraId="55FB858D" w14:textId="77777777" w:rsidTr="009603DA">
        <w:tc>
          <w:tcPr>
            <w:tcW w:w="8856" w:type="dxa"/>
          </w:tcPr>
          <w:p w14:paraId="01C3F786" w14:textId="77777777" w:rsidR="0005574F" w:rsidRDefault="0005574F" w:rsidP="009603DA">
            <w:r>
              <w:lastRenderedPageBreak/>
              <w:t>List of JSON objects</w:t>
            </w:r>
          </w:p>
        </w:tc>
      </w:tr>
      <w:tr w:rsidR="0005574F" w14:paraId="6F1394BB" w14:textId="77777777" w:rsidTr="009603DA">
        <w:tc>
          <w:tcPr>
            <w:tcW w:w="8856" w:type="dxa"/>
          </w:tcPr>
          <w:p w14:paraId="2D3F6312" w14:textId="77777777" w:rsidR="0005574F" w:rsidRPr="00767F5E" w:rsidRDefault="0005574F" w:rsidP="009603DA">
            <w:pPr>
              <w:rPr>
                <w:rFonts w:ascii="Courier New" w:hAnsi="Courier New" w:cs="Courier New"/>
                <w:sz w:val="16"/>
                <w:szCs w:val="16"/>
              </w:rPr>
            </w:pPr>
            <w:r w:rsidRPr="00767F5E">
              <w:rPr>
                <w:rFonts w:ascii="Courier New" w:hAnsi="Courier New" w:cs="Courier New"/>
                <w:sz w:val="16"/>
                <w:szCs w:val="16"/>
              </w:rPr>
              <w:t>/* 1 */</w:t>
            </w:r>
          </w:p>
          <w:p w14:paraId="73C862C8" w14:textId="77777777" w:rsidR="0005574F" w:rsidRPr="00767F5E" w:rsidRDefault="0005574F" w:rsidP="009603DA">
            <w:pPr>
              <w:rPr>
                <w:rFonts w:ascii="Courier New" w:hAnsi="Courier New" w:cs="Courier New"/>
                <w:sz w:val="16"/>
                <w:szCs w:val="16"/>
              </w:rPr>
            </w:pPr>
            <w:r w:rsidRPr="00767F5E">
              <w:rPr>
                <w:rFonts w:ascii="Courier New" w:hAnsi="Courier New" w:cs="Courier New"/>
                <w:sz w:val="16"/>
                <w:szCs w:val="16"/>
              </w:rPr>
              <w:t>{</w:t>
            </w:r>
          </w:p>
          <w:p w14:paraId="69828A2A" w14:textId="77777777" w:rsidR="0005574F" w:rsidRPr="00767F5E" w:rsidRDefault="0005574F" w:rsidP="009603DA">
            <w:pPr>
              <w:rPr>
                <w:rFonts w:ascii="Courier New" w:hAnsi="Courier New" w:cs="Courier New"/>
                <w:sz w:val="16"/>
                <w:szCs w:val="16"/>
              </w:rPr>
            </w:pPr>
            <w:r w:rsidRPr="00767F5E">
              <w:rPr>
                <w:rFonts w:ascii="Courier New" w:hAnsi="Courier New" w:cs="Courier New"/>
                <w:sz w:val="16"/>
                <w:szCs w:val="16"/>
              </w:rPr>
              <w:t xml:space="preserve">    "_id</w:t>
            </w:r>
            <w:proofErr w:type="gramStart"/>
            <w:r w:rsidRPr="00767F5E">
              <w:rPr>
                <w:rFonts w:ascii="Courier New" w:hAnsi="Courier New" w:cs="Courier New"/>
                <w:sz w:val="16"/>
                <w:szCs w:val="16"/>
              </w:rPr>
              <w:t>" :</w:t>
            </w:r>
            <w:proofErr w:type="gramEnd"/>
            <w:r w:rsidRPr="00767F5E">
              <w:rPr>
                <w:rFonts w:ascii="Courier New" w:hAnsi="Courier New" w:cs="Courier New"/>
                <w:sz w:val="16"/>
                <w:szCs w:val="16"/>
              </w:rPr>
              <w:t xml:space="preserve"> </w:t>
            </w:r>
            <w:proofErr w:type="spellStart"/>
            <w:r w:rsidRPr="00767F5E">
              <w:rPr>
                <w:rFonts w:ascii="Courier New" w:hAnsi="Courier New" w:cs="Courier New"/>
                <w:sz w:val="16"/>
                <w:szCs w:val="16"/>
              </w:rPr>
              <w:t>ObjectId</w:t>
            </w:r>
            <w:proofErr w:type="spellEnd"/>
            <w:r w:rsidRPr="00767F5E">
              <w:rPr>
                <w:rFonts w:ascii="Courier New" w:hAnsi="Courier New" w:cs="Courier New"/>
                <w:sz w:val="16"/>
                <w:szCs w:val="16"/>
              </w:rPr>
              <w:t>("613c967ac86c965318618582"),</w:t>
            </w:r>
          </w:p>
          <w:p w14:paraId="4FFB62AB" w14:textId="77777777" w:rsidR="0005574F" w:rsidRPr="00767F5E" w:rsidRDefault="0005574F" w:rsidP="009603DA">
            <w:pPr>
              <w:rPr>
                <w:rFonts w:ascii="Courier New" w:hAnsi="Courier New" w:cs="Courier New"/>
                <w:sz w:val="16"/>
                <w:szCs w:val="16"/>
              </w:rPr>
            </w:pPr>
            <w:r w:rsidRPr="00767F5E">
              <w:rPr>
                <w:rFonts w:ascii="Courier New" w:hAnsi="Courier New" w:cs="Courier New"/>
                <w:sz w:val="16"/>
                <w:szCs w:val="16"/>
              </w:rPr>
              <w:t xml:space="preserve">    "</w:t>
            </w:r>
            <w:proofErr w:type="spellStart"/>
            <w:r w:rsidRPr="00767F5E">
              <w:rPr>
                <w:rFonts w:ascii="Courier New" w:hAnsi="Courier New" w:cs="Courier New"/>
                <w:sz w:val="16"/>
                <w:szCs w:val="16"/>
              </w:rPr>
              <w:t>msisdn</w:t>
            </w:r>
            <w:proofErr w:type="spellEnd"/>
            <w:proofErr w:type="gramStart"/>
            <w:r w:rsidRPr="00767F5E">
              <w:rPr>
                <w:rFonts w:ascii="Courier New" w:hAnsi="Courier New" w:cs="Courier New"/>
                <w:sz w:val="16"/>
                <w:szCs w:val="16"/>
              </w:rPr>
              <w:t>" :</w:t>
            </w:r>
            <w:proofErr w:type="gramEnd"/>
            <w:r w:rsidRPr="00767F5E">
              <w:rPr>
                <w:rFonts w:ascii="Courier New" w:hAnsi="Courier New" w:cs="Courier New"/>
                <w:sz w:val="16"/>
                <w:szCs w:val="16"/>
              </w:rPr>
              <w:t xml:space="preserve"> "966902301323",</w:t>
            </w:r>
          </w:p>
          <w:p w14:paraId="7A052C29" w14:textId="77777777" w:rsidR="0005574F" w:rsidRPr="00767F5E" w:rsidRDefault="0005574F" w:rsidP="009603DA">
            <w:pPr>
              <w:rPr>
                <w:rFonts w:ascii="Courier New" w:hAnsi="Courier New" w:cs="Courier New"/>
                <w:sz w:val="16"/>
                <w:szCs w:val="16"/>
              </w:rPr>
            </w:pPr>
            <w:r w:rsidRPr="00767F5E">
              <w:rPr>
                <w:rFonts w:ascii="Courier New" w:hAnsi="Courier New" w:cs="Courier New"/>
                <w:sz w:val="16"/>
                <w:szCs w:val="16"/>
              </w:rPr>
              <w:t xml:space="preserve">    "event</w:t>
            </w:r>
            <w:proofErr w:type="gramStart"/>
            <w:r w:rsidRPr="00767F5E">
              <w:rPr>
                <w:rFonts w:ascii="Courier New" w:hAnsi="Courier New" w:cs="Courier New"/>
                <w:sz w:val="16"/>
                <w:szCs w:val="16"/>
              </w:rPr>
              <w:t>" :</w:t>
            </w:r>
            <w:proofErr w:type="gramEnd"/>
            <w:r w:rsidRPr="00767F5E">
              <w:rPr>
                <w:rFonts w:ascii="Courier New" w:hAnsi="Courier New" w:cs="Courier New"/>
                <w:sz w:val="16"/>
                <w:szCs w:val="16"/>
              </w:rPr>
              <w:t xml:space="preserve"> {</w:t>
            </w:r>
          </w:p>
          <w:p w14:paraId="337C0C45" w14:textId="77777777" w:rsidR="0005574F" w:rsidRPr="00767F5E" w:rsidRDefault="0005574F" w:rsidP="009603DA">
            <w:pPr>
              <w:rPr>
                <w:rFonts w:ascii="Courier New" w:hAnsi="Courier New" w:cs="Courier New"/>
                <w:sz w:val="16"/>
                <w:szCs w:val="16"/>
              </w:rPr>
            </w:pPr>
            <w:r w:rsidRPr="00767F5E">
              <w:rPr>
                <w:rFonts w:ascii="Courier New" w:hAnsi="Courier New" w:cs="Courier New"/>
                <w:sz w:val="16"/>
                <w:szCs w:val="16"/>
              </w:rPr>
              <w:t xml:space="preserve">        "type</w:t>
            </w:r>
            <w:proofErr w:type="gramStart"/>
            <w:r w:rsidRPr="00767F5E">
              <w:rPr>
                <w:rFonts w:ascii="Courier New" w:hAnsi="Courier New" w:cs="Courier New"/>
                <w:sz w:val="16"/>
                <w:szCs w:val="16"/>
              </w:rPr>
              <w:t>" :</w:t>
            </w:r>
            <w:proofErr w:type="gramEnd"/>
            <w:r w:rsidRPr="00767F5E">
              <w:rPr>
                <w:rFonts w:ascii="Courier New" w:hAnsi="Courier New" w:cs="Courier New"/>
                <w:sz w:val="16"/>
                <w:szCs w:val="16"/>
              </w:rPr>
              <w:t xml:space="preserve"> "Voucher",</w:t>
            </w:r>
          </w:p>
          <w:p w14:paraId="38EF71C8" w14:textId="77777777" w:rsidR="0005574F" w:rsidRPr="00767F5E" w:rsidRDefault="0005574F" w:rsidP="009603DA">
            <w:pPr>
              <w:rPr>
                <w:rFonts w:ascii="Courier New" w:hAnsi="Courier New" w:cs="Courier New"/>
                <w:sz w:val="16"/>
                <w:szCs w:val="16"/>
              </w:rPr>
            </w:pPr>
            <w:r w:rsidRPr="00767F5E">
              <w:rPr>
                <w:rFonts w:ascii="Courier New" w:hAnsi="Courier New" w:cs="Courier New"/>
                <w:sz w:val="16"/>
                <w:szCs w:val="16"/>
              </w:rPr>
              <w:t xml:space="preserve">        "details</w:t>
            </w:r>
            <w:proofErr w:type="gramStart"/>
            <w:r w:rsidRPr="00767F5E">
              <w:rPr>
                <w:rFonts w:ascii="Courier New" w:hAnsi="Courier New" w:cs="Courier New"/>
                <w:sz w:val="16"/>
                <w:szCs w:val="16"/>
              </w:rPr>
              <w:t>" :</w:t>
            </w:r>
            <w:proofErr w:type="gramEnd"/>
            <w:r w:rsidRPr="00767F5E">
              <w:rPr>
                <w:rFonts w:ascii="Courier New" w:hAnsi="Courier New" w:cs="Courier New"/>
                <w:sz w:val="16"/>
                <w:szCs w:val="16"/>
              </w:rPr>
              <w:t xml:space="preserve"> {</w:t>
            </w:r>
          </w:p>
          <w:p w14:paraId="54ECE0C5" w14:textId="77777777" w:rsidR="0005574F" w:rsidRPr="00767F5E" w:rsidRDefault="0005574F" w:rsidP="009603DA">
            <w:pPr>
              <w:rPr>
                <w:rFonts w:ascii="Courier New" w:hAnsi="Courier New" w:cs="Courier New"/>
                <w:sz w:val="16"/>
                <w:szCs w:val="16"/>
              </w:rPr>
            </w:pPr>
            <w:r w:rsidRPr="00767F5E">
              <w:rPr>
                <w:rFonts w:ascii="Courier New" w:hAnsi="Courier New" w:cs="Courier New"/>
                <w:sz w:val="16"/>
                <w:szCs w:val="16"/>
              </w:rPr>
              <w:t xml:space="preserve">            "</w:t>
            </w:r>
            <w:proofErr w:type="spellStart"/>
            <w:r w:rsidRPr="00767F5E">
              <w:rPr>
                <w:rFonts w:ascii="Courier New" w:hAnsi="Courier New" w:cs="Courier New"/>
                <w:sz w:val="16"/>
                <w:szCs w:val="16"/>
              </w:rPr>
              <w:t>card_serial_no</w:t>
            </w:r>
            <w:proofErr w:type="spellEnd"/>
            <w:proofErr w:type="gramStart"/>
            <w:r w:rsidRPr="00767F5E">
              <w:rPr>
                <w:rFonts w:ascii="Courier New" w:hAnsi="Courier New" w:cs="Courier New"/>
                <w:sz w:val="16"/>
                <w:szCs w:val="16"/>
              </w:rPr>
              <w:t>" :</w:t>
            </w:r>
            <w:proofErr w:type="gramEnd"/>
            <w:r w:rsidRPr="00767F5E">
              <w:rPr>
                <w:rFonts w:ascii="Courier New" w:hAnsi="Courier New" w:cs="Courier New"/>
                <w:sz w:val="16"/>
                <w:szCs w:val="16"/>
              </w:rPr>
              <w:t xml:space="preserve"> 1615361137,</w:t>
            </w:r>
          </w:p>
          <w:p w14:paraId="1E77BA9D" w14:textId="77777777" w:rsidR="0005574F" w:rsidRPr="00767F5E" w:rsidRDefault="0005574F" w:rsidP="009603DA">
            <w:pPr>
              <w:rPr>
                <w:rFonts w:ascii="Courier New" w:hAnsi="Courier New" w:cs="Courier New"/>
                <w:sz w:val="16"/>
                <w:szCs w:val="16"/>
              </w:rPr>
            </w:pPr>
            <w:r w:rsidRPr="00767F5E">
              <w:rPr>
                <w:rFonts w:ascii="Courier New" w:hAnsi="Courier New" w:cs="Courier New"/>
                <w:sz w:val="16"/>
                <w:szCs w:val="16"/>
              </w:rPr>
              <w:t xml:space="preserve">            "amount</w:t>
            </w:r>
            <w:proofErr w:type="gramStart"/>
            <w:r w:rsidRPr="00767F5E">
              <w:rPr>
                <w:rFonts w:ascii="Courier New" w:hAnsi="Courier New" w:cs="Courier New"/>
                <w:sz w:val="16"/>
                <w:szCs w:val="16"/>
              </w:rPr>
              <w:t>" :</w:t>
            </w:r>
            <w:proofErr w:type="gramEnd"/>
            <w:r w:rsidRPr="00767F5E">
              <w:rPr>
                <w:rFonts w:ascii="Courier New" w:hAnsi="Courier New" w:cs="Courier New"/>
                <w:sz w:val="16"/>
                <w:szCs w:val="16"/>
              </w:rPr>
              <w:t xml:space="preserve"> 68,</w:t>
            </w:r>
          </w:p>
          <w:p w14:paraId="723ED2BA" w14:textId="77777777" w:rsidR="0005574F" w:rsidRPr="00767F5E" w:rsidRDefault="0005574F" w:rsidP="009603DA">
            <w:pPr>
              <w:rPr>
                <w:rFonts w:ascii="Courier New" w:hAnsi="Courier New" w:cs="Courier New"/>
                <w:sz w:val="16"/>
                <w:szCs w:val="16"/>
              </w:rPr>
            </w:pPr>
            <w:r w:rsidRPr="00767F5E">
              <w:rPr>
                <w:rFonts w:ascii="Courier New" w:hAnsi="Courier New" w:cs="Courier New"/>
                <w:sz w:val="16"/>
                <w:szCs w:val="16"/>
              </w:rPr>
              <w:t xml:space="preserve">            "channel</w:t>
            </w:r>
            <w:proofErr w:type="gramStart"/>
            <w:r w:rsidRPr="00767F5E">
              <w:rPr>
                <w:rFonts w:ascii="Courier New" w:hAnsi="Courier New" w:cs="Courier New"/>
                <w:sz w:val="16"/>
                <w:szCs w:val="16"/>
              </w:rPr>
              <w:t>" :</w:t>
            </w:r>
            <w:proofErr w:type="gramEnd"/>
            <w:r w:rsidRPr="00767F5E">
              <w:rPr>
                <w:rFonts w:ascii="Courier New" w:hAnsi="Courier New" w:cs="Courier New"/>
                <w:sz w:val="16"/>
                <w:szCs w:val="16"/>
              </w:rPr>
              <w:t xml:space="preserve"> "app",</w:t>
            </w:r>
          </w:p>
          <w:p w14:paraId="6F272486" w14:textId="77777777" w:rsidR="0005574F" w:rsidRPr="00767F5E" w:rsidRDefault="0005574F" w:rsidP="009603DA">
            <w:pPr>
              <w:rPr>
                <w:rFonts w:ascii="Courier New" w:hAnsi="Courier New" w:cs="Courier New"/>
                <w:sz w:val="16"/>
                <w:szCs w:val="16"/>
              </w:rPr>
            </w:pPr>
            <w:r w:rsidRPr="00767F5E">
              <w:rPr>
                <w:rFonts w:ascii="Courier New" w:hAnsi="Courier New" w:cs="Courier New"/>
                <w:sz w:val="16"/>
                <w:szCs w:val="16"/>
              </w:rPr>
              <w:t xml:space="preserve">            "</w:t>
            </w:r>
            <w:proofErr w:type="spellStart"/>
            <w:r w:rsidRPr="00767F5E">
              <w:rPr>
                <w:rFonts w:ascii="Courier New" w:hAnsi="Courier New" w:cs="Courier New"/>
                <w:sz w:val="16"/>
                <w:szCs w:val="16"/>
              </w:rPr>
              <w:t>reference_time</w:t>
            </w:r>
            <w:proofErr w:type="spellEnd"/>
            <w:proofErr w:type="gramStart"/>
            <w:r w:rsidRPr="00767F5E">
              <w:rPr>
                <w:rFonts w:ascii="Courier New" w:hAnsi="Courier New" w:cs="Courier New"/>
                <w:sz w:val="16"/>
                <w:szCs w:val="16"/>
              </w:rPr>
              <w:t>" :</w:t>
            </w:r>
            <w:proofErr w:type="gramEnd"/>
            <w:r w:rsidRPr="00767F5E">
              <w:rPr>
                <w:rFonts w:ascii="Courier New" w:hAnsi="Courier New" w:cs="Courier New"/>
                <w:sz w:val="16"/>
                <w:szCs w:val="16"/>
              </w:rPr>
              <w:t xml:space="preserve"> </w:t>
            </w:r>
            <w:proofErr w:type="spellStart"/>
            <w:r w:rsidRPr="00767F5E">
              <w:rPr>
                <w:rFonts w:ascii="Courier New" w:hAnsi="Courier New" w:cs="Courier New"/>
                <w:sz w:val="16"/>
                <w:szCs w:val="16"/>
              </w:rPr>
              <w:t>ISODate</w:t>
            </w:r>
            <w:proofErr w:type="spellEnd"/>
            <w:r w:rsidRPr="00767F5E">
              <w:rPr>
                <w:rFonts w:ascii="Courier New" w:hAnsi="Courier New" w:cs="Courier New"/>
                <w:sz w:val="16"/>
                <w:szCs w:val="16"/>
              </w:rPr>
              <w:t>("2021-09-11T14:43:17.418+03:00"),</w:t>
            </w:r>
          </w:p>
          <w:p w14:paraId="4BB12BBB" w14:textId="77777777" w:rsidR="0005574F" w:rsidRPr="00767F5E" w:rsidRDefault="0005574F" w:rsidP="009603DA">
            <w:pPr>
              <w:rPr>
                <w:rFonts w:ascii="Courier New" w:hAnsi="Courier New" w:cs="Courier New"/>
                <w:sz w:val="16"/>
                <w:szCs w:val="16"/>
              </w:rPr>
            </w:pPr>
            <w:r w:rsidRPr="00767F5E">
              <w:rPr>
                <w:rFonts w:ascii="Courier New" w:hAnsi="Courier New" w:cs="Courier New"/>
                <w:sz w:val="16"/>
                <w:szCs w:val="16"/>
              </w:rPr>
              <w:t xml:space="preserve">            "identity</w:t>
            </w:r>
            <w:proofErr w:type="gramStart"/>
            <w:r w:rsidRPr="00767F5E">
              <w:rPr>
                <w:rFonts w:ascii="Courier New" w:hAnsi="Courier New" w:cs="Courier New"/>
                <w:sz w:val="16"/>
                <w:szCs w:val="16"/>
              </w:rPr>
              <w:t>" :</w:t>
            </w:r>
            <w:proofErr w:type="gramEnd"/>
            <w:r w:rsidRPr="00767F5E">
              <w:rPr>
                <w:rFonts w:ascii="Courier New" w:hAnsi="Courier New" w:cs="Courier New"/>
                <w:sz w:val="16"/>
                <w:szCs w:val="16"/>
              </w:rPr>
              <w:t xml:space="preserve"> {</w:t>
            </w:r>
          </w:p>
          <w:p w14:paraId="66E772EF" w14:textId="77777777" w:rsidR="0005574F" w:rsidRPr="00767F5E" w:rsidRDefault="0005574F" w:rsidP="009603DA">
            <w:pPr>
              <w:rPr>
                <w:rFonts w:ascii="Courier New" w:hAnsi="Courier New" w:cs="Courier New"/>
                <w:sz w:val="16"/>
                <w:szCs w:val="16"/>
              </w:rPr>
            </w:pPr>
            <w:r w:rsidRPr="00767F5E">
              <w:rPr>
                <w:rFonts w:ascii="Courier New" w:hAnsi="Courier New" w:cs="Courier New"/>
                <w:sz w:val="16"/>
                <w:szCs w:val="16"/>
              </w:rPr>
              <w:t xml:space="preserve">                "no</w:t>
            </w:r>
            <w:proofErr w:type="gramStart"/>
            <w:r w:rsidRPr="00767F5E">
              <w:rPr>
                <w:rFonts w:ascii="Courier New" w:hAnsi="Courier New" w:cs="Courier New"/>
                <w:sz w:val="16"/>
                <w:szCs w:val="16"/>
              </w:rPr>
              <w:t>" :</w:t>
            </w:r>
            <w:proofErr w:type="gramEnd"/>
            <w:r w:rsidRPr="00767F5E">
              <w:rPr>
                <w:rFonts w:ascii="Courier New" w:hAnsi="Courier New" w:cs="Courier New"/>
                <w:sz w:val="16"/>
                <w:szCs w:val="16"/>
              </w:rPr>
              <w:t xml:space="preserve"> "364775",</w:t>
            </w:r>
          </w:p>
          <w:p w14:paraId="58311809" w14:textId="77777777" w:rsidR="0005574F" w:rsidRPr="00767F5E" w:rsidRDefault="0005574F" w:rsidP="009603DA">
            <w:pPr>
              <w:rPr>
                <w:rFonts w:ascii="Courier New" w:hAnsi="Courier New" w:cs="Courier New"/>
                <w:sz w:val="16"/>
                <w:szCs w:val="16"/>
              </w:rPr>
            </w:pPr>
            <w:r w:rsidRPr="00767F5E">
              <w:rPr>
                <w:rFonts w:ascii="Courier New" w:hAnsi="Courier New" w:cs="Courier New"/>
                <w:sz w:val="16"/>
                <w:szCs w:val="16"/>
              </w:rPr>
              <w:t xml:space="preserve">                "type</w:t>
            </w:r>
            <w:proofErr w:type="gramStart"/>
            <w:r w:rsidRPr="00767F5E">
              <w:rPr>
                <w:rFonts w:ascii="Courier New" w:hAnsi="Courier New" w:cs="Courier New"/>
                <w:sz w:val="16"/>
                <w:szCs w:val="16"/>
              </w:rPr>
              <w:t>" :</w:t>
            </w:r>
            <w:proofErr w:type="gramEnd"/>
            <w:r w:rsidRPr="00767F5E">
              <w:rPr>
                <w:rFonts w:ascii="Courier New" w:hAnsi="Courier New" w:cs="Courier New"/>
                <w:sz w:val="16"/>
                <w:szCs w:val="16"/>
              </w:rPr>
              <w:t xml:space="preserve"> "citizen"</w:t>
            </w:r>
          </w:p>
          <w:p w14:paraId="6E73E99C" w14:textId="77777777" w:rsidR="0005574F" w:rsidRPr="00767F5E" w:rsidRDefault="0005574F" w:rsidP="009603DA">
            <w:pPr>
              <w:rPr>
                <w:rFonts w:ascii="Courier New" w:hAnsi="Courier New" w:cs="Courier New"/>
                <w:sz w:val="16"/>
                <w:szCs w:val="16"/>
              </w:rPr>
            </w:pPr>
            <w:r w:rsidRPr="00767F5E">
              <w:rPr>
                <w:rFonts w:ascii="Courier New" w:hAnsi="Courier New" w:cs="Courier New"/>
                <w:sz w:val="16"/>
                <w:szCs w:val="16"/>
              </w:rPr>
              <w:t xml:space="preserve">            },</w:t>
            </w:r>
          </w:p>
          <w:p w14:paraId="6FD5E56D" w14:textId="77777777" w:rsidR="0005574F" w:rsidRPr="00767F5E" w:rsidRDefault="0005574F" w:rsidP="009603DA">
            <w:pPr>
              <w:rPr>
                <w:rFonts w:ascii="Courier New" w:hAnsi="Courier New" w:cs="Courier New"/>
                <w:sz w:val="16"/>
                <w:szCs w:val="16"/>
              </w:rPr>
            </w:pPr>
            <w:r w:rsidRPr="00767F5E">
              <w:rPr>
                <w:rFonts w:ascii="Courier New" w:hAnsi="Courier New" w:cs="Courier New"/>
                <w:sz w:val="16"/>
                <w:szCs w:val="16"/>
              </w:rPr>
              <w:t xml:space="preserve">            "</w:t>
            </w:r>
            <w:proofErr w:type="spellStart"/>
            <w:r w:rsidRPr="00767F5E">
              <w:rPr>
                <w:rFonts w:ascii="Courier New" w:hAnsi="Courier New" w:cs="Courier New"/>
                <w:sz w:val="16"/>
                <w:szCs w:val="16"/>
              </w:rPr>
              <w:t>full_ar</w:t>
            </w:r>
            <w:proofErr w:type="spellEnd"/>
            <w:proofErr w:type="gramStart"/>
            <w:r w:rsidRPr="00767F5E">
              <w:rPr>
                <w:rFonts w:ascii="Courier New" w:hAnsi="Courier New" w:cs="Courier New"/>
                <w:sz w:val="16"/>
                <w:szCs w:val="16"/>
              </w:rPr>
              <w:t>" :</w:t>
            </w:r>
            <w:proofErr w:type="gramEnd"/>
            <w:r w:rsidRPr="00767F5E">
              <w:rPr>
                <w:rFonts w:ascii="Courier New" w:hAnsi="Courier New" w:cs="Courier New"/>
                <w:sz w:val="16"/>
                <w:szCs w:val="16"/>
              </w:rPr>
              <w:t xml:space="preserve"> "</w:t>
            </w:r>
            <w:proofErr w:type="spellStart"/>
            <w:r w:rsidRPr="00767F5E">
              <w:rPr>
                <w:rFonts w:ascii="Courier New" w:hAnsi="Courier New" w:cs="Courier New"/>
                <w:sz w:val="16"/>
                <w:szCs w:val="16"/>
              </w:rPr>
              <w:t>salma</w:t>
            </w:r>
            <w:proofErr w:type="spellEnd"/>
            <w:r w:rsidRPr="00767F5E">
              <w:rPr>
                <w:rFonts w:ascii="Courier New" w:hAnsi="Courier New" w:cs="Courier New"/>
                <w:sz w:val="16"/>
                <w:szCs w:val="16"/>
              </w:rPr>
              <w:t xml:space="preserve"> </w:t>
            </w:r>
            <w:proofErr w:type="spellStart"/>
            <w:r w:rsidRPr="00767F5E">
              <w:rPr>
                <w:rFonts w:ascii="Courier New" w:hAnsi="Courier New" w:cs="Courier New"/>
                <w:sz w:val="16"/>
                <w:szCs w:val="16"/>
              </w:rPr>
              <w:t>jaber</w:t>
            </w:r>
            <w:proofErr w:type="spellEnd"/>
            <w:r w:rsidRPr="00767F5E">
              <w:rPr>
                <w:rFonts w:ascii="Courier New" w:hAnsi="Courier New" w:cs="Courier New"/>
                <w:sz w:val="16"/>
                <w:szCs w:val="16"/>
              </w:rPr>
              <w:t xml:space="preserve"> </w:t>
            </w:r>
            <w:proofErr w:type="spellStart"/>
            <w:r w:rsidRPr="00767F5E">
              <w:rPr>
                <w:rFonts w:ascii="Courier New" w:hAnsi="Courier New" w:cs="Courier New"/>
                <w:sz w:val="16"/>
                <w:szCs w:val="16"/>
              </w:rPr>
              <w:t>jaber</w:t>
            </w:r>
            <w:proofErr w:type="spellEnd"/>
            <w:r w:rsidRPr="00767F5E">
              <w:rPr>
                <w:rFonts w:ascii="Courier New" w:hAnsi="Courier New" w:cs="Courier New"/>
                <w:sz w:val="16"/>
                <w:szCs w:val="16"/>
              </w:rPr>
              <w:t xml:space="preserve"> </w:t>
            </w:r>
            <w:proofErr w:type="spellStart"/>
            <w:r w:rsidRPr="00767F5E">
              <w:rPr>
                <w:rFonts w:ascii="Courier New" w:hAnsi="Courier New" w:cs="Courier New"/>
                <w:sz w:val="16"/>
                <w:szCs w:val="16"/>
              </w:rPr>
              <w:t>salma</w:t>
            </w:r>
            <w:proofErr w:type="spellEnd"/>
            <w:r w:rsidRPr="00767F5E">
              <w:rPr>
                <w:rFonts w:ascii="Courier New" w:hAnsi="Courier New" w:cs="Courier New"/>
                <w:sz w:val="16"/>
                <w:szCs w:val="16"/>
              </w:rPr>
              <w:t>",</w:t>
            </w:r>
          </w:p>
          <w:p w14:paraId="7BCF8C31" w14:textId="77777777" w:rsidR="0005574F" w:rsidRPr="00767F5E" w:rsidRDefault="0005574F" w:rsidP="009603DA">
            <w:pPr>
              <w:rPr>
                <w:rFonts w:ascii="Courier New" w:hAnsi="Courier New" w:cs="Courier New"/>
                <w:sz w:val="16"/>
                <w:szCs w:val="16"/>
              </w:rPr>
            </w:pPr>
            <w:r w:rsidRPr="00767F5E">
              <w:rPr>
                <w:rFonts w:ascii="Courier New" w:hAnsi="Courier New" w:cs="Courier New"/>
                <w:sz w:val="16"/>
                <w:szCs w:val="16"/>
              </w:rPr>
              <w:t xml:space="preserve">            "</w:t>
            </w:r>
            <w:proofErr w:type="spellStart"/>
            <w:r w:rsidRPr="00767F5E">
              <w:rPr>
                <w:rFonts w:ascii="Courier New" w:hAnsi="Courier New" w:cs="Courier New"/>
                <w:sz w:val="16"/>
                <w:szCs w:val="16"/>
              </w:rPr>
              <w:t>full_en</w:t>
            </w:r>
            <w:proofErr w:type="spellEnd"/>
            <w:proofErr w:type="gramStart"/>
            <w:r w:rsidRPr="00767F5E">
              <w:rPr>
                <w:rFonts w:ascii="Courier New" w:hAnsi="Courier New" w:cs="Courier New"/>
                <w:sz w:val="16"/>
                <w:szCs w:val="16"/>
              </w:rPr>
              <w:t>" :</w:t>
            </w:r>
            <w:proofErr w:type="gramEnd"/>
            <w:r w:rsidRPr="00767F5E">
              <w:rPr>
                <w:rFonts w:ascii="Courier New" w:hAnsi="Courier New" w:cs="Courier New"/>
                <w:sz w:val="16"/>
                <w:szCs w:val="16"/>
              </w:rPr>
              <w:t xml:space="preserve"> "</w:t>
            </w:r>
            <w:proofErr w:type="spellStart"/>
            <w:r w:rsidRPr="00767F5E">
              <w:rPr>
                <w:rFonts w:ascii="Courier New" w:hAnsi="Courier New" w:cs="Courier New"/>
                <w:sz w:val="16"/>
                <w:szCs w:val="16"/>
              </w:rPr>
              <w:t>salma</w:t>
            </w:r>
            <w:proofErr w:type="spellEnd"/>
            <w:r w:rsidRPr="00767F5E">
              <w:rPr>
                <w:rFonts w:ascii="Courier New" w:hAnsi="Courier New" w:cs="Courier New"/>
                <w:sz w:val="16"/>
                <w:szCs w:val="16"/>
              </w:rPr>
              <w:t xml:space="preserve"> </w:t>
            </w:r>
            <w:proofErr w:type="spellStart"/>
            <w:r w:rsidRPr="00767F5E">
              <w:rPr>
                <w:rFonts w:ascii="Courier New" w:hAnsi="Courier New" w:cs="Courier New"/>
                <w:sz w:val="16"/>
                <w:szCs w:val="16"/>
              </w:rPr>
              <w:t>jaber</w:t>
            </w:r>
            <w:proofErr w:type="spellEnd"/>
            <w:r w:rsidRPr="00767F5E">
              <w:rPr>
                <w:rFonts w:ascii="Courier New" w:hAnsi="Courier New" w:cs="Courier New"/>
                <w:sz w:val="16"/>
                <w:szCs w:val="16"/>
              </w:rPr>
              <w:t xml:space="preserve"> </w:t>
            </w:r>
            <w:proofErr w:type="spellStart"/>
            <w:r w:rsidRPr="00767F5E">
              <w:rPr>
                <w:rFonts w:ascii="Courier New" w:hAnsi="Courier New" w:cs="Courier New"/>
                <w:sz w:val="16"/>
                <w:szCs w:val="16"/>
              </w:rPr>
              <w:t>jaber</w:t>
            </w:r>
            <w:proofErr w:type="spellEnd"/>
            <w:r w:rsidRPr="00767F5E">
              <w:rPr>
                <w:rFonts w:ascii="Courier New" w:hAnsi="Courier New" w:cs="Courier New"/>
                <w:sz w:val="16"/>
                <w:szCs w:val="16"/>
              </w:rPr>
              <w:t xml:space="preserve"> </w:t>
            </w:r>
            <w:proofErr w:type="spellStart"/>
            <w:r w:rsidRPr="00767F5E">
              <w:rPr>
                <w:rFonts w:ascii="Courier New" w:hAnsi="Courier New" w:cs="Courier New"/>
                <w:sz w:val="16"/>
                <w:szCs w:val="16"/>
              </w:rPr>
              <w:t>salma</w:t>
            </w:r>
            <w:proofErr w:type="spellEnd"/>
            <w:r w:rsidRPr="00767F5E">
              <w:rPr>
                <w:rFonts w:ascii="Courier New" w:hAnsi="Courier New" w:cs="Courier New"/>
                <w:sz w:val="16"/>
                <w:szCs w:val="16"/>
              </w:rPr>
              <w:t>",</w:t>
            </w:r>
          </w:p>
          <w:p w14:paraId="64422EE8" w14:textId="77777777" w:rsidR="0005574F" w:rsidRPr="00767F5E" w:rsidRDefault="0005574F" w:rsidP="009603DA">
            <w:pPr>
              <w:rPr>
                <w:rFonts w:ascii="Courier New" w:hAnsi="Courier New" w:cs="Courier New"/>
                <w:sz w:val="16"/>
                <w:szCs w:val="16"/>
              </w:rPr>
            </w:pPr>
            <w:r w:rsidRPr="00767F5E">
              <w:rPr>
                <w:rFonts w:ascii="Courier New" w:hAnsi="Courier New" w:cs="Courier New"/>
                <w:sz w:val="16"/>
                <w:szCs w:val="16"/>
              </w:rPr>
              <w:t xml:space="preserve">            "location</w:t>
            </w:r>
            <w:proofErr w:type="gramStart"/>
            <w:r w:rsidRPr="00767F5E">
              <w:rPr>
                <w:rFonts w:ascii="Courier New" w:hAnsi="Courier New" w:cs="Courier New"/>
                <w:sz w:val="16"/>
                <w:szCs w:val="16"/>
              </w:rPr>
              <w:t>" :</w:t>
            </w:r>
            <w:proofErr w:type="gramEnd"/>
            <w:r w:rsidRPr="00767F5E">
              <w:rPr>
                <w:rFonts w:ascii="Courier New" w:hAnsi="Courier New" w:cs="Courier New"/>
                <w:sz w:val="16"/>
                <w:szCs w:val="16"/>
              </w:rPr>
              <w:t xml:space="preserve"> {</w:t>
            </w:r>
          </w:p>
          <w:p w14:paraId="5A0E64E7" w14:textId="77777777" w:rsidR="0005574F" w:rsidRPr="00767F5E" w:rsidRDefault="0005574F" w:rsidP="009603DA">
            <w:pPr>
              <w:rPr>
                <w:rFonts w:ascii="Courier New" w:hAnsi="Courier New" w:cs="Courier New"/>
                <w:sz w:val="16"/>
                <w:szCs w:val="16"/>
              </w:rPr>
            </w:pPr>
            <w:r w:rsidRPr="00767F5E">
              <w:rPr>
                <w:rFonts w:ascii="Courier New" w:hAnsi="Courier New" w:cs="Courier New"/>
                <w:sz w:val="16"/>
                <w:szCs w:val="16"/>
              </w:rPr>
              <w:t xml:space="preserve">                "</w:t>
            </w:r>
            <w:proofErr w:type="spellStart"/>
            <w:r w:rsidRPr="00767F5E">
              <w:rPr>
                <w:rFonts w:ascii="Courier New" w:hAnsi="Courier New" w:cs="Courier New"/>
                <w:sz w:val="16"/>
                <w:szCs w:val="16"/>
              </w:rPr>
              <w:t>new_ci</w:t>
            </w:r>
            <w:proofErr w:type="spellEnd"/>
            <w:proofErr w:type="gramStart"/>
            <w:r w:rsidRPr="00767F5E">
              <w:rPr>
                <w:rFonts w:ascii="Courier New" w:hAnsi="Courier New" w:cs="Courier New"/>
                <w:sz w:val="16"/>
                <w:szCs w:val="16"/>
              </w:rPr>
              <w:t>" :</w:t>
            </w:r>
            <w:proofErr w:type="gramEnd"/>
            <w:r w:rsidRPr="00767F5E">
              <w:rPr>
                <w:rFonts w:ascii="Courier New" w:hAnsi="Courier New" w:cs="Courier New"/>
                <w:sz w:val="16"/>
                <w:szCs w:val="16"/>
              </w:rPr>
              <w:t xml:space="preserve"> </w:t>
            </w:r>
            <w:proofErr w:type="spellStart"/>
            <w:r w:rsidRPr="00767F5E">
              <w:rPr>
                <w:rFonts w:ascii="Courier New" w:hAnsi="Courier New" w:cs="Courier New"/>
                <w:sz w:val="16"/>
                <w:szCs w:val="16"/>
              </w:rPr>
              <w:t>ObjectId</w:t>
            </w:r>
            <w:proofErr w:type="spellEnd"/>
            <w:r w:rsidRPr="00767F5E">
              <w:rPr>
                <w:rFonts w:ascii="Courier New" w:hAnsi="Courier New" w:cs="Courier New"/>
                <w:sz w:val="16"/>
                <w:szCs w:val="16"/>
              </w:rPr>
              <w:t>("60c74c2ca0a33a591343f21d"),</w:t>
            </w:r>
          </w:p>
          <w:p w14:paraId="7541DDF6" w14:textId="77777777" w:rsidR="0005574F" w:rsidRPr="00767F5E" w:rsidRDefault="0005574F" w:rsidP="009603DA">
            <w:pPr>
              <w:rPr>
                <w:rFonts w:ascii="Courier New" w:hAnsi="Courier New" w:cs="Courier New"/>
                <w:sz w:val="16"/>
                <w:szCs w:val="16"/>
              </w:rPr>
            </w:pPr>
            <w:r w:rsidRPr="00767F5E">
              <w:rPr>
                <w:rFonts w:ascii="Courier New" w:hAnsi="Courier New" w:cs="Courier New"/>
                <w:sz w:val="16"/>
                <w:szCs w:val="16"/>
              </w:rPr>
              <w:t xml:space="preserve">                "coordinates</w:t>
            </w:r>
            <w:proofErr w:type="gramStart"/>
            <w:r w:rsidRPr="00767F5E">
              <w:rPr>
                <w:rFonts w:ascii="Courier New" w:hAnsi="Courier New" w:cs="Courier New"/>
                <w:sz w:val="16"/>
                <w:szCs w:val="16"/>
              </w:rPr>
              <w:t>" :</w:t>
            </w:r>
            <w:proofErr w:type="gramEnd"/>
            <w:r w:rsidRPr="00767F5E">
              <w:rPr>
                <w:rFonts w:ascii="Courier New" w:hAnsi="Courier New" w:cs="Courier New"/>
                <w:sz w:val="16"/>
                <w:szCs w:val="16"/>
              </w:rPr>
              <w:t xml:space="preserve"> [ </w:t>
            </w:r>
          </w:p>
          <w:p w14:paraId="7AED23B8" w14:textId="77777777" w:rsidR="0005574F" w:rsidRPr="00767F5E" w:rsidRDefault="0005574F" w:rsidP="009603DA">
            <w:pPr>
              <w:rPr>
                <w:rFonts w:ascii="Courier New" w:hAnsi="Courier New" w:cs="Courier New"/>
                <w:sz w:val="16"/>
                <w:szCs w:val="16"/>
              </w:rPr>
            </w:pPr>
            <w:r w:rsidRPr="00767F5E">
              <w:rPr>
                <w:rFonts w:ascii="Courier New" w:hAnsi="Courier New" w:cs="Courier New"/>
                <w:sz w:val="16"/>
                <w:szCs w:val="16"/>
              </w:rPr>
              <w:t xml:space="preserve">                    35.363550000008, </w:t>
            </w:r>
          </w:p>
          <w:p w14:paraId="768045B2" w14:textId="77777777" w:rsidR="0005574F" w:rsidRPr="00767F5E" w:rsidRDefault="0005574F" w:rsidP="009603DA">
            <w:pPr>
              <w:rPr>
                <w:rFonts w:ascii="Courier New" w:hAnsi="Courier New" w:cs="Courier New"/>
                <w:sz w:val="16"/>
                <w:szCs w:val="16"/>
              </w:rPr>
            </w:pPr>
            <w:r w:rsidRPr="00767F5E">
              <w:rPr>
                <w:rFonts w:ascii="Courier New" w:hAnsi="Courier New" w:cs="Courier New"/>
                <w:sz w:val="16"/>
                <w:szCs w:val="16"/>
              </w:rPr>
              <w:t xml:space="preserve">                    32.261101000008</w:t>
            </w:r>
          </w:p>
          <w:p w14:paraId="31FEC79C" w14:textId="77777777" w:rsidR="0005574F" w:rsidRPr="00767F5E" w:rsidRDefault="0005574F" w:rsidP="009603DA">
            <w:pPr>
              <w:rPr>
                <w:rFonts w:ascii="Courier New" w:hAnsi="Courier New" w:cs="Courier New"/>
                <w:sz w:val="16"/>
                <w:szCs w:val="16"/>
              </w:rPr>
            </w:pPr>
            <w:r w:rsidRPr="00767F5E">
              <w:rPr>
                <w:rFonts w:ascii="Courier New" w:hAnsi="Courier New" w:cs="Courier New"/>
                <w:sz w:val="16"/>
                <w:szCs w:val="16"/>
              </w:rPr>
              <w:t xml:space="preserve">                ]</w:t>
            </w:r>
          </w:p>
          <w:p w14:paraId="163C6E96" w14:textId="77777777" w:rsidR="0005574F" w:rsidRPr="00767F5E" w:rsidRDefault="0005574F" w:rsidP="009603DA">
            <w:pPr>
              <w:rPr>
                <w:rFonts w:ascii="Courier New" w:hAnsi="Courier New" w:cs="Courier New"/>
                <w:sz w:val="16"/>
                <w:szCs w:val="16"/>
              </w:rPr>
            </w:pPr>
            <w:r w:rsidRPr="00767F5E">
              <w:rPr>
                <w:rFonts w:ascii="Courier New" w:hAnsi="Courier New" w:cs="Courier New"/>
                <w:sz w:val="16"/>
                <w:szCs w:val="16"/>
              </w:rPr>
              <w:t xml:space="preserve">            }</w:t>
            </w:r>
          </w:p>
          <w:p w14:paraId="276B2BD6" w14:textId="77777777" w:rsidR="0005574F" w:rsidRPr="00767F5E" w:rsidRDefault="0005574F" w:rsidP="009603DA">
            <w:pPr>
              <w:rPr>
                <w:rFonts w:ascii="Courier New" w:hAnsi="Courier New" w:cs="Courier New"/>
                <w:sz w:val="16"/>
                <w:szCs w:val="16"/>
              </w:rPr>
            </w:pPr>
            <w:r w:rsidRPr="00767F5E">
              <w:rPr>
                <w:rFonts w:ascii="Courier New" w:hAnsi="Courier New" w:cs="Courier New"/>
                <w:sz w:val="16"/>
                <w:szCs w:val="16"/>
              </w:rPr>
              <w:t xml:space="preserve">        }</w:t>
            </w:r>
          </w:p>
          <w:p w14:paraId="557D852F" w14:textId="77777777" w:rsidR="0005574F" w:rsidRPr="00767F5E" w:rsidRDefault="0005574F" w:rsidP="009603DA">
            <w:pPr>
              <w:rPr>
                <w:rFonts w:ascii="Courier New" w:hAnsi="Courier New" w:cs="Courier New"/>
                <w:sz w:val="16"/>
                <w:szCs w:val="16"/>
              </w:rPr>
            </w:pPr>
            <w:r w:rsidRPr="00767F5E">
              <w:rPr>
                <w:rFonts w:ascii="Courier New" w:hAnsi="Courier New" w:cs="Courier New"/>
                <w:sz w:val="16"/>
                <w:szCs w:val="16"/>
              </w:rPr>
              <w:t xml:space="preserve">    }</w:t>
            </w:r>
          </w:p>
          <w:p w14:paraId="4B6B511D" w14:textId="77777777" w:rsidR="0005574F" w:rsidRDefault="0005574F" w:rsidP="009603DA">
            <w:r w:rsidRPr="00767F5E">
              <w:rPr>
                <w:rFonts w:ascii="Courier New" w:hAnsi="Courier New" w:cs="Courier New"/>
                <w:sz w:val="16"/>
                <w:szCs w:val="16"/>
              </w:rPr>
              <w:t>}</w:t>
            </w:r>
          </w:p>
        </w:tc>
      </w:tr>
      <w:tr w:rsidR="0005574F" w14:paraId="234195AD" w14:textId="77777777" w:rsidTr="009603DA">
        <w:tc>
          <w:tcPr>
            <w:tcW w:w="8856" w:type="dxa"/>
          </w:tcPr>
          <w:p w14:paraId="5D3DC9E9" w14:textId="77777777" w:rsidR="0005574F" w:rsidRDefault="0005574F" w:rsidP="009603DA">
            <w:pPr>
              <w:rPr>
                <w:rFonts w:ascii="Courier New" w:hAnsi="Courier New" w:cs="Courier New"/>
                <w:sz w:val="16"/>
                <w:szCs w:val="16"/>
              </w:rPr>
            </w:pPr>
            <w:r w:rsidRPr="007F3CFB">
              <w:rPr>
                <w:rFonts w:ascii="Courier New" w:hAnsi="Courier New" w:cs="Courier New"/>
                <w:sz w:val="16"/>
                <w:szCs w:val="16"/>
              </w:rPr>
              <w:t>/* 2 */</w:t>
            </w:r>
          </w:p>
          <w:p w14:paraId="2677D2C7" w14:textId="77777777" w:rsidR="0005574F" w:rsidRPr="007F3CFB" w:rsidRDefault="0005574F" w:rsidP="009603DA">
            <w:pPr>
              <w:rPr>
                <w:rFonts w:ascii="Courier New" w:hAnsi="Courier New" w:cs="Courier New"/>
                <w:sz w:val="16"/>
                <w:szCs w:val="16"/>
              </w:rPr>
            </w:pPr>
            <w:r w:rsidRPr="007F3CFB">
              <w:rPr>
                <w:rFonts w:ascii="Courier New" w:hAnsi="Courier New" w:cs="Courier New"/>
                <w:sz w:val="16"/>
                <w:szCs w:val="16"/>
              </w:rPr>
              <w:t xml:space="preserve">/* </w:t>
            </w:r>
            <w:r w:rsidRPr="00BD3C24">
              <w:rPr>
                <w:rFonts w:ascii="Courier New" w:hAnsi="Courier New" w:cs="Courier New"/>
                <w:i/>
                <w:iCs/>
                <w:sz w:val="16"/>
                <w:szCs w:val="16"/>
              </w:rPr>
              <w:t>and so on</w:t>
            </w:r>
            <w:r w:rsidRPr="007F3CFB">
              <w:rPr>
                <w:rFonts w:ascii="Courier New" w:hAnsi="Courier New" w:cs="Courier New"/>
                <w:sz w:val="16"/>
                <w:szCs w:val="16"/>
              </w:rPr>
              <w:t xml:space="preserve"> */</w:t>
            </w:r>
          </w:p>
          <w:p w14:paraId="5DDDDBAE" w14:textId="77777777" w:rsidR="0005574F" w:rsidRPr="004A63F8" w:rsidRDefault="0005574F" w:rsidP="009603DA">
            <w:pPr>
              <w:rPr>
                <w:rFonts w:ascii="Courier New" w:hAnsi="Courier New" w:cs="Courier New"/>
                <w:sz w:val="16"/>
                <w:szCs w:val="16"/>
              </w:rPr>
            </w:pPr>
            <w:r w:rsidRPr="007F3CFB">
              <w:rPr>
                <w:rFonts w:ascii="Courier New" w:hAnsi="Courier New" w:cs="Courier New"/>
                <w:sz w:val="16"/>
                <w:szCs w:val="16"/>
              </w:rPr>
              <w:t>{}</w:t>
            </w:r>
            <w:r>
              <w:rPr>
                <w:rFonts w:ascii="Courier New" w:hAnsi="Courier New" w:cs="Courier New"/>
                <w:sz w:val="16"/>
                <w:szCs w:val="16"/>
              </w:rPr>
              <w:t>]</w:t>
            </w:r>
          </w:p>
        </w:tc>
      </w:tr>
    </w:tbl>
    <w:p w14:paraId="0C486328" w14:textId="77777777" w:rsidR="0005574F" w:rsidRPr="00BC4DBE" w:rsidRDefault="0005574F" w:rsidP="00BC4DBE"/>
    <w:p w14:paraId="02B60FA9" w14:textId="1D31393C" w:rsidR="0004378B" w:rsidRDefault="0004378B">
      <w:pPr>
        <w:pStyle w:val="Heading3"/>
      </w:pPr>
      <w:bookmarkStart w:id="26" w:name="_Toc86665657"/>
      <w:r>
        <w:lastRenderedPageBreak/>
        <w:t>SIM Information History</w:t>
      </w:r>
      <w:bookmarkEnd w:id="26"/>
    </w:p>
    <w:p w14:paraId="4897632E" w14:textId="2053C579" w:rsidR="005E102D" w:rsidRDefault="005E102D" w:rsidP="005E102D">
      <w:pPr>
        <w:rPr>
          <w:b/>
          <w:bCs/>
          <w:i/>
          <w:iCs/>
          <w:color w:val="FF0000"/>
          <w:u w:val="single"/>
        </w:rPr>
      </w:pPr>
    </w:p>
    <w:p w14:paraId="72C4B9AB" w14:textId="77777777" w:rsidR="005E102D" w:rsidRPr="004E1DBD" w:rsidRDefault="005E102D" w:rsidP="005E102D">
      <w:pPr>
        <w:rPr>
          <w:b/>
          <w:bCs/>
          <w:i/>
          <w:iCs/>
          <w:color w:val="FF0000"/>
          <w:u w:val="single"/>
        </w:rPr>
      </w:pPr>
      <w:r w:rsidRPr="004E1DBD">
        <w:rPr>
          <w:b/>
          <w:bCs/>
          <w:i/>
          <w:iCs/>
          <w:color w:val="FF0000"/>
          <w:u w:val="single"/>
        </w:rPr>
        <w:t xml:space="preserve">NOTE: This page will be accessed from 2 </w:t>
      </w:r>
      <w:r>
        <w:rPr>
          <w:b/>
          <w:bCs/>
          <w:i/>
          <w:iCs/>
          <w:color w:val="FF0000"/>
          <w:u w:val="single"/>
        </w:rPr>
        <w:t>locations</w:t>
      </w:r>
      <w:r w:rsidRPr="004E1DBD">
        <w:rPr>
          <w:b/>
          <w:bCs/>
          <w:i/>
          <w:iCs/>
          <w:color w:val="FF0000"/>
          <w:u w:val="single"/>
        </w:rPr>
        <w:t>:</w:t>
      </w:r>
    </w:p>
    <w:p w14:paraId="0013CCC9" w14:textId="77777777" w:rsidR="005E102D" w:rsidRDefault="005E102D" w:rsidP="00471F4E">
      <w:pPr>
        <w:pStyle w:val="ListParagraph"/>
        <w:numPr>
          <w:ilvl w:val="0"/>
          <w:numId w:val="19"/>
        </w:numPr>
      </w:pPr>
      <w:r>
        <w:t>From the customer search sub tabs</w:t>
      </w:r>
      <w:r w:rsidRPr="00A0293E">
        <w:rPr>
          <w:b/>
          <w:bCs/>
        </w:rPr>
        <w:t xml:space="preserve">. </w:t>
      </w:r>
      <w:proofErr w:type="gramStart"/>
      <w:r w:rsidRPr="00A0293E">
        <w:rPr>
          <w:b/>
          <w:bCs/>
        </w:rPr>
        <w:t>“ Input</w:t>
      </w:r>
      <w:proofErr w:type="gramEnd"/>
      <w:r w:rsidRPr="00A0293E">
        <w:rPr>
          <w:b/>
          <w:bCs/>
        </w:rPr>
        <w:t xml:space="preserve"> is MSISDN and in this case</w:t>
      </w:r>
      <w:r>
        <w:rPr>
          <w:b/>
          <w:bCs/>
        </w:rPr>
        <w:t xml:space="preserve">, it </w:t>
      </w:r>
      <w:r w:rsidRPr="00A0293E">
        <w:rPr>
          <w:b/>
          <w:bCs/>
        </w:rPr>
        <w:t>will be passed implicitly”</w:t>
      </w:r>
    </w:p>
    <w:p w14:paraId="12A3F1A5" w14:textId="3C7D5751" w:rsidR="005E102D" w:rsidRPr="00A0293E" w:rsidRDefault="005E102D" w:rsidP="00471F4E">
      <w:pPr>
        <w:pStyle w:val="ListParagraph"/>
        <w:numPr>
          <w:ilvl w:val="0"/>
          <w:numId w:val="19"/>
        </w:numPr>
        <w:rPr>
          <w:b/>
          <w:bCs/>
        </w:rPr>
      </w:pPr>
      <w:r>
        <w:t xml:space="preserve">From the main tree module. </w:t>
      </w:r>
      <w:proofErr w:type="gramStart"/>
      <w:r w:rsidRPr="00A0293E">
        <w:rPr>
          <w:b/>
          <w:bCs/>
        </w:rPr>
        <w:t>“ Input</w:t>
      </w:r>
      <w:proofErr w:type="gramEnd"/>
      <w:r w:rsidRPr="00A0293E">
        <w:rPr>
          <w:b/>
          <w:bCs/>
        </w:rPr>
        <w:t xml:space="preserve"> is MSISDN</w:t>
      </w:r>
      <w:r>
        <w:rPr>
          <w:b/>
          <w:bCs/>
        </w:rPr>
        <w:t xml:space="preserve"> or</w:t>
      </w:r>
      <w:r w:rsidRPr="00FD7FDB">
        <w:rPr>
          <w:rFonts w:ascii="Courier New" w:hAnsi="Courier New" w:cs="Courier New"/>
          <w:sz w:val="16"/>
          <w:szCs w:val="16"/>
          <w:highlight w:val="yellow"/>
        </w:rPr>
        <w:t xml:space="preserve"> </w:t>
      </w:r>
      <w:proofErr w:type="spellStart"/>
      <w:r w:rsidRPr="00617D5A">
        <w:rPr>
          <w:rFonts w:ascii="Courier New" w:hAnsi="Courier New" w:cs="Courier New"/>
          <w:sz w:val="16"/>
          <w:szCs w:val="16"/>
          <w:highlight w:val="yellow"/>
        </w:rPr>
        <w:t>imsi</w:t>
      </w:r>
      <w:proofErr w:type="spellEnd"/>
      <w:r w:rsidRPr="00A0293E">
        <w:rPr>
          <w:b/>
          <w:bCs/>
        </w:rPr>
        <w:t xml:space="preserve"> </w:t>
      </w:r>
      <w:r>
        <w:rPr>
          <w:b/>
          <w:bCs/>
        </w:rPr>
        <w:t xml:space="preserve"> or </w:t>
      </w:r>
      <w:proofErr w:type="spellStart"/>
      <w:r w:rsidRPr="00617D5A">
        <w:rPr>
          <w:rFonts w:ascii="Courier New" w:hAnsi="Courier New" w:cs="Courier New"/>
          <w:sz w:val="16"/>
          <w:szCs w:val="16"/>
          <w:highlight w:val="yellow"/>
        </w:rPr>
        <w:t>iccid</w:t>
      </w:r>
      <w:proofErr w:type="spellEnd"/>
      <w:r w:rsidRPr="00A0293E">
        <w:rPr>
          <w:b/>
          <w:bCs/>
        </w:rPr>
        <w:t xml:space="preserve"> </w:t>
      </w:r>
      <w:r>
        <w:rPr>
          <w:b/>
          <w:bCs/>
        </w:rPr>
        <w:t xml:space="preserve"> </w:t>
      </w:r>
      <w:r w:rsidRPr="00A0293E">
        <w:rPr>
          <w:b/>
          <w:bCs/>
        </w:rPr>
        <w:t xml:space="preserve">and in this case will be passed </w:t>
      </w:r>
      <w:r>
        <w:rPr>
          <w:b/>
          <w:bCs/>
        </w:rPr>
        <w:t>explicitly</w:t>
      </w:r>
      <w:r w:rsidRPr="00A0293E">
        <w:rPr>
          <w:b/>
          <w:bCs/>
        </w:rPr>
        <w:t>”</w:t>
      </w:r>
      <w:r>
        <w:rPr>
          <w:b/>
          <w:bCs/>
        </w:rPr>
        <w:t>, one of them.</w:t>
      </w:r>
    </w:p>
    <w:p w14:paraId="367A0A61" w14:textId="77777777" w:rsidR="005E102D" w:rsidRDefault="005E102D" w:rsidP="005E102D">
      <w:pPr>
        <w:rPr>
          <w:b/>
          <w:bCs/>
          <w:i/>
          <w:iCs/>
          <w:color w:val="FF0000"/>
          <w:u w:val="single"/>
        </w:rPr>
      </w:pPr>
      <w:r w:rsidRPr="0005574F">
        <w:rPr>
          <w:b/>
          <w:bCs/>
          <w:i/>
          <w:iCs/>
          <w:color w:val="FF0000"/>
          <w:u w:val="single"/>
        </w:rPr>
        <w:t>Input</w:t>
      </w:r>
    </w:p>
    <w:tbl>
      <w:tblPr>
        <w:tblStyle w:val="TableGrid"/>
        <w:tblW w:w="0" w:type="auto"/>
        <w:tblLook w:val="04A0" w:firstRow="1" w:lastRow="0" w:firstColumn="1" w:lastColumn="0" w:noHBand="0" w:noVBand="1"/>
      </w:tblPr>
      <w:tblGrid>
        <w:gridCol w:w="8856"/>
      </w:tblGrid>
      <w:tr w:rsidR="005E102D" w14:paraId="3AC3EE2F" w14:textId="77777777" w:rsidTr="009603DA">
        <w:tc>
          <w:tcPr>
            <w:tcW w:w="8856" w:type="dxa"/>
          </w:tcPr>
          <w:p w14:paraId="5334DEAD" w14:textId="77777777" w:rsidR="005E102D" w:rsidRDefault="005E102D" w:rsidP="00471F4E">
            <w:pPr>
              <w:pStyle w:val="ListParagraph"/>
              <w:numPr>
                <w:ilvl w:val="0"/>
                <w:numId w:val="20"/>
              </w:numPr>
              <w:spacing w:after="0"/>
              <w:jc w:val="left"/>
            </w:pPr>
            <w:r>
              <w:t>The below parameter needs to be presented in the search request</w:t>
            </w:r>
          </w:p>
          <w:p w14:paraId="2E4F7EE5" w14:textId="77777777" w:rsidR="005E102D" w:rsidRDefault="005E102D" w:rsidP="00471F4E">
            <w:pPr>
              <w:pStyle w:val="ListParagraph"/>
              <w:numPr>
                <w:ilvl w:val="0"/>
                <w:numId w:val="20"/>
              </w:numPr>
              <w:spacing w:after="0"/>
              <w:jc w:val="left"/>
            </w:pPr>
            <w:r>
              <w:t>Highlighted parameters are exclusively selected</w:t>
            </w:r>
          </w:p>
        </w:tc>
      </w:tr>
      <w:tr w:rsidR="005E102D" w14:paraId="7AFB7D4F" w14:textId="77777777" w:rsidTr="009603DA">
        <w:tc>
          <w:tcPr>
            <w:tcW w:w="8856" w:type="dxa"/>
          </w:tcPr>
          <w:p w14:paraId="0995567F" w14:textId="77777777" w:rsidR="005E102D" w:rsidRPr="008A2BBE" w:rsidRDefault="005E102D" w:rsidP="009603DA">
            <w:pPr>
              <w:rPr>
                <w:rFonts w:ascii="Courier New" w:hAnsi="Courier New" w:cs="Courier New"/>
                <w:sz w:val="16"/>
                <w:szCs w:val="16"/>
              </w:rPr>
            </w:pPr>
            <w:r w:rsidRPr="008A2BBE">
              <w:rPr>
                <w:rFonts w:ascii="Courier New" w:hAnsi="Courier New" w:cs="Courier New"/>
                <w:sz w:val="16"/>
                <w:szCs w:val="16"/>
              </w:rPr>
              <w:t>Endpoint: /</w:t>
            </w:r>
            <w:proofErr w:type="spellStart"/>
            <w:r w:rsidRPr="008A2BBE">
              <w:rPr>
                <w:rFonts w:ascii="Courier New" w:hAnsi="Courier New" w:cs="Courier New"/>
                <w:sz w:val="16"/>
                <w:szCs w:val="16"/>
              </w:rPr>
              <w:t>historical_events</w:t>
            </w:r>
            <w:proofErr w:type="spellEnd"/>
          </w:p>
          <w:p w14:paraId="4123FC4F" w14:textId="77777777" w:rsidR="005E102D" w:rsidRPr="008A2BBE" w:rsidRDefault="005E102D" w:rsidP="009603DA">
            <w:pPr>
              <w:rPr>
                <w:rFonts w:ascii="Courier New" w:hAnsi="Courier New" w:cs="Courier New"/>
                <w:sz w:val="16"/>
                <w:szCs w:val="16"/>
              </w:rPr>
            </w:pPr>
            <w:r w:rsidRPr="008A2BBE">
              <w:rPr>
                <w:rFonts w:ascii="Courier New" w:hAnsi="Courier New" w:cs="Courier New"/>
                <w:sz w:val="16"/>
                <w:szCs w:val="16"/>
              </w:rPr>
              <w:t>@POST</w:t>
            </w:r>
          </w:p>
          <w:p w14:paraId="1C93490E" w14:textId="77777777" w:rsidR="005E102D" w:rsidRPr="008A2BBE" w:rsidRDefault="005E102D" w:rsidP="009603DA">
            <w:pPr>
              <w:rPr>
                <w:rFonts w:ascii="Courier New" w:hAnsi="Courier New" w:cs="Courier New"/>
                <w:sz w:val="16"/>
                <w:szCs w:val="16"/>
              </w:rPr>
            </w:pPr>
            <w:r w:rsidRPr="008A2BBE">
              <w:rPr>
                <w:rFonts w:ascii="Courier New" w:hAnsi="Courier New" w:cs="Courier New"/>
                <w:sz w:val="16"/>
                <w:szCs w:val="16"/>
              </w:rPr>
              <w:t>Request body:</w:t>
            </w:r>
          </w:p>
          <w:p w14:paraId="59665635" w14:textId="77777777" w:rsidR="005E102D" w:rsidRPr="008A2BBE" w:rsidRDefault="005E102D" w:rsidP="009603DA">
            <w:pPr>
              <w:rPr>
                <w:rFonts w:ascii="Courier New" w:hAnsi="Courier New" w:cs="Courier New"/>
                <w:sz w:val="16"/>
                <w:szCs w:val="16"/>
              </w:rPr>
            </w:pPr>
          </w:p>
          <w:p w14:paraId="46060AF7" w14:textId="77777777" w:rsidR="005E102D" w:rsidRPr="008A2BBE" w:rsidRDefault="005E102D" w:rsidP="009603DA">
            <w:pPr>
              <w:rPr>
                <w:rFonts w:ascii="Courier New" w:hAnsi="Courier New" w:cs="Courier New"/>
                <w:sz w:val="16"/>
                <w:szCs w:val="16"/>
              </w:rPr>
            </w:pPr>
            <w:r w:rsidRPr="008A2BBE">
              <w:rPr>
                <w:rFonts w:ascii="Courier New" w:hAnsi="Courier New" w:cs="Courier New"/>
                <w:sz w:val="16"/>
                <w:szCs w:val="16"/>
              </w:rPr>
              <w:t>{</w:t>
            </w:r>
          </w:p>
          <w:p w14:paraId="70DF8C28" w14:textId="77777777" w:rsidR="005E102D" w:rsidRPr="008A2BBE" w:rsidRDefault="005E102D" w:rsidP="009603DA">
            <w:pPr>
              <w:rPr>
                <w:rFonts w:ascii="Courier New" w:hAnsi="Courier New" w:cs="Courier New"/>
                <w:sz w:val="16"/>
                <w:szCs w:val="16"/>
              </w:rPr>
            </w:pPr>
            <w:r w:rsidRPr="008A2BBE">
              <w:rPr>
                <w:rFonts w:ascii="Courier New" w:hAnsi="Courier New" w:cs="Courier New"/>
                <w:sz w:val="16"/>
                <w:szCs w:val="16"/>
              </w:rPr>
              <w:t xml:space="preserve">    "</w:t>
            </w:r>
            <w:proofErr w:type="spellStart"/>
            <w:r w:rsidRPr="00617D5A">
              <w:rPr>
                <w:rFonts w:ascii="Courier New" w:hAnsi="Courier New" w:cs="Courier New"/>
                <w:sz w:val="16"/>
                <w:szCs w:val="16"/>
                <w:highlight w:val="yellow"/>
              </w:rPr>
              <w:t>msisdns</w:t>
            </w:r>
            <w:proofErr w:type="spellEnd"/>
            <w:r w:rsidRPr="008A2BBE">
              <w:rPr>
                <w:rFonts w:ascii="Courier New" w:hAnsi="Courier New" w:cs="Courier New"/>
                <w:sz w:val="16"/>
                <w:szCs w:val="16"/>
              </w:rPr>
              <w:t>": [</w:t>
            </w:r>
          </w:p>
          <w:p w14:paraId="4B10BFFC" w14:textId="77777777" w:rsidR="005E102D" w:rsidRPr="008A2BBE" w:rsidRDefault="005E102D" w:rsidP="009603DA">
            <w:pPr>
              <w:rPr>
                <w:rFonts w:ascii="Courier New" w:hAnsi="Courier New" w:cs="Courier New"/>
                <w:sz w:val="16"/>
                <w:szCs w:val="16"/>
              </w:rPr>
            </w:pPr>
            <w:r w:rsidRPr="008A2BBE">
              <w:rPr>
                <w:rFonts w:ascii="Courier New" w:hAnsi="Courier New" w:cs="Courier New"/>
                <w:sz w:val="16"/>
                <w:szCs w:val="16"/>
              </w:rPr>
              <w:t xml:space="preserve">        "962790000000"</w:t>
            </w:r>
          </w:p>
          <w:p w14:paraId="5CA1FE49" w14:textId="77777777" w:rsidR="005E102D" w:rsidRDefault="005E102D" w:rsidP="009603DA">
            <w:pPr>
              <w:rPr>
                <w:rFonts w:ascii="Courier New" w:hAnsi="Courier New" w:cs="Courier New"/>
                <w:sz w:val="16"/>
                <w:szCs w:val="16"/>
              </w:rPr>
            </w:pPr>
            <w:r w:rsidRPr="008A2BBE">
              <w:rPr>
                <w:rFonts w:ascii="Courier New" w:hAnsi="Courier New" w:cs="Courier New"/>
                <w:sz w:val="16"/>
                <w:szCs w:val="16"/>
              </w:rPr>
              <w:t xml:space="preserve">    ],</w:t>
            </w:r>
          </w:p>
          <w:p w14:paraId="4DA52B42" w14:textId="77777777" w:rsidR="005E102D" w:rsidRPr="00617D5A" w:rsidRDefault="005E102D" w:rsidP="009603DA">
            <w:pPr>
              <w:rPr>
                <w:rFonts w:ascii="Courier New" w:hAnsi="Courier New" w:cs="Courier New"/>
                <w:sz w:val="16"/>
                <w:szCs w:val="16"/>
              </w:rPr>
            </w:pPr>
            <w:r w:rsidRPr="00617D5A">
              <w:rPr>
                <w:rFonts w:ascii="Courier New" w:hAnsi="Courier New" w:cs="Courier New"/>
                <w:sz w:val="16"/>
                <w:szCs w:val="16"/>
              </w:rPr>
              <w:t xml:space="preserve">    "</w:t>
            </w:r>
            <w:proofErr w:type="spellStart"/>
            <w:r w:rsidRPr="00617D5A">
              <w:rPr>
                <w:rFonts w:ascii="Courier New" w:hAnsi="Courier New" w:cs="Courier New"/>
                <w:sz w:val="16"/>
                <w:szCs w:val="16"/>
              </w:rPr>
              <w:t>line_details</w:t>
            </w:r>
            <w:proofErr w:type="spellEnd"/>
            <w:proofErr w:type="gramStart"/>
            <w:r w:rsidRPr="00617D5A">
              <w:rPr>
                <w:rFonts w:ascii="Courier New" w:hAnsi="Courier New" w:cs="Courier New"/>
                <w:sz w:val="16"/>
                <w:szCs w:val="16"/>
              </w:rPr>
              <w:t>" :</w:t>
            </w:r>
            <w:proofErr w:type="gramEnd"/>
            <w:r w:rsidRPr="00617D5A">
              <w:rPr>
                <w:rFonts w:ascii="Courier New" w:hAnsi="Courier New" w:cs="Courier New"/>
                <w:sz w:val="16"/>
                <w:szCs w:val="16"/>
              </w:rPr>
              <w:t xml:space="preserve"> {</w:t>
            </w:r>
          </w:p>
          <w:p w14:paraId="54795CAA" w14:textId="77777777" w:rsidR="005E102D" w:rsidRPr="00617D5A" w:rsidRDefault="005E102D" w:rsidP="009603DA">
            <w:pPr>
              <w:rPr>
                <w:rFonts w:ascii="Courier New" w:hAnsi="Courier New" w:cs="Courier New"/>
                <w:sz w:val="16"/>
                <w:szCs w:val="16"/>
              </w:rPr>
            </w:pPr>
            <w:r w:rsidRPr="00617D5A">
              <w:rPr>
                <w:rFonts w:ascii="Courier New" w:hAnsi="Courier New" w:cs="Courier New"/>
                <w:sz w:val="16"/>
                <w:szCs w:val="16"/>
              </w:rPr>
              <w:t xml:space="preserve">        "</w:t>
            </w:r>
            <w:proofErr w:type="spellStart"/>
            <w:r w:rsidRPr="00617D5A">
              <w:rPr>
                <w:rFonts w:ascii="Courier New" w:hAnsi="Courier New" w:cs="Courier New"/>
                <w:sz w:val="16"/>
                <w:szCs w:val="16"/>
              </w:rPr>
              <w:t>imsi_details</w:t>
            </w:r>
            <w:proofErr w:type="spellEnd"/>
            <w:proofErr w:type="gramStart"/>
            <w:r w:rsidRPr="00617D5A">
              <w:rPr>
                <w:rFonts w:ascii="Courier New" w:hAnsi="Courier New" w:cs="Courier New"/>
                <w:sz w:val="16"/>
                <w:szCs w:val="16"/>
              </w:rPr>
              <w:t>" :</w:t>
            </w:r>
            <w:proofErr w:type="gramEnd"/>
            <w:r w:rsidRPr="00617D5A">
              <w:rPr>
                <w:rFonts w:ascii="Courier New" w:hAnsi="Courier New" w:cs="Courier New"/>
                <w:sz w:val="16"/>
                <w:szCs w:val="16"/>
              </w:rPr>
              <w:t xml:space="preserve"> {</w:t>
            </w:r>
          </w:p>
          <w:p w14:paraId="4EE4CFDB" w14:textId="77777777" w:rsidR="005E102D" w:rsidRPr="00617D5A" w:rsidRDefault="005E102D" w:rsidP="009603DA">
            <w:pPr>
              <w:rPr>
                <w:rFonts w:ascii="Courier New" w:hAnsi="Courier New" w:cs="Courier New"/>
                <w:sz w:val="16"/>
                <w:szCs w:val="16"/>
              </w:rPr>
            </w:pPr>
            <w:r w:rsidRPr="00617D5A">
              <w:rPr>
                <w:rFonts w:ascii="Courier New" w:hAnsi="Courier New" w:cs="Courier New"/>
                <w:sz w:val="16"/>
                <w:szCs w:val="16"/>
              </w:rPr>
              <w:t xml:space="preserve">            "</w:t>
            </w:r>
            <w:proofErr w:type="spellStart"/>
            <w:r w:rsidRPr="00617D5A">
              <w:rPr>
                <w:rFonts w:ascii="Courier New" w:hAnsi="Courier New" w:cs="Courier New"/>
                <w:sz w:val="16"/>
                <w:szCs w:val="16"/>
                <w:highlight w:val="yellow"/>
              </w:rPr>
              <w:t>imsi</w:t>
            </w:r>
            <w:proofErr w:type="spellEnd"/>
            <w:proofErr w:type="gramStart"/>
            <w:r w:rsidRPr="00617D5A">
              <w:rPr>
                <w:rFonts w:ascii="Courier New" w:hAnsi="Courier New" w:cs="Courier New"/>
                <w:sz w:val="16"/>
                <w:szCs w:val="16"/>
              </w:rPr>
              <w:t>" :</w:t>
            </w:r>
            <w:proofErr w:type="gramEnd"/>
            <w:r w:rsidRPr="00617D5A">
              <w:rPr>
                <w:rFonts w:ascii="Courier New" w:hAnsi="Courier New" w:cs="Courier New"/>
                <w:sz w:val="16"/>
                <w:szCs w:val="16"/>
              </w:rPr>
              <w:t xml:space="preserve"> "420016978958852",</w:t>
            </w:r>
          </w:p>
          <w:p w14:paraId="3B06E631" w14:textId="77777777" w:rsidR="005E102D" w:rsidRPr="00617D5A" w:rsidRDefault="005E102D" w:rsidP="009603DA">
            <w:pPr>
              <w:rPr>
                <w:rFonts w:ascii="Courier New" w:hAnsi="Courier New" w:cs="Courier New"/>
                <w:sz w:val="16"/>
                <w:szCs w:val="16"/>
              </w:rPr>
            </w:pPr>
            <w:r w:rsidRPr="00617D5A">
              <w:rPr>
                <w:rFonts w:ascii="Courier New" w:hAnsi="Courier New" w:cs="Courier New"/>
                <w:sz w:val="16"/>
                <w:szCs w:val="16"/>
              </w:rPr>
              <w:t xml:space="preserve">            "</w:t>
            </w:r>
            <w:proofErr w:type="spellStart"/>
            <w:r w:rsidRPr="00617D5A">
              <w:rPr>
                <w:rFonts w:ascii="Courier New" w:hAnsi="Courier New" w:cs="Courier New"/>
                <w:sz w:val="16"/>
                <w:szCs w:val="16"/>
                <w:highlight w:val="yellow"/>
              </w:rPr>
              <w:t>iccid</w:t>
            </w:r>
            <w:proofErr w:type="spellEnd"/>
            <w:proofErr w:type="gramStart"/>
            <w:r w:rsidRPr="00617D5A">
              <w:rPr>
                <w:rFonts w:ascii="Courier New" w:hAnsi="Courier New" w:cs="Courier New"/>
                <w:sz w:val="16"/>
                <w:szCs w:val="16"/>
              </w:rPr>
              <w:t>" :</w:t>
            </w:r>
            <w:proofErr w:type="gramEnd"/>
            <w:r w:rsidRPr="00617D5A">
              <w:rPr>
                <w:rFonts w:ascii="Courier New" w:hAnsi="Courier New" w:cs="Courier New"/>
                <w:sz w:val="16"/>
                <w:szCs w:val="16"/>
              </w:rPr>
              <w:t xml:space="preserve"> "350342138641240",</w:t>
            </w:r>
          </w:p>
          <w:p w14:paraId="12B9B348" w14:textId="77777777" w:rsidR="005E102D" w:rsidRPr="00617D5A" w:rsidRDefault="005E102D" w:rsidP="009603DA">
            <w:pPr>
              <w:rPr>
                <w:rFonts w:ascii="Courier New" w:hAnsi="Courier New" w:cs="Courier New"/>
                <w:sz w:val="16"/>
                <w:szCs w:val="16"/>
              </w:rPr>
            </w:pPr>
            <w:r w:rsidRPr="00617D5A">
              <w:rPr>
                <w:rFonts w:ascii="Courier New" w:hAnsi="Courier New" w:cs="Courier New"/>
                <w:sz w:val="16"/>
                <w:szCs w:val="16"/>
              </w:rPr>
              <w:t xml:space="preserve">        },</w:t>
            </w:r>
          </w:p>
          <w:p w14:paraId="791F7D96" w14:textId="77777777" w:rsidR="005E102D" w:rsidRPr="008A2BBE" w:rsidRDefault="005E102D" w:rsidP="009603DA">
            <w:pPr>
              <w:rPr>
                <w:rFonts w:ascii="Courier New" w:hAnsi="Courier New" w:cs="Courier New"/>
                <w:sz w:val="16"/>
                <w:szCs w:val="16"/>
              </w:rPr>
            </w:pPr>
            <w:r w:rsidRPr="00617D5A">
              <w:rPr>
                <w:rFonts w:ascii="Courier New" w:hAnsi="Courier New" w:cs="Courier New"/>
                <w:sz w:val="16"/>
                <w:szCs w:val="16"/>
              </w:rPr>
              <w:t xml:space="preserve">    },</w:t>
            </w:r>
          </w:p>
          <w:p w14:paraId="4821D8AE" w14:textId="77777777" w:rsidR="005E102D" w:rsidRPr="008A2BBE" w:rsidRDefault="005E102D" w:rsidP="009603DA">
            <w:pPr>
              <w:rPr>
                <w:rFonts w:ascii="Courier New" w:hAnsi="Courier New" w:cs="Courier New"/>
                <w:sz w:val="16"/>
                <w:szCs w:val="16"/>
              </w:rPr>
            </w:pPr>
            <w:r w:rsidRPr="008A2BBE">
              <w:rPr>
                <w:rFonts w:ascii="Courier New" w:hAnsi="Courier New" w:cs="Courier New"/>
                <w:sz w:val="16"/>
                <w:szCs w:val="16"/>
              </w:rPr>
              <w:t xml:space="preserve">    "</w:t>
            </w:r>
            <w:proofErr w:type="gramStart"/>
            <w:r w:rsidRPr="008A2BBE">
              <w:rPr>
                <w:rFonts w:ascii="Courier New" w:hAnsi="Courier New" w:cs="Courier New"/>
                <w:sz w:val="16"/>
                <w:szCs w:val="16"/>
              </w:rPr>
              <w:t>start</w:t>
            </w:r>
            <w:proofErr w:type="gramEnd"/>
            <w:r w:rsidRPr="008A2BBE">
              <w:rPr>
                <w:rFonts w:ascii="Courier New" w:hAnsi="Courier New" w:cs="Courier New"/>
                <w:sz w:val="16"/>
                <w:szCs w:val="16"/>
              </w:rPr>
              <w:t xml:space="preserve">-time": </w:t>
            </w:r>
            <w:proofErr w:type="spellStart"/>
            <w:r w:rsidRPr="00391485">
              <w:rPr>
                <w:rFonts w:ascii="Courier New" w:hAnsi="Courier New" w:cs="Courier New"/>
                <w:sz w:val="16"/>
                <w:szCs w:val="16"/>
              </w:rPr>
              <w:t>ISODate</w:t>
            </w:r>
            <w:proofErr w:type="spellEnd"/>
            <w:r w:rsidRPr="00391485">
              <w:rPr>
                <w:rFonts w:ascii="Courier New" w:hAnsi="Courier New" w:cs="Courier New"/>
                <w:sz w:val="16"/>
                <w:szCs w:val="16"/>
              </w:rPr>
              <w:t>("2021-06-24T13:41:22.346+03:00")</w:t>
            </w:r>
            <w:r w:rsidRPr="008A2BBE">
              <w:rPr>
                <w:rFonts w:ascii="Courier New" w:hAnsi="Courier New" w:cs="Courier New"/>
                <w:sz w:val="16"/>
                <w:szCs w:val="16"/>
              </w:rPr>
              <w:t>,</w:t>
            </w:r>
          </w:p>
          <w:p w14:paraId="55826859" w14:textId="77777777" w:rsidR="005E102D" w:rsidRPr="008A2BBE" w:rsidRDefault="005E102D" w:rsidP="009603DA">
            <w:pPr>
              <w:rPr>
                <w:rFonts w:ascii="Courier New" w:hAnsi="Courier New" w:cs="Courier New"/>
                <w:sz w:val="16"/>
                <w:szCs w:val="16"/>
              </w:rPr>
            </w:pPr>
            <w:r w:rsidRPr="008A2BBE">
              <w:rPr>
                <w:rFonts w:ascii="Courier New" w:hAnsi="Courier New" w:cs="Courier New"/>
                <w:sz w:val="16"/>
                <w:szCs w:val="16"/>
              </w:rPr>
              <w:t xml:space="preserve">    "</w:t>
            </w:r>
            <w:proofErr w:type="gramStart"/>
            <w:r w:rsidRPr="008A2BBE">
              <w:rPr>
                <w:rFonts w:ascii="Courier New" w:hAnsi="Courier New" w:cs="Courier New"/>
                <w:sz w:val="16"/>
                <w:szCs w:val="16"/>
              </w:rPr>
              <w:t>end</w:t>
            </w:r>
            <w:proofErr w:type="gramEnd"/>
            <w:r w:rsidRPr="008A2BBE">
              <w:rPr>
                <w:rFonts w:ascii="Courier New" w:hAnsi="Courier New" w:cs="Courier New"/>
                <w:sz w:val="16"/>
                <w:szCs w:val="16"/>
              </w:rPr>
              <w:t xml:space="preserve">-time": </w:t>
            </w:r>
            <w:proofErr w:type="spellStart"/>
            <w:r w:rsidRPr="00391485">
              <w:rPr>
                <w:rFonts w:ascii="Courier New" w:hAnsi="Courier New" w:cs="Courier New"/>
                <w:sz w:val="16"/>
                <w:szCs w:val="16"/>
              </w:rPr>
              <w:t>ISODate</w:t>
            </w:r>
            <w:proofErr w:type="spellEnd"/>
            <w:r w:rsidRPr="00391485">
              <w:rPr>
                <w:rFonts w:ascii="Courier New" w:hAnsi="Courier New" w:cs="Courier New"/>
                <w:sz w:val="16"/>
                <w:szCs w:val="16"/>
              </w:rPr>
              <w:t>("2021-06-24T13:41:22.346+03:00")</w:t>
            </w:r>
            <w:r w:rsidRPr="008A2BBE">
              <w:rPr>
                <w:rFonts w:ascii="Courier New" w:hAnsi="Courier New" w:cs="Courier New"/>
                <w:sz w:val="16"/>
                <w:szCs w:val="16"/>
              </w:rPr>
              <w:t>,</w:t>
            </w:r>
          </w:p>
          <w:p w14:paraId="06E9EFB5" w14:textId="77777777" w:rsidR="005E102D" w:rsidRPr="008A2BBE" w:rsidRDefault="005E102D" w:rsidP="009603DA">
            <w:pPr>
              <w:rPr>
                <w:rFonts w:ascii="Courier New" w:hAnsi="Courier New" w:cs="Courier New"/>
                <w:sz w:val="16"/>
                <w:szCs w:val="16"/>
              </w:rPr>
            </w:pPr>
            <w:r w:rsidRPr="008A2BBE">
              <w:rPr>
                <w:rFonts w:ascii="Courier New" w:hAnsi="Courier New" w:cs="Courier New"/>
                <w:sz w:val="16"/>
                <w:szCs w:val="16"/>
              </w:rPr>
              <w:t xml:space="preserve">    "events": [{</w:t>
            </w:r>
          </w:p>
          <w:p w14:paraId="579DB045" w14:textId="77777777" w:rsidR="005E102D" w:rsidRPr="008A2BBE" w:rsidRDefault="005E102D" w:rsidP="009603DA">
            <w:pPr>
              <w:rPr>
                <w:rFonts w:ascii="Courier New" w:hAnsi="Courier New" w:cs="Courier New"/>
                <w:sz w:val="16"/>
                <w:szCs w:val="16"/>
              </w:rPr>
            </w:pPr>
            <w:r w:rsidRPr="008A2BBE">
              <w:rPr>
                <w:rFonts w:ascii="Courier New" w:hAnsi="Courier New" w:cs="Courier New"/>
                <w:sz w:val="16"/>
                <w:szCs w:val="16"/>
              </w:rPr>
              <w:t xml:space="preserve">        "type": "</w:t>
            </w:r>
            <w:r w:rsidRPr="00C04844">
              <w:rPr>
                <w:rFonts w:ascii="Courier New" w:hAnsi="Courier New" w:cs="Courier New"/>
                <w:sz w:val="16"/>
                <w:szCs w:val="16"/>
              </w:rPr>
              <w:t>Change Profile</w:t>
            </w:r>
            <w:r w:rsidRPr="008A2BBE">
              <w:rPr>
                <w:rFonts w:ascii="Courier New" w:hAnsi="Courier New" w:cs="Courier New"/>
                <w:sz w:val="16"/>
                <w:szCs w:val="16"/>
              </w:rPr>
              <w:t>"</w:t>
            </w:r>
          </w:p>
          <w:p w14:paraId="578025C6" w14:textId="77777777" w:rsidR="005E102D" w:rsidRDefault="005E102D" w:rsidP="009603DA">
            <w:pPr>
              <w:rPr>
                <w:rFonts w:ascii="Courier New" w:hAnsi="Courier New" w:cs="Courier New"/>
                <w:sz w:val="16"/>
                <w:szCs w:val="16"/>
              </w:rPr>
            </w:pPr>
            <w:r w:rsidRPr="008A2BBE">
              <w:rPr>
                <w:rFonts w:ascii="Courier New" w:hAnsi="Courier New" w:cs="Courier New"/>
                <w:sz w:val="16"/>
                <w:szCs w:val="16"/>
              </w:rPr>
              <w:t xml:space="preserve">    }]</w:t>
            </w:r>
            <w:r>
              <w:rPr>
                <w:rFonts w:ascii="Courier New" w:hAnsi="Courier New" w:cs="Courier New"/>
                <w:sz w:val="16"/>
                <w:szCs w:val="16"/>
              </w:rPr>
              <w:t>,</w:t>
            </w:r>
          </w:p>
          <w:p w14:paraId="6A360D8B" w14:textId="77777777" w:rsidR="005E102D" w:rsidRPr="008A2BBE" w:rsidRDefault="005E102D" w:rsidP="009603DA">
            <w:pPr>
              <w:rPr>
                <w:rFonts w:ascii="Courier New" w:hAnsi="Courier New" w:cs="Courier New"/>
                <w:sz w:val="16"/>
                <w:szCs w:val="16"/>
              </w:rPr>
            </w:pPr>
            <w:r w:rsidRPr="008A2BBE">
              <w:rPr>
                <w:rFonts w:ascii="Courier New" w:hAnsi="Courier New" w:cs="Courier New"/>
                <w:sz w:val="16"/>
                <w:szCs w:val="16"/>
              </w:rPr>
              <w:t xml:space="preserve">    </w:t>
            </w:r>
            <w:r w:rsidRPr="0061317C">
              <w:rPr>
                <w:rFonts w:ascii="Courier New" w:hAnsi="Courier New" w:cs="Courier New"/>
                <w:sz w:val="16"/>
                <w:szCs w:val="16"/>
              </w:rPr>
              <w:t>"search-expression</w:t>
            </w:r>
            <w:proofErr w:type="gramStart"/>
            <w:r w:rsidRPr="0061317C">
              <w:rPr>
                <w:rFonts w:ascii="Courier New" w:hAnsi="Courier New" w:cs="Courier New"/>
                <w:sz w:val="16"/>
                <w:szCs w:val="16"/>
              </w:rPr>
              <w:t>"</w:t>
            </w:r>
            <w:r>
              <w:rPr>
                <w:rFonts w:ascii="Courier New" w:hAnsi="Courier New" w:cs="Courier New"/>
                <w:sz w:val="16"/>
                <w:szCs w:val="16"/>
              </w:rPr>
              <w:t xml:space="preserve"> </w:t>
            </w:r>
            <w:r w:rsidRPr="001E4674">
              <w:rPr>
                <w:rFonts w:ascii="Courier New" w:hAnsi="Courier New" w:cs="Courier New"/>
                <w:sz w:val="16"/>
                <w:szCs w:val="16"/>
              </w:rPr>
              <w:t>:</w:t>
            </w:r>
            <w:proofErr w:type="gramEnd"/>
            <w:r w:rsidRPr="001E4674">
              <w:rPr>
                <w:rFonts w:ascii="Courier New" w:hAnsi="Courier New" w:cs="Courier New"/>
                <w:sz w:val="16"/>
                <w:szCs w:val="16"/>
              </w:rPr>
              <w:t> "</w:t>
            </w:r>
            <w:r>
              <w:rPr>
                <w:rFonts w:ascii="Courier New" w:hAnsi="Courier New" w:cs="Courier New"/>
                <w:sz w:val="16"/>
                <w:szCs w:val="16"/>
              </w:rPr>
              <w:t>{</w:t>
            </w:r>
            <w:r w:rsidRPr="001E4674">
              <w:rPr>
                <w:rFonts w:ascii="Courier New" w:hAnsi="Courier New" w:cs="Courier New"/>
                <w:sz w:val="16"/>
                <w:szCs w:val="16"/>
              </w:rPr>
              <w:t>"</w:t>
            </w:r>
            <w:r w:rsidRPr="0061317C">
              <w:rPr>
                <w:rFonts w:ascii="Courier New" w:hAnsi="Courier New" w:cs="Courier New"/>
                <w:sz w:val="16"/>
                <w:szCs w:val="16"/>
              </w:rPr>
              <w:t>key</w:t>
            </w:r>
            <w:r w:rsidRPr="001E4674">
              <w:rPr>
                <w:rFonts w:ascii="Courier New" w:hAnsi="Courier New" w:cs="Courier New"/>
                <w:sz w:val="16"/>
                <w:szCs w:val="16"/>
              </w:rPr>
              <w:t>" : "</w:t>
            </w:r>
            <w:proofErr w:type="spellStart"/>
            <w:r w:rsidRPr="001E4674">
              <w:rPr>
                <w:rFonts w:ascii="Courier New" w:hAnsi="Courier New" w:cs="Courier New"/>
                <w:sz w:val="16"/>
                <w:szCs w:val="16"/>
              </w:rPr>
              <w:t>line_details.imsi_details</w:t>
            </w:r>
            <w:proofErr w:type="spellEnd"/>
            <w:r w:rsidRPr="001E4674">
              <w:rPr>
                <w:rFonts w:ascii="Courier New" w:hAnsi="Courier New" w:cs="Courier New"/>
                <w:sz w:val="16"/>
                <w:szCs w:val="16"/>
              </w:rPr>
              <w:t>"}"</w:t>
            </w:r>
          </w:p>
          <w:p w14:paraId="36B28DED" w14:textId="77777777" w:rsidR="005E102D" w:rsidRDefault="005E102D" w:rsidP="009603DA">
            <w:r w:rsidRPr="008A2BBE">
              <w:rPr>
                <w:rFonts w:ascii="Courier New" w:hAnsi="Courier New" w:cs="Courier New"/>
                <w:sz w:val="16"/>
                <w:szCs w:val="16"/>
              </w:rPr>
              <w:t>}</w:t>
            </w:r>
          </w:p>
        </w:tc>
      </w:tr>
    </w:tbl>
    <w:p w14:paraId="58C47710" w14:textId="77777777" w:rsidR="00C701D5" w:rsidRDefault="00C701D5" w:rsidP="007F3A34">
      <w:pPr>
        <w:rPr>
          <w:b/>
          <w:bCs/>
          <w:i/>
          <w:iCs/>
          <w:color w:val="FF0000"/>
          <w:u w:val="single"/>
        </w:rPr>
      </w:pPr>
    </w:p>
    <w:p w14:paraId="2CE5CD35" w14:textId="13339D6F" w:rsidR="005E102D" w:rsidRDefault="005E102D" w:rsidP="007F3A34">
      <w:pPr>
        <w:rPr>
          <w:b/>
          <w:bCs/>
          <w:i/>
          <w:iCs/>
          <w:color w:val="FF0000"/>
          <w:u w:val="single"/>
        </w:rPr>
      </w:pPr>
      <w:r w:rsidRPr="005E102D">
        <w:rPr>
          <w:b/>
          <w:bCs/>
          <w:i/>
          <w:iCs/>
          <w:color w:val="FF0000"/>
          <w:u w:val="single"/>
        </w:rPr>
        <w:t>Output</w:t>
      </w:r>
      <w:r w:rsidR="005A10A6">
        <w:rPr>
          <w:b/>
          <w:bCs/>
          <w:i/>
          <w:iCs/>
          <w:color w:val="FF0000"/>
          <w:u w:val="single"/>
        </w:rPr>
        <w:t>, don’t show the ‘Key’</w:t>
      </w:r>
      <w:r w:rsidR="00FE66E3">
        <w:rPr>
          <w:b/>
          <w:bCs/>
          <w:i/>
          <w:iCs/>
          <w:color w:val="FF0000"/>
          <w:u w:val="single"/>
        </w:rPr>
        <w:t>,</w:t>
      </w:r>
    </w:p>
    <w:p w14:paraId="3E2B5835" w14:textId="79733E85" w:rsidR="00FE66E3" w:rsidRDefault="00FE66E3" w:rsidP="007F3A34">
      <w:pPr>
        <w:rPr>
          <w:b/>
          <w:bCs/>
          <w:i/>
          <w:iCs/>
          <w:color w:val="FF0000"/>
          <w:u w:val="single"/>
        </w:rPr>
      </w:pPr>
      <w:r>
        <w:rPr>
          <w:b/>
          <w:bCs/>
          <w:i/>
          <w:iCs/>
          <w:color w:val="FF0000"/>
          <w:u w:val="single"/>
        </w:rPr>
        <w:t>Either to put them in one table, or check if we could add expand row as the below screen:</w:t>
      </w:r>
    </w:p>
    <w:p w14:paraId="55327E09" w14:textId="3A2B6D97" w:rsidR="00FE66E3" w:rsidRDefault="00FE66E3" w:rsidP="007F3A34">
      <w:pPr>
        <w:rPr>
          <w:b/>
          <w:bCs/>
          <w:i/>
          <w:iCs/>
          <w:color w:val="FF0000"/>
          <w:u w:val="single"/>
        </w:rPr>
      </w:pPr>
      <w:r w:rsidRPr="00FE66E3">
        <w:rPr>
          <w:b/>
          <w:bCs/>
          <w:i/>
          <w:iCs/>
          <w:noProof/>
          <w:color w:val="FF0000"/>
          <w:u w:val="single"/>
        </w:rPr>
        <w:lastRenderedPageBreak/>
        <w:drawing>
          <wp:inline distT="0" distB="0" distL="0" distR="0" wp14:anchorId="303907BB" wp14:editId="5E889E3D">
            <wp:extent cx="5934075" cy="11334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113347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856"/>
      </w:tblGrid>
      <w:tr w:rsidR="00C701D5" w14:paraId="3607D707" w14:textId="77777777" w:rsidTr="009603DA">
        <w:tc>
          <w:tcPr>
            <w:tcW w:w="8856" w:type="dxa"/>
          </w:tcPr>
          <w:p w14:paraId="2E19FCE6" w14:textId="77777777" w:rsidR="00C701D5" w:rsidRDefault="00C701D5" w:rsidP="009603DA">
            <w:r>
              <w:t>List of JSON objects</w:t>
            </w:r>
          </w:p>
        </w:tc>
      </w:tr>
      <w:tr w:rsidR="00C701D5" w14:paraId="542BB50D" w14:textId="77777777" w:rsidTr="009603DA">
        <w:tc>
          <w:tcPr>
            <w:tcW w:w="8856" w:type="dxa"/>
          </w:tcPr>
          <w:p w14:paraId="65D0E85B" w14:textId="77777777" w:rsidR="00C701D5" w:rsidRPr="00C04844" w:rsidRDefault="00C701D5" w:rsidP="009603DA">
            <w:pPr>
              <w:rPr>
                <w:rFonts w:ascii="Courier New" w:hAnsi="Courier New" w:cs="Courier New"/>
                <w:sz w:val="16"/>
                <w:szCs w:val="16"/>
              </w:rPr>
            </w:pPr>
            <w:r w:rsidRPr="00C04844">
              <w:rPr>
                <w:rFonts w:ascii="Courier New" w:hAnsi="Courier New" w:cs="Courier New"/>
                <w:sz w:val="16"/>
                <w:szCs w:val="16"/>
              </w:rPr>
              <w:t>/* 1 */</w:t>
            </w:r>
          </w:p>
          <w:p w14:paraId="1A6EC979" w14:textId="77777777" w:rsidR="00C701D5" w:rsidRPr="00C04844" w:rsidRDefault="00C701D5" w:rsidP="009603DA">
            <w:pPr>
              <w:rPr>
                <w:rFonts w:ascii="Courier New" w:hAnsi="Courier New" w:cs="Courier New"/>
                <w:sz w:val="16"/>
                <w:szCs w:val="16"/>
              </w:rPr>
            </w:pPr>
            <w:r w:rsidRPr="00C04844">
              <w:rPr>
                <w:rFonts w:ascii="Courier New" w:hAnsi="Courier New" w:cs="Courier New"/>
                <w:sz w:val="16"/>
                <w:szCs w:val="16"/>
              </w:rPr>
              <w:t>{</w:t>
            </w:r>
          </w:p>
          <w:p w14:paraId="2733D557" w14:textId="77777777" w:rsidR="00C701D5" w:rsidRPr="00C04844" w:rsidRDefault="00C701D5" w:rsidP="009603DA">
            <w:pPr>
              <w:rPr>
                <w:rFonts w:ascii="Courier New" w:hAnsi="Courier New" w:cs="Courier New"/>
                <w:sz w:val="16"/>
                <w:szCs w:val="16"/>
              </w:rPr>
            </w:pPr>
            <w:r w:rsidRPr="00C04844">
              <w:rPr>
                <w:rFonts w:ascii="Courier New" w:hAnsi="Courier New" w:cs="Courier New"/>
                <w:sz w:val="16"/>
                <w:szCs w:val="16"/>
              </w:rPr>
              <w:t xml:space="preserve">    "_id</w:t>
            </w:r>
            <w:proofErr w:type="gramStart"/>
            <w:r w:rsidRPr="00C04844">
              <w:rPr>
                <w:rFonts w:ascii="Courier New" w:hAnsi="Courier New" w:cs="Courier New"/>
                <w:sz w:val="16"/>
                <w:szCs w:val="16"/>
              </w:rPr>
              <w:t>" :</w:t>
            </w:r>
            <w:proofErr w:type="gramEnd"/>
            <w:r w:rsidRPr="00C04844">
              <w:rPr>
                <w:rFonts w:ascii="Courier New" w:hAnsi="Courier New" w:cs="Courier New"/>
                <w:sz w:val="16"/>
                <w:szCs w:val="16"/>
              </w:rPr>
              <w:t xml:space="preserve"> </w:t>
            </w:r>
            <w:proofErr w:type="spellStart"/>
            <w:r w:rsidRPr="00C04844">
              <w:rPr>
                <w:rFonts w:ascii="Courier New" w:hAnsi="Courier New" w:cs="Courier New"/>
                <w:sz w:val="16"/>
                <w:szCs w:val="16"/>
              </w:rPr>
              <w:t>ObjectId</w:t>
            </w:r>
            <w:proofErr w:type="spellEnd"/>
            <w:r w:rsidRPr="00C04844">
              <w:rPr>
                <w:rFonts w:ascii="Courier New" w:hAnsi="Courier New" w:cs="Courier New"/>
                <w:sz w:val="16"/>
                <w:szCs w:val="16"/>
              </w:rPr>
              <w:t>("613c967ac86c965318618573"),</w:t>
            </w:r>
          </w:p>
          <w:p w14:paraId="0A8C2ECB" w14:textId="77777777" w:rsidR="00C701D5" w:rsidRPr="00C04844" w:rsidRDefault="00C701D5" w:rsidP="009603DA">
            <w:pPr>
              <w:rPr>
                <w:rFonts w:ascii="Courier New" w:hAnsi="Courier New" w:cs="Courier New"/>
                <w:sz w:val="16"/>
                <w:szCs w:val="16"/>
              </w:rPr>
            </w:pPr>
            <w:r w:rsidRPr="00C04844">
              <w:rPr>
                <w:rFonts w:ascii="Courier New" w:hAnsi="Courier New" w:cs="Courier New"/>
                <w:sz w:val="16"/>
                <w:szCs w:val="16"/>
              </w:rPr>
              <w:t xml:space="preserve">    "</w:t>
            </w:r>
            <w:proofErr w:type="spellStart"/>
            <w:r w:rsidRPr="00C04844">
              <w:rPr>
                <w:rFonts w:ascii="Courier New" w:hAnsi="Courier New" w:cs="Courier New"/>
                <w:sz w:val="16"/>
                <w:szCs w:val="16"/>
              </w:rPr>
              <w:t>msisdn</w:t>
            </w:r>
            <w:proofErr w:type="spellEnd"/>
            <w:proofErr w:type="gramStart"/>
            <w:r w:rsidRPr="00C04844">
              <w:rPr>
                <w:rFonts w:ascii="Courier New" w:hAnsi="Courier New" w:cs="Courier New"/>
                <w:sz w:val="16"/>
                <w:szCs w:val="16"/>
              </w:rPr>
              <w:t>" :</w:t>
            </w:r>
            <w:proofErr w:type="gramEnd"/>
            <w:r w:rsidRPr="00C04844">
              <w:rPr>
                <w:rFonts w:ascii="Courier New" w:hAnsi="Courier New" w:cs="Courier New"/>
                <w:sz w:val="16"/>
                <w:szCs w:val="16"/>
              </w:rPr>
              <w:t xml:space="preserve"> "966902333547",</w:t>
            </w:r>
          </w:p>
          <w:p w14:paraId="3EEBE076" w14:textId="77777777" w:rsidR="00C701D5" w:rsidRPr="00C04844" w:rsidRDefault="00C701D5" w:rsidP="009603DA">
            <w:pPr>
              <w:rPr>
                <w:rFonts w:ascii="Courier New" w:hAnsi="Courier New" w:cs="Courier New"/>
                <w:sz w:val="16"/>
                <w:szCs w:val="16"/>
              </w:rPr>
            </w:pPr>
            <w:r w:rsidRPr="00C04844">
              <w:rPr>
                <w:rFonts w:ascii="Courier New" w:hAnsi="Courier New" w:cs="Courier New"/>
                <w:sz w:val="16"/>
                <w:szCs w:val="16"/>
              </w:rPr>
              <w:t xml:space="preserve">    "event</w:t>
            </w:r>
            <w:proofErr w:type="gramStart"/>
            <w:r w:rsidRPr="00C04844">
              <w:rPr>
                <w:rFonts w:ascii="Courier New" w:hAnsi="Courier New" w:cs="Courier New"/>
                <w:sz w:val="16"/>
                <w:szCs w:val="16"/>
              </w:rPr>
              <w:t>" :</w:t>
            </w:r>
            <w:proofErr w:type="gramEnd"/>
            <w:r w:rsidRPr="00C04844">
              <w:rPr>
                <w:rFonts w:ascii="Courier New" w:hAnsi="Courier New" w:cs="Courier New"/>
                <w:sz w:val="16"/>
                <w:szCs w:val="16"/>
              </w:rPr>
              <w:t xml:space="preserve"> {</w:t>
            </w:r>
          </w:p>
          <w:p w14:paraId="7A0EE9FA" w14:textId="77777777" w:rsidR="00C701D5" w:rsidRPr="00C04844" w:rsidRDefault="00C701D5" w:rsidP="009603DA">
            <w:pPr>
              <w:rPr>
                <w:rFonts w:ascii="Courier New" w:hAnsi="Courier New" w:cs="Courier New"/>
                <w:sz w:val="16"/>
                <w:szCs w:val="16"/>
              </w:rPr>
            </w:pPr>
            <w:r w:rsidRPr="00C04844">
              <w:rPr>
                <w:rFonts w:ascii="Courier New" w:hAnsi="Courier New" w:cs="Courier New"/>
                <w:sz w:val="16"/>
                <w:szCs w:val="16"/>
              </w:rPr>
              <w:t xml:space="preserve">        "type</w:t>
            </w:r>
            <w:proofErr w:type="gramStart"/>
            <w:r w:rsidRPr="00C04844">
              <w:rPr>
                <w:rFonts w:ascii="Courier New" w:hAnsi="Courier New" w:cs="Courier New"/>
                <w:sz w:val="16"/>
                <w:szCs w:val="16"/>
              </w:rPr>
              <w:t>" :</w:t>
            </w:r>
            <w:proofErr w:type="gramEnd"/>
            <w:r w:rsidRPr="00C04844">
              <w:rPr>
                <w:rFonts w:ascii="Courier New" w:hAnsi="Courier New" w:cs="Courier New"/>
                <w:sz w:val="16"/>
                <w:szCs w:val="16"/>
              </w:rPr>
              <w:t xml:space="preserve"> "Change Profile",</w:t>
            </w:r>
          </w:p>
          <w:p w14:paraId="2933173B" w14:textId="77777777" w:rsidR="00C701D5" w:rsidRPr="00C04844" w:rsidRDefault="00C701D5" w:rsidP="009603DA">
            <w:pPr>
              <w:rPr>
                <w:rFonts w:ascii="Courier New" w:hAnsi="Courier New" w:cs="Courier New"/>
                <w:sz w:val="16"/>
                <w:szCs w:val="16"/>
              </w:rPr>
            </w:pPr>
            <w:r w:rsidRPr="00C04844">
              <w:rPr>
                <w:rFonts w:ascii="Courier New" w:hAnsi="Courier New" w:cs="Courier New"/>
                <w:sz w:val="16"/>
                <w:szCs w:val="16"/>
              </w:rPr>
              <w:t xml:space="preserve">        "details</w:t>
            </w:r>
            <w:proofErr w:type="gramStart"/>
            <w:r w:rsidRPr="00C04844">
              <w:rPr>
                <w:rFonts w:ascii="Courier New" w:hAnsi="Courier New" w:cs="Courier New"/>
                <w:sz w:val="16"/>
                <w:szCs w:val="16"/>
              </w:rPr>
              <w:t>" :</w:t>
            </w:r>
            <w:proofErr w:type="gramEnd"/>
            <w:r w:rsidRPr="00C04844">
              <w:rPr>
                <w:rFonts w:ascii="Courier New" w:hAnsi="Courier New" w:cs="Courier New"/>
                <w:sz w:val="16"/>
                <w:szCs w:val="16"/>
              </w:rPr>
              <w:t xml:space="preserve"> {</w:t>
            </w:r>
          </w:p>
          <w:p w14:paraId="280EEC35" w14:textId="77777777" w:rsidR="00C701D5" w:rsidRPr="00C04844" w:rsidRDefault="00C701D5" w:rsidP="009603DA">
            <w:pPr>
              <w:rPr>
                <w:rFonts w:ascii="Courier New" w:hAnsi="Courier New" w:cs="Courier New"/>
                <w:sz w:val="16"/>
                <w:szCs w:val="16"/>
              </w:rPr>
            </w:pPr>
            <w:r w:rsidRPr="00C04844">
              <w:rPr>
                <w:rFonts w:ascii="Courier New" w:hAnsi="Courier New" w:cs="Courier New"/>
                <w:sz w:val="16"/>
                <w:szCs w:val="16"/>
              </w:rPr>
              <w:t xml:space="preserve">            "key</w:t>
            </w:r>
            <w:proofErr w:type="gramStart"/>
            <w:r w:rsidRPr="00C04844">
              <w:rPr>
                <w:rFonts w:ascii="Courier New" w:hAnsi="Courier New" w:cs="Courier New"/>
                <w:sz w:val="16"/>
                <w:szCs w:val="16"/>
              </w:rPr>
              <w:t>" :</w:t>
            </w:r>
            <w:proofErr w:type="gramEnd"/>
            <w:r w:rsidRPr="00C04844">
              <w:rPr>
                <w:rFonts w:ascii="Courier New" w:hAnsi="Courier New" w:cs="Courier New"/>
                <w:sz w:val="16"/>
                <w:szCs w:val="16"/>
              </w:rPr>
              <w:t xml:space="preserve"> "</w:t>
            </w:r>
            <w:proofErr w:type="spellStart"/>
            <w:r w:rsidRPr="00C04844">
              <w:rPr>
                <w:rFonts w:ascii="Courier New" w:hAnsi="Courier New" w:cs="Courier New"/>
                <w:sz w:val="16"/>
                <w:szCs w:val="16"/>
              </w:rPr>
              <w:t>line_details.imsi_details</w:t>
            </w:r>
            <w:proofErr w:type="spellEnd"/>
            <w:r w:rsidRPr="00C04844">
              <w:rPr>
                <w:rFonts w:ascii="Courier New" w:hAnsi="Courier New" w:cs="Courier New"/>
                <w:sz w:val="16"/>
                <w:szCs w:val="16"/>
              </w:rPr>
              <w:t>",</w:t>
            </w:r>
          </w:p>
          <w:p w14:paraId="5F886274" w14:textId="77777777" w:rsidR="00C701D5" w:rsidRPr="00C04844" w:rsidRDefault="00C701D5" w:rsidP="009603DA">
            <w:pPr>
              <w:rPr>
                <w:rFonts w:ascii="Courier New" w:hAnsi="Courier New" w:cs="Courier New"/>
                <w:sz w:val="16"/>
                <w:szCs w:val="16"/>
              </w:rPr>
            </w:pPr>
            <w:r w:rsidRPr="00C04844">
              <w:rPr>
                <w:rFonts w:ascii="Courier New" w:hAnsi="Courier New" w:cs="Courier New"/>
                <w:sz w:val="16"/>
                <w:szCs w:val="16"/>
              </w:rPr>
              <w:t xml:space="preserve">            "value</w:t>
            </w:r>
            <w:proofErr w:type="gramStart"/>
            <w:r w:rsidRPr="00C04844">
              <w:rPr>
                <w:rFonts w:ascii="Courier New" w:hAnsi="Courier New" w:cs="Courier New"/>
                <w:sz w:val="16"/>
                <w:szCs w:val="16"/>
              </w:rPr>
              <w:t>" :</w:t>
            </w:r>
            <w:proofErr w:type="gramEnd"/>
            <w:r w:rsidRPr="00C04844">
              <w:rPr>
                <w:rFonts w:ascii="Courier New" w:hAnsi="Courier New" w:cs="Courier New"/>
                <w:sz w:val="16"/>
                <w:szCs w:val="16"/>
              </w:rPr>
              <w:t xml:space="preserve"> {</w:t>
            </w:r>
          </w:p>
          <w:p w14:paraId="0E35D4A2" w14:textId="77777777" w:rsidR="00C701D5" w:rsidRPr="00C04844" w:rsidRDefault="00C701D5" w:rsidP="009603DA">
            <w:pPr>
              <w:rPr>
                <w:rFonts w:ascii="Courier New" w:hAnsi="Courier New" w:cs="Courier New"/>
                <w:sz w:val="16"/>
                <w:szCs w:val="16"/>
              </w:rPr>
            </w:pPr>
            <w:r w:rsidRPr="00C04844">
              <w:rPr>
                <w:rFonts w:ascii="Courier New" w:hAnsi="Courier New" w:cs="Courier New"/>
                <w:sz w:val="16"/>
                <w:szCs w:val="16"/>
              </w:rPr>
              <w:t xml:space="preserve">                "</w:t>
            </w:r>
            <w:proofErr w:type="spellStart"/>
            <w:r w:rsidRPr="00C04844">
              <w:rPr>
                <w:rFonts w:ascii="Courier New" w:hAnsi="Courier New" w:cs="Courier New"/>
                <w:sz w:val="16"/>
                <w:szCs w:val="16"/>
              </w:rPr>
              <w:t>imsi</w:t>
            </w:r>
            <w:proofErr w:type="spellEnd"/>
            <w:proofErr w:type="gramStart"/>
            <w:r w:rsidRPr="00C04844">
              <w:rPr>
                <w:rFonts w:ascii="Courier New" w:hAnsi="Courier New" w:cs="Courier New"/>
                <w:sz w:val="16"/>
                <w:szCs w:val="16"/>
              </w:rPr>
              <w:t>" :</w:t>
            </w:r>
            <w:proofErr w:type="gramEnd"/>
            <w:r w:rsidRPr="00C04844">
              <w:rPr>
                <w:rFonts w:ascii="Courier New" w:hAnsi="Courier New" w:cs="Courier New"/>
                <w:sz w:val="16"/>
                <w:szCs w:val="16"/>
              </w:rPr>
              <w:t xml:space="preserve"> "420016980046864",</w:t>
            </w:r>
          </w:p>
          <w:p w14:paraId="422B122F" w14:textId="77777777" w:rsidR="00C701D5" w:rsidRPr="00C04844" w:rsidRDefault="00C701D5" w:rsidP="009603DA">
            <w:pPr>
              <w:rPr>
                <w:rFonts w:ascii="Courier New" w:hAnsi="Courier New" w:cs="Courier New"/>
                <w:sz w:val="16"/>
                <w:szCs w:val="16"/>
              </w:rPr>
            </w:pPr>
            <w:r w:rsidRPr="00C04844">
              <w:rPr>
                <w:rFonts w:ascii="Courier New" w:hAnsi="Courier New" w:cs="Courier New"/>
                <w:sz w:val="16"/>
                <w:szCs w:val="16"/>
              </w:rPr>
              <w:t xml:space="preserve">                "</w:t>
            </w:r>
            <w:proofErr w:type="spellStart"/>
            <w:r w:rsidRPr="00C04844">
              <w:rPr>
                <w:rFonts w:ascii="Courier New" w:hAnsi="Courier New" w:cs="Courier New"/>
                <w:sz w:val="16"/>
                <w:szCs w:val="16"/>
              </w:rPr>
              <w:t>iccid</w:t>
            </w:r>
            <w:proofErr w:type="spellEnd"/>
            <w:proofErr w:type="gramStart"/>
            <w:r w:rsidRPr="00C04844">
              <w:rPr>
                <w:rFonts w:ascii="Courier New" w:hAnsi="Courier New" w:cs="Courier New"/>
                <w:sz w:val="16"/>
                <w:szCs w:val="16"/>
              </w:rPr>
              <w:t>" :</w:t>
            </w:r>
            <w:proofErr w:type="gramEnd"/>
            <w:r w:rsidRPr="00C04844">
              <w:rPr>
                <w:rFonts w:ascii="Courier New" w:hAnsi="Courier New" w:cs="Courier New"/>
                <w:sz w:val="16"/>
                <w:szCs w:val="16"/>
              </w:rPr>
              <w:t xml:space="preserve"> "344972452689058",</w:t>
            </w:r>
          </w:p>
          <w:p w14:paraId="09656BEB" w14:textId="77777777" w:rsidR="00C701D5" w:rsidRPr="00C04844" w:rsidRDefault="00C701D5" w:rsidP="009603DA">
            <w:pPr>
              <w:rPr>
                <w:rFonts w:ascii="Courier New" w:hAnsi="Courier New" w:cs="Courier New"/>
                <w:sz w:val="16"/>
                <w:szCs w:val="16"/>
              </w:rPr>
            </w:pPr>
            <w:r w:rsidRPr="00C04844">
              <w:rPr>
                <w:rFonts w:ascii="Courier New" w:hAnsi="Courier New" w:cs="Courier New"/>
                <w:sz w:val="16"/>
                <w:szCs w:val="16"/>
              </w:rPr>
              <w:t xml:space="preserve">                "</w:t>
            </w:r>
            <w:proofErr w:type="spellStart"/>
            <w:r w:rsidRPr="00C04844">
              <w:rPr>
                <w:rFonts w:ascii="Courier New" w:hAnsi="Courier New" w:cs="Courier New"/>
                <w:sz w:val="16"/>
                <w:szCs w:val="16"/>
              </w:rPr>
              <w:t>sim_type</w:t>
            </w:r>
            <w:proofErr w:type="spellEnd"/>
            <w:proofErr w:type="gramStart"/>
            <w:r w:rsidRPr="00C04844">
              <w:rPr>
                <w:rFonts w:ascii="Courier New" w:hAnsi="Courier New" w:cs="Courier New"/>
                <w:sz w:val="16"/>
                <w:szCs w:val="16"/>
              </w:rPr>
              <w:t>" :</w:t>
            </w:r>
            <w:proofErr w:type="gramEnd"/>
            <w:r w:rsidRPr="00C04844">
              <w:rPr>
                <w:rFonts w:ascii="Courier New" w:hAnsi="Courier New" w:cs="Courier New"/>
                <w:sz w:val="16"/>
                <w:szCs w:val="16"/>
              </w:rPr>
              <w:t xml:space="preserve"> "postpaid",</w:t>
            </w:r>
          </w:p>
          <w:p w14:paraId="12E9DDDB" w14:textId="77777777" w:rsidR="00C701D5" w:rsidRPr="00C04844" w:rsidRDefault="00C701D5" w:rsidP="009603DA">
            <w:pPr>
              <w:rPr>
                <w:rFonts w:ascii="Courier New" w:hAnsi="Courier New" w:cs="Courier New"/>
                <w:sz w:val="16"/>
                <w:szCs w:val="16"/>
              </w:rPr>
            </w:pPr>
            <w:r w:rsidRPr="00C04844">
              <w:rPr>
                <w:rFonts w:ascii="Courier New" w:hAnsi="Courier New" w:cs="Courier New"/>
                <w:sz w:val="16"/>
                <w:szCs w:val="16"/>
              </w:rPr>
              <w:t xml:space="preserve">                "</w:t>
            </w:r>
            <w:proofErr w:type="spellStart"/>
            <w:r w:rsidRPr="00C04844">
              <w:rPr>
                <w:rFonts w:ascii="Courier New" w:hAnsi="Courier New" w:cs="Courier New"/>
                <w:sz w:val="16"/>
                <w:szCs w:val="16"/>
              </w:rPr>
              <w:t>sim_status</w:t>
            </w:r>
            <w:proofErr w:type="spellEnd"/>
            <w:proofErr w:type="gramStart"/>
            <w:r w:rsidRPr="00C04844">
              <w:rPr>
                <w:rFonts w:ascii="Courier New" w:hAnsi="Courier New" w:cs="Courier New"/>
                <w:sz w:val="16"/>
                <w:szCs w:val="16"/>
              </w:rPr>
              <w:t>" :</w:t>
            </w:r>
            <w:proofErr w:type="gramEnd"/>
            <w:r w:rsidRPr="00C04844">
              <w:rPr>
                <w:rFonts w:ascii="Courier New" w:hAnsi="Courier New" w:cs="Courier New"/>
                <w:sz w:val="16"/>
                <w:szCs w:val="16"/>
              </w:rPr>
              <w:t xml:space="preserve"> "idle",</w:t>
            </w:r>
          </w:p>
          <w:p w14:paraId="30F0D8FA" w14:textId="77777777" w:rsidR="00C701D5" w:rsidRPr="00C04844" w:rsidRDefault="00C701D5" w:rsidP="009603DA">
            <w:pPr>
              <w:rPr>
                <w:rFonts w:ascii="Courier New" w:hAnsi="Courier New" w:cs="Courier New"/>
                <w:sz w:val="16"/>
                <w:szCs w:val="16"/>
              </w:rPr>
            </w:pPr>
            <w:r w:rsidRPr="00C04844">
              <w:rPr>
                <w:rFonts w:ascii="Courier New" w:hAnsi="Courier New" w:cs="Courier New"/>
                <w:sz w:val="16"/>
                <w:szCs w:val="16"/>
              </w:rPr>
              <w:t xml:space="preserve">                "pin1</w:t>
            </w:r>
            <w:proofErr w:type="gramStart"/>
            <w:r w:rsidRPr="00C04844">
              <w:rPr>
                <w:rFonts w:ascii="Courier New" w:hAnsi="Courier New" w:cs="Courier New"/>
                <w:sz w:val="16"/>
                <w:szCs w:val="16"/>
              </w:rPr>
              <w:t>" :</w:t>
            </w:r>
            <w:proofErr w:type="gramEnd"/>
            <w:r w:rsidRPr="00C04844">
              <w:rPr>
                <w:rFonts w:ascii="Courier New" w:hAnsi="Courier New" w:cs="Courier New"/>
                <w:sz w:val="16"/>
                <w:szCs w:val="16"/>
              </w:rPr>
              <w:t xml:space="preserve"> 7323,</w:t>
            </w:r>
          </w:p>
          <w:p w14:paraId="22C0AE10" w14:textId="77777777" w:rsidR="00C701D5" w:rsidRPr="00C04844" w:rsidRDefault="00C701D5" w:rsidP="009603DA">
            <w:pPr>
              <w:rPr>
                <w:rFonts w:ascii="Courier New" w:hAnsi="Courier New" w:cs="Courier New"/>
                <w:sz w:val="16"/>
                <w:szCs w:val="16"/>
              </w:rPr>
            </w:pPr>
            <w:r w:rsidRPr="00C04844">
              <w:rPr>
                <w:rFonts w:ascii="Courier New" w:hAnsi="Courier New" w:cs="Courier New"/>
                <w:sz w:val="16"/>
                <w:szCs w:val="16"/>
              </w:rPr>
              <w:t xml:space="preserve">                "pin2</w:t>
            </w:r>
            <w:proofErr w:type="gramStart"/>
            <w:r w:rsidRPr="00C04844">
              <w:rPr>
                <w:rFonts w:ascii="Courier New" w:hAnsi="Courier New" w:cs="Courier New"/>
                <w:sz w:val="16"/>
                <w:szCs w:val="16"/>
              </w:rPr>
              <w:t>" :</w:t>
            </w:r>
            <w:proofErr w:type="gramEnd"/>
            <w:r w:rsidRPr="00C04844">
              <w:rPr>
                <w:rFonts w:ascii="Courier New" w:hAnsi="Courier New" w:cs="Courier New"/>
                <w:sz w:val="16"/>
                <w:szCs w:val="16"/>
              </w:rPr>
              <w:t xml:space="preserve"> 3391,</w:t>
            </w:r>
          </w:p>
          <w:p w14:paraId="54E25AFA" w14:textId="77777777" w:rsidR="00C701D5" w:rsidRPr="00C04844" w:rsidRDefault="00C701D5" w:rsidP="009603DA">
            <w:pPr>
              <w:rPr>
                <w:rFonts w:ascii="Courier New" w:hAnsi="Courier New" w:cs="Courier New"/>
                <w:sz w:val="16"/>
                <w:szCs w:val="16"/>
              </w:rPr>
            </w:pPr>
            <w:r w:rsidRPr="00C04844">
              <w:rPr>
                <w:rFonts w:ascii="Courier New" w:hAnsi="Courier New" w:cs="Courier New"/>
                <w:sz w:val="16"/>
                <w:szCs w:val="16"/>
              </w:rPr>
              <w:t xml:space="preserve">                "puk1</w:t>
            </w:r>
            <w:proofErr w:type="gramStart"/>
            <w:r w:rsidRPr="00C04844">
              <w:rPr>
                <w:rFonts w:ascii="Courier New" w:hAnsi="Courier New" w:cs="Courier New"/>
                <w:sz w:val="16"/>
                <w:szCs w:val="16"/>
              </w:rPr>
              <w:t>" :</w:t>
            </w:r>
            <w:proofErr w:type="gramEnd"/>
            <w:r w:rsidRPr="00C04844">
              <w:rPr>
                <w:rFonts w:ascii="Courier New" w:hAnsi="Courier New" w:cs="Courier New"/>
                <w:sz w:val="16"/>
                <w:szCs w:val="16"/>
              </w:rPr>
              <w:t xml:space="preserve"> 66662147,</w:t>
            </w:r>
          </w:p>
          <w:p w14:paraId="0AC90762" w14:textId="77777777" w:rsidR="00C701D5" w:rsidRPr="00C04844" w:rsidRDefault="00C701D5" w:rsidP="009603DA">
            <w:pPr>
              <w:rPr>
                <w:rFonts w:ascii="Courier New" w:hAnsi="Courier New" w:cs="Courier New"/>
                <w:sz w:val="16"/>
                <w:szCs w:val="16"/>
              </w:rPr>
            </w:pPr>
            <w:r w:rsidRPr="00C04844">
              <w:rPr>
                <w:rFonts w:ascii="Courier New" w:hAnsi="Courier New" w:cs="Courier New"/>
                <w:sz w:val="16"/>
                <w:szCs w:val="16"/>
              </w:rPr>
              <w:t xml:space="preserve">                "puk2</w:t>
            </w:r>
            <w:proofErr w:type="gramStart"/>
            <w:r w:rsidRPr="00C04844">
              <w:rPr>
                <w:rFonts w:ascii="Courier New" w:hAnsi="Courier New" w:cs="Courier New"/>
                <w:sz w:val="16"/>
                <w:szCs w:val="16"/>
              </w:rPr>
              <w:t>" :</w:t>
            </w:r>
            <w:proofErr w:type="gramEnd"/>
            <w:r w:rsidRPr="00C04844">
              <w:rPr>
                <w:rFonts w:ascii="Courier New" w:hAnsi="Courier New" w:cs="Courier New"/>
                <w:sz w:val="16"/>
                <w:szCs w:val="16"/>
              </w:rPr>
              <w:t xml:space="preserve"> 47304139</w:t>
            </w:r>
          </w:p>
          <w:p w14:paraId="5D2CF6EB" w14:textId="77777777" w:rsidR="00C701D5" w:rsidRPr="00C04844" w:rsidRDefault="00C701D5" w:rsidP="009603DA">
            <w:pPr>
              <w:rPr>
                <w:rFonts w:ascii="Courier New" w:hAnsi="Courier New" w:cs="Courier New"/>
                <w:sz w:val="16"/>
                <w:szCs w:val="16"/>
              </w:rPr>
            </w:pPr>
            <w:r w:rsidRPr="00C04844">
              <w:rPr>
                <w:rFonts w:ascii="Courier New" w:hAnsi="Courier New" w:cs="Courier New"/>
                <w:sz w:val="16"/>
                <w:szCs w:val="16"/>
              </w:rPr>
              <w:t xml:space="preserve">            },</w:t>
            </w:r>
          </w:p>
          <w:p w14:paraId="210977AE" w14:textId="77777777" w:rsidR="00C701D5" w:rsidRPr="00C04844" w:rsidRDefault="00C701D5" w:rsidP="009603DA">
            <w:pPr>
              <w:rPr>
                <w:rFonts w:ascii="Courier New" w:hAnsi="Courier New" w:cs="Courier New"/>
                <w:sz w:val="16"/>
                <w:szCs w:val="16"/>
              </w:rPr>
            </w:pPr>
            <w:r w:rsidRPr="00C04844">
              <w:rPr>
                <w:rFonts w:ascii="Courier New" w:hAnsi="Courier New" w:cs="Courier New"/>
                <w:sz w:val="16"/>
                <w:szCs w:val="16"/>
              </w:rPr>
              <w:t xml:space="preserve">            "</w:t>
            </w:r>
            <w:proofErr w:type="spellStart"/>
            <w:r w:rsidRPr="00C04844">
              <w:rPr>
                <w:rFonts w:ascii="Courier New" w:hAnsi="Courier New" w:cs="Courier New"/>
                <w:sz w:val="16"/>
                <w:szCs w:val="16"/>
              </w:rPr>
              <w:t>reference_time</w:t>
            </w:r>
            <w:proofErr w:type="spellEnd"/>
            <w:proofErr w:type="gramStart"/>
            <w:r w:rsidRPr="00C04844">
              <w:rPr>
                <w:rFonts w:ascii="Courier New" w:hAnsi="Courier New" w:cs="Courier New"/>
                <w:sz w:val="16"/>
                <w:szCs w:val="16"/>
              </w:rPr>
              <w:t>" :</w:t>
            </w:r>
            <w:proofErr w:type="gramEnd"/>
            <w:r w:rsidRPr="00C04844">
              <w:rPr>
                <w:rFonts w:ascii="Courier New" w:hAnsi="Courier New" w:cs="Courier New"/>
                <w:sz w:val="16"/>
                <w:szCs w:val="16"/>
              </w:rPr>
              <w:t xml:space="preserve"> </w:t>
            </w:r>
            <w:proofErr w:type="spellStart"/>
            <w:r w:rsidRPr="00C04844">
              <w:rPr>
                <w:rFonts w:ascii="Courier New" w:hAnsi="Courier New" w:cs="Courier New"/>
                <w:sz w:val="16"/>
                <w:szCs w:val="16"/>
              </w:rPr>
              <w:t>ISODate</w:t>
            </w:r>
            <w:proofErr w:type="spellEnd"/>
            <w:r w:rsidRPr="00C04844">
              <w:rPr>
                <w:rFonts w:ascii="Courier New" w:hAnsi="Courier New" w:cs="Courier New"/>
                <w:sz w:val="16"/>
                <w:szCs w:val="16"/>
              </w:rPr>
              <w:t>("2021-09-11T14:43:09.246+03:00"),</w:t>
            </w:r>
          </w:p>
          <w:p w14:paraId="03410DAE" w14:textId="77777777" w:rsidR="00C701D5" w:rsidRPr="00C04844" w:rsidRDefault="00C701D5" w:rsidP="009603DA">
            <w:pPr>
              <w:rPr>
                <w:rFonts w:ascii="Courier New" w:hAnsi="Courier New" w:cs="Courier New"/>
                <w:sz w:val="16"/>
                <w:szCs w:val="16"/>
              </w:rPr>
            </w:pPr>
            <w:r w:rsidRPr="00C04844">
              <w:rPr>
                <w:rFonts w:ascii="Courier New" w:hAnsi="Courier New" w:cs="Courier New"/>
                <w:sz w:val="16"/>
                <w:szCs w:val="16"/>
              </w:rPr>
              <w:t xml:space="preserve">            "identity</w:t>
            </w:r>
            <w:proofErr w:type="gramStart"/>
            <w:r w:rsidRPr="00C04844">
              <w:rPr>
                <w:rFonts w:ascii="Courier New" w:hAnsi="Courier New" w:cs="Courier New"/>
                <w:sz w:val="16"/>
                <w:szCs w:val="16"/>
              </w:rPr>
              <w:t>" :</w:t>
            </w:r>
            <w:proofErr w:type="gramEnd"/>
            <w:r w:rsidRPr="00C04844">
              <w:rPr>
                <w:rFonts w:ascii="Courier New" w:hAnsi="Courier New" w:cs="Courier New"/>
                <w:sz w:val="16"/>
                <w:szCs w:val="16"/>
              </w:rPr>
              <w:t xml:space="preserve"> {</w:t>
            </w:r>
          </w:p>
          <w:p w14:paraId="71B679EA" w14:textId="77777777" w:rsidR="00C701D5" w:rsidRPr="00C04844" w:rsidRDefault="00C701D5" w:rsidP="009603DA">
            <w:pPr>
              <w:rPr>
                <w:rFonts w:ascii="Courier New" w:hAnsi="Courier New" w:cs="Courier New"/>
                <w:sz w:val="16"/>
                <w:szCs w:val="16"/>
              </w:rPr>
            </w:pPr>
            <w:r w:rsidRPr="00C04844">
              <w:rPr>
                <w:rFonts w:ascii="Courier New" w:hAnsi="Courier New" w:cs="Courier New"/>
                <w:sz w:val="16"/>
                <w:szCs w:val="16"/>
              </w:rPr>
              <w:t xml:space="preserve">                "no</w:t>
            </w:r>
            <w:proofErr w:type="gramStart"/>
            <w:r w:rsidRPr="00C04844">
              <w:rPr>
                <w:rFonts w:ascii="Courier New" w:hAnsi="Courier New" w:cs="Courier New"/>
                <w:sz w:val="16"/>
                <w:szCs w:val="16"/>
              </w:rPr>
              <w:t>" :</w:t>
            </w:r>
            <w:proofErr w:type="gramEnd"/>
            <w:r w:rsidRPr="00C04844">
              <w:rPr>
                <w:rFonts w:ascii="Courier New" w:hAnsi="Courier New" w:cs="Courier New"/>
                <w:sz w:val="16"/>
                <w:szCs w:val="16"/>
              </w:rPr>
              <w:t xml:space="preserve"> "396999",</w:t>
            </w:r>
          </w:p>
          <w:p w14:paraId="006FFE93" w14:textId="77777777" w:rsidR="00C701D5" w:rsidRPr="00C04844" w:rsidRDefault="00C701D5" w:rsidP="009603DA">
            <w:pPr>
              <w:rPr>
                <w:rFonts w:ascii="Courier New" w:hAnsi="Courier New" w:cs="Courier New"/>
                <w:sz w:val="16"/>
                <w:szCs w:val="16"/>
              </w:rPr>
            </w:pPr>
            <w:r w:rsidRPr="00C04844">
              <w:rPr>
                <w:rFonts w:ascii="Courier New" w:hAnsi="Courier New" w:cs="Courier New"/>
                <w:sz w:val="16"/>
                <w:szCs w:val="16"/>
              </w:rPr>
              <w:t xml:space="preserve">                "type</w:t>
            </w:r>
            <w:proofErr w:type="gramStart"/>
            <w:r w:rsidRPr="00C04844">
              <w:rPr>
                <w:rFonts w:ascii="Courier New" w:hAnsi="Courier New" w:cs="Courier New"/>
                <w:sz w:val="16"/>
                <w:szCs w:val="16"/>
              </w:rPr>
              <w:t>" :</w:t>
            </w:r>
            <w:proofErr w:type="gramEnd"/>
            <w:r w:rsidRPr="00C04844">
              <w:rPr>
                <w:rFonts w:ascii="Courier New" w:hAnsi="Courier New" w:cs="Courier New"/>
                <w:sz w:val="16"/>
                <w:szCs w:val="16"/>
              </w:rPr>
              <w:t xml:space="preserve"> "resident"</w:t>
            </w:r>
          </w:p>
          <w:p w14:paraId="6385FB7B" w14:textId="77777777" w:rsidR="00C701D5" w:rsidRPr="00C04844" w:rsidRDefault="00C701D5" w:rsidP="009603DA">
            <w:pPr>
              <w:rPr>
                <w:rFonts w:ascii="Courier New" w:hAnsi="Courier New" w:cs="Courier New"/>
                <w:sz w:val="16"/>
                <w:szCs w:val="16"/>
              </w:rPr>
            </w:pPr>
            <w:r w:rsidRPr="00C04844">
              <w:rPr>
                <w:rFonts w:ascii="Courier New" w:hAnsi="Courier New" w:cs="Courier New"/>
                <w:sz w:val="16"/>
                <w:szCs w:val="16"/>
              </w:rPr>
              <w:t xml:space="preserve">            },</w:t>
            </w:r>
          </w:p>
          <w:p w14:paraId="260D92BA" w14:textId="77777777" w:rsidR="00C701D5" w:rsidRPr="00C04844" w:rsidRDefault="00C701D5" w:rsidP="009603DA">
            <w:pPr>
              <w:rPr>
                <w:rFonts w:ascii="Courier New" w:hAnsi="Courier New" w:cs="Courier New"/>
                <w:sz w:val="16"/>
                <w:szCs w:val="16"/>
              </w:rPr>
            </w:pPr>
            <w:r w:rsidRPr="00C04844">
              <w:rPr>
                <w:rFonts w:ascii="Courier New" w:hAnsi="Courier New" w:cs="Courier New"/>
                <w:sz w:val="16"/>
                <w:szCs w:val="16"/>
              </w:rPr>
              <w:t xml:space="preserve">            "</w:t>
            </w:r>
            <w:proofErr w:type="spellStart"/>
            <w:r w:rsidRPr="00C04844">
              <w:rPr>
                <w:rFonts w:ascii="Courier New" w:hAnsi="Courier New" w:cs="Courier New"/>
                <w:sz w:val="16"/>
                <w:szCs w:val="16"/>
              </w:rPr>
              <w:t>full_ar</w:t>
            </w:r>
            <w:proofErr w:type="spellEnd"/>
            <w:proofErr w:type="gramStart"/>
            <w:r w:rsidRPr="00C04844">
              <w:rPr>
                <w:rFonts w:ascii="Courier New" w:hAnsi="Courier New" w:cs="Courier New"/>
                <w:sz w:val="16"/>
                <w:szCs w:val="16"/>
              </w:rPr>
              <w:t>" :</w:t>
            </w:r>
            <w:proofErr w:type="gramEnd"/>
            <w:r w:rsidRPr="00C04844">
              <w:rPr>
                <w:rFonts w:ascii="Courier New" w:hAnsi="Courier New" w:cs="Courier New"/>
                <w:sz w:val="16"/>
                <w:szCs w:val="16"/>
              </w:rPr>
              <w:t xml:space="preserve"> "</w:t>
            </w:r>
            <w:proofErr w:type="spellStart"/>
            <w:r w:rsidRPr="00C04844">
              <w:rPr>
                <w:rFonts w:ascii="Courier New" w:hAnsi="Courier New" w:cs="Courier New"/>
                <w:sz w:val="16"/>
                <w:szCs w:val="16"/>
              </w:rPr>
              <w:t>farah</w:t>
            </w:r>
            <w:proofErr w:type="spellEnd"/>
            <w:r w:rsidRPr="00C04844">
              <w:rPr>
                <w:rFonts w:ascii="Courier New" w:hAnsi="Courier New" w:cs="Courier New"/>
                <w:sz w:val="16"/>
                <w:szCs w:val="16"/>
              </w:rPr>
              <w:t xml:space="preserve"> </w:t>
            </w:r>
            <w:proofErr w:type="spellStart"/>
            <w:r w:rsidRPr="00C04844">
              <w:rPr>
                <w:rFonts w:ascii="Courier New" w:hAnsi="Courier New" w:cs="Courier New"/>
                <w:sz w:val="16"/>
                <w:szCs w:val="16"/>
              </w:rPr>
              <w:t>mohd</w:t>
            </w:r>
            <w:proofErr w:type="spellEnd"/>
            <w:r w:rsidRPr="00C04844">
              <w:rPr>
                <w:rFonts w:ascii="Courier New" w:hAnsi="Courier New" w:cs="Courier New"/>
                <w:sz w:val="16"/>
                <w:szCs w:val="16"/>
              </w:rPr>
              <w:t xml:space="preserve"> </w:t>
            </w:r>
            <w:proofErr w:type="spellStart"/>
            <w:r w:rsidRPr="00C04844">
              <w:rPr>
                <w:rFonts w:ascii="Courier New" w:hAnsi="Courier New" w:cs="Courier New"/>
                <w:sz w:val="16"/>
                <w:szCs w:val="16"/>
              </w:rPr>
              <w:t>mohd</w:t>
            </w:r>
            <w:proofErr w:type="spellEnd"/>
            <w:r w:rsidRPr="00C04844">
              <w:rPr>
                <w:rFonts w:ascii="Courier New" w:hAnsi="Courier New" w:cs="Courier New"/>
                <w:sz w:val="16"/>
                <w:szCs w:val="16"/>
              </w:rPr>
              <w:t xml:space="preserve"> </w:t>
            </w:r>
            <w:proofErr w:type="spellStart"/>
            <w:r w:rsidRPr="00C04844">
              <w:rPr>
                <w:rFonts w:ascii="Courier New" w:hAnsi="Courier New" w:cs="Courier New"/>
                <w:sz w:val="16"/>
                <w:szCs w:val="16"/>
              </w:rPr>
              <w:t>farah</w:t>
            </w:r>
            <w:proofErr w:type="spellEnd"/>
            <w:r w:rsidRPr="00C04844">
              <w:rPr>
                <w:rFonts w:ascii="Courier New" w:hAnsi="Courier New" w:cs="Courier New"/>
                <w:sz w:val="16"/>
                <w:szCs w:val="16"/>
              </w:rPr>
              <w:t>",</w:t>
            </w:r>
          </w:p>
          <w:p w14:paraId="71C29DDE" w14:textId="77777777" w:rsidR="00C701D5" w:rsidRPr="00C04844" w:rsidRDefault="00C701D5" w:rsidP="009603DA">
            <w:pPr>
              <w:rPr>
                <w:rFonts w:ascii="Courier New" w:hAnsi="Courier New" w:cs="Courier New"/>
                <w:sz w:val="16"/>
                <w:szCs w:val="16"/>
              </w:rPr>
            </w:pPr>
            <w:r w:rsidRPr="00C04844">
              <w:rPr>
                <w:rFonts w:ascii="Courier New" w:hAnsi="Courier New" w:cs="Courier New"/>
                <w:sz w:val="16"/>
                <w:szCs w:val="16"/>
              </w:rPr>
              <w:t xml:space="preserve">            "</w:t>
            </w:r>
            <w:proofErr w:type="spellStart"/>
            <w:r w:rsidRPr="00C04844">
              <w:rPr>
                <w:rFonts w:ascii="Courier New" w:hAnsi="Courier New" w:cs="Courier New"/>
                <w:sz w:val="16"/>
                <w:szCs w:val="16"/>
              </w:rPr>
              <w:t>full_en</w:t>
            </w:r>
            <w:proofErr w:type="spellEnd"/>
            <w:proofErr w:type="gramStart"/>
            <w:r w:rsidRPr="00C04844">
              <w:rPr>
                <w:rFonts w:ascii="Courier New" w:hAnsi="Courier New" w:cs="Courier New"/>
                <w:sz w:val="16"/>
                <w:szCs w:val="16"/>
              </w:rPr>
              <w:t>" :</w:t>
            </w:r>
            <w:proofErr w:type="gramEnd"/>
            <w:r w:rsidRPr="00C04844">
              <w:rPr>
                <w:rFonts w:ascii="Courier New" w:hAnsi="Courier New" w:cs="Courier New"/>
                <w:sz w:val="16"/>
                <w:szCs w:val="16"/>
              </w:rPr>
              <w:t xml:space="preserve"> "</w:t>
            </w:r>
            <w:proofErr w:type="spellStart"/>
            <w:r w:rsidRPr="00C04844">
              <w:rPr>
                <w:rFonts w:ascii="Courier New" w:hAnsi="Courier New" w:cs="Courier New"/>
                <w:sz w:val="16"/>
                <w:szCs w:val="16"/>
              </w:rPr>
              <w:t>farah</w:t>
            </w:r>
            <w:proofErr w:type="spellEnd"/>
            <w:r w:rsidRPr="00C04844">
              <w:rPr>
                <w:rFonts w:ascii="Courier New" w:hAnsi="Courier New" w:cs="Courier New"/>
                <w:sz w:val="16"/>
                <w:szCs w:val="16"/>
              </w:rPr>
              <w:t xml:space="preserve"> </w:t>
            </w:r>
            <w:proofErr w:type="spellStart"/>
            <w:r w:rsidRPr="00C04844">
              <w:rPr>
                <w:rFonts w:ascii="Courier New" w:hAnsi="Courier New" w:cs="Courier New"/>
                <w:sz w:val="16"/>
                <w:szCs w:val="16"/>
              </w:rPr>
              <w:t>mohd</w:t>
            </w:r>
            <w:proofErr w:type="spellEnd"/>
            <w:r w:rsidRPr="00C04844">
              <w:rPr>
                <w:rFonts w:ascii="Courier New" w:hAnsi="Courier New" w:cs="Courier New"/>
                <w:sz w:val="16"/>
                <w:szCs w:val="16"/>
              </w:rPr>
              <w:t xml:space="preserve"> </w:t>
            </w:r>
            <w:proofErr w:type="spellStart"/>
            <w:r w:rsidRPr="00C04844">
              <w:rPr>
                <w:rFonts w:ascii="Courier New" w:hAnsi="Courier New" w:cs="Courier New"/>
                <w:sz w:val="16"/>
                <w:szCs w:val="16"/>
              </w:rPr>
              <w:t>mohd</w:t>
            </w:r>
            <w:proofErr w:type="spellEnd"/>
            <w:r w:rsidRPr="00C04844">
              <w:rPr>
                <w:rFonts w:ascii="Courier New" w:hAnsi="Courier New" w:cs="Courier New"/>
                <w:sz w:val="16"/>
                <w:szCs w:val="16"/>
              </w:rPr>
              <w:t xml:space="preserve"> </w:t>
            </w:r>
            <w:proofErr w:type="spellStart"/>
            <w:r w:rsidRPr="00C04844">
              <w:rPr>
                <w:rFonts w:ascii="Courier New" w:hAnsi="Courier New" w:cs="Courier New"/>
                <w:sz w:val="16"/>
                <w:szCs w:val="16"/>
              </w:rPr>
              <w:t>farah</w:t>
            </w:r>
            <w:proofErr w:type="spellEnd"/>
            <w:r w:rsidRPr="00C04844">
              <w:rPr>
                <w:rFonts w:ascii="Courier New" w:hAnsi="Courier New" w:cs="Courier New"/>
                <w:sz w:val="16"/>
                <w:szCs w:val="16"/>
              </w:rPr>
              <w:t>",</w:t>
            </w:r>
          </w:p>
          <w:p w14:paraId="522F459C" w14:textId="77777777" w:rsidR="00C701D5" w:rsidRPr="00C04844" w:rsidRDefault="00C701D5" w:rsidP="009603DA">
            <w:pPr>
              <w:rPr>
                <w:rFonts w:ascii="Courier New" w:hAnsi="Courier New" w:cs="Courier New"/>
                <w:sz w:val="16"/>
                <w:szCs w:val="16"/>
              </w:rPr>
            </w:pPr>
            <w:r w:rsidRPr="00C04844">
              <w:rPr>
                <w:rFonts w:ascii="Courier New" w:hAnsi="Courier New" w:cs="Courier New"/>
                <w:sz w:val="16"/>
                <w:szCs w:val="16"/>
              </w:rPr>
              <w:t xml:space="preserve">            "location</w:t>
            </w:r>
            <w:proofErr w:type="gramStart"/>
            <w:r w:rsidRPr="00C04844">
              <w:rPr>
                <w:rFonts w:ascii="Courier New" w:hAnsi="Courier New" w:cs="Courier New"/>
                <w:sz w:val="16"/>
                <w:szCs w:val="16"/>
              </w:rPr>
              <w:t>" :</w:t>
            </w:r>
            <w:proofErr w:type="gramEnd"/>
            <w:r w:rsidRPr="00C04844">
              <w:rPr>
                <w:rFonts w:ascii="Courier New" w:hAnsi="Courier New" w:cs="Courier New"/>
                <w:sz w:val="16"/>
                <w:szCs w:val="16"/>
              </w:rPr>
              <w:t xml:space="preserve"> {</w:t>
            </w:r>
          </w:p>
          <w:p w14:paraId="7A8E442A" w14:textId="77777777" w:rsidR="00C701D5" w:rsidRPr="00C04844" w:rsidRDefault="00C701D5" w:rsidP="009603DA">
            <w:pPr>
              <w:rPr>
                <w:rFonts w:ascii="Courier New" w:hAnsi="Courier New" w:cs="Courier New"/>
                <w:sz w:val="16"/>
                <w:szCs w:val="16"/>
              </w:rPr>
            </w:pPr>
            <w:r w:rsidRPr="00C04844">
              <w:rPr>
                <w:rFonts w:ascii="Courier New" w:hAnsi="Courier New" w:cs="Courier New"/>
                <w:sz w:val="16"/>
                <w:szCs w:val="16"/>
              </w:rPr>
              <w:lastRenderedPageBreak/>
              <w:t xml:space="preserve">                "</w:t>
            </w:r>
            <w:proofErr w:type="spellStart"/>
            <w:r w:rsidRPr="00C04844">
              <w:rPr>
                <w:rFonts w:ascii="Courier New" w:hAnsi="Courier New" w:cs="Courier New"/>
                <w:sz w:val="16"/>
                <w:szCs w:val="16"/>
              </w:rPr>
              <w:t>new_ci</w:t>
            </w:r>
            <w:proofErr w:type="spellEnd"/>
            <w:proofErr w:type="gramStart"/>
            <w:r w:rsidRPr="00C04844">
              <w:rPr>
                <w:rFonts w:ascii="Courier New" w:hAnsi="Courier New" w:cs="Courier New"/>
                <w:sz w:val="16"/>
                <w:szCs w:val="16"/>
              </w:rPr>
              <w:t>" :</w:t>
            </w:r>
            <w:proofErr w:type="gramEnd"/>
            <w:r w:rsidRPr="00C04844">
              <w:rPr>
                <w:rFonts w:ascii="Courier New" w:hAnsi="Courier New" w:cs="Courier New"/>
                <w:sz w:val="16"/>
                <w:szCs w:val="16"/>
              </w:rPr>
              <w:t xml:space="preserve"> </w:t>
            </w:r>
            <w:proofErr w:type="spellStart"/>
            <w:r w:rsidRPr="00C04844">
              <w:rPr>
                <w:rFonts w:ascii="Courier New" w:hAnsi="Courier New" w:cs="Courier New"/>
                <w:sz w:val="16"/>
                <w:szCs w:val="16"/>
              </w:rPr>
              <w:t>ObjectId</w:t>
            </w:r>
            <w:proofErr w:type="spellEnd"/>
            <w:r w:rsidRPr="00C04844">
              <w:rPr>
                <w:rFonts w:ascii="Courier New" w:hAnsi="Courier New" w:cs="Courier New"/>
                <w:sz w:val="16"/>
                <w:szCs w:val="16"/>
              </w:rPr>
              <w:t>("60c74c2ca0a33a591343f975"),</w:t>
            </w:r>
          </w:p>
          <w:p w14:paraId="3ED9FEF0" w14:textId="77777777" w:rsidR="00C701D5" w:rsidRPr="00C04844" w:rsidRDefault="00C701D5" w:rsidP="009603DA">
            <w:pPr>
              <w:rPr>
                <w:rFonts w:ascii="Courier New" w:hAnsi="Courier New" w:cs="Courier New"/>
                <w:sz w:val="16"/>
                <w:szCs w:val="16"/>
              </w:rPr>
            </w:pPr>
            <w:r w:rsidRPr="00C04844">
              <w:rPr>
                <w:rFonts w:ascii="Courier New" w:hAnsi="Courier New" w:cs="Courier New"/>
                <w:sz w:val="16"/>
                <w:szCs w:val="16"/>
              </w:rPr>
              <w:t xml:space="preserve">                "coordinates</w:t>
            </w:r>
            <w:proofErr w:type="gramStart"/>
            <w:r w:rsidRPr="00C04844">
              <w:rPr>
                <w:rFonts w:ascii="Courier New" w:hAnsi="Courier New" w:cs="Courier New"/>
                <w:sz w:val="16"/>
                <w:szCs w:val="16"/>
              </w:rPr>
              <w:t>" :</w:t>
            </w:r>
            <w:proofErr w:type="gramEnd"/>
            <w:r w:rsidRPr="00C04844">
              <w:rPr>
                <w:rFonts w:ascii="Courier New" w:hAnsi="Courier New" w:cs="Courier New"/>
                <w:sz w:val="16"/>
                <w:szCs w:val="16"/>
              </w:rPr>
              <w:t xml:space="preserve"> [ </w:t>
            </w:r>
          </w:p>
          <w:p w14:paraId="4C160472" w14:textId="77777777" w:rsidR="00C701D5" w:rsidRPr="00C04844" w:rsidRDefault="00C701D5" w:rsidP="009603DA">
            <w:pPr>
              <w:rPr>
                <w:rFonts w:ascii="Courier New" w:hAnsi="Courier New" w:cs="Courier New"/>
                <w:sz w:val="16"/>
                <w:szCs w:val="16"/>
              </w:rPr>
            </w:pPr>
            <w:r w:rsidRPr="00C04844">
              <w:rPr>
                <w:rFonts w:ascii="Courier New" w:hAnsi="Courier New" w:cs="Courier New"/>
                <w:sz w:val="16"/>
                <w:szCs w:val="16"/>
              </w:rPr>
              <w:t xml:space="preserve">                    35.5515500000142, </w:t>
            </w:r>
          </w:p>
          <w:p w14:paraId="03B5594B" w14:textId="77777777" w:rsidR="00C701D5" w:rsidRPr="00C04844" w:rsidRDefault="00C701D5" w:rsidP="009603DA">
            <w:pPr>
              <w:rPr>
                <w:rFonts w:ascii="Courier New" w:hAnsi="Courier New" w:cs="Courier New"/>
                <w:sz w:val="16"/>
                <w:szCs w:val="16"/>
              </w:rPr>
            </w:pPr>
            <w:r w:rsidRPr="00C04844">
              <w:rPr>
                <w:rFonts w:ascii="Courier New" w:hAnsi="Courier New" w:cs="Courier New"/>
                <w:sz w:val="16"/>
                <w:szCs w:val="16"/>
              </w:rPr>
              <w:t xml:space="preserve">                    32.4491010000142</w:t>
            </w:r>
          </w:p>
          <w:p w14:paraId="5F2F377C" w14:textId="77777777" w:rsidR="00C701D5" w:rsidRPr="00C04844" w:rsidRDefault="00C701D5" w:rsidP="009603DA">
            <w:pPr>
              <w:rPr>
                <w:rFonts w:ascii="Courier New" w:hAnsi="Courier New" w:cs="Courier New"/>
                <w:sz w:val="16"/>
                <w:szCs w:val="16"/>
              </w:rPr>
            </w:pPr>
            <w:r w:rsidRPr="00C04844">
              <w:rPr>
                <w:rFonts w:ascii="Courier New" w:hAnsi="Courier New" w:cs="Courier New"/>
                <w:sz w:val="16"/>
                <w:szCs w:val="16"/>
              </w:rPr>
              <w:t xml:space="preserve">                ]</w:t>
            </w:r>
          </w:p>
          <w:p w14:paraId="31707474" w14:textId="77777777" w:rsidR="00C701D5" w:rsidRPr="00C04844" w:rsidRDefault="00C701D5" w:rsidP="009603DA">
            <w:pPr>
              <w:rPr>
                <w:rFonts w:ascii="Courier New" w:hAnsi="Courier New" w:cs="Courier New"/>
                <w:sz w:val="16"/>
                <w:szCs w:val="16"/>
              </w:rPr>
            </w:pPr>
            <w:r w:rsidRPr="00C04844">
              <w:rPr>
                <w:rFonts w:ascii="Courier New" w:hAnsi="Courier New" w:cs="Courier New"/>
                <w:sz w:val="16"/>
                <w:szCs w:val="16"/>
              </w:rPr>
              <w:t xml:space="preserve">            }</w:t>
            </w:r>
          </w:p>
          <w:p w14:paraId="423048E7" w14:textId="77777777" w:rsidR="00C701D5" w:rsidRPr="00C04844" w:rsidRDefault="00C701D5" w:rsidP="009603DA">
            <w:pPr>
              <w:rPr>
                <w:rFonts w:ascii="Courier New" w:hAnsi="Courier New" w:cs="Courier New"/>
                <w:sz w:val="16"/>
                <w:szCs w:val="16"/>
              </w:rPr>
            </w:pPr>
            <w:r w:rsidRPr="00C04844">
              <w:rPr>
                <w:rFonts w:ascii="Courier New" w:hAnsi="Courier New" w:cs="Courier New"/>
                <w:sz w:val="16"/>
                <w:szCs w:val="16"/>
              </w:rPr>
              <w:t xml:space="preserve">        }</w:t>
            </w:r>
          </w:p>
          <w:p w14:paraId="516999B0" w14:textId="77777777" w:rsidR="00C701D5" w:rsidRPr="00C04844" w:rsidRDefault="00C701D5" w:rsidP="009603DA">
            <w:pPr>
              <w:rPr>
                <w:rFonts w:ascii="Courier New" w:hAnsi="Courier New" w:cs="Courier New"/>
                <w:sz w:val="16"/>
                <w:szCs w:val="16"/>
              </w:rPr>
            </w:pPr>
            <w:r w:rsidRPr="00C04844">
              <w:rPr>
                <w:rFonts w:ascii="Courier New" w:hAnsi="Courier New" w:cs="Courier New"/>
                <w:sz w:val="16"/>
                <w:szCs w:val="16"/>
              </w:rPr>
              <w:t xml:space="preserve">    }</w:t>
            </w:r>
          </w:p>
          <w:p w14:paraId="5B39D19F" w14:textId="77777777" w:rsidR="00C701D5" w:rsidRDefault="00C701D5" w:rsidP="009603DA">
            <w:r w:rsidRPr="00C04844">
              <w:rPr>
                <w:rFonts w:ascii="Courier New" w:hAnsi="Courier New" w:cs="Courier New"/>
                <w:sz w:val="16"/>
                <w:szCs w:val="16"/>
              </w:rPr>
              <w:t>}</w:t>
            </w:r>
          </w:p>
        </w:tc>
      </w:tr>
      <w:tr w:rsidR="00C701D5" w14:paraId="172A75AF" w14:textId="77777777" w:rsidTr="009603DA">
        <w:tc>
          <w:tcPr>
            <w:tcW w:w="8856" w:type="dxa"/>
          </w:tcPr>
          <w:p w14:paraId="2BCD89F7" w14:textId="77777777" w:rsidR="00C701D5" w:rsidRDefault="00C701D5" w:rsidP="009603DA">
            <w:pPr>
              <w:rPr>
                <w:rFonts w:ascii="Courier New" w:hAnsi="Courier New" w:cs="Courier New"/>
                <w:sz w:val="16"/>
                <w:szCs w:val="16"/>
              </w:rPr>
            </w:pPr>
            <w:r w:rsidRPr="007F3CFB">
              <w:rPr>
                <w:rFonts w:ascii="Courier New" w:hAnsi="Courier New" w:cs="Courier New"/>
                <w:sz w:val="16"/>
                <w:szCs w:val="16"/>
              </w:rPr>
              <w:lastRenderedPageBreak/>
              <w:t>/* 2 */</w:t>
            </w:r>
          </w:p>
          <w:p w14:paraId="0732A532" w14:textId="77777777" w:rsidR="00C701D5" w:rsidRPr="007F3CFB" w:rsidRDefault="00C701D5" w:rsidP="009603DA">
            <w:pPr>
              <w:rPr>
                <w:rFonts w:ascii="Courier New" w:hAnsi="Courier New" w:cs="Courier New"/>
                <w:sz w:val="16"/>
                <w:szCs w:val="16"/>
              </w:rPr>
            </w:pPr>
            <w:r w:rsidRPr="007F3CFB">
              <w:rPr>
                <w:rFonts w:ascii="Courier New" w:hAnsi="Courier New" w:cs="Courier New"/>
                <w:sz w:val="16"/>
                <w:szCs w:val="16"/>
              </w:rPr>
              <w:t xml:space="preserve">/* </w:t>
            </w:r>
            <w:r w:rsidRPr="00BD3C24">
              <w:rPr>
                <w:rFonts w:ascii="Courier New" w:hAnsi="Courier New" w:cs="Courier New"/>
                <w:i/>
                <w:iCs/>
                <w:sz w:val="16"/>
                <w:szCs w:val="16"/>
              </w:rPr>
              <w:t>and so on</w:t>
            </w:r>
            <w:r w:rsidRPr="007F3CFB">
              <w:rPr>
                <w:rFonts w:ascii="Courier New" w:hAnsi="Courier New" w:cs="Courier New"/>
                <w:sz w:val="16"/>
                <w:szCs w:val="16"/>
              </w:rPr>
              <w:t xml:space="preserve"> */</w:t>
            </w:r>
          </w:p>
          <w:p w14:paraId="3CF8282F" w14:textId="77777777" w:rsidR="00C701D5" w:rsidRPr="004A63F8" w:rsidRDefault="00C701D5" w:rsidP="009603DA">
            <w:pPr>
              <w:rPr>
                <w:rFonts w:ascii="Courier New" w:hAnsi="Courier New" w:cs="Courier New"/>
                <w:sz w:val="16"/>
                <w:szCs w:val="16"/>
              </w:rPr>
            </w:pPr>
            <w:r w:rsidRPr="007F3CFB">
              <w:rPr>
                <w:rFonts w:ascii="Courier New" w:hAnsi="Courier New" w:cs="Courier New"/>
                <w:sz w:val="16"/>
                <w:szCs w:val="16"/>
              </w:rPr>
              <w:t>{}</w:t>
            </w:r>
            <w:r>
              <w:rPr>
                <w:rFonts w:ascii="Courier New" w:hAnsi="Courier New" w:cs="Courier New"/>
                <w:sz w:val="16"/>
                <w:szCs w:val="16"/>
              </w:rPr>
              <w:t>]</w:t>
            </w:r>
          </w:p>
        </w:tc>
      </w:tr>
    </w:tbl>
    <w:p w14:paraId="19E09423" w14:textId="06FE33D6" w:rsidR="005E102D" w:rsidRPr="005E102D" w:rsidRDefault="005E102D" w:rsidP="007F3A34">
      <w:pPr>
        <w:rPr>
          <w:b/>
          <w:bCs/>
          <w:i/>
          <w:iCs/>
          <w:color w:val="FF0000"/>
          <w:u w:val="single"/>
        </w:rPr>
      </w:pPr>
      <w:r w:rsidRPr="005E102D">
        <w:rPr>
          <w:b/>
          <w:bCs/>
          <w:i/>
          <w:iCs/>
          <w:color w:val="FF0000"/>
          <w:u w:val="single"/>
        </w:rPr>
        <w:t xml:space="preserve"> </w:t>
      </w:r>
    </w:p>
    <w:p w14:paraId="2495DCF2" w14:textId="4B1BF320" w:rsidR="00676684" w:rsidRDefault="00676684">
      <w:pPr>
        <w:pStyle w:val="Heading3"/>
      </w:pPr>
      <w:bookmarkStart w:id="27" w:name="_Toc86665658"/>
      <w:r>
        <w:t>Subscriber Orders</w:t>
      </w:r>
      <w:bookmarkEnd w:id="27"/>
    </w:p>
    <w:p w14:paraId="0A4AFAA1" w14:textId="2209E0EB" w:rsidR="00485A41" w:rsidRPr="00960077" w:rsidRDefault="00960077" w:rsidP="00485A41">
      <w:pPr>
        <w:rPr>
          <w:b/>
          <w:bCs/>
          <w:i/>
          <w:iCs/>
          <w:color w:val="FF0000"/>
          <w:u w:val="single"/>
        </w:rPr>
      </w:pPr>
      <w:r w:rsidRPr="00960077">
        <w:rPr>
          <w:b/>
          <w:bCs/>
          <w:i/>
          <w:iCs/>
          <w:color w:val="FF0000"/>
          <w:u w:val="single"/>
        </w:rPr>
        <w:t>Input</w:t>
      </w:r>
    </w:p>
    <w:tbl>
      <w:tblPr>
        <w:tblStyle w:val="TableGrid"/>
        <w:tblW w:w="0" w:type="auto"/>
        <w:tblLook w:val="04A0" w:firstRow="1" w:lastRow="0" w:firstColumn="1" w:lastColumn="0" w:noHBand="0" w:noVBand="1"/>
      </w:tblPr>
      <w:tblGrid>
        <w:gridCol w:w="8856"/>
      </w:tblGrid>
      <w:tr w:rsidR="00960077" w14:paraId="4EFEB23D" w14:textId="77777777" w:rsidTr="009603DA">
        <w:tc>
          <w:tcPr>
            <w:tcW w:w="8856" w:type="dxa"/>
          </w:tcPr>
          <w:p w14:paraId="7A23EB16" w14:textId="77777777" w:rsidR="00960077" w:rsidRDefault="00960077" w:rsidP="009603DA">
            <w:r>
              <w:t>The below parameter needs to be presented in the search request</w:t>
            </w:r>
          </w:p>
        </w:tc>
      </w:tr>
      <w:tr w:rsidR="00960077" w14:paraId="0516F974" w14:textId="77777777" w:rsidTr="009603DA">
        <w:tc>
          <w:tcPr>
            <w:tcW w:w="8856" w:type="dxa"/>
          </w:tcPr>
          <w:p w14:paraId="1C08A2C2" w14:textId="77777777" w:rsidR="00960077" w:rsidRPr="008A2BBE" w:rsidRDefault="00960077" w:rsidP="009603DA">
            <w:pPr>
              <w:rPr>
                <w:rFonts w:ascii="Courier New" w:hAnsi="Courier New" w:cs="Courier New"/>
                <w:sz w:val="16"/>
                <w:szCs w:val="16"/>
              </w:rPr>
            </w:pPr>
            <w:r w:rsidRPr="008A2BBE">
              <w:rPr>
                <w:rFonts w:ascii="Courier New" w:hAnsi="Courier New" w:cs="Courier New"/>
                <w:sz w:val="16"/>
                <w:szCs w:val="16"/>
              </w:rPr>
              <w:t>Endpoint: /</w:t>
            </w:r>
            <w:proofErr w:type="spellStart"/>
            <w:r w:rsidRPr="008A2BBE">
              <w:rPr>
                <w:rFonts w:ascii="Courier New" w:hAnsi="Courier New" w:cs="Courier New"/>
                <w:sz w:val="16"/>
                <w:szCs w:val="16"/>
              </w:rPr>
              <w:t>historical_events</w:t>
            </w:r>
            <w:proofErr w:type="spellEnd"/>
          </w:p>
          <w:p w14:paraId="1258A2BA" w14:textId="77777777" w:rsidR="00960077" w:rsidRPr="008A2BBE" w:rsidRDefault="00960077" w:rsidP="009603DA">
            <w:pPr>
              <w:rPr>
                <w:rFonts w:ascii="Courier New" w:hAnsi="Courier New" w:cs="Courier New"/>
                <w:sz w:val="16"/>
                <w:szCs w:val="16"/>
              </w:rPr>
            </w:pPr>
            <w:r w:rsidRPr="008A2BBE">
              <w:rPr>
                <w:rFonts w:ascii="Courier New" w:hAnsi="Courier New" w:cs="Courier New"/>
                <w:sz w:val="16"/>
                <w:szCs w:val="16"/>
              </w:rPr>
              <w:t>@POST</w:t>
            </w:r>
          </w:p>
          <w:p w14:paraId="6D678086" w14:textId="77777777" w:rsidR="00960077" w:rsidRPr="008A2BBE" w:rsidRDefault="00960077" w:rsidP="009603DA">
            <w:pPr>
              <w:rPr>
                <w:rFonts w:ascii="Courier New" w:hAnsi="Courier New" w:cs="Courier New"/>
                <w:sz w:val="16"/>
                <w:szCs w:val="16"/>
              </w:rPr>
            </w:pPr>
            <w:r w:rsidRPr="008A2BBE">
              <w:rPr>
                <w:rFonts w:ascii="Courier New" w:hAnsi="Courier New" w:cs="Courier New"/>
                <w:sz w:val="16"/>
                <w:szCs w:val="16"/>
              </w:rPr>
              <w:t>Request body:</w:t>
            </w:r>
          </w:p>
          <w:p w14:paraId="36BA9568" w14:textId="77777777" w:rsidR="00960077" w:rsidRPr="008A2BBE" w:rsidRDefault="00960077" w:rsidP="009603DA">
            <w:pPr>
              <w:rPr>
                <w:rFonts w:ascii="Courier New" w:hAnsi="Courier New" w:cs="Courier New"/>
                <w:sz w:val="16"/>
                <w:szCs w:val="16"/>
              </w:rPr>
            </w:pPr>
          </w:p>
          <w:p w14:paraId="2F029305" w14:textId="77777777" w:rsidR="00960077" w:rsidRPr="008A2BBE" w:rsidRDefault="00960077" w:rsidP="009603DA">
            <w:pPr>
              <w:rPr>
                <w:rFonts w:ascii="Courier New" w:hAnsi="Courier New" w:cs="Courier New"/>
                <w:sz w:val="16"/>
                <w:szCs w:val="16"/>
              </w:rPr>
            </w:pPr>
            <w:r w:rsidRPr="008A2BBE">
              <w:rPr>
                <w:rFonts w:ascii="Courier New" w:hAnsi="Courier New" w:cs="Courier New"/>
                <w:sz w:val="16"/>
                <w:szCs w:val="16"/>
              </w:rPr>
              <w:t>{</w:t>
            </w:r>
          </w:p>
          <w:p w14:paraId="10CEF14C" w14:textId="77777777" w:rsidR="00960077" w:rsidRPr="008A2BBE" w:rsidRDefault="00960077" w:rsidP="009603DA">
            <w:pPr>
              <w:rPr>
                <w:rFonts w:ascii="Courier New" w:hAnsi="Courier New" w:cs="Courier New"/>
                <w:sz w:val="16"/>
                <w:szCs w:val="16"/>
              </w:rPr>
            </w:pPr>
            <w:r w:rsidRPr="008A2BBE">
              <w:rPr>
                <w:rFonts w:ascii="Courier New" w:hAnsi="Courier New" w:cs="Courier New"/>
                <w:sz w:val="16"/>
                <w:szCs w:val="16"/>
              </w:rPr>
              <w:t xml:space="preserve">    "</w:t>
            </w:r>
            <w:proofErr w:type="spellStart"/>
            <w:r w:rsidRPr="008A2BBE">
              <w:rPr>
                <w:rFonts w:ascii="Courier New" w:hAnsi="Courier New" w:cs="Courier New"/>
                <w:sz w:val="16"/>
                <w:szCs w:val="16"/>
              </w:rPr>
              <w:t>msisdns</w:t>
            </w:r>
            <w:proofErr w:type="spellEnd"/>
            <w:r w:rsidRPr="008A2BBE">
              <w:rPr>
                <w:rFonts w:ascii="Courier New" w:hAnsi="Courier New" w:cs="Courier New"/>
                <w:sz w:val="16"/>
                <w:szCs w:val="16"/>
              </w:rPr>
              <w:t>": [</w:t>
            </w:r>
          </w:p>
          <w:p w14:paraId="6E0BB936" w14:textId="77777777" w:rsidR="00960077" w:rsidRPr="008A2BBE" w:rsidRDefault="00960077" w:rsidP="009603DA">
            <w:pPr>
              <w:rPr>
                <w:rFonts w:ascii="Courier New" w:hAnsi="Courier New" w:cs="Courier New"/>
                <w:sz w:val="16"/>
                <w:szCs w:val="16"/>
              </w:rPr>
            </w:pPr>
            <w:r w:rsidRPr="008A2BBE">
              <w:rPr>
                <w:rFonts w:ascii="Courier New" w:hAnsi="Courier New" w:cs="Courier New"/>
                <w:sz w:val="16"/>
                <w:szCs w:val="16"/>
              </w:rPr>
              <w:t xml:space="preserve">        "962790000000"</w:t>
            </w:r>
          </w:p>
          <w:p w14:paraId="52CD4D31" w14:textId="77777777" w:rsidR="00960077" w:rsidRPr="008A2BBE" w:rsidRDefault="00960077" w:rsidP="009603DA">
            <w:pPr>
              <w:rPr>
                <w:rFonts w:ascii="Courier New" w:hAnsi="Courier New" w:cs="Courier New"/>
                <w:sz w:val="16"/>
                <w:szCs w:val="16"/>
              </w:rPr>
            </w:pPr>
            <w:r w:rsidRPr="008A2BBE">
              <w:rPr>
                <w:rFonts w:ascii="Courier New" w:hAnsi="Courier New" w:cs="Courier New"/>
                <w:sz w:val="16"/>
                <w:szCs w:val="16"/>
              </w:rPr>
              <w:t xml:space="preserve">    ],</w:t>
            </w:r>
          </w:p>
          <w:p w14:paraId="29174551" w14:textId="77777777" w:rsidR="00960077" w:rsidRPr="008A2BBE" w:rsidRDefault="00960077" w:rsidP="009603DA">
            <w:pPr>
              <w:rPr>
                <w:rFonts w:ascii="Courier New" w:hAnsi="Courier New" w:cs="Courier New"/>
                <w:sz w:val="16"/>
                <w:szCs w:val="16"/>
              </w:rPr>
            </w:pPr>
            <w:r w:rsidRPr="008A2BBE">
              <w:rPr>
                <w:rFonts w:ascii="Courier New" w:hAnsi="Courier New" w:cs="Courier New"/>
                <w:sz w:val="16"/>
                <w:szCs w:val="16"/>
              </w:rPr>
              <w:t xml:space="preserve">    "</w:t>
            </w:r>
            <w:proofErr w:type="gramStart"/>
            <w:r w:rsidRPr="008A2BBE">
              <w:rPr>
                <w:rFonts w:ascii="Courier New" w:hAnsi="Courier New" w:cs="Courier New"/>
                <w:sz w:val="16"/>
                <w:szCs w:val="16"/>
              </w:rPr>
              <w:t>start</w:t>
            </w:r>
            <w:proofErr w:type="gramEnd"/>
            <w:r w:rsidRPr="008A2BBE">
              <w:rPr>
                <w:rFonts w:ascii="Courier New" w:hAnsi="Courier New" w:cs="Courier New"/>
                <w:sz w:val="16"/>
                <w:szCs w:val="16"/>
              </w:rPr>
              <w:t xml:space="preserve">-time": </w:t>
            </w:r>
            <w:proofErr w:type="spellStart"/>
            <w:r w:rsidRPr="00391485">
              <w:rPr>
                <w:rFonts w:ascii="Courier New" w:hAnsi="Courier New" w:cs="Courier New"/>
                <w:sz w:val="16"/>
                <w:szCs w:val="16"/>
              </w:rPr>
              <w:t>ISODate</w:t>
            </w:r>
            <w:proofErr w:type="spellEnd"/>
            <w:r w:rsidRPr="00391485">
              <w:rPr>
                <w:rFonts w:ascii="Courier New" w:hAnsi="Courier New" w:cs="Courier New"/>
                <w:sz w:val="16"/>
                <w:szCs w:val="16"/>
              </w:rPr>
              <w:t>("2021-06-24T13:41:22.346+03:00")</w:t>
            </w:r>
            <w:r w:rsidRPr="008A2BBE">
              <w:rPr>
                <w:rFonts w:ascii="Courier New" w:hAnsi="Courier New" w:cs="Courier New"/>
                <w:sz w:val="16"/>
                <w:szCs w:val="16"/>
              </w:rPr>
              <w:t>,</w:t>
            </w:r>
          </w:p>
          <w:p w14:paraId="7CCAF935" w14:textId="77777777" w:rsidR="00960077" w:rsidRPr="008A2BBE" w:rsidRDefault="00960077" w:rsidP="009603DA">
            <w:pPr>
              <w:rPr>
                <w:rFonts w:ascii="Courier New" w:hAnsi="Courier New" w:cs="Courier New"/>
                <w:sz w:val="16"/>
                <w:szCs w:val="16"/>
              </w:rPr>
            </w:pPr>
            <w:r w:rsidRPr="008A2BBE">
              <w:rPr>
                <w:rFonts w:ascii="Courier New" w:hAnsi="Courier New" w:cs="Courier New"/>
                <w:sz w:val="16"/>
                <w:szCs w:val="16"/>
              </w:rPr>
              <w:t xml:space="preserve">    "</w:t>
            </w:r>
            <w:proofErr w:type="gramStart"/>
            <w:r w:rsidRPr="008A2BBE">
              <w:rPr>
                <w:rFonts w:ascii="Courier New" w:hAnsi="Courier New" w:cs="Courier New"/>
                <w:sz w:val="16"/>
                <w:szCs w:val="16"/>
              </w:rPr>
              <w:t>end</w:t>
            </w:r>
            <w:proofErr w:type="gramEnd"/>
            <w:r w:rsidRPr="008A2BBE">
              <w:rPr>
                <w:rFonts w:ascii="Courier New" w:hAnsi="Courier New" w:cs="Courier New"/>
                <w:sz w:val="16"/>
                <w:szCs w:val="16"/>
              </w:rPr>
              <w:t xml:space="preserve">-time": </w:t>
            </w:r>
            <w:proofErr w:type="spellStart"/>
            <w:r w:rsidRPr="00391485">
              <w:rPr>
                <w:rFonts w:ascii="Courier New" w:hAnsi="Courier New" w:cs="Courier New"/>
                <w:sz w:val="16"/>
                <w:szCs w:val="16"/>
              </w:rPr>
              <w:t>ISODate</w:t>
            </w:r>
            <w:proofErr w:type="spellEnd"/>
            <w:r w:rsidRPr="00391485">
              <w:rPr>
                <w:rFonts w:ascii="Courier New" w:hAnsi="Courier New" w:cs="Courier New"/>
                <w:sz w:val="16"/>
                <w:szCs w:val="16"/>
              </w:rPr>
              <w:t>("2021-06-24T13:41:22.346+03:00")</w:t>
            </w:r>
            <w:r w:rsidRPr="008A2BBE">
              <w:rPr>
                <w:rFonts w:ascii="Courier New" w:hAnsi="Courier New" w:cs="Courier New"/>
                <w:sz w:val="16"/>
                <w:szCs w:val="16"/>
              </w:rPr>
              <w:t>,</w:t>
            </w:r>
          </w:p>
          <w:p w14:paraId="11C75CB8" w14:textId="77777777" w:rsidR="00960077" w:rsidRPr="008A2BBE" w:rsidRDefault="00960077" w:rsidP="009603DA">
            <w:pPr>
              <w:rPr>
                <w:rFonts w:ascii="Courier New" w:hAnsi="Courier New" w:cs="Courier New"/>
                <w:sz w:val="16"/>
                <w:szCs w:val="16"/>
              </w:rPr>
            </w:pPr>
            <w:r w:rsidRPr="008A2BBE">
              <w:rPr>
                <w:rFonts w:ascii="Courier New" w:hAnsi="Courier New" w:cs="Courier New"/>
                <w:sz w:val="16"/>
                <w:szCs w:val="16"/>
              </w:rPr>
              <w:t xml:space="preserve">    "events": [{</w:t>
            </w:r>
          </w:p>
          <w:p w14:paraId="283CB911" w14:textId="77777777" w:rsidR="00960077" w:rsidRPr="008A2BBE" w:rsidRDefault="00960077" w:rsidP="009603DA">
            <w:pPr>
              <w:rPr>
                <w:rFonts w:ascii="Courier New" w:hAnsi="Courier New" w:cs="Courier New"/>
                <w:sz w:val="16"/>
                <w:szCs w:val="16"/>
              </w:rPr>
            </w:pPr>
            <w:r w:rsidRPr="008A2BBE">
              <w:rPr>
                <w:rFonts w:ascii="Courier New" w:hAnsi="Courier New" w:cs="Courier New"/>
                <w:sz w:val="16"/>
                <w:szCs w:val="16"/>
              </w:rPr>
              <w:t xml:space="preserve">        "type": "</w:t>
            </w:r>
            <w:r>
              <w:rPr>
                <w:rFonts w:ascii="Courier New" w:hAnsi="Courier New" w:cs="Courier New"/>
                <w:sz w:val="16"/>
                <w:szCs w:val="16"/>
              </w:rPr>
              <w:t>Order</w:t>
            </w:r>
            <w:r w:rsidRPr="008A2BBE">
              <w:rPr>
                <w:rFonts w:ascii="Courier New" w:hAnsi="Courier New" w:cs="Courier New"/>
                <w:sz w:val="16"/>
                <w:szCs w:val="16"/>
              </w:rPr>
              <w:t>"</w:t>
            </w:r>
          </w:p>
          <w:p w14:paraId="3C9479D2" w14:textId="77777777" w:rsidR="00960077" w:rsidRPr="008A2BBE" w:rsidRDefault="00960077" w:rsidP="009603DA">
            <w:pPr>
              <w:rPr>
                <w:rFonts w:ascii="Courier New" w:hAnsi="Courier New" w:cs="Courier New"/>
                <w:sz w:val="16"/>
                <w:szCs w:val="16"/>
              </w:rPr>
            </w:pPr>
            <w:r w:rsidRPr="008A2BBE">
              <w:rPr>
                <w:rFonts w:ascii="Courier New" w:hAnsi="Courier New" w:cs="Courier New"/>
                <w:sz w:val="16"/>
                <w:szCs w:val="16"/>
              </w:rPr>
              <w:t xml:space="preserve">    }]</w:t>
            </w:r>
          </w:p>
          <w:p w14:paraId="2712536B" w14:textId="77777777" w:rsidR="00960077" w:rsidRDefault="00960077" w:rsidP="009603DA">
            <w:r w:rsidRPr="008A2BBE">
              <w:rPr>
                <w:rFonts w:ascii="Courier New" w:hAnsi="Courier New" w:cs="Courier New"/>
                <w:sz w:val="16"/>
                <w:szCs w:val="16"/>
              </w:rPr>
              <w:t>}</w:t>
            </w:r>
          </w:p>
        </w:tc>
      </w:tr>
    </w:tbl>
    <w:p w14:paraId="7CA6ACF4" w14:textId="77777777" w:rsidR="00960077" w:rsidRDefault="00960077" w:rsidP="00485A41">
      <w:pPr>
        <w:rPr>
          <w:b/>
          <w:bCs/>
          <w:i/>
          <w:iCs/>
          <w:color w:val="FF0000"/>
          <w:u w:val="single"/>
        </w:rPr>
      </w:pPr>
    </w:p>
    <w:p w14:paraId="0D8B69AB" w14:textId="486598E0" w:rsidR="00960077" w:rsidRPr="00960077" w:rsidRDefault="00960077" w:rsidP="00485A41">
      <w:pPr>
        <w:rPr>
          <w:b/>
          <w:bCs/>
          <w:i/>
          <w:iCs/>
          <w:color w:val="FF0000"/>
          <w:u w:val="single"/>
        </w:rPr>
      </w:pPr>
      <w:r w:rsidRPr="00960077">
        <w:rPr>
          <w:b/>
          <w:bCs/>
          <w:i/>
          <w:iCs/>
          <w:color w:val="FF0000"/>
          <w:u w:val="single"/>
        </w:rPr>
        <w:t>Output</w:t>
      </w:r>
    </w:p>
    <w:p w14:paraId="65013EA4" w14:textId="2F1603F4" w:rsidR="00485A41" w:rsidRDefault="00485A41" w:rsidP="00485A41"/>
    <w:tbl>
      <w:tblPr>
        <w:tblStyle w:val="TableGrid"/>
        <w:tblW w:w="0" w:type="auto"/>
        <w:tblLook w:val="04A0" w:firstRow="1" w:lastRow="0" w:firstColumn="1" w:lastColumn="0" w:noHBand="0" w:noVBand="1"/>
      </w:tblPr>
      <w:tblGrid>
        <w:gridCol w:w="8856"/>
      </w:tblGrid>
      <w:tr w:rsidR="00960077" w14:paraId="626A0C86" w14:textId="77777777" w:rsidTr="009603DA">
        <w:tc>
          <w:tcPr>
            <w:tcW w:w="8856" w:type="dxa"/>
          </w:tcPr>
          <w:p w14:paraId="42E1904F" w14:textId="77777777" w:rsidR="00960077" w:rsidRDefault="00960077" w:rsidP="009603DA">
            <w:r>
              <w:t>List of JSON objects</w:t>
            </w:r>
          </w:p>
        </w:tc>
      </w:tr>
      <w:tr w:rsidR="00960077" w14:paraId="61123503" w14:textId="77777777" w:rsidTr="009603DA">
        <w:tc>
          <w:tcPr>
            <w:tcW w:w="8856" w:type="dxa"/>
          </w:tcPr>
          <w:p w14:paraId="196F6B1D" w14:textId="77777777" w:rsidR="00960077" w:rsidRPr="004740C5" w:rsidRDefault="00960077" w:rsidP="009603DA">
            <w:pPr>
              <w:rPr>
                <w:rFonts w:ascii="Courier New" w:hAnsi="Courier New" w:cs="Courier New"/>
                <w:sz w:val="16"/>
                <w:szCs w:val="16"/>
              </w:rPr>
            </w:pPr>
            <w:r w:rsidRPr="004740C5">
              <w:rPr>
                <w:rFonts w:ascii="Courier New" w:hAnsi="Courier New" w:cs="Courier New"/>
                <w:sz w:val="16"/>
                <w:szCs w:val="16"/>
              </w:rPr>
              <w:t>/* 1 */</w:t>
            </w:r>
          </w:p>
          <w:p w14:paraId="626D09BB" w14:textId="77777777" w:rsidR="00960077" w:rsidRPr="004740C5" w:rsidRDefault="00960077" w:rsidP="009603DA">
            <w:pPr>
              <w:rPr>
                <w:rFonts w:ascii="Courier New" w:hAnsi="Courier New" w:cs="Courier New"/>
                <w:sz w:val="16"/>
                <w:szCs w:val="16"/>
              </w:rPr>
            </w:pPr>
            <w:r w:rsidRPr="004740C5">
              <w:rPr>
                <w:rFonts w:ascii="Courier New" w:hAnsi="Courier New" w:cs="Courier New"/>
                <w:sz w:val="16"/>
                <w:szCs w:val="16"/>
              </w:rPr>
              <w:t>{</w:t>
            </w:r>
          </w:p>
          <w:p w14:paraId="0C1B2EBE" w14:textId="77777777" w:rsidR="00960077" w:rsidRPr="004740C5" w:rsidRDefault="00960077" w:rsidP="009603DA">
            <w:pPr>
              <w:rPr>
                <w:rFonts w:ascii="Courier New" w:hAnsi="Courier New" w:cs="Courier New"/>
                <w:sz w:val="16"/>
                <w:szCs w:val="16"/>
              </w:rPr>
            </w:pPr>
            <w:r w:rsidRPr="004740C5">
              <w:rPr>
                <w:rFonts w:ascii="Courier New" w:hAnsi="Courier New" w:cs="Courier New"/>
                <w:sz w:val="16"/>
                <w:szCs w:val="16"/>
              </w:rPr>
              <w:t xml:space="preserve">    "_id</w:t>
            </w:r>
            <w:proofErr w:type="gramStart"/>
            <w:r w:rsidRPr="004740C5">
              <w:rPr>
                <w:rFonts w:ascii="Courier New" w:hAnsi="Courier New" w:cs="Courier New"/>
                <w:sz w:val="16"/>
                <w:szCs w:val="16"/>
              </w:rPr>
              <w:t>" :</w:t>
            </w:r>
            <w:proofErr w:type="gramEnd"/>
            <w:r w:rsidRPr="004740C5">
              <w:rPr>
                <w:rFonts w:ascii="Courier New" w:hAnsi="Courier New" w:cs="Courier New"/>
                <w:sz w:val="16"/>
                <w:szCs w:val="16"/>
              </w:rPr>
              <w:t xml:space="preserve"> </w:t>
            </w:r>
            <w:proofErr w:type="spellStart"/>
            <w:r w:rsidRPr="004740C5">
              <w:rPr>
                <w:rFonts w:ascii="Courier New" w:hAnsi="Courier New" w:cs="Courier New"/>
                <w:sz w:val="16"/>
                <w:szCs w:val="16"/>
              </w:rPr>
              <w:t>ObjectId</w:t>
            </w:r>
            <w:proofErr w:type="spellEnd"/>
            <w:r w:rsidRPr="004740C5">
              <w:rPr>
                <w:rFonts w:ascii="Courier New" w:hAnsi="Courier New" w:cs="Courier New"/>
                <w:sz w:val="16"/>
                <w:szCs w:val="16"/>
              </w:rPr>
              <w:t>("613c967ac86c96531861857e"),</w:t>
            </w:r>
          </w:p>
          <w:p w14:paraId="09DCE068" w14:textId="77777777" w:rsidR="00960077" w:rsidRPr="004740C5" w:rsidRDefault="00960077" w:rsidP="009603DA">
            <w:pPr>
              <w:rPr>
                <w:rFonts w:ascii="Courier New" w:hAnsi="Courier New" w:cs="Courier New"/>
                <w:sz w:val="16"/>
                <w:szCs w:val="16"/>
              </w:rPr>
            </w:pPr>
            <w:r w:rsidRPr="004740C5">
              <w:rPr>
                <w:rFonts w:ascii="Courier New" w:hAnsi="Courier New" w:cs="Courier New"/>
                <w:sz w:val="16"/>
                <w:szCs w:val="16"/>
              </w:rPr>
              <w:t xml:space="preserve">    "</w:t>
            </w:r>
            <w:proofErr w:type="spellStart"/>
            <w:r w:rsidRPr="004740C5">
              <w:rPr>
                <w:rFonts w:ascii="Courier New" w:hAnsi="Courier New" w:cs="Courier New"/>
                <w:sz w:val="16"/>
                <w:szCs w:val="16"/>
              </w:rPr>
              <w:t>msisdn</w:t>
            </w:r>
            <w:proofErr w:type="spellEnd"/>
            <w:proofErr w:type="gramStart"/>
            <w:r w:rsidRPr="004740C5">
              <w:rPr>
                <w:rFonts w:ascii="Courier New" w:hAnsi="Courier New" w:cs="Courier New"/>
                <w:sz w:val="16"/>
                <w:szCs w:val="16"/>
              </w:rPr>
              <w:t>" :</w:t>
            </w:r>
            <w:proofErr w:type="gramEnd"/>
            <w:r w:rsidRPr="004740C5">
              <w:rPr>
                <w:rFonts w:ascii="Courier New" w:hAnsi="Courier New" w:cs="Courier New"/>
                <w:sz w:val="16"/>
                <w:szCs w:val="16"/>
              </w:rPr>
              <w:t xml:space="preserve"> "966902329295",</w:t>
            </w:r>
          </w:p>
          <w:p w14:paraId="79999DCA" w14:textId="77777777" w:rsidR="00960077" w:rsidRPr="004740C5" w:rsidRDefault="00960077" w:rsidP="009603DA">
            <w:pPr>
              <w:rPr>
                <w:rFonts w:ascii="Courier New" w:hAnsi="Courier New" w:cs="Courier New"/>
                <w:sz w:val="16"/>
                <w:szCs w:val="16"/>
              </w:rPr>
            </w:pPr>
            <w:r w:rsidRPr="004740C5">
              <w:rPr>
                <w:rFonts w:ascii="Courier New" w:hAnsi="Courier New" w:cs="Courier New"/>
                <w:sz w:val="16"/>
                <w:szCs w:val="16"/>
              </w:rPr>
              <w:t xml:space="preserve">    "event</w:t>
            </w:r>
            <w:proofErr w:type="gramStart"/>
            <w:r w:rsidRPr="004740C5">
              <w:rPr>
                <w:rFonts w:ascii="Courier New" w:hAnsi="Courier New" w:cs="Courier New"/>
                <w:sz w:val="16"/>
                <w:szCs w:val="16"/>
              </w:rPr>
              <w:t>" :</w:t>
            </w:r>
            <w:proofErr w:type="gramEnd"/>
            <w:r w:rsidRPr="004740C5">
              <w:rPr>
                <w:rFonts w:ascii="Courier New" w:hAnsi="Courier New" w:cs="Courier New"/>
                <w:sz w:val="16"/>
                <w:szCs w:val="16"/>
              </w:rPr>
              <w:t xml:space="preserve"> {</w:t>
            </w:r>
          </w:p>
          <w:p w14:paraId="15474E70" w14:textId="77777777" w:rsidR="00960077" w:rsidRPr="004740C5" w:rsidRDefault="00960077" w:rsidP="009603DA">
            <w:pPr>
              <w:rPr>
                <w:rFonts w:ascii="Courier New" w:hAnsi="Courier New" w:cs="Courier New"/>
                <w:sz w:val="16"/>
                <w:szCs w:val="16"/>
              </w:rPr>
            </w:pPr>
            <w:r w:rsidRPr="004740C5">
              <w:rPr>
                <w:rFonts w:ascii="Courier New" w:hAnsi="Courier New" w:cs="Courier New"/>
                <w:sz w:val="16"/>
                <w:szCs w:val="16"/>
              </w:rPr>
              <w:t xml:space="preserve">        "type</w:t>
            </w:r>
            <w:proofErr w:type="gramStart"/>
            <w:r w:rsidRPr="004740C5">
              <w:rPr>
                <w:rFonts w:ascii="Courier New" w:hAnsi="Courier New" w:cs="Courier New"/>
                <w:sz w:val="16"/>
                <w:szCs w:val="16"/>
              </w:rPr>
              <w:t>" :</w:t>
            </w:r>
            <w:proofErr w:type="gramEnd"/>
            <w:r w:rsidRPr="004740C5">
              <w:rPr>
                <w:rFonts w:ascii="Courier New" w:hAnsi="Courier New" w:cs="Courier New"/>
                <w:sz w:val="16"/>
                <w:szCs w:val="16"/>
              </w:rPr>
              <w:t xml:space="preserve"> "Order",</w:t>
            </w:r>
          </w:p>
          <w:p w14:paraId="6B98E27F" w14:textId="77777777" w:rsidR="00960077" w:rsidRPr="004740C5" w:rsidRDefault="00960077" w:rsidP="009603DA">
            <w:pPr>
              <w:rPr>
                <w:rFonts w:ascii="Courier New" w:hAnsi="Courier New" w:cs="Courier New"/>
                <w:sz w:val="16"/>
                <w:szCs w:val="16"/>
              </w:rPr>
            </w:pPr>
            <w:r w:rsidRPr="004740C5">
              <w:rPr>
                <w:rFonts w:ascii="Courier New" w:hAnsi="Courier New" w:cs="Courier New"/>
                <w:sz w:val="16"/>
                <w:szCs w:val="16"/>
              </w:rPr>
              <w:t xml:space="preserve">        "details</w:t>
            </w:r>
            <w:proofErr w:type="gramStart"/>
            <w:r w:rsidRPr="004740C5">
              <w:rPr>
                <w:rFonts w:ascii="Courier New" w:hAnsi="Courier New" w:cs="Courier New"/>
                <w:sz w:val="16"/>
                <w:szCs w:val="16"/>
              </w:rPr>
              <w:t>" :</w:t>
            </w:r>
            <w:proofErr w:type="gramEnd"/>
            <w:r w:rsidRPr="004740C5">
              <w:rPr>
                <w:rFonts w:ascii="Courier New" w:hAnsi="Courier New" w:cs="Courier New"/>
                <w:sz w:val="16"/>
                <w:szCs w:val="16"/>
              </w:rPr>
              <w:t xml:space="preserve"> {</w:t>
            </w:r>
          </w:p>
          <w:p w14:paraId="63360ABC" w14:textId="77777777" w:rsidR="00960077" w:rsidRPr="004740C5" w:rsidRDefault="00960077" w:rsidP="009603DA">
            <w:pPr>
              <w:rPr>
                <w:rFonts w:ascii="Courier New" w:hAnsi="Courier New" w:cs="Courier New"/>
                <w:sz w:val="16"/>
                <w:szCs w:val="16"/>
              </w:rPr>
            </w:pPr>
            <w:r w:rsidRPr="004740C5">
              <w:rPr>
                <w:rFonts w:ascii="Courier New" w:hAnsi="Courier New" w:cs="Courier New"/>
                <w:sz w:val="16"/>
                <w:szCs w:val="16"/>
              </w:rPr>
              <w:t xml:space="preserve">            "</w:t>
            </w:r>
            <w:proofErr w:type="spellStart"/>
            <w:r w:rsidRPr="004740C5">
              <w:rPr>
                <w:rFonts w:ascii="Courier New" w:hAnsi="Courier New" w:cs="Courier New"/>
                <w:sz w:val="16"/>
                <w:szCs w:val="16"/>
              </w:rPr>
              <w:t>order_id</w:t>
            </w:r>
            <w:proofErr w:type="spellEnd"/>
            <w:proofErr w:type="gramStart"/>
            <w:r w:rsidRPr="004740C5">
              <w:rPr>
                <w:rFonts w:ascii="Courier New" w:hAnsi="Courier New" w:cs="Courier New"/>
                <w:sz w:val="16"/>
                <w:szCs w:val="16"/>
              </w:rPr>
              <w:t>" :</w:t>
            </w:r>
            <w:proofErr w:type="gramEnd"/>
            <w:r w:rsidRPr="004740C5">
              <w:rPr>
                <w:rFonts w:ascii="Courier New" w:hAnsi="Courier New" w:cs="Courier New"/>
                <w:sz w:val="16"/>
                <w:szCs w:val="16"/>
              </w:rPr>
              <w:t xml:space="preserve"> 532845971,</w:t>
            </w:r>
          </w:p>
          <w:p w14:paraId="2B46BE04" w14:textId="77777777" w:rsidR="00960077" w:rsidRPr="004740C5" w:rsidRDefault="00960077" w:rsidP="009603DA">
            <w:pPr>
              <w:rPr>
                <w:rFonts w:ascii="Courier New" w:hAnsi="Courier New" w:cs="Courier New"/>
                <w:sz w:val="16"/>
                <w:szCs w:val="16"/>
              </w:rPr>
            </w:pPr>
            <w:r w:rsidRPr="004740C5">
              <w:rPr>
                <w:rFonts w:ascii="Courier New" w:hAnsi="Courier New" w:cs="Courier New"/>
                <w:sz w:val="16"/>
                <w:szCs w:val="16"/>
              </w:rPr>
              <w:t xml:space="preserve">            "</w:t>
            </w:r>
            <w:proofErr w:type="spellStart"/>
            <w:r w:rsidRPr="004740C5">
              <w:rPr>
                <w:rFonts w:ascii="Courier New" w:hAnsi="Courier New" w:cs="Courier New"/>
                <w:sz w:val="16"/>
                <w:szCs w:val="16"/>
              </w:rPr>
              <w:t>order_type</w:t>
            </w:r>
            <w:proofErr w:type="spellEnd"/>
            <w:proofErr w:type="gramStart"/>
            <w:r w:rsidRPr="004740C5">
              <w:rPr>
                <w:rFonts w:ascii="Courier New" w:hAnsi="Courier New" w:cs="Courier New"/>
                <w:sz w:val="16"/>
                <w:szCs w:val="16"/>
              </w:rPr>
              <w:t>" :</w:t>
            </w:r>
            <w:proofErr w:type="gramEnd"/>
            <w:r w:rsidRPr="004740C5">
              <w:rPr>
                <w:rFonts w:ascii="Courier New" w:hAnsi="Courier New" w:cs="Courier New"/>
                <w:sz w:val="16"/>
                <w:szCs w:val="16"/>
              </w:rPr>
              <w:t xml:space="preserve"> "type2",</w:t>
            </w:r>
          </w:p>
          <w:p w14:paraId="53F4729F" w14:textId="77777777" w:rsidR="00960077" w:rsidRPr="004740C5" w:rsidRDefault="00960077" w:rsidP="009603DA">
            <w:pPr>
              <w:rPr>
                <w:rFonts w:ascii="Courier New" w:hAnsi="Courier New" w:cs="Courier New"/>
                <w:sz w:val="16"/>
                <w:szCs w:val="16"/>
              </w:rPr>
            </w:pPr>
            <w:r w:rsidRPr="004740C5">
              <w:rPr>
                <w:rFonts w:ascii="Courier New" w:hAnsi="Courier New" w:cs="Courier New"/>
                <w:sz w:val="16"/>
                <w:szCs w:val="16"/>
              </w:rPr>
              <w:t xml:space="preserve">            "status</w:t>
            </w:r>
            <w:proofErr w:type="gramStart"/>
            <w:r w:rsidRPr="004740C5">
              <w:rPr>
                <w:rFonts w:ascii="Courier New" w:hAnsi="Courier New" w:cs="Courier New"/>
                <w:sz w:val="16"/>
                <w:szCs w:val="16"/>
              </w:rPr>
              <w:t>" :</w:t>
            </w:r>
            <w:proofErr w:type="gramEnd"/>
            <w:r w:rsidRPr="004740C5">
              <w:rPr>
                <w:rFonts w:ascii="Courier New" w:hAnsi="Courier New" w:cs="Courier New"/>
                <w:sz w:val="16"/>
                <w:szCs w:val="16"/>
              </w:rPr>
              <w:t xml:space="preserve"> "not-completed",</w:t>
            </w:r>
          </w:p>
          <w:p w14:paraId="63DE2F6D" w14:textId="77777777" w:rsidR="00960077" w:rsidRPr="004740C5" w:rsidRDefault="00960077" w:rsidP="009603DA">
            <w:pPr>
              <w:rPr>
                <w:rFonts w:ascii="Courier New" w:hAnsi="Courier New" w:cs="Courier New"/>
                <w:sz w:val="16"/>
                <w:szCs w:val="16"/>
              </w:rPr>
            </w:pPr>
            <w:r w:rsidRPr="004740C5">
              <w:rPr>
                <w:rFonts w:ascii="Courier New" w:hAnsi="Courier New" w:cs="Courier New"/>
                <w:sz w:val="16"/>
                <w:szCs w:val="16"/>
              </w:rPr>
              <w:t xml:space="preserve">            "</w:t>
            </w:r>
            <w:proofErr w:type="spellStart"/>
            <w:r w:rsidRPr="004740C5">
              <w:rPr>
                <w:rFonts w:ascii="Courier New" w:hAnsi="Courier New" w:cs="Courier New"/>
                <w:sz w:val="16"/>
                <w:szCs w:val="16"/>
              </w:rPr>
              <w:t>service_no</w:t>
            </w:r>
            <w:proofErr w:type="spellEnd"/>
            <w:proofErr w:type="gramStart"/>
            <w:r w:rsidRPr="004740C5">
              <w:rPr>
                <w:rFonts w:ascii="Courier New" w:hAnsi="Courier New" w:cs="Courier New"/>
                <w:sz w:val="16"/>
                <w:szCs w:val="16"/>
              </w:rPr>
              <w:t>" :</w:t>
            </w:r>
            <w:proofErr w:type="gramEnd"/>
            <w:r w:rsidRPr="004740C5">
              <w:rPr>
                <w:rFonts w:ascii="Courier New" w:hAnsi="Courier New" w:cs="Courier New"/>
                <w:sz w:val="16"/>
                <w:szCs w:val="16"/>
              </w:rPr>
              <w:t xml:space="preserve"> 586899511,</w:t>
            </w:r>
          </w:p>
          <w:p w14:paraId="5DCE577D" w14:textId="77777777" w:rsidR="00960077" w:rsidRPr="004740C5" w:rsidRDefault="00960077" w:rsidP="009603DA">
            <w:pPr>
              <w:rPr>
                <w:rFonts w:ascii="Courier New" w:hAnsi="Courier New" w:cs="Courier New"/>
                <w:sz w:val="16"/>
                <w:szCs w:val="16"/>
              </w:rPr>
            </w:pPr>
            <w:r w:rsidRPr="004740C5">
              <w:rPr>
                <w:rFonts w:ascii="Courier New" w:hAnsi="Courier New" w:cs="Courier New"/>
                <w:sz w:val="16"/>
                <w:szCs w:val="16"/>
              </w:rPr>
              <w:t xml:space="preserve">            "</w:t>
            </w:r>
            <w:proofErr w:type="spellStart"/>
            <w:r w:rsidRPr="004740C5">
              <w:rPr>
                <w:rFonts w:ascii="Courier New" w:hAnsi="Courier New" w:cs="Courier New"/>
                <w:sz w:val="16"/>
                <w:szCs w:val="16"/>
              </w:rPr>
              <w:t>subscriber_code</w:t>
            </w:r>
            <w:proofErr w:type="spellEnd"/>
            <w:proofErr w:type="gramStart"/>
            <w:r w:rsidRPr="004740C5">
              <w:rPr>
                <w:rFonts w:ascii="Courier New" w:hAnsi="Courier New" w:cs="Courier New"/>
                <w:sz w:val="16"/>
                <w:szCs w:val="16"/>
              </w:rPr>
              <w:t>" :</w:t>
            </w:r>
            <w:proofErr w:type="gramEnd"/>
            <w:r w:rsidRPr="004740C5">
              <w:rPr>
                <w:rFonts w:ascii="Courier New" w:hAnsi="Courier New" w:cs="Courier New"/>
                <w:sz w:val="16"/>
                <w:szCs w:val="16"/>
              </w:rPr>
              <w:t xml:space="preserve"> 754355014,</w:t>
            </w:r>
          </w:p>
          <w:p w14:paraId="4FFF5005" w14:textId="77777777" w:rsidR="00960077" w:rsidRPr="004740C5" w:rsidRDefault="00960077" w:rsidP="009603DA">
            <w:pPr>
              <w:rPr>
                <w:rFonts w:ascii="Courier New" w:hAnsi="Courier New" w:cs="Courier New"/>
                <w:sz w:val="16"/>
                <w:szCs w:val="16"/>
              </w:rPr>
            </w:pPr>
            <w:r w:rsidRPr="004740C5">
              <w:rPr>
                <w:rFonts w:ascii="Courier New" w:hAnsi="Courier New" w:cs="Courier New"/>
                <w:sz w:val="16"/>
                <w:szCs w:val="16"/>
              </w:rPr>
              <w:t xml:space="preserve">            "cancellation</w:t>
            </w:r>
            <w:proofErr w:type="gramStart"/>
            <w:r w:rsidRPr="004740C5">
              <w:rPr>
                <w:rFonts w:ascii="Courier New" w:hAnsi="Courier New" w:cs="Courier New"/>
                <w:sz w:val="16"/>
                <w:szCs w:val="16"/>
              </w:rPr>
              <w:t>" :</w:t>
            </w:r>
            <w:proofErr w:type="gramEnd"/>
            <w:r w:rsidRPr="004740C5">
              <w:rPr>
                <w:rFonts w:ascii="Courier New" w:hAnsi="Courier New" w:cs="Courier New"/>
                <w:sz w:val="16"/>
                <w:szCs w:val="16"/>
              </w:rPr>
              <w:t xml:space="preserve"> "yes",</w:t>
            </w:r>
          </w:p>
          <w:p w14:paraId="10ADA217" w14:textId="77777777" w:rsidR="00960077" w:rsidRPr="004740C5" w:rsidRDefault="00960077" w:rsidP="009603DA">
            <w:pPr>
              <w:rPr>
                <w:rFonts w:ascii="Courier New" w:hAnsi="Courier New" w:cs="Courier New"/>
                <w:sz w:val="16"/>
                <w:szCs w:val="16"/>
              </w:rPr>
            </w:pPr>
            <w:r w:rsidRPr="004740C5">
              <w:rPr>
                <w:rFonts w:ascii="Courier New" w:hAnsi="Courier New" w:cs="Courier New"/>
                <w:sz w:val="16"/>
                <w:szCs w:val="16"/>
              </w:rPr>
              <w:t xml:space="preserve">            "</w:t>
            </w:r>
            <w:proofErr w:type="spellStart"/>
            <w:r w:rsidRPr="004740C5">
              <w:rPr>
                <w:rFonts w:ascii="Courier New" w:hAnsi="Courier New" w:cs="Courier New"/>
                <w:sz w:val="16"/>
                <w:szCs w:val="16"/>
              </w:rPr>
              <w:t>reference_time</w:t>
            </w:r>
            <w:proofErr w:type="spellEnd"/>
            <w:proofErr w:type="gramStart"/>
            <w:r w:rsidRPr="004740C5">
              <w:rPr>
                <w:rFonts w:ascii="Courier New" w:hAnsi="Courier New" w:cs="Courier New"/>
                <w:sz w:val="16"/>
                <w:szCs w:val="16"/>
              </w:rPr>
              <w:t>" :</w:t>
            </w:r>
            <w:proofErr w:type="gramEnd"/>
            <w:r w:rsidRPr="004740C5">
              <w:rPr>
                <w:rFonts w:ascii="Courier New" w:hAnsi="Courier New" w:cs="Courier New"/>
                <w:sz w:val="16"/>
                <w:szCs w:val="16"/>
              </w:rPr>
              <w:t xml:space="preserve"> </w:t>
            </w:r>
            <w:proofErr w:type="spellStart"/>
            <w:r w:rsidRPr="004740C5">
              <w:rPr>
                <w:rFonts w:ascii="Courier New" w:hAnsi="Courier New" w:cs="Courier New"/>
                <w:sz w:val="16"/>
                <w:szCs w:val="16"/>
              </w:rPr>
              <w:t>ISODate</w:t>
            </w:r>
            <w:proofErr w:type="spellEnd"/>
            <w:r w:rsidRPr="004740C5">
              <w:rPr>
                <w:rFonts w:ascii="Courier New" w:hAnsi="Courier New" w:cs="Courier New"/>
                <w:sz w:val="16"/>
                <w:szCs w:val="16"/>
              </w:rPr>
              <w:t>("2021-09-11T14:43:14.208+03:00"),</w:t>
            </w:r>
          </w:p>
          <w:p w14:paraId="703010C3" w14:textId="77777777" w:rsidR="00960077" w:rsidRPr="004740C5" w:rsidRDefault="00960077" w:rsidP="009603DA">
            <w:pPr>
              <w:rPr>
                <w:rFonts w:ascii="Courier New" w:hAnsi="Courier New" w:cs="Courier New"/>
                <w:sz w:val="16"/>
                <w:szCs w:val="16"/>
              </w:rPr>
            </w:pPr>
            <w:r w:rsidRPr="004740C5">
              <w:rPr>
                <w:rFonts w:ascii="Courier New" w:hAnsi="Courier New" w:cs="Courier New"/>
                <w:sz w:val="16"/>
                <w:szCs w:val="16"/>
              </w:rPr>
              <w:t xml:space="preserve">            "identity</w:t>
            </w:r>
            <w:proofErr w:type="gramStart"/>
            <w:r w:rsidRPr="004740C5">
              <w:rPr>
                <w:rFonts w:ascii="Courier New" w:hAnsi="Courier New" w:cs="Courier New"/>
                <w:sz w:val="16"/>
                <w:szCs w:val="16"/>
              </w:rPr>
              <w:t>" :</w:t>
            </w:r>
            <w:proofErr w:type="gramEnd"/>
            <w:r w:rsidRPr="004740C5">
              <w:rPr>
                <w:rFonts w:ascii="Courier New" w:hAnsi="Courier New" w:cs="Courier New"/>
                <w:sz w:val="16"/>
                <w:szCs w:val="16"/>
              </w:rPr>
              <w:t xml:space="preserve"> {</w:t>
            </w:r>
          </w:p>
          <w:p w14:paraId="7F0002D2" w14:textId="77777777" w:rsidR="00960077" w:rsidRPr="004740C5" w:rsidRDefault="00960077" w:rsidP="009603DA">
            <w:pPr>
              <w:rPr>
                <w:rFonts w:ascii="Courier New" w:hAnsi="Courier New" w:cs="Courier New"/>
                <w:sz w:val="16"/>
                <w:szCs w:val="16"/>
              </w:rPr>
            </w:pPr>
            <w:r w:rsidRPr="004740C5">
              <w:rPr>
                <w:rFonts w:ascii="Courier New" w:hAnsi="Courier New" w:cs="Courier New"/>
                <w:sz w:val="16"/>
                <w:szCs w:val="16"/>
              </w:rPr>
              <w:t xml:space="preserve">                "no</w:t>
            </w:r>
            <w:proofErr w:type="gramStart"/>
            <w:r w:rsidRPr="004740C5">
              <w:rPr>
                <w:rFonts w:ascii="Courier New" w:hAnsi="Courier New" w:cs="Courier New"/>
                <w:sz w:val="16"/>
                <w:szCs w:val="16"/>
              </w:rPr>
              <w:t>" :</w:t>
            </w:r>
            <w:proofErr w:type="gramEnd"/>
            <w:r w:rsidRPr="004740C5">
              <w:rPr>
                <w:rFonts w:ascii="Courier New" w:hAnsi="Courier New" w:cs="Courier New"/>
                <w:sz w:val="16"/>
                <w:szCs w:val="16"/>
              </w:rPr>
              <w:t xml:space="preserve"> "392747",</w:t>
            </w:r>
          </w:p>
          <w:p w14:paraId="3E792767" w14:textId="77777777" w:rsidR="00960077" w:rsidRPr="004740C5" w:rsidRDefault="00960077" w:rsidP="009603DA">
            <w:pPr>
              <w:rPr>
                <w:rFonts w:ascii="Courier New" w:hAnsi="Courier New" w:cs="Courier New"/>
                <w:sz w:val="16"/>
                <w:szCs w:val="16"/>
              </w:rPr>
            </w:pPr>
            <w:r w:rsidRPr="004740C5">
              <w:rPr>
                <w:rFonts w:ascii="Courier New" w:hAnsi="Courier New" w:cs="Courier New"/>
                <w:sz w:val="16"/>
                <w:szCs w:val="16"/>
              </w:rPr>
              <w:t xml:space="preserve">                "type</w:t>
            </w:r>
            <w:proofErr w:type="gramStart"/>
            <w:r w:rsidRPr="004740C5">
              <w:rPr>
                <w:rFonts w:ascii="Courier New" w:hAnsi="Courier New" w:cs="Courier New"/>
                <w:sz w:val="16"/>
                <w:szCs w:val="16"/>
              </w:rPr>
              <w:t>" :</w:t>
            </w:r>
            <w:proofErr w:type="gramEnd"/>
            <w:r w:rsidRPr="004740C5">
              <w:rPr>
                <w:rFonts w:ascii="Courier New" w:hAnsi="Courier New" w:cs="Courier New"/>
                <w:sz w:val="16"/>
                <w:szCs w:val="16"/>
              </w:rPr>
              <w:t xml:space="preserve"> "citizen"</w:t>
            </w:r>
          </w:p>
          <w:p w14:paraId="48E970A9" w14:textId="77777777" w:rsidR="00960077" w:rsidRPr="004740C5" w:rsidRDefault="00960077" w:rsidP="009603DA">
            <w:pPr>
              <w:rPr>
                <w:rFonts w:ascii="Courier New" w:hAnsi="Courier New" w:cs="Courier New"/>
                <w:sz w:val="16"/>
                <w:szCs w:val="16"/>
              </w:rPr>
            </w:pPr>
            <w:r w:rsidRPr="004740C5">
              <w:rPr>
                <w:rFonts w:ascii="Courier New" w:hAnsi="Courier New" w:cs="Courier New"/>
                <w:sz w:val="16"/>
                <w:szCs w:val="16"/>
              </w:rPr>
              <w:t xml:space="preserve">            },</w:t>
            </w:r>
          </w:p>
          <w:p w14:paraId="3E93DFDB" w14:textId="77777777" w:rsidR="00960077" w:rsidRPr="004740C5" w:rsidRDefault="00960077" w:rsidP="009603DA">
            <w:pPr>
              <w:rPr>
                <w:rFonts w:ascii="Courier New" w:hAnsi="Courier New" w:cs="Courier New"/>
                <w:sz w:val="16"/>
                <w:szCs w:val="16"/>
              </w:rPr>
            </w:pPr>
            <w:r w:rsidRPr="004740C5">
              <w:rPr>
                <w:rFonts w:ascii="Courier New" w:hAnsi="Courier New" w:cs="Courier New"/>
                <w:sz w:val="16"/>
                <w:szCs w:val="16"/>
              </w:rPr>
              <w:t xml:space="preserve">            "</w:t>
            </w:r>
            <w:proofErr w:type="spellStart"/>
            <w:r w:rsidRPr="004740C5">
              <w:rPr>
                <w:rFonts w:ascii="Courier New" w:hAnsi="Courier New" w:cs="Courier New"/>
                <w:sz w:val="16"/>
                <w:szCs w:val="16"/>
              </w:rPr>
              <w:t>full_ar</w:t>
            </w:r>
            <w:proofErr w:type="spellEnd"/>
            <w:proofErr w:type="gramStart"/>
            <w:r w:rsidRPr="004740C5">
              <w:rPr>
                <w:rFonts w:ascii="Courier New" w:hAnsi="Courier New" w:cs="Courier New"/>
                <w:sz w:val="16"/>
                <w:szCs w:val="16"/>
              </w:rPr>
              <w:t>" :</w:t>
            </w:r>
            <w:proofErr w:type="gramEnd"/>
            <w:r w:rsidRPr="004740C5">
              <w:rPr>
                <w:rFonts w:ascii="Courier New" w:hAnsi="Courier New" w:cs="Courier New"/>
                <w:sz w:val="16"/>
                <w:szCs w:val="16"/>
              </w:rPr>
              <w:t xml:space="preserve"> "</w:t>
            </w:r>
            <w:proofErr w:type="spellStart"/>
            <w:r w:rsidRPr="004740C5">
              <w:rPr>
                <w:rFonts w:ascii="Courier New" w:hAnsi="Courier New" w:cs="Courier New"/>
                <w:sz w:val="16"/>
                <w:szCs w:val="16"/>
              </w:rPr>
              <w:t>ahmad</w:t>
            </w:r>
            <w:proofErr w:type="spellEnd"/>
            <w:r w:rsidRPr="004740C5">
              <w:rPr>
                <w:rFonts w:ascii="Courier New" w:hAnsi="Courier New" w:cs="Courier New"/>
                <w:sz w:val="16"/>
                <w:szCs w:val="16"/>
              </w:rPr>
              <w:t xml:space="preserve"> </w:t>
            </w:r>
            <w:proofErr w:type="spellStart"/>
            <w:r w:rsidRPr="004740C5">
              <w:rPr>
                <w:rFonts w:ascii="Courier New" w:hAnsi="Courier New" w:cs="Courier New"/>
                <w:sz w:val="16"/>
                <w:szCs w:val="16"/>
              </w:rPr>
              <w:t>mohd</w:t>
            </w:r>
            <w:proofErr w:type="spellEnd"/>
            <w:r w:rsidRPr="004740C5">
              <w:rPr>
                <w:rFonts w:ascii="Courier New" w:hAnsi="Courier New" w:cs="Courier New"/>
                <w:sz w:val="16"/>
                <w:szCs w:val="16"/>
              </w:rPr>
              <w:t xml:space="preserve"> </w:t>
            </w:r>
            <w:proofErr w:type="spellStart"/>
            <w:r w:rsidRPr="004740C5">
              <w:rPr>
                <w:rFonts w:ascii="Courier New" w:hAnsi="Courier New" w:cs="Courier New"/>
                <w:sz w:val="16"/>
                <w:szCs w:val="16"/>
              </w:rPr>
              <w:t>mohd</w:t>
            </w:r>
            <w:proofErr w:type="spellEnd"/>
            <w:r w:rsidRPr="004740C5">
              <w:rPr>
                <w:rFonts w:ascii="Courier New" w:hAnsi="Courier New" w:cs="Courier New"/>
                <w:sz w:val="16"/>
                <w:szCs w:val="16"/>
              </w:rPr>
              <w:t xml:space="preserve"> </w:t>
            </w:r>
            <w:proofErr w:type="spellStart"/>
            <w:r w:rsidRPr="004740C5">
              <w:rPr>
                <w:rFonts w:ascii="Courier New" w:hAnsi="Courier New" w:cs="Courier New"/>
                <w:sz w:val="16"/>
                <w:szCs w:val="16"/>
              </w:rPr>
              <w:t>ahmad</w:t>
            </w:r>
            <w:proofErr w:type="spellEnd"/>
            <w:r w:rsidRPr="004740C5">
              <w:rPr>
                <w:rFonts w:ascii="Courier New" w:hAnsi="Courier New" w:cs="Courier New"/>
                <w:sz w:val="16"/>
                <w:szCs w:val="16"/>
              </w:rPr>
              <w:t>",</w:t>
            </w:r>
          </w:p>
          <w:p w14:paraId="49FFB3F1" w14:textId="77777777" w:rsidR="00960077" w:rsidRPr="004740C5" w:rsidRDefault="00960077" w:rsidP="009603DA">
            <w:pPr>
              <w:rPr>
                <w:rFonts w:ascii="Courier New" w:hAnsi="Courier New" w:cs="Courier New"/>
                <w:sz w:val="16"/>
                <w:szCs w:val="16"/>
              </w:rPr>
            </w:pPr>
            <w:r w:rsidRPr="004740C5">
              <w:rPr>
                <w:rFonts w:ascii="Courier New" w:hAnsi="Courier New" w:cs="Courier New"/>
                <w:sz w:val="16"/>
                <w:szCs w:val="16"/>
              </w:rPr>
              <w:t xml:space="preserve">            "</w:t>
            </w:r>
            <w:proofErr w:type="spellStart"/>
            <w:r w:rsidRPr="004740C5">
              <w:rPr>
                <w:rFonts w:ascii="Courier New" w:hAnsi="Courier New" w:cs="Courier New"/>
                <w:sz w:val="16"/>
                <w:szCs w:val="16"/>
              </w:rPr>
              <w:t>full_en</w:t>
            </w:r>
            <w:proofErr w:type="spellEnd"/>
            <w:proofErr w:type="gramStart"/>
            <w:r w:rsidRPr="004740C5">
              <w:rPr>
                <w:rFonts w:ascii="Courier New" w:hAnsi="Courier New" w:cs="Courier New"/>
                <w:sz w:val="16"/>
                <w:szCs w:val="16"/>
              </w:rPr>
              <w:t>" :</w:t>
            </w:r>
            <w:proofErr w:type="gramEnd"/>
            <w:r w:rsidRPr="004740C5">
              <w:rPr>
                <w:rFonts w:ascii="Courier New" w:hAnsi="Courier New" w:cs="Courier New"/>
                <w:sz w:val="16"/>
                <w:szCs w:val="16"/>
              </w:rPr>
              <w:t xml:space="preserve"> "</w:t>
            </w:r>
            <w:proofErr w:type="spellStart"/>
            <w:r w:rsidRPr="004740C5">
              <w:rPr>
                <w:rFonts w:ascii="Courier New" w:hAnsi="Courier New" w:cs="Courier New"/>
                <w:sz w:val="16"/>
                <w:szCs w:val="16"/>
              </w:rPr>
              <w:t>ahmad</w:t>
            </w:r>
            <w:proofErr w:type="spellEnd"/>
            <w:r w:rsidRPr="004740C5">
              <w:rPr>
                <w:rFonts w:ascii="Courier New" w:hAnsi="Courier New" w:cs="Courier New"/>
                <w:sz w:val="16"/>
                <w:szCs w:val="16"/>
              </w:rPr>
              <w:t xml:space="preserve"> </w:t>
            </w:r>
            <w:proofErr w:type="spellStart"/>
            <w:r w:rsidRPr="004740C5">
              <w:rPr>
                <w:rFonts w:ascii="Courier New" w:hAnsi="Courier New" w:cs="Courier New"/>
                <w:sz w:val="16"/>
                <w:szCs w:val="16"/>
              </w:rPr>
              <w:t>mohd</w:t>
            </w:r>
            <w:proofErr w:type="spellEnd"/>
            <w:r w:rsidRPr="004740C5">
              <w:rPr>
                <w:rFonts w:ascii="Courier New" w:hAnsi="Courier New" w:cs="Courier New"/>
                <w:sz w:val="16"/>
                <w:szCs w:val="16"/>
              </w:rPr>
              <w:t xml:space="preserve"> </w:t>
            </w:r>
            <w:proofErr w:type="spellStart"/>
            <w:r w:rsidRPr="004740C5">
              <w:rPr>
                <w:rFonts w:ascii="Courier New" w:hAnsi="Courier New" w:cs="Courier New"/>
                <w:sz w:val="16"/>
                <w:szCs w:val="16"/>
              </w:rPr>
              <w:t>mohd</w:t>
            </w:r>
            <w:proofErr w:type="spellEnd"/>
            <w:r w:rsidRPr="004740C5">
              <w:rPr>
                <w:rFonts w:ascii="Courier New" w:hAnsi="Courier New" w:cs="Courier New"/>
                <w:sz w:val="16"/>
                <w:szCs w:val="16"/>
              </w:rPr>
              <w:t xml:space="preserve"> </w:t>
            </w:r>
            <w:proofErr w:type="spellStart"/>
            <w:r w:rsidRPr="004740C5">
              <w:rPr>
                <w:rFonts w:ascii="Courier New" w:hAnsi="Courier New" w:cs="Courier New"/>
                <w:sz w:val="16"/>
                <w:szCs w:val="16"/>
              </w:rPr>
              <w:t>ahmad</w:t>
            </w:r>
            <w:proofErr w:type="spellEnd"/>
            <w:r w:rsidRPr="004740C5">
              <w:rPr>
                <w:rFonts w:ascii="Courier New" w:hAnsi="Courier New" w:cs="Courier New"/>
                <w:sz w:val="16"/>
                <w:szCs w:val="16"/>
              </w:rPr>
              <w:t>",</w:t>
            </w:r>
          </w:p>
          <w:p w14:paraId="71A70727" w14:textId="77777777" w:rsidR="00960077" w:rsidRPr="004740C5" w:rsidRDefault="00960077" w:rsidP="009603DA">
            <w:pPr>
              <w:rPr>
                <w:rFonts w:ascii="Courier New" w:hAnsi="Courier New" w:cs="Courier New"/>
                <w:sz w:val="16"/>
                <w:szCs w:val="16"/>
              </w:rPr>
            </w:pPr>
            <w:r w:rsidRPr="004740C5">
              <w:rPr>
                <w:rFonts w:ascii="Courier New" w:hAnsi="Courier New" w:cs="Courier New"/>
                <w:sz w:val="16"/>
                <w:szCs w:val="16"/>
              </w:rPr>
              <w:t xml:space="preserve">            "location</w:t>
            </w:r>
            <w:proofErr w:type="gramStart"/>
            <w:r w:rsidRPr="004740C5">
              <w:rPr>
                <w:rFonts w:ascii="Courier New" w:hAnsi="Courier New" w:cs="Courier New"/>
                <w:sz w:val="16"/>
                <w:szCs w:val="16"/>
              </w:rPr>
              <w:t>" :</w:t>
            </w:r>
            <w:proofErr w:type="gramEnd"/>
            <w:r w:rsidRPr="004740C5">
              <w:rPr>
                <w:rFonts w:ascii="Courier New" w:hAnsi="Courier New" w:cs="Courier New"/>
                <w:sz w:val="16"/>
                <w:szCs w:val="16"/>
              </w:rPr>
              <w:t xml:space="preserve"> {</w:t>
            </w:r>
          </w:p>
          <w:p w14:paraId="2FCA64DF" w14:textId="77777777" w:rsidR="00960077" w:rsidRPr="004740C5" w:rsidRDefault="00960077" w:rsidP="009603DA">
            <w:pPr>
              <w:rPr>
                <w:rFonts w:ascii="Courier New" w:hAnsi="Courier New" w:cs="Courier New"/>
                <w:sz w:val="16"/>
                <w:szCs w:val="16"/>
              </w:rPr>
            </w:pPr>
            <w:r w:rsidRPr="004740C5">
              <w:rPr>
                <w:rFonts w:ascii="Courier New" w:hAnsi="Courier New" w:cs="Courier New"/>
                <w:sz w:val="16"/>
                <w:szCs w:val="16"/>
              </w:rPr>
              <w:t xml:space="preserve">                "</w:t>
            </w:r>
            <w:proofErr w:type="spellStart"/>
            <w:r w:rsidRPr="004740C5">
              <w:rPr>
                <w:rFonts w:ascii="Courier New" w:hAnsi="Courier New" w:cs="Courier New"/>
                <w:sz w:val="16"/>
                <w:szCs w:val="16"/>
              </w:rPr>
              <w:t>new_ci</w:t>
            </w:r>
            <w:proofErr w:type="spellEnd"/>
            <w:proofErr w:type="gramStart"/>
            <w:r w:rsidRPr="004740C5">
              <w:rPr>
                <w:rFonts w:ascii="Courier New" w:hAnsi="Courier New" w:cs="Courier New"/>
                <w:sz w:val="16"/>
                <w:szCs w:val="16"/>
              </w:rPr>
              <w:t>" :</w:t>
            </w:r>
            <w:proofErr w:type="gramEnd"/>
            <w:r w:rsidRPr="004740C5">
              <w:rPr>
                <w:rFonts w:ascii="Courier New" w:hAnsi="Courier New" w:cs="Courier New"/>
                <w:sz w:val="16"/>
                <w:szCs w:val="16"/>
              </w:rPr>
              <w:t xml:space="preserve"> </w:t>
            </w:r>
            <w:proofErr w:type="spellStart"/>
            <w:r w:rsidRPr="004740C5">
              <w:rPr>
                <w:rFonts w:ascii="Courier New" w:hAnsi="Courier New" w:cs="Courier New"/>
                <w:sz w:val="16"/>
                <w:szCs w:val="16"/>
              </w:rPr>
              <w:t>ObjectId</w:t>
            </w:r>
            <w:proofErr w:type="spellEnd"/>
            <w:r w:rsidRPr="004740C5">
              <w:rPr>
                <w:rFonts w:ascii="Courier New" w:hAnsi="Courier New" w:cs="Courier New"/>
                <w:sz w:val="16"/>
                <w:szCs w:val="16"/>
              </w:rPr>
              <w:t>("60c74c2ca0a33a591343ee0c"),</w:t>
            </w:r>
          </w:p>
          <w:p w14:paraId="028C82AD" w14:textId="77777777" w:rsidR="00960077" w:rsidRPr="004740C5" w:rsidRDefault="00960077" w:rsidP="009603DA">
            <w:pPr>
              <w:rPr>
                <w:rFonts w:ascii="Courier New" w:hAnsi="Courier New" w:cs="Courier New"/>
                <w:sz w:val="16"/>
                <w:szCs w:val="16"/>
              </w:rPr>
            </w:pPr>
            <w:r w:rsidRPr="004740C5">
              <w:rPr>
                <w:rFonts w:ascii="Courier New" w:hAnsi="Courier New" w:cs="Courier New"/>
                <w:sz w:val="16"/>
                <w:szCs w:val="16"/>
              </w:rPr>
              <w:t xml:space="preserve">                "coordinates</w:t>
            </w:r>
            <w:proofErr w:type="gramStart"/>
            <w:r w:rsidRPr="004740C5">
              <w:rPr>
                <w:rFonts w:ascii="Courier New" w:hAnsi="Courier New" w:cs="Courier New"/>
                <w:sz w:val="16"/>
                <w:szCs w:val="16"/>
              </w:rPr>
              <w:t>" :</w:t>
            </w:r>
            <w:proofErr w:type="gramEnd"/>
            <w:r w:rsidRPr="004740C5">
              <w:rPr>
                <w:rFonts w:ascii="Courier New" w:hAnsi="Courier New" w:cs="Courier New"/>
                <w:sz w:val="16"/>
                <w:szCs w:val="16"/>
              </w:rPr>
              <w:t xml:space="preserve"> [ </w:t>
            </w:r>
          </w:p>
          <w:p w14:paraId="637DDB25" w14:textId="77777777" w:rsidR="00960077" w:rsidRPr="004740C5" w:rsidRDefault="00960077" w:rsidP="009603DA">
            <w:pPr>
              <w:rPr>
                <w:rFonts w:ascii="Courier New" w:hAnsi="Courier New" w:cs="Courier New"/>
                <w:sz w:val="16"/>
                <w:szCs w:val="16"/>
              </w:rPr>
            </w:pPr>
            <w:r w:rsidRPr="004740C5">
              <w:rPr>
                <w:rFonts w:ascii="Courier New" w:hAnsi="Courier New" w:cs="Courier New"/>
                <w:sz w:val="16"/>
                <w:szCs w:val="16"/>
              </w:rPr>
              <w:t xml:space="preserve">                    35.2594500000045, </w:t>
            </w:r>
          </w:p>
          <w:p w14:paraId="6E4D1267" w14:textId="77777777" w:rsidR="00960077" w:rsidRPr="004740C5" w:rsidRDefault="00960077" w:rsidP="009603DA">
            <w:pPr>
              <w:rPr>
                <w:rFonts w:ascii="Courier New" w:hAnsi="Courier New" w:cs="Courier New"/>
                <w:sz w:val="16"/>
                <w:szCs w:val="16"/>
              </w:rPr>
            </w:pPr>
            <w:r w:rsidRPr="004740C5">
              <w:rPr>
                <w:rFonts w:ascii="Courier New" w:hAnsi="Courier New" w:cs="Courier New"/>
                <w:sz w:val="16"/>
                <w:szCs w:val="16"/>
              </w:rPr>
              <w:t xml:space="preserve">                    32.1570010000045</w:t>
            </w:r>
          </w:p>
          <w:p w14:paraId="1DC7E2D8" w14:textId="77777777" w:rsidR="00960077" w:rsidRPr="004740C5" w:rsidRDefault="00960077" w:rsidP="009603DA">
            <w:pPr>
              <w:rPr>
                <w:rFonts w:ascii="Courier New" w:hAnsi="Courier New" w:cs="Courier New"/>
                <w:sz w:val="16"/>
                <w:szCs w:val="16"/>
              </w:rPr>
            </w:pPr>
            <w:r w:rsidRPr="004740C5">
              <w:rPr>
                <w:rFonts w:ascii="Courier New" w:hAnsi="Courier New" w:cs="Courier New"/>
                <w:sz w:val="16"/>
                <w:szCs w:val="16"/>
              </w:rPr>
              <w:t xml:space="preserve">                ]</w:t>
            </w:r>
          </w:p>
          <w:p w14:paraId="185641D4" w14:textId="77777777" w:rsidR="00960077" w:rsidRPr="004740C5" w:rsidRDefault="00960077" w:rsidP="009603DA">
            <w:pPr>
              <w:rPr>
                <w:rFonts w:ascii="Courier New" w:hAnsi="Courier New" w:cs="Courier New"/>
                <w:sz w:val="16"/>
                <w:szCs w:val="16"/>
              </w:rPr>
            </w:pPr>
            <w:r w:rsidRPr="004740C5">
              <w:rPr>
                <w:rFonts w:ascii="Courier New" w:hAnsi="Courier New" w:cs="Courier New"/>
                <w:sz w:val="16"/>
                <w:szCs w:val="16"/>
              </w:rPr>
              <w:t xml:space="preserve">            }</w:t>
            </w:r>
          </w:p>
          <w:p w14:paraId="40280ED3" w14:textId="77777777" w:rsidR="00960077" w:rsidRPr="004740C5" w:rsidRDefault="00960077" w:rsidP="009603DA">
            <w:pPr>
              <w:rPr>
                <w:rFonts w:ascii="Courier New" w:hAnsi="Courier New" w:cs="Courier New"/>
                <w:sz w:val="16"/>
                <w:szCs w:val="16"/>
              </w:rPr>
            </w:pPr>
            <w:r w:rsidRPr="004740C5">
              <w:rPr>
                <w:rFonts w:ascii="Courier New" w:hAnsi="Courier New" w:cs="Courier New"/>
                <w:sz w:val="16"/>
                <w:szCs w:val="16"/>
              </w:rPr>
              <w:t xml:space="preserve">        }</w:t>
            </w:r>
          </w:p>
          <w:p w14:paraId="5BCD7FF4" w14:textId="77777777" w:rsidR="00960077" w:rsidRPr="004740C5" w:rsidRDefault="00960077" w:rsidP="009603DA">
            <w:pPr>
              <w:rPr>
                <w:rFonts w:ascii="Courier New" w:hAnsi="Courier New" w:cs="Courier New"/>
                <w:sz w:val="16"/>
                <w:szCs w:val="16"/>
              </w:rPr>
            </w:pPr>
            <w:r w:rsidRPr="004740C5">
              <w:rPr>
                <w:rFonts w:ascii="Courier New" w:hAnsi="Courier New" w:cs="Courier New"/>
                <w:sz w:val="16"/>
                <w:szCs w:val="16"/>
              </w:rPr>
              <w:t xml:space="preserve">    }</w:t>
            </w:r>
          </w:p>
          <w:p w14:paraId="75B2A288" w14:textId="77777777" w:rsidR="00960077" w:rsidRDefault="00960077" w:rsidP="009603DA">
            <w:r w:rsidRPr="004740C5">
              <w:rPr>
                <w:rFonts w:ascii="Courier New" w:hAnsi="Courier New" w:cs="Courier New"/>
                <w:sz w:val="16"/>
                <w:szCs w:val="16"/>
              </w:rPr>
              <w:t>}</w:t>
            </w:r>
          </w:p>
        </w:tc>
      </w:tr>
      <w:tr w:rsidR="00960077" w14:paraId="53B504CA" w14:textId="77777777" w:rsidTr="009603DA">
        <w:tc>
          <w:tcPr>
            <w:tcW w:w="8856" w:type="dxa"/>
          </w:tcPr>
          <w:p w14:paraId="1288ACCD" w14:textId="77777777" w:rsidR="00960077" w:rsidRDefault="00960077" w:rsidP="009603DA">
            <w:pPr>
              <w:rPr>
                <w:rFonts w:ascii="Courier New" w:hAnsi="Courier New" w:cs="Courier New"/>
                <w:sz w:val="16"/>
                <w:szCs w:val="16"/>
              </w:rPr>
            </w:pPr>
            <w:r w:rsidRPr="007F3CFB">
              <w:rPr>
                <w:rFonts w:ascii="Courier New" w:hAnsi="Courier New" w:cs="Courier New"/>
                <w:sz w:val="16"/>
                <w:szCs w:val="16"/>
              </w:rPr>
              <w:lastRenderedPageBreak/>
              <w:t>/* 2 */</w:t>
            </w:r>
          </w:p>
          <w:p w14:paraId="2059FFDA" w14:textId="77777777" w:rsidR="00960077" w:rsidRPr="007F3CFB" w:rsidRDefault="00960077" w:rsidP="009603DA">
            <w:pPr>
              <w:rPr>
                <w:rFonts w:ascii="Courier New" w:hAnsi="Courier New" w:cs="Courier New"/>
                <w:sz w:val="16"/>
                <w:szCs w:val="16"/>
              </w:rPr>
            </w:pPr>
            <w:r w:rsidRPr="007F3CFB">
              <w:rPr>
                <w:rFonts w:ascii="Courier New" w:hAnsi="Courier New" w:cs="Courier New"/>
                <w:sz w:val="16"/>
                <w:szCs w:val="16"/>
              </w:rPr>
              <w:t xml:space="preserve">/* </w:t>
            </w:r>
            <w:r w:rsidRPr="00BD3C24">
              <w:rPr>
                <w:rFonts w:ascii="Courier New" w:hAnsi="Courier New" w:cs="Courier New"/>
                <w:i/>
                <w:iCs/>
                <w:sz w:val="16"/>
                <w:szCs w:val="16"/>
              </w:rPr>
              <w:t>and so on</w:t>
            </w:r>
            <w:r w:rsidRPr="007F3CFB">
              <w:rPr>
                <w:rFonts w:ascii="Courier New" w:hAnsi="Courier New" w:cs="Courier New"/>
                <w:sz w:val="16"/>
                <w:szCs w:val="16"/>
              </w:rPr>
              <w:t xml:space="preserve"> */</w:t>
            </w:r>
          </w:p>
          <w:p w14:paraId="37B91DB2" w14:textId="77777777" w:rsidR="00960077" w:rsidRPr="004A63F8" w:rsidRDefault="00960077" w:rsidP="009603DA">
            <w:pPr>
              <w:rPr>
                <w:rFonts w:ascii="Courier New" w:hAnsi="Courier New" w:cs="Courier New"/>
                <w:sz w:val="16"/>
                <w:szCs w:val="16"/>
              </w:rPr>
            </w:pPr>
            <w:r w:rsidRPr="007F3CFB">
              <w:rPr>
                <w:rFonts w:ascii="Courier New" w:hAnsi="Courier New" w:cs="Courier New"/>
                <w:sz w:val="16"/>
                <w:szCs w:val="16"/>
              </w:rPr>
              <w:t>{}</w:t>
            </w:r>
            <w:r>
              <w:rPr>
                <w:rFonts w:ascii="Courier New" w:hAnsi="Courier New" w:cs="Courier New"/>
                <w:sz w:val="16"/>
                <w:szCs w:val="16"/>
              </w:rPr>
              <w:t>]</w:t>
            </w:r>
          </w:p>
        </w:tc>
      </w:tr>
    </w:tbl>
    <w:p w14:paraId="7AA263F4" w14:textId="77777777" w:rsidR="00960077" w:rsidRPr="00485A41" w:rsidRDefault="00960077" w:rsidP="00485A41"/>
    <w:p w14:paraId="7BCD0865" w14:textId="54B17E61" w:rsidR="00485A41" w:rsidRDefault="00485A41">
      <w:pPr>
        <w:pStyle w:val="Heading3"/>
      </w:pPr>
      <w:bookmarkStart w:id="28" w:name="_Toc86665659"/>
      <w:r>
        <w:t xml:space="preserve">IMEI </w:t>
      </w:r>
      <w:r w:rsidR="007F3A34">
        <w:t xml:space="preserve">Information </w:t>
      </w:r>
      <w:r>
        <w:t>History</w:t>
      </w:r>
      <w:bookmarkEnd w:id="28"/>
    </w:p>
    <w:p w14:paraId="729D7E4A" w14:textId="77777777" w:rsidR="00C56DC6" w:rsidRPr="004E1DBD" w:rsidRDefault="00C56DC6" w:rsidP="00C56DC6">
      <w:pPr>
        <w:rPr>
          <w:b/>
          <w:bCs/>
          <w:i/>
          <w:iCs/>
          <w:color w:val="FF0000"/>
          <w:u w:val="single"/>
        </w:rPr>
      </w:pPr>
      <w:r w:rsidRPr="004E1DBD">
        <w:rPr>
          <w:b/>
          <w:bCs/>
          <w:i/>
          <w:iCs/>
          <w:color w:val="FF0000"/>
          <w:u w:val="single"/>
        </w:rPr>
        <w:t xml:space="preserve">NOTE: This page will be accessed from 2 </w:t>
      </w:r>
      <w:r>
        <w:rPr>
          <w:b/>
          <w:bCs/>
          <w:i/>
          <w:iCs/>
          <w:color w:val="FF0000"/>
          <w:u w:val="single"/>
        </w:rPr>
        <w:t>locations</w:t>
      </w:r>
      <w:r w:rsidRPr="004E1DBD">
        <w:rPr>
          <w:b/>
          <w:bCs/>
          <w:i/>
          <w:iCs/>
          <w:color w:val="FF0000"/>
          <w:u w:val="single"/>
        </w:rPr>
        <w:t>:</w:t>
      </w:r>
    </w:p>
    <w:p w14:paraId="1F02E15C" w14:textId="77777777" w:rsidR="00C56DC6" w:rsidRDefault="00C56DC6" w:rsidP="00471F4E">
      <w:pPr>
        <w:pStyle w:val="ListParagraph"/>
        <w:numPr>
          <w:ilvl w:val="0"/>
          <w:numId w:val="22"/>
        </w:numPr>
      </w:pPr>
      <w:r>
        <w:t>From the customer search sub tabs</w:t>
      </w:r>
      <w:r w:rsidRPr="00A0293E">
        <w:rPr>
          <w:b/>
          <w:bCs/>
        </w:rPr>
        <w:t xml:space="preserve">. </w:t>
      </w:r>
      <w:proofErr w:type="gramStart"/>
      <w:r w:rsidRPr="00A0293E">
        <w:rPr>
          <w:b/>
          <w:bCs/>
        </w:rPr>
        <w:t>“ Input</w:t>
      </w:r>
      <w:proofErr w:type="gramEnd"/>
      <w:r w:rsidRPr="00A0293E">
        <w:rPr>
          <w:b/>
          <w:bCs/>
        </w:rPr>
        <w:t xml:space="preserve"> is MSISDN and in this case</w:t>
      </w:r>
      <w:r>
        <w:rPr>
          <w:b/>
          <w:bCs/>
        </w:rPr>
        <w:t xml:space="preserve">, it </w:t>
      </w:r>
      <w:r w:rsidRPr="00A0293E">
        <w:rPr>
          <w:b/>
          <w:bCs/>
        </w:rPr>
        <w:t>will be passed implicitly”</w:t>
      </w:r>
    </w:p>
    <w:p w14:paraId="4C8C3F4B" w14:textId="7F1E708B" w:rsidR="00C56DC6" w:rsidRPr="00A0293E" w:rsidRDefault="00C56DC6" w:rsidP="00471F4E">
      <w:pPr>
        <w:pStyle w:val="ListParagraph"/>
        <w:numPr>
          <w:ilvl w:val="0"/>
          <w:numId w:val="22"/>
        </w:numPr>
        <w:rPr>
          <w:b/>
          <w:bCs/>
        </w:rPr>
      </w:pPr>
      <w:r>
        <w:t xml:space="preserve">From the main tree module. </w:t>
      </w:r>
      <w:proofErr w:type="gramStart"/>
      <w:r w:rsidRPr="00A0293E">
        <w:rPr>
          <w:b/>
          <w:bCs/>
        </w:rPr>
        <w:t>“ Input</w:t>
      </w:r>
      <w:proofErr w:type="gramEnd"/>
      <w:r w:rsidRPr="00A0293E">
        <w:rPr>
          <w:b/>
          <w:bCs/>
        </w:rPr>
        <w:t xml:space="preserve"> is MSISDN</w:t>
      </w:r>
      <w:r>
        <w:rPr>
          <w:b/>
          <w:bCs/>
        </w:rPr>
        <w:t xml:space="preserve"> or</w:t>
      </w:r>
      <w:r w:rsidRPr="00FD7FDB">
        <w:rPr>
          <w:rFonts w:ascii="Courier New" w:hAnsi="Courier New" w:cs="Courier New"/>
          <w:sz w:val="16"/>
          <w:szCs w:val="16"/>
          <w:highlight w:val="yellow"/>
        </w:rPr>
        <w:t xml:space="preserve"> </w:t>
      </w:r>
      <w:proofErr w:type="spellStart"/>
      <w:r w:rsidRPr="007160AD">
        <w:rPr>
          <w:rFonts w:ascii="Courier New" w:hAnsi="Courier New" w:cs="Courier New"/>
          <w:sz w:val="16"/>
          <w:szCs w:val="16"/>
          <w:highlight w:val="yellow"/>
        </w:rPr>
        <w:t>imei</w:t>
      </w:r>
      <w:proofErr w:type="spellEnd"/>
      <w:r>
        <w:rPr>
          <w:b/>
          <w:bCs/>
        </w:rPr>
        <w:t xml:space="preserve">   </w:t>
      </w:r>
      <w:r w:rsidRPr="00A0293E">
        <w:rPr>
          <w:b/>
          <w:bCs/>
        </w:rPr>
        <w:t xml:space="preserve">and in this case will be passed </w:t>
      </w:r>
      <w:r>
        <w:rPr>
          <w:b/>
          <w:bCs/>
        </w:rPr>
        <w:t>explicitly</w:t>
      </w:r>
      <w:r w:rsidRPr="00A0293E">
        <w:rPr>
          <w:b/>
          <w:bCs/>
        </w:rPr>
        <w:t>”</w:t>
      </w:r>
      <w:r>
        <w:rPr>
          <w:b/>
          <w:bCs/>
        </w:rPr>
        <w:t>, one of them.</w:t>
      </w:r>
      <w:r w:rsidR="00EA3B62">
        <w:rPr>
          <w:b/>
          <w:bCs/>
        </w:rPr>
        <w:t xml:space="preserve"> “Historical”</w:t>
      </w:r>
    </w:p>
    <w:p w14:paraId="6E5F79A1" w14:textId="327B2E32" w:rsidR="00795B11" w:rsidRPr="005501E7" w:rsidRDefault="00C56DC6" w:rsidP="00485A41">
      <w:pPr>
        <w:rPr>
          <w:b/>
          <w:bCs/>
          <w:i/>
          <w:iCs/>
          <w:color w:val="FF0000"/>
          <w:u w:val="single"/>
        </w:rPr>
      </w:pPr>
      <w:r w:rsidRPr="005501E7">
        <w:rPr>
          <w:b/>
          <w:bCs/>
          <w:i/>
          <w:iCs/>
          <w:color w:val="FF0000"/>
          <w:u w:val="single"/>
        </w:rPr>
        <w:t>Input</w:t>
      </w:r>
    </w:p>
    <w:tbl>
      <w:tblPr>
        <w:tblStyle w:val="TableGrid"/>
        <w:tblW w:w="0" w:type="auto"/>
        <w:tblLook w:val="04A0" w:firstRow="1" w:lastRow="0" w:firstColumn="1" w:lastColumn="0" w:noHBand="0" w:noVBand="1"/>
      </w:tblPr>
      <w:tblGrid>
        <w:gridCol w:w="8856"/>
      </w:tblGrid>
      <w:tr w:rsidR="00C56DC6" w14:paraId="42E19F45" w14:textId="77777777" w:rsidTr="009603DA">
        <w:tc>
          <w:tcPr>
            <w:tcW w:w="8856" w:type="dxa"/>
          </w:tcPr>
          <w:p w14:paraId="05D67C85" w14:textId="77777777" w:rsidR="00C56DC6" w:rsidRDefault="00C56DC6" w:rsidP="00471F4E">
            <w:pPr>
              <w:pStyle w:val="ListParagraph"/>
              <w:numPr>
                <w:ilvl w:val="0"/>
                <w:numId w:val="21"/>
              </w:numPr>
              <w:spacing w:after="0"/>
              <w:jc w:val="left"/>
            </w:pPr>
            <w:r>
              <w:t>The below parameter needs to be presented in the search request</w:t>
            </w:r>
          </w:p>
          <w:p w14:paraId="1073BB35" w14:textId="77777777" w:rsidR="00C56DC6" w:rsidRDefault="00C56DC6" w:rsidP="00471F4E">
            <w:pPr>
              <w:pStyle w:val="ListParagraph"/>
              <w:numPr>
                <w:ilvl w:val="0"/>
                <w:numId w:val="21"/>
              </w:numPr>
              <w:spacing w:after="0"/>
              <w:jc w:val="left"/>
            </w:pPr>
            <w:r>
              <w:t>Highlighted parameters are exclusively selected</w:t>
            </w:r>
          </w:p>
        </w:tc>
      </w:tr>
      <w:tr w:rsidR="00C56DC6" w14:paraId="3446644B" w14:textId="77777777" w:rsidTr="009603DA">
        <w:tc>
          <w:tcPr>
            <w:tcW w:w="8856" w:type="dxa"/>
          </w:tcPr>
          <w:p w14:paraId="64A7EAB0" w14:textId="77777777" w:rsidR="00C56DC6" w:rsidRPr="008A2BBE" w:rsidRDefault="00C56DC6" w:rsidP="009603DA">
            <w:pPr>
              <w:rPr>
                <w:rFonts w:ascii="Courier New" w:hAnsi="Courier New" w:cs="Courier New"/>
                <w:sz w:val="16"/>
                <w:szCs w:val="16"/>
              </w:rPr>
            </w:pPr>
            <w:r w:rsidRPr="008A2BBE">
              <w:rPr>
                <w:rFonts w:ascii="Courier New" w:hAnsi="Courier New" w:cs="Courier New"/>
                <w:sz w:val="16"/>
                <w:szCs w:val="16"/>
              </w:rPr>
              <w:t>Endpoint: /</w:t>
            </w:r>
            <w:proofErr w:type="spellStart"/>
            <w:r w:rsidRPr="008A2BBE">
              <w:rPr>
                <w:rFonts w:ascii="Courier New" w:hAnsi="Courier New" w:cs="Courier New"/>
                <w:sz w:val="16"/>
                <w:szCs w:val="16"/>
              </w:rPr>
              <w:t>historical_events</w:t>
            </w:r>
            <w:proofErr w:type="spellEnd"/>
          </w:p>
          <w:p w14:paraId="18E34CDD" w14:textId="77777777" w:rsidR="00C56DC6" w:rsidRPr="008A2BBE" w:rsidRDefault="00C56DC6" w:rsidP="009603DA">
            <w:pPr>
              <w:rPr>
                <w:rFonts w:ascii="Courier New" w:hAnsi="Courier New" w:cs="Courier New"/>
                <w:sz w:val="16"/>
                <w:szCs w:val="16"/>
              </w:rPr>
            </w:pPr>
            <w:r w:rsidRPr="008A2BBE">
              <w:rPr>
                <w:rFonts w:ascii="Courier New" w:hAnsi="Courier New" w:cs="Courier New"/>
                <w:sz w:val="16"/>
                <w:szCs w:val="16"/>
              </w:rPr>
              <w:t>@POST</w:t>
            </w:r>
          </w:p>
          <w:p w14:paraId="6308757A" w14:textId="77777777" w:rsidR="00C56DC6" w:rsidRPr="008A2BBE" w:rsidRDefault="00C56DC6" w:rsidP="009603DA">
            <w:pPr>
              <w:rPr>
                <w:rFonts w:ascii="Courier New" w:hAnsi="Courier New" w:cs="Courier New"/>
                <w:sz w:val="16"/>
                <w:szCs w:val="16"/>
              </w:rPr>
            </w:pPr>
            <w:r w:rsidRPr="008A2BBE">
              <w:rPr>
                <w:rFonts w:ascii="Courier New" w:hAnsi="Courier New" w:cs="Courier New"/>
                <w:sz w:val="16"/>
                <w:szCs w:val="16"/>
              </w:rPr>
              <w:t>Request body:</w:t>
            </w:r>
          </w:p>
          <w:p w14:paraId="568FB631" w14:textId="77777777" w:rsidR="00C56DC6" w:rsidRPr="008A2BBE" w:rsidRDefault="00C56DC6" w:rsidP="009603DA">
            <w:pPr>
              <w:rPr>
                <w:rFonts w:ascii="Courier New" w:hAnsi="Courier New" w:cs="Courier New"/>
                <w:sz w:val="16"/>
                <w:szCs w:val="16"/>
              </w:rPr>
            </w:pPr>
          </w:p>
          <w:p w14:paraId="624D4CB7" w14:textId="77777777" w:rsidR="00C56DC6" w:rsidRPr="008A2BBE" w:rsidRDefault="00C56DC6" w:rsidP="009603DA">
            <w:pPr>
              <w:rPr>
                <w:rFonts w:ascii="Courier New" w:hAnsi="Courier New" w:cs="Courier New"/>
                <w:sz w:val="16"/>
                <w:szCs w:val="16"/>
              </w:rPr>
            </w:pPr>
            <w:r w:rsidRPr="008A2BBE">
              <w:rPr>
                <w:rFonts w:ascii="Courier New" w:hAnsi="Courier New" w:cs="Courier New"/>
                <w:sz w:val="16"/>
                <w:szCs w:val="16"/>
              </w:rPr>
              <w:t>{</w:t>
            </w:r>
          </w:p>
          <w:p w14:paraId="4A84FD4B" w14:textId="77777777" w:rsidR="00C56DC6" w:rsidRPr="008A2BBE" w:rsidRDefault="00C56DC6" w:rsidP="009603DA">
            <w:pPr>
              <w:rPr>
                <w:rFonts w:ascii="Courier New" w:hAnsi="Courier New" w:cs="Courier New"/>
                <w:sz w:val="16"/>
                <w:szCs w:val="16"/>
              </w:rPr>
            </w:pPr>
            <w:r w:rsidRPr="008A2BBE">
              <w:rPr>
                <w:rFonts w:ascii="Courier New" w:hAnsi="Courier New" w:cs="Courier New"/>
                <w:sz w:val="16"/>
                <w:szCs w:val="16"/>
              </w:rPr>
              <w:t xml:space="preserve">    "</w:t>
            </w:r>
            <w:proofErr w:type="spellStart"/>
            <w:r w:rsidRPr="00617D5A">
              <w:rPr>
                <w:rFonts w:ascii="Courier New" w:hAnsi="Courier New" w:cs="Courier New"/>
                <w:sz w:val="16"/>
                <w:szCs w:val="16"/>
                <w:highlight w:val="yellow"/>
              </w:rPr>
              <w:t>msisdns</w:t>
            </w:r>
            <w:proofErr w:type="spellEnd"/>
            <w:r w:rsidRPr="008A2BBE">
              <w:rPr>
                <w:rFonts w:ascii="Courier New" w:hAnsi="Courier New" w:cs="Courier New"/>
                <w:sz w:val="16"/>
                <w:szCs w:val="16"/>
              </w:rPr>
              <w:t>": [</w:t>
            </w:r>
          </w:p>
          <w:p w14:paraId="6AF606E7" w14:textId="77777777" w:rsidR="00C56DC6" w:rsidRPr="008A2BBE" w:rsidRDefault="00C56DC6" w:rsidP="009603DA">
            <w:pPr>
              <w:rPr>
                <w:rFonts w:ascii="Courier New" w:hAnsi="Courier New" w:cs="Courier New"/>
                <w:sz w:val="16"/>
                <w:szCs w:val="16"/>
              </w:rPr>
            </w:pPr>
            <w:r w:rsidRPr="008A2BBE">
              <w:rPr>
                <w:rFonts w:ascii="Courier New" w:hAnsi="Courier New" w:cs="Courier New"/>
                <w:sz w:val="16"/>
                <w:szCs w:val="16"/>
              </w:rPr>
              <w:t xml:space="preserve">        "962790000000"</w:t>
            </w:r>
          </w:p>
          <w:p w14:paraId="7B73B1E4" w14:textId="77777777" w:rsidR="00C56DC6" w:rsidRDefault="00C56DC6" w:rsidP="009603DA">
            <w:pPr>
              <w:rPr>
                <w:rFonts w:ascii="Courier New" w:hAnsi="Courier New" w:cs="Courier New"/>
                <w:sz w:val="16"/>
                <w:szCs w:val="16"/>
              </w:rPr>
            </w:pPr>
            <w:r w:rsidRPr="008A2BBE">
              <w:rPr>
                <w:rFonts w:ascii="Courier New" w:hAnsi="Courier New" w:cs="Courier New"/>
                <w:sz w:val="16"/>
                <w:szCs w:val="16"/>
              </w:rPr>
              <w:t xml:space="preserve">    ],</w:t>
            </w:r>
          </w:p>
          <w:p w14:paraId="207C8046" w14:textId="77777777" w:rsidR="00C56DC6" w:rsidRPr="00617D5A" w:rsidRDefault="00C56DC6" w:rsidP="009603DA">
            <w:pPr>
              <w:rPr>
                <w:rFonts w:ascii="Courier New" w:hAnsi="Courier New" w:cs="Courier New"/>
                <w:sz w:val="16"/>
                <w:szCs w:val="16"/>
              </w:rPr>
            </w:pPr>
            <w:r w:rsidRPr="00617D5A">
              <w:rPr>
                <w:rFonts w:ascii="Courier New" w:hAnsi="Courier New" w:cs="Courier New"/>
                <w:sz w:val="16"/>
                <w:szCs w:val="16"/>
              </w:rPr>
              <w:t xml:space="preserve">    "</w:t>
            </w:r>
            <w:proofErr w:type="spellStart"/>
            <w:r w:rsidRPr="007160AD">
              <w:rPr>
                <w:rFonts w:ascii="Courier New" w:hAnsi="Courier New" w:cs="Courier New"/>
                <w:sz w:val="16"/>
                <w:szCs w:val="16"/>
              </w:rPr>
              <w:t>line_details</w:t>
            </w:r>
            <w:proofErr w:type="spellEnd"/>
            <w:proofErr w:type="gramStart"/>
            <w:r w:rsidRPr="00617D5A">
              <w:rPr>
                <w:rFonts w:ascii="Courier New" w:hAnsi="Courier New" w:cs="Courier New"/>
                <w:sz w:val="16"/>
                <w:szCs w:val="16"/>
              </w:rPr>
              <w:t>" :</w:t>
            </w:r>
            <w:proofErr w:type="gramEnd"/>
            <w:r w:rsidRPr="00617D5A">
              <w:rPr>
                <w:rFonts w:ascii="Courier New" w:hAnsi="Courier New" w:cs="Courier New"/>
                <w:sz w:val="16"/>
                <w:szCs w:val="16"/>
              </w:rPr>
              <w:t xml:space="preserve"> {</w:t>
            </w:r>
          </w:p>
          <w:p w14:paraId="6351CE6D" w14:textId="77777777" w:rsidR="00C56DC6" w:rsidRPr="00617D5A" w:rsidRDefault="00C56DC6" w:rsidP="009603DA">
            <w:pPr>
              <w:rPr>
                <w:rFonts w:ascii="Courier New" w:hAnsi="Courier New" w:cs="Courier New"/>
                <w:sz w:val="16"/>
                <w:szCs w:val="16"/>
              </w:rPr>
            </w:pPr>
            <w:r w:rsidRPr="00617D5A">
              <w:rPr>
                <w:rFonts w:ascii="Courier New" w:hAnsi="Courier New" w:cs="Courier New"/>
                <w:sz w:val="16"/>
                <w:szCs w:val="16"/>
              </w:rPr>
              <w:t xml:space="preserve">        "</w:t>
            </w:r>
            <w:proofErr w:type="spellStart"/>
            <w:r w:rsidRPr="00617D5A">
              <w:rPr>
                <w:rFonts w:ascii="Courier New" w:hAnsi="Courier New" w:cs="Courier New"/>
                <w:sz w:val="16"/>
                <w:szCs w:val="16"/>
              </w:rPr>
              <w:t>imei_details</w:t>
            </w:r>
            <w:proofErr w:type="spellEnd"/>
            <w:proofErr w:type="gramStart"/>
            <w:r w:rsidRPr="00617D5A">
              <w:rPr>
                <w:rFonts w:ascii="Courier New" w:hAnsi="Courier New" w:cs="Courier New"/>
                <w:sz w:val="16"/>
                <w:szCs w:val="16"/>
              </w:rPr>
              <w:t>" :</w:t>
            </w:r>
            <w:proofErr w:type="gramEnd"/>
            <w:r w:rsidRPr="00617D5A">
              <w:rPr>
                <w:rFonts w:ascii="Courier New" w:hAnsi="Courier New" w:cs="Courier New"/>
                <w:sz w:val="16"/>
                <w:szCs w:val="16"/>
              </w:rPr>
              <w:t xml:space="preserve"> {</w:t>
            </w:r>
          </w:p>
          <w:p w14:paraId="546912FF" w14:textId="77777777" w:rsidR="00C56DC6" w:rsidRPr="00617D5A" w:rsidRDefault="00C56DC6" w:rsidP="009603DA">
            <w:pPr>
              <w:rPr>
                <w:rFonts w:ascii="Courier New" w:hAnsi="Courier New" w:cs="Courier New"/>
                <w:sz w:val="16"/>
                <w:szCs w:val="16"/>
              </w:rPr>
            </w:pPr>
            <w:r w:rsidRPr="00617D5A">
              <w:rPr>
                <w:rFonts w:ascii="Courier New" w:hAnsi="Courier New" w:cs="Courier New"/>
                <w:sz w:val="16"/>
                <w:szCs w:val="16"/>
              </w:rPr>
              <w:t xml:space="preserve">            "</w:t>
            </w:r>
            <w:proofErr w:type="spellStart"/>
            <w:r w:rsidRPr="007160AD">
              <w:rPr>
                <w:rFonts w:ascii="Courier New" w:hAnsi="Courier New" w:cs="Courier New"/>
                <w:sz w:val="16"/>
                <w:szCs w:val="16"/>
                <w:highlight w:val="yellow"/>
              </w:rPr>
              <w:t>imei</w:t>
            </w:r>
            <w:proofErr w:type="spellEnd"/>
            <w:proofErr w:type="gramStart"/>
            <w:r>
              <w:rPr>
                <w:rFonts w:ascii="Courier New" w:hAnsi="Courier New" w:cs="Courier New"/>
                <w:sz w:val="16"/>
                <w:szCs w:val="16"/>
              </w:rPr>
              <w:t>" :</w:t>
            </w:r>
            <w:proofErr w:type="gramEnd"/>
            <w:r>
              <w:rPr>
                <w:rFonts w:ascii="Courier New" w:hAnsi="Courier New" w:cs="Courier New"/>
                <w:sz w:val="16"/>
                <w:szCs w:val="16"/>
              </w:rPr>
              <w:t xml:space="preserve"> </w:t>
            </w:r>
            <w:proofErr w:type="spellStart"/>
            <w:r>
              <w:rPr>
                <w:rFonts w:ascii="Courier New" w:hAnsi="Courier New" w:cs="Courier New"/>
                <w:sz w:val="16"/>
                <w:szCs w:val="16"/>
              </w:rPr>
              <w:t>NumberLong</w:t>
            </w:r>
            <w:proofErr w:type="spellEnd"/>
            <w:r>
              <w:rPr>
                <w:rFonts w:ascii="Courier New" w:hAnsi="Courier New" w:cs="Courier New"/>
                <w:sz w:val="16"/>
                <w:szCs w:val="16"/>
              </w:rPr>
              <w:t>(725588029409034)</w:t>
            </w:r>
          </w:p>
          <w:p w14:paraId="5E0AB3F3" w14:textId="77777777" w:rsidR="00C56DC6" w:rsidRPr="00617D5A" w:rsidRDefault="00C56DC6" w:rsidP="009603DA">
            <w:pPr>
              <w:rPr>
                <w:rFonts w:ascii="Courier New" w:hAnsi="Courier New" w:cs="Courier New"/>
                <w:sz w:val="16"/>
                <w:szCs w:val="16"/>
              </w:rPr>
            </w:pPr>
            <w:r>
              <w:rPr>
                <w:rFonts w:ascii="Courier New" w:hAnsi="Courier New" w:cs="Courier New"/>
                <w:sz w:val="16"/>
                <w:szCs w:val="16"/>
              </w:rPr>
              <w:t xml:space="preserve">        }</w:t>
            </w:r>
          </w:p>
          <w:p w14:paraId="5BA66005" w14:textId="77777777" w:rsidR="00C56DC6" w:rsidRPr="008A2BBE" w:rsidRDefault="00C56DC6" w:rsidP="009603DA">
            <w:pPr>
              <w:rPr>
                <w:rFonts w:ascii="Courier New" w:hAnsi="Courier New" w:cs="Courier New"/>
                <w:sz w:val="16"/>
                <w:szCs w:val="16"/>
              </w:rPr>
            </w:pPr>
            <w:r w:rsidRPr="00617D5A">
              <w:rPr>
                <w:rFonts w:ascii="Courier New" w:hAnsi="Courier New" w:cs="Courier New"/>
                <w:sz w:val="16"/>
                <w:szCs w:val="16"/>
              </w:rPr>
              <w:t xml:space="preserve">    },</w:t>
            </w:r>
          </w:p>
          <w:p w14:paraId="18BE8B7E" w14:textId="77777777" w:rsidR="00C56DC6" w:rsidRPr="008A2BBE" w:rsidRDefault="00C56DC6" w:rsidP="009603DA">
            <w:pPr>
              <w:rPr>
                <w:rFonts w:ascii="Courier New" w:hAnsi="Courier New" w:cs="Courier New"/>
                <w:sz w:val="16"/>
                <w:szCs w:val="16"/>
              </w:rPr>
            </w:pPr>
            <w:r w:rsidRPr="008A2BBE">
              <w:rPr>
                <w:rFonts w:ascii="Courier New" w:hAnsi="Courier New" w:cs="Courier New"/>
                <w:sz w:val="16"/>
                <w:szCs w:val="16"/>
              </w:rPr>
              <w:t xml:space="preserve">    "</w:t>
            </w:r>
            <w:proofErr w:type="gramStart"/>
            <w:r w:rsidRPr="008A2BBE">
              <w:rPr>
                <w:rFonts w:ascii="Courier New" w:hAnsi="Courier New" w:cs="Courier New"/>
                <w:sz w:val="16"/>
                <w:szCs w:val="16"/>
              </w:rPr>
              <w:t>start</w:t>
            </w:r>
            <w:proofErr w:type="gramEnd"/>
            <w:r w:rsidRPr="008A2BBE">
              <w:rPr>
                <w:rFonts w:ascii="Courier New" w:hAnsi="Courier New" w:cs="Courier New"/>
                <w:sz w:val="16"/>
                <w:szCs w:val="16"/>
              </w:rPr>
              <w:t xml:space="preserve">-time": </w:t>
            </w:r>
            <w:proofErr w:type="spellStart"/>
            <w:r w:rsidRPr="00391485">
              <w:rPr>
                <w:rFonts w:ascii="Courier New" w:hAnsi="Courier New" w:cs="Courier New"/>
                <w:sz w:val="16"/>
                <w:szCs w:val="16"/>
              </w:rPr>
              <w:t>ISODate</w:t>
            </w:r>
            <w:proofErr w:type="spellEnd"/>
            <w:r w:rsidRPr="00391485">
              <w:rPr>
                <w:rFonts w:ascii="Courier New" w:hAnsi="Courier New" w:cs="Courier New"/>
                <w:sz w:val="16"/>
                <w:szCs w:val="16"/>
              </w:rPr>
              <w:t>("2021-06-24T13:41:22.346+03:00")</w:t>
            </w:r>
            <w:r w:rsidRPr="008A2BBE">
              <w:rPr>
                <w:rFonts w:ascii="Courier New" w:hAnsi="Courier New" w:cs="Courier New"/>
                <w:sz w:val="16"/>
                <w:szCs w:val="16"/>
              </w:rPr>
              <w:t>,</w:t>
            </w:r>
          </w:p>
          <w:p w14:paraId="60FA14EC" w14:textId="77777777" w:rsidR="00C56DC6" w:rsidRPr="008A2BBE" w:rsidRDefault="00C56DC6" w:rsidP="009603DA">
            <w:pPr>
              <w:rPr>
                <w:rFonts w:ascii="Courier New" w:hAnsi="Courier New" w:cs="Courier New"/>
                <w:sz w:val="16"/>
                <w:szCs w:val="16"/>
              </w:rPr>
            </w:pPr>
            <w:r w:rsidRPr="008A2BBE">
              <w:rPr>
                <w:rFonts w:ascii="Courier New" w:hAnsi="Courier New" w:cs="Courier New"/>
                <w:sz w:val="16"/>
                <w:szCs w:val="16"/>
              </w:rPr>
              <w:t xml:space="preserve">    "</w:t>
            </w:r>
            <w:proofErr w:type="gramStart"/>
            <w:r w:rsidRPr="008A2BBE">
              <w:rPr>
                <w:rFonts w:ascii="Courier New" w:hAnsi="Courier New" w:cs="Courier New"/>
                <w:sz w:val="16"/>
                <w:szCs w:val="16"/>
              </w:rPr>
              <w:t>end</w:t>
            </w:r>
            <w:proofErr w:type="gramEnd"/>
            <w:r w:rsidRPr="008A2BBE">
              <w:rPr>
                <w:rFonts w:ascii="Courier New" w:hAnsi="Courier New" w:cs="Courier New"/>
                <w:sz w:val="16"/>
                <w:szCs w:val="16"/>
              </w:rPr>
              <w:t xml:space="preserve">-time": </w:t>
            </w:r>
            <w:proofErr w:type="spellStart"/>
            <w:r w:rsidRPr="00391485">
              <w:rPr>
                <w:rFonts w:ascii="Courier New" w:hAnsi="Courier New" w:cs="Courier New"/>
                <w:sz w:val="16"/>
                <w:szCs w:val="16"/>
              </w:rPr>
              <w:t>ISODate</w:t>
            </w:r>
            <w:proofErr w:type="spellEnd"/>
            <w:r w:rsidRPr="00391485">
              <w:rPr>
                <w:rFonts w:ascii="Courier New" w:hAnsi="Courier New" w:cs="Courier New"/>
                <w:sz w:val="16"/>
                <w:szCs w:val="16"/>
              </w:rPr>
              <w:t>("2021-06-24T13:41:22.346+03:00")</w:t>
            </w:r>
            <w:r w:rsidRPr="008A2BBE">
              <w:rPr>
                <w:rFonts w:ascii="Courier New" w:hAnsi="Courier New" w:cs="Courier New"/>
                <w:sz w:val="16"/>
                <w:szCs w:val="16"/>
              </w:rPr>
              <w:t>,</w:t>
            </w:r>
          </w:p>
          <w:p w14:paraId="75018BC1" w14:textId="77777777" w:rsidR="00C56DC6" w:rsidRPr="008A2BBE" w:rsidRDefault="00C56DC6" w:rsidP="009603DA">
            <w:pPr>
              <w:rPr>
                <w:rFonts w:ascii="Courier New" w:hAnsi="Courier New" w:cs="Courier New"/>
                <w:sz w:val="16"/>
                <w:szCs w:val="16"/>
              </w:rPr>
            </w:pPr>
            <w:r w:rsidRPr="008A2BBE">
              <w:rPr>
                <w:rFonts w:ascii="Courier New" w:hAnsi="Courier New" w:cs="Courier New"/>
                <w:sz w:val="16"/>
                <w:szCs w:val="16"/>
              </w:rPr>
              <w:t xml:space="preserve">    "events": [{</w:t>
            </w:r>
          </w:p>
          <w:p w14:paraId="575B6C24" w14:textId="77777777" w:rsidR="00C56DC6" w:rsidRPr="008A2BBE" w:rsidRDefault="00C56DC6" w:rsidP="009603DA">
            <w:pPr>
              <w:rPr>
                <w:rFonts w:ascii="Courier New" w:hAnsi="Courier New" w:cs="Courier New"/>
                <w:sz w:val="16"/>
                <w:szCs w:val="16"/>
              </w:rPr>
            </w:pPr>
            <w:r w:rsidRPr="008A2BBE">
              <w:rPr>
                <w:rFonts w:ascii="Courier New" w:hAnsi="Courier New" w:cs="Courier New"/>
                <w:sz w:val="16"/>
                <w:szCs w:val="16"/>
              </w:rPr>
              <w:t xml:space="preserve">        "type": "</w:t>
            </w:r>
            <w:r w:rsidRPr="00C04844">
              <w:rPr>
                <w:rFonts w:ascii="Courier New" w:hAnsi="Courier New" w:cs="Courier New"/>
                <w:sz w:val="16"/>
                <w:szCs w:val="16"/>
              </w:rPr>
              <w:t>Change Profile</w:t>
            </w:r>
            <w:r w:rsidRPr="008A2BBE">
              <w:rPr>
                <w:rFonts w:ascii="Courier New" w:hAnsi="Courier New" w:cs="Courier New"/>
                <w:sz w:val="16"/>
                <w:szCs w:val="16"/>
              </w:rPr>
              <w:t>"</w:t>
            </w:r>
          </w:p>
          <w:p w14:paraId="695072D3" w14:textId="77777777" w:rsidR="00C56DC6" w:rsidRDefault="00C56DC6" w:rsidP="009603DA">
            <w:pPr>
              <w:rPr>
                <w:rFonts w:ascii="Courier New" w:hAnsi="Courier New" w:cs="Courier New"/>
                <w:sz w:val="16"/>
                <w:szCs w:val="16"/>
              </w:rPr>
            </w:pPr>
            <w:r w:rsidRPr="008A2BBE">
              <w:rPr>
                <w:rFonts w:ascii="Courier New" w:hAnsi="Courier New" w:cs="Courier New"/>
                <w:sz w:val="16"/>
                <w:szCs w:val="16"/>
              </w:rPr>
              <w:t xml:space="preserve">    }]</w:t>
            </w:r>
            <w:r>
              <w:rPr>
                <w:rFonts w:ascii="Courier New" w:hAnsi="Courier New" w:cs="Courier New"/>
                <w:sz w:val="16"/>
                <w:szCs w:val="16"/>
              </w:rPr>
              <w:t>,</w:t>
            </w:r>
          </w:p>
          <w:p w14:paraId="4E51E902" w14:textId="77777777" w:rsidR="00C56DC6" w:rsidRPr="008A2BBE" w:rsidRDefault="00C56DC6" w:rsidP="009603DA">
            <w:pPr>
              <w:rPr>
                <w:rFonts w:ascii="Courier New" w:hAnsi="Courier New" w:cs="Courier New"/>
                <w:sz w:val="16"/>
                <w:szCs w:val="16"/>
              </w:rPr>
            </w:pPr>
            <w:r w:rsidRPr="008A2BBE">
              <w:rPr>
                <w:rFonts w:ascii="Courier New" w:hAnsi="Courier New" w:cs="Courier New"/>
                <w:sz w:val="16"/>
                <w:szCs w:val="16"/>
              </w:rPr>
              <w:t xml:space="preserve">    </w:t>
            </w:r>
            <w:r w:rsidRPr="001E4674">
              <w:rPr>
                <w:rFonts w:ascii="Courier New" w:hAnsi="Courier New" w:cs="Courier New"/>
                <w:sz w:val="16"/>
                <w:szCs w:val="16"/>
              </w:rPr>
              <w:t>"search-expression</w:t>
            </w:r>
            <w:proofErr w:type="gramStart"/>
            <w:r w:rsidRPr="001E4674">
              <w:rPr>
                <w:rFonts w:ascii="Courier New" w:hAnsi="Courier New" w:cs="Courier New"/>
                <w:sz w:val="16"/>
                <w:szCs w:val="16"/>
              </w:rPr>
              <w:t>"</w:t>
            </w:r>
            <w:r>
              <w:rPr>
                <w:rFonts w:ascii="Courier New" w:hAnsi="Courier New" w:cs="Courier New"/>
                <w:sz w:val="16"/>
                <w:szCs w:val="16"/>
              </w:rPr>
              <w:t xml:space="preserve"> </w:t>
            </w:r>
            <w:r w:rsidRPr="001E4674">
              <w:rPr>
                <w:rFonts w:ascii="Courier New" w:hAnsi="Courier New" w:cs="Courier New"/>
                <w:sz w:val="16"/>
                <w:szCs w:val="16"/>
              </w:rPr>
              <w:t>:</w:t>
            </w:r>
            <w:proofErr w:type="gramEnd"/>
            <w:r w:rsidRPr="001E4674">
              <w:rPr>
                <w:rFonts w:ascii="Courier New" w:hAnsi="Courier New" w:cs="Courier New"/>
                <w:sz w:val="16"/>
                <w:szCs w:val="16"/>
              </w:rPr>
              <w:t> "</w:t>
            </w:r>
            <w:r>
              <w:rPr>
                <w:rFonts w:ascii="Courier New" w:hAnsi="Courier New" w:cs="Courier New"/>
                <w:sz w:val="16"/>
                <w:szCs w:val="16"/>
              </w:rPr>
              <w:t>{</w:t>
            </w:r>
            <w:r w:rsidRPr="001E4674">
              <w:rPr>
                <w:rFonts w:ascii="Courier New" w:hAnsi="Courier New" w:cs="Courier New"/>
                <w:sz w:val="16"/>
                <w:szCs w:val="16"/>
              </w:rPr>
              <w:t>"</w:t>
            </w:r>
            <w:r w:rsidRPr="0061317C">
              <w:rPr>
                <w:rFonts w:ascii="Courier New" w:hAnsi="Courier New" w:cs="Courier New"/>
                <w:sz w:val="16"/>
                <w:szCs w:val="16"/>
              </w:rPr>
              <w:t>key</w:t>
            </w:r>
            <w:r w:rsidRPr="001E4674">
              <w:rPr>
                <w:rFonts w:ascii="Courier New" w:hAnsi="Courier New" w:cs="Courier New"/>
                <w:sz w:val="16"/>
                <w:szCs w:val="16"/>
              </w:rPr>
              <w:t>" : "</w:t>
            </w:r>
            <w:r>
              <w:t xml:space="preserve"> </w:t>
            </w:r>
            <w:proofErr w:type="spellStart"/>
            <w:r w:rsidRPr="00CB542E">
              <w:rPr>
                <w:rFonts w:ascii="Courier New" w:hAnsi="Courier New" w:cs="Courier New"/>
                <w:sz w:val="16"/>
                <w:szCs w:val="16"/>
              </w:rPr>
              <w:t>line_details.imei_details</w:t>
            </w:r>
            <w:proofErr w:type="spellEnd"/>
            <w:r w:rsidRPr="001E4674">
              <w:rPr>
                <w:rFonts w:ascii="Courier New" w:hAnsi="Courier New" w:cs="Courier New"/>
                <w:sz w:val="16"/>
                <w:szCs w:val="16"/>
              </w:rPr>
              <w:t>"}"</w:t>
            </w:r>
          </w:p>
          <w:p w14:paraId="3764E232" w14:textId="77777777" w:rsidR="00C56DC6" w:rsidRDefault="00C56DC6" w:rsidP="009603DA">
            <w:r w:rsidRPr="008A2BBE">
              <w:rPr>
                <w:rFonts w:ascii="Courier New" w:hAnsi="Courier New" w:cs="Courier New"/>
                <w:sz w:val="16"/>
                <w:szCs w:val="16"/>
              </w:rPr>
              <w:t>}</w:t>
            </w:r>
          </w:p>
        </w:tc>
      </w:tr>
    </w:tbl>
    <w:p w14:paraId="3AA7FFD8" w14:textId="5A0EC67A" w:rsidR="00C56DC6" w:rsidRDefault="00C56DC6" w:rsidP="00485A41"/>
    <w:p w14:paraId="03E11B54" w14:textId="02447C0E" w:rsidR="00C56DC6" w:rsidRPr="005501E7" w:rsidRDefault="00C56DC6" w:rsidP="00485A41">
      <w:pPr>
        <w:rPr>
          <w:b/>
          <w:bCs/>
          <w:i/>
          <w:iCs/>
          <w:color w:val="FF0000"/>
          <w:u w:val="single"/>
        </w:rPr>
      </w:pPr>
      <w:r w:rsidRPr="005501E7">
        <w:rPr>
          <w:b/>
          <w:bCs/>
          <w:i/>
          <w:iCs/>
          <w:color w:val="FF0000"/>
          <w:u w:val="single"/>
        </w:rPr>
        <w:lastRenderedPageBreak/>
        <w:t>Output</w:t>
      </w:r>
    </w:p>
    <w:tbl>
      <w:tblPr>
        <w:tblStyle w:val="TableGrid"/>
        <w:tblW w:w="0" w:type="auto"/>
        <w:tblLook w:val="04A0" w:firstRow="1" w:lastRow="0" w:firstColumn="1" w:lastColumn="0" w:noHBand="0" w:noVBand="1"/>
      </w:tblPr>
      <w:tblGrid>
        <w:gridCol w:w="8856"/>
      </w:tblGrid>
      <w:tr w:rsidR="0091590C" w14:paraId="5375BB7C" w14:textId="77777777" w:rsidTr="009603DA">
        <w:tc>
          <w:tcPr>
            <w:tcW w:w="8856" w:type="dxa"/>
          </w:tcPr>
          <w:p w14:paraId="38E8BBB4" w14:textId="77777777" w:rsidR="0091590C" w:rsidRDefault="0091590C" w:rsidP="009603DA">
            <w:r>
              <w:t>List of JSON objects</w:t>
            </w:r>
          </w:p>
        </w:tc>
      </w:tr>
      <w:tr w:rsidR="0091590C" w14:paraId="78CF9094" w14:textId="77777777" w:rsidTr="009603DA">
        <w:tc>
          <w:tcPr>
            <w:tcW w:w="8856" w:type="dxa"/>
          </w:tcPr>
          <w:p w14:paraId="66A66EBE" w14:textId="77777777" w:rsidR="0091590C" w:rsidRPr="00CB542E" w:rsidRDefault="0091590C" w:rsidP="009603DA">
            <w:pPr>
              <w:rPr>
                <w:rFonts w:ascii="Courier New" w:hAnsi="Courier New" w:cs="Courier New"/>
                <w:sz w:val="16"/>
                <w:szCs w:val="16"/>
              </w:rPr>
            </w:pPr>
            <w:r w:rsidRPr="00CB542E">
              <w:rPr>
                <w:rFonts w:ascii="Courier New" w:hAnsi="Courier New" w:cs="Courier New"/>
                <w:sz w:val="16"/>
                <w:szCs w:val="16"/>
              </w:rPr>
              <w:t>/* 1 */</w:t>
            </w:r>
          </w:p>
          <w:p w14:paraId="19F3620A" w14:textId="77777777" w:rsidR="0091590C" w:rsidRPr="00CB542E" w:rsidRDefault="0091590C" w:rsidP="009603DA">
            <w:pPr>
              <w:rPr>
                <w:rFonts w:ascii="Courier New" w:hAnsi="Courier New" w:cs="Courier New"/>
                <w:sz w:val="16"/>
                <w:szCs w:val="16"/>
              </w:rPr>
            </w:pPr>
            <w:r w:rsidRPr="00CB542E">
              <w:rPr>
                <w:rFonts w:ascii="Courier New" w:hAnsi="Courier New" w:cs="Courier New"/>
                <w:sz w:val="16"/>
                <w:szCs w:val="16"/>
              </w:rPr>
              <w:t>{</w:t>
            </w:r>
          </w:p>
          <w:p w14:paraId="2904EC81" w14:textId="77777777" w:rsidR="0091590C" w:rsidRPr="00CB542E" w:rsidRDefault="0091590C" w:rsidP="009603DA">
            <w:pPr>
              <w:rPr>
                <w:rFonts w:ascii="Courier New" w:hAnsi="Courier New" w:cs="Courier New"/>
                <w:sz w:val="16"/>
                <w:szCs w:val="16"/>
              </w:rPr>
            </w:pPr>
            <w:r w:rsidRPr="00CB542E">
              <w:rPr>
                <w:rFonts w:ascii="Courier New" w:hAnsi="Courier New" w:cs="Courier New"/>
                <w:sz w:val="16"/>
                <w:szCs w:val="16"/>
              </w:rPr>
              <w:t xml:space="preserve">    "_id</w:t>
            </w:r>
            <w:proofErr w:type="gramStart"/>
            <w:r w:rsidRPr="00CB542E">
              <w:rPr>
                <w:rFonts w:ascii="Courier New" w:hAnsi="Courier New" w:cs="Courier New"/>
                <w:sz w:val="16"/>
                <w:szCs w:val="16"/>
              </w:rPr>
              <w:t>" :</w:t>
            </w:r>
            <w:proofErr w:type="gramEnd"/>
            <w:r w:rsidRPr="00CB542E">
              <w:rPr>
                <w:rFonts w:ascii="Courier New" w:hAnsi="Courier New" w:cs="Courier New"/>
                <w:sz w:val="16"/>
                <w:szCs w:val="16"/>
              </w:rPr>
              <w:t xml:space="preserve"> </w:t>
            </w:r>
            <w:proofErr w:type="spellStart"/>
            <w:r w:rsidRPr="00CB542E">
              <w:rPr>
                <w:rFonts w:ascii="Courier New" w:hAnsi="Courier New" w:cs="Courier New"/>
                <w:sz w:val="16"/>
                <w:szCs w:val="16"/>
              </w:rPr>
              <w:t>ObjectId</w:t>
            </w:r>
            <w:proofErr w:type="spellEnd"/>
            <w:r w:rsidRPr="00CB542E">
              <w:rPr>
                <w:rFonts w:ascii="Courier New" w:hAnsi="Courier New" w:cs="Courier New"/>
                <w:sz w:val="16"/>
                <w:szCs w:val="16"/>
              </w:rPr>
              <w:t>("613c967ac86c965318618577"),</w:t>
            </w:r>
          </w:p>
          <w:p w14:paraId="3CF1E6A8" w14:textId="77777777" w:rsidR="0091590C" w:rsidRPr="00CB542E" w:rsidRDefault="0091590C" w:rsidP="009603DA">
            <w:pPr>
              <w:rPr>
                <w:rFonts w:ascii="Courier New" w:hAnsi="Courier New" w:cs="Courier New"/>
                <w:sz w:val="16"/>
                <w:szCs w:val="16"/>
              </w:rPr>
            </w:pPr>
            <w:r w:rsidRPr="00CB542E">
              <w:rPr>
                <w:rFonts w:ascii="Courier New" w:hAnsi="Courier New" w:cs="Courier New"/>
                <w:sz w:val="16"/>
                <w:szCs w:val="16"/>
              </w:rPr>
              <w:t xml:space="preserve">    "</w:t>
            </w:r>
            <w:proofErr w:type="spellStart"/>
            <w:r w:rsidRPr="00CB542E">
              <w:rPr>
                <w:rFonts w:ascii="Courier New" w:hAnsi="Courier New" w:cs="Courier New"/>
                <w:sz w:val="16"/>
                <w:szCs w:val="16"/>
              </w:rPr>
              <w:t>msisdn</w:t>
            </w:r>
            <w:proofErr w:type="spellEnd"/>
            <w:proofErr w:type="gramStart"/>
            <w:r w:rsidRPr="00CB542E">
              <w:rPr>
                <w:rFonts w:ascii="Courier New" w:hAnsi="Courier New" w:cs="Courier New"/>
                <w:sz w:val="16"/>
                <w:szCs w:val="16"/>
              </w:rPr>
              <w:t>" :</w:t>
            </w:r>
            <w:proofErr w:type="gramEnd"/>
            <w:r w:rsidRPr="00CB542E">
              <w:rPr>
                <w:rFonts w:ascii="Courier New" w:hAnsi="Courier New" w:cs="Courier New"/>
                <w:sz w:val="16"/>
                <w:szCs w:val="16"/>
              </w:rPr>
              <w:t xml:space="preserve"> "966902316452",</w:t>
            </w:r>
          </w:p>
          <w:p w14:paraId="272A940C" w14:textId="77777777" w:rsidR="0091590C" w:rsidRPr="00CB542E" w:rsidRDefault="0091590C" w:rsidP="009603DA">
            <w:pPr>
              <w:rPr>
                <w:rFonts w:ascii="Courier New" w:hAnsi="Courier New" w:cs="Courier New"/>
                <w:sz w:val="16"/>
                <w:szCs w:val="16"/>
              </w:rPr>
            </w:pPr>
            <w:r w:rsidRPr="00CB542E">
              <w:rPr>
                <w:rFonts w:ascii="Courier New" w:hAnsi="Courier New" w:cs="Courier New"/>
                <w:sz w:val="16"/>
                <w:szCs w:val="16"/>
              </w:rPr>
              <w:t xml:space="preserve">    "event</w:t>
            </w:r>
            <w:proofErr w:type="gramStart"/>
            <w:r w:rsidRPr="00CB542E">
              <w:rPr>
                <w:rFonts w:ascii="Courier New" w:hAnsi="Courier New" w:cs="Courier New"/>
                <w:sz w:val="16"/>
                <w:szCs w:val="16"/>
              </w:rPr>
              <w:t>" :</w:t>
            </w:r>
            <w:proofErr w:type="gramEnd"/>
            <w:r w:rsidRPr="00CB542E">
              <w:rPr>
                <w:rFonts w:ascii="Courier New" w:hAnsi="Courier New" w:cs="Courier New"/>
                <w:sz w:val="16"/>
                <w:szCs w:val="16"/>
              </w:rPr>
              <w:t xml:space="preserve"> {</w:t>
            </w:r>
          </w:p>
          <w:p w14:paraId="277E621C" w14:textId="77777777" w:rsidR="0091590C" w:rsidRPr="00CB542E" w:rsidRDefault="0091590C" w:rsidP="009603DA">
            <w:pPr>
              <w:rPr>
                <w:rFonts w:ascii="Courier New" w:hAnsi="Courier New" w:cs="Courier New"/>
                <w:sz w:val="16"/>
                <w:szCs w:val="16"/>
              </w:rPr>
            </w:pPr>
            <w:r w:rsidRPr="00CB542E">
              <w:rPr>
                <w:rFonts w:ascii="Courier New" w:hAnsi="Courier New" w:cs="Courier New"/>
                <w:sz w:val="16"/>
                <w:szCs w:val="16"/>
              </w:rPr>
              <w:t xml:space="preserve">        "type</w:t>
            </w:r>
            <w:proofErr w:type="gramStart"/>
            <w:r w:rsidRPr="00CB542E">
              <w:rPr>
                <w:rFonts w:ascii="Courier New" w:hAnsi="Courier New" w:cs="Courier New"/>
                <w:sz w:val="16"/>
                <w:szCs w:val="16"/>
              </w:rPr>
              <w:t>" :</w:t>
            </w:r>
            <w:proofErr w:type="gramEnd"/>
            <w:r w:rsidRPr="00CB542E">
              <w:rPr>
                <w:rFonts w:ascii="Courier New" w:hAnsi="Courier New" w:cs="Courier New"/>
                <w:sz w:val="16"/>
                <w:szCs w:val="16"/>
              </w:rPr>
              <w:t xml:space="preserve"> "Change Profile",</w:t>
            </w:r>
          </w:p>
          <w:p w14:paraId="3686862B" w14:textId="77777777" w:rsidR="0091590C" w:rsidRPr="00CB542E" w:rsidRDefault="0091590C" w:rsidP="009603DA">
            <w:pPr>
              <w:rPr>
                <w:rFonts w:ascii="Courier New" w:hAnsi="Courier New" w:cs="Courier New"/>
                <w:sz w:val="16"/>
                <w:szCs w:val="16"/>
              </w:rPr>
            </w:pPr>
            <w:r w:rsidRPr="00CB542E">
              <w:rPr>
                <w:rFonts w:ascii="Courier New" w:hAnsi="Courier New" w:cs="Courier New"/>
                <w:sz w:val="16"/>
                <w:szCs w:val="16"/>
              </w:rPr>
              <w:t xml:space="preserve">        "details</w:t>
            </w:r>
            <w:proofErr w:type="gramStart"/>
            <w:r w:rsidRPr="00CB542E">
              <w:rPr>
                <w:rFonts w:ascii="Courier New" w:hAnsi="Courier New" w:cs="Courier New"/>
                <w:sz w:val="16"/>
                <w:szCs w:val="16"/>
              </w:rPr>
              <w:t>" :</w:t>
            </w:r>
            <w:proofErr w:type="gramEnd"/>
            <w:r w:rsidRPr="00CB542E">
              <w:rPr>
                <w:rFonts w:ascii="Courier New" w:hAnsi="Courier New" w:cs="Courier New"/>
                <w:sz w:val="16"/>
                <w:szCs w:val="16"/>
              </w:rPr>
              <w:t xml:space="preserve"> {</w:t>
            </w:r>
          </w:p>
          <w:p w14:paraId="61D5E9B9" w14:textId="77777777" w:rsidR="0091590C" w:rsidRPr="00CB542E" w:rsidRDefault="0091590C" w:rsidP="009603DA">
            <w:pPr>
              <w:rPr>
                <w:rFonts w:ascii="Courier New" w:hAnsi="Courier New" w:cs="Courier New"/>
                <w:sz w:val="16"/>
                <w:szCs w:val="16"/>
              </w:rPr>
            </w:pPr>
            <w:r w:rsidRPr="00CB542E">
              <w:rPr>
                <w:rFonts w:ascii="Courier New" w:hAnsi="Courier New" w:cs="Courier New"/>
                <w:sz w:val="16"/>
                <w:szCs w:val="16"/>
              </w:rPr>
              <w:t xml:space="preserve">            "key</w:t>
            </w:r>
            <w:proofErr w:type="gramStart"/>
            <w:r w:rsidRPr="00CB542E">
              <w:rPr>
                <w:rFonts w:ascii="Courier New" w:hAnsi="Courier New" w:cs="Courier New"/>
                <w:sz w:val="16"/>
                <w:szCs w:val="16"/>
              </w:rPr>
              <w:t>" :</w:t>
            </w:r>
            <w:proofErr w:type="gramEnd"/>
            <w:r w:rsidRPr="00CB542E">
              <w:rPr>
                <w:rFonts w:ascii="Courier New" w:hAnsi="Courier New" w:cs="Courier New"/>
                <w:sz w:val="16"/>
                <w:szCs w:val="16"/>
              </w:rPr>
              <w:t xml:space="preserve"> "</w:t>
            </w:r>
            <w:proofErr w:type="spellStart"/>
            <w:r w:rsidRPr="00CB542E">
              <w:rPr>
                <w:rFonts w:ascii="Courier New" w:hAnsi="Courier New" w:cs="Courier New"/>
                <w:sz w:val="16"/>
                <w:szCs w:val="16"/>
              </w:rPr>
              <w:t>line_details.imei_details</w:t>
            </w:r>
            <w:proofErr w:type="spellEnd"/>
            <w:r w:rsidRPr="00CB542E">
              <w:rPr>
                <w:rFonts w:ascii="Courier New" w:hAnsi="Courier New" w:cs="Courier New"/>
                <w:sz w:val="16"/>
                <w:szCs w:val="16"/>
              </w:rPr>
              <w:t>",</w:t>
            </w:r>
          </w:p>
          <w:p w14:paraId="667450B2" w14:textId="77777777" w:rsidR="0091590C" w:rsidRPr="00CB542E" w:rsidRDefault="0091590C" w:rsidP="009603DA">
            <w:pPr>
              <w:rPr>
                <w:rFonts w:ascii="Courier New" w:hAnsi="Courier New" w:cs="Courier New"/>
                <w:sz w:val="16"/>
                <w:szCs w:val="16"/>
              </w:rPr>
            </w:pPr>
            <w:r w:rsidRPr="00CB542E">
              <w:rPr>
                <w:rFonts w:ascii="Courier New" w:hAnsi="Courier New" w:cs="Courier New"/>
                <w:sz w:val="16"/>
                <w:szCs w:val="16"/>
              </w:rPr>
              <w:t xml:space="preserve">            "value</w:t>
            </w:r>
            <w:proofErr w:type="gramStart"/>
            <w:r w:rsidRPr="00CB542E">
              <w:rPr>
                <w:rFonts w:ascii="Courier New" w:hAnsi="Courier New" w:cs="Courier New"/>
                <w:sz w:val="16"/>
                <w:szCs w:val="16"/>
              </w:rPr>
              <w:t>" :</w:t>
            </w:r>
            <w:proofErr w:type="gramEnd"/>
            <w:r w:rsidRPr="00CB542E">
              <w:rPr>
                <w:rFonts w:ascii="Courier New" w:hAnsi="Courier New" w:cs="Courier New"/>
                <w:sz w:val="16"/>
                <w:szCs w:val="16"/>
              </w:rPr>
              <w:t xml:space="preserve"> {</w:t>
            </w:r>
          </w:p>
          <w:p w14:paraId="1748AB7C" w14:textId="77777777" w:rsidR="0091590C" w:rsidRPr="00CB542E" w:rsidRDefault="0091590C" w:rsidP="009603DA">
            <w:pPr>
              <w:rPr>
                <w:rFonts w:ascii="Courier New" w:hAnsi="Courier New" w:cs="Courier New"/>
                <w:sz w:val="16"/>
                <w:szCs w:val="16"/>
              </w:rPr>
            </w:pPr>
            <w:r w:rsidRPr="00CB542E">
              <w:rPr>
                <w:rFonts w:ascii="Courier New" w:hAnsi="Courier New" w:cs="Courier New"/>
                <w:sz w:val="16"/>
                <w:szCs w:val="16"/>
              </w:rPr>
              <w:t xml:space="preserve">                "</w:t>
            </w:r>
            <w:proofErr w:type="spellStart"/>
            <w:r w:rsidRPr="00CB542E">
              <w:rPr>
                <w:rFonts w:ascii="Courier New" w:hAnsi="Courier New" w:cs="Courier New"/>
                <w:sz w:val="16"/>
                <w:szCs w:val="16"/>
              </w:rPr>
              <w:t>imei</w:t>
            </w:r>
            <w:proofErr w:type="spellEnd"/>
            <w:proofErr w:type="gramStart"/>
            <w:r w:rsidRPr="00CB542E">
              <w:rPr>
                <w:rFonts w:ascii="Courier New" w:hAnsi="Courier New" w:cs="Courier New"/>
                <w:sz w:val="16"/>
                <w:szCs w:val="16"/>
              </w:rPr>
              <w:t>" :</w:t>
            </w:r>
            <w:proofErr w:type="gramEnd"/>
            <w:r w:rsidRPr="00CB542E">
              <w:rPr>
                <w:rFonts w:ascii="Courier New" w:hAnsi="Courier New" w:cs="Courier New"/>
                <w:sz w:val="16"/>
                <w:szCs w:val="16"/>
              </w:rPr>
              <w:t xml:space="preserve"> </w:t>
            </w:r>
            <w:proofErr w:type="spellStart"/>
            <w:r w:rsidRPr="00CB542E">
              <w:rPr>
                <w:rFonts w:ascii="Courier New" w:hAnsi="Courier New" w:cs="Courier New"/>
                <w:sz w:val="16"/>
                <w:szCs w:val="16"/>
              </w:rPr>
              <w:t>NumberLong</w:t>
            </w:r>
            <w:proofErr w:type="spellEnd"/>
            <w:r w:rsidRPr="00CB542E">
              <w:rPr>
                <w:rFonts w:ascii="Courier New" w:hAnsi="Courier New" w:cs="Courier New"/>
                <w:sz w:val="16"/>
                <w:szCs w:val="16"/>
              </w:rPr>
              <w:t>(166157088892102),</w:t>
            </w:r>
          </w:p>
          <w:p w14:paraId="59E78053" w14:textId="77777777" w:rsidR="0091590C" w:rsidRPr="00CB542E" w:rsidRDefault="0091590C" w:rsidP="009603DA">
            <w:pPr>
              <w:rPr>
                <w:rFonts w:ascii="Courier New" w:hAnsi="Courier New" w:cs="Courier New"/>
                <w:sz w:val="16"/>
                <w:szCs w:val="16"/>
              </w:rPr>
            </w:pPr>
            <w:r w:rsidRPr="00CB542E">
              <w:rPr>
                <w:rFonts w:ascii="Courier New" w:hAnsi="Courier New" w:cs="Courier New"/>
                <w:sz w:val="16"/>
                <w:szCs w:val="16"/>
              </w:rPr>
              <w:t xml:space="preserve">                "</w:t>
            </w:r>
            <w:proofErr w:type="spellStart"/>
            <w:r w:rsidRPr="00CB542E">
              <w:rPr>
                <w:rFonts w:ascii="Courier New" w:hAnsi="Courier New" w:cs="Courier New"/>
                <w:sz w:val="16"/>
                <w:szCs w:val="16"/>
              </w:rPr>
              <w:t>phone_brand</w:t>
            </w:r>
            <w:proofErr w:type="spellEnd"/>
            <w:proofErr w:type="gramStart"/>
            <w:r w:rsidRPr="00CB542E">
              <w:rPr>
                <w:rFonts w:ascii="Courier New" w:hAnsi="Courier New" w:cs="Courier New"/>
                <w:sz w:val="16"/>
                <w:szCs w:val="16"/>
              </w:rPr>
              <w:t>" :</w:t>
            </w:r>
            <w:proofErr w:type="gramEnd"/>
            <w:r w:rsidRPr="00CB542E">
              <w:rPr>
                <w:rFonts w:ascii="Courier New" w:hAnsi="Courier New" w:cs="Courier New"/>
                <w:sz w:val="16"/>
                <w:szCs w:val="16"/>
              </w:rPr>
              <w:t xml:space="preserve"> "Huawei",</w:t>
            </w:r>
          </w:p>
          <w:p w14:paraId="2132C68C" w14:textId="77777777" w:rsidR="0091590C" w:rsidRPr="00CB542E" w:rsidRDefault="0091590C" w:rsidP="009603DA">
            <w:pPr>
              <w:rPr>
                <w:rFonts w:ascii="Courier New" w:hAnsi="Courier New" w:cs="Courier New"/>
                <w:sz w:val="16"/>
                <w:szCs w:val="16"/>
              </w:rPr>
            </w:pPr>
            <w:r w:rsidRPr="00CB542E">
              <w:rPr>
                <w:rFonts w:ascii="Courier New" w:hAnsi="Courier New" w:cs="Courier New"/>
                <w:sz w:val="16"/>
                <w:szCs w:val="16"/>
              </w:rPr>
              <w:t xml:space="preserve">                "</w:t>
            </w:r>
            <w:proofErr w:type="spellStart"/>
            <w:r w:rsidRPr="00CB542E">
              <w:rPr>
                <w:rFonts w:ascii="Courier New" w:hAnsi="Courier New" w:cs="Courier New"/>
                <w:sz w:val="16"/>
                <w:szCs w:val="16"/>
              </w:rPr>
              <w:t>phone_model</w:t>
            </w:r>
            <w:proofErr w:type="spellEnd"/>
            <w:proofErr w:type="gramStart"/>
            <w:r w:rsidRPr="00CB542E">
              <w:rPr>
                <w:rFonts w:ascii="Courier New" w:hAnsi="Courier New" w:cs="Courier New"/>
                <w:sz w:val="16"/>
                <w:szCs w:val="16"/>
              </w:rPr>
              <w:t>" :</w:t>
            </w:r>
            <w:proofErr w:type="gramEnd"/>
            <w:r w:rsidRPr="00CB542E">
              <w:rPr>
                <w:rFonts w:ascii="Courier New" w:hAnsi="Courier New" w:cs="Courier New"/>
                <w:sz w:val="16"/>
                <w:szCs w:val="16"/>
              </w:rPr>
              <w:t xml:space="preserve"> "5T"</w:t>
            </w:r>
          </w:p>
          <w:p w14:paraId="33F7ACE5" w14:textId="77777777" w:rsidR="0091590C" w:rsidRPr="00CB542E" w:rsidRDefault="0091590C" w:rsidP="009603DA">
            <w:pPr>
              <w:rPr>
                <w:rFonts w:ascii="Courier New" w:hAnsi="Courier New" w:cs="Courier New"/>
                <w:sz w:val="16"/>
                <w:szCs w:val="16"/>
              </w:rPr>
            </w:pPr>
            <w:r w:rsidRPr="00CB542E">
              <w:rPr>
                <w:rFonts w:ascii="Courier New" w:hAnsi="Courier New" w:cs="Courier New"/>
                <w:sz w:val="16"/>
                <w:szCs w:val="16"/>
              </w:rPr>
              <w:t xml:space="preserve">            },</w:t>
            </w:r>
          </w:p>
          <w:p w14:paraId="3FB0A455" w14:textId="77777777" w:rsidR="0091590C" w:rsidRPr="00CB542E" w:rsidRDefault="0091590C" w:rsidP="009603DA">
            <w:pPr>
              <w:rPr>
                <w:rFonts w:ascii="Courier New" w:hAnsi="Courier New" w:cs="Courier New"/>
                <w:sz w:val="16"/>
                <w:szCs w:val="16"/>
              </w:rPr>
            </w:pPr>
            <w:r w:rsidRPr="00CB542E">
              <w:rPr>
                <w:rFonts w:ascii="Courier New" w:hAnsi="Courier New" w:cs="Courier New"/>
                <w:sz w:val="16"/>
                <w:szCs w:val="16"/>
              </w:rPr>
              <w:t xml:space="preserve">            "</w:t>
            </w:r>
            <w:proofErr w:type="spellStart"/>
            <w:r w:rsidRPr="00CB542E">
              <w:rPr>
                <w:rFonts w:ascii="Courier New" w:hAnsi="Courier New" w:cs="Courier New"/>
                <w:sz w:val="16"/>
                <w:szCs w:val="16"/>
              </w:rPr>
              <w:t>reference_time</w:t>
            </w:r>
            <w:proofErr w:type="spellEnd"/>
            <w:proofErr w:type="gramStart"/>
            <w:r w:rsidRPr="00CB542E">
              <w:rPr>
                <w:rFonts w:ascii="Courier New" w:hAnsi="Courier New" w:cs="Courier New"/>
                <w:sz w:val="16"/>
                <w:szCs w:val="16"/>
              </w:rPr>
              <w:t>" :</w:t>
            </w:r>
            <w:proofErr w:type="gramEnd"/>
            <w:r w:rsidRPr="00CB542E">
              <w:rPr>
                <w:rFonts w:ascii="Courier New" w:hAnsi="Courier New" w:cs="Courier New"/>
                <w:sz w:val="16"/>
                <w:szCs w:val="16"/>
              </w:rPr>
              <w:t xml:space="preserve"> </w:t>
            </w:r>
            <w:proofErr w:type="spellStart"/>
            <w:r w:rsidRPr="00CB542E">
              <w:rPr>
                <w:rFonts w:ascii="Courier New" w:hAnsi="Courier New" w:cs="Courier New"/>
                <w:sz w:val="16"/>
                <w:szCs w:val="16"/>
              </w:rPr>
              <w:t>ISODate</w:t>
            </w:r>
            <w:proofErr w:type="spellEnd"/>
            <w:r w:rsidRPr="00CB542E">
              <w:rPr>
                <w:rFonts w:ascii="Courier New" w:hAnsi="Courier New" w:cs="Courier New"/>
                <w:sz w:val="16"/>
                <w:szCs w:val="16"/>
              </w:rPr>
              <w:t>("2021-09-11T14:43:11.247+03:00"),</w:t>
            </w:r>
          </w:p>
          <w:p w14:paraId="769D343B" w14:textId="77777777" w:rsidR="0091590C" w:rsidRPr="00CB542E" w:rsidRDefault="0091590C" w:rsidP="009603DA">
            <w:pPr>
              <w:rPr>
                <w:rFonts w:ascii="Courier New" w:hAnsi="Courier New" w:cs="Courier New"/>
                <w:sz w:val="16"/>
                <w:szCs w:val="16"/>
              </w:rPr>
            </w:pPr>
            <w:r w:rsidRPr="00CB542E">
              <w:rPr>
                <w:rFonts w:ascii="Courier New" w:hAnsi="Courier New" w:cs="Courier New"/>
                <w:sz w:val="16"/>
                <w:szCs w:val="16"/>
              </w:rPr>
              <w:t xml:space="preserve">            "identity</w:t>
            </w:r>
            <w:proofErr w:type="gramStart"/>
            <w:r w:rsidRPr="00CB542E">
              <w:rPr>
                <w:rFonts w:ascii="Courier New" w:hAnsi="Courier New" w:cs="Courier New"/>
                <w:sz w:val="16"/>
                <w:szCs w:val="16"/>
              </w:rPr>
              <w:t>" :</w:t>
            </w:r>
            <w:proofErr w:type="gramEnd"/>
            <w:r w:rsidRPr="00CB542E">
              <w:rPr>
                <w:rFonts w:ascii="Courier New" w:hAnsi="Courier New" w:cs="Courier New"/>
                <w:sz w:val="16"/>
                <w:szCs w:val="16"/>
              </w:rPr>
              <w:t xml:space="preserve"> {</w:t>
            </w:r>
          </w:p>
          <w:p w14:paraId="07E9B618" w14:textId="77777777" w:rsidR="0091590C" w:rsidRPr="00CB542E" w:rsidRDefault="0091590C" w:rsidP="009603DA">
            <w:pPr>
              <w:rPr>
                <w:rFonts w:ascii="Courier New" w:hAnsi="Courier New" w:cs="Courier New"/>
                <w:sz w:val="16"/>
                <w:szCs w:val="16"/>
              </w:rPr>
            </w:pPr>
            <w:r w:rsidRPr="00CB542E">
              <w:rPr>
                <w:rFonts w:ascii="Courier New" w:hAnsi="Courier New" w:cs="Courier New"/>
                <w:sz w:val="16"/>
                <w:szCs w:val="16"/>
              </w:rPr>
              <w:t xml:space="preserve">                "no</w:t>
            </w:r>
            <w:proofErr w:type="gramStart"/>
            <w:r w:rsidRPr="00CB542E">
              <w:rPr>
                <w:rFonts w:ascii="Courier New" w:hAnsi="Courier New" w:cs="Courier New"/>
                <w:sz w:val="16"/>
                <w:szCs w:val="16"/>
              </w:rPr>
              <w:t>" :</w:t>
            </w:r>
            <w:proofErr w:type="gramEnd"/>
            <w:r w:rsidRPr="00CB542E">
              <w:rPr>
                <w:rFonts w:ascii="Courier New" w:hAnsi="Courier New" w:cs="Courier New"/>
                <w:sz w:val="16"/>
                <w:szCs w:val="16"/>
              </w:rPr>
              <w:t xml:space="preserve"> "379904",</w:t>
            </w:r>
          </w:p>
          <w:p w14:paraId="2BFB7789" w14:textId="77777777" w:rsidR="0091590C" w:rsidRPr="00CB542E" w:rsidRDefault="0091590C" w:rsidP="009603DA">
            <w:pPr>
              <w:rPr>
                <w:rFonts w:ascii="Courier New" w:hAnsi="Courier New" w:cs="Courier New"/>
                <w:sz w:val="16"/>
                <w:szCs w:val="16"/>
              </w:rPr>
            </w:pPr>
            <w:r w:rsidRPr="00CB542E">
              <w:rPr>
                <w:rFonts w:ascii="Courier New" w:hAnsi="Courier New" w:cs="Courier New"/>
                <w:sz w:val="16"/>
                <w:szCs w:val="16"/>
              </w:rPr>
              <w:t xml:space="preserve">                "type</w:t>
            </w:r>
            <w:proofErr w:type="gramStart"/>
            <w:r w:rsidRPr="00CB542E">
              <w:rPr>
                <w:rFonts w:ascii="Courier New" w:hAnsi="Courier New" w:cs="Courier New"/>
                <w:sz w:val="16"/>
                <w:szCs w:val="16"/>
              </w:rPr>
              <w:t>" :</w:t>
            </w:r>
            <w:proofErr w:type="gramEnd"/>
            <w:r w:rsidRPr="00CB542E">
              <w:rPr>
                <w:rFonts w:ascii="Courier New" w:hAnsi="Courier New" w:cs="Courier New"/>
                <w:sz w:val="16"/>
                <w:szCs w:val="16"/>
              </w:rPr>
              <w:t xml:space="preserve"> "resident"</w:t>
            </w:r>
          </w:p>
          <w:p w14:paraId="69257AD0" w14:textId="77777777" w:rsidR="0091590C" w:rsidRPr="00CB542E" w:rsidRDefault="0091590C" w:rsidP="009603DA">
            <w:pPr>
              <w:rPr>
                <w:rFonts w:ascii="Courier New" w:hAnsi="Courier New" w:cs="Courier New"/>
                <w:sz w:val="16"/>
                <w:szCs w:val="16"/>
              </w:rPr>
            </w:pPr>
            <w:r w:rsidRPr="00CB542E">
              <w:rPr>
                <w:rFonts w:ascii="Courier New" w:hAnsi="Courier New" w:cs="Courier New"/>
                <w:sz w:val="16"/>
                <w:szCs w:val="16"/>
              </w:rPr>
              <w:t xml:space="preserve">            },</w:t>
            </w:r>
          </w:p>
          <w:p w14:paraId="5DE578AB" w14:textId="77777777" w:rsidR="0091590C" w:rsidRPr="00CB542E" w:rsidRDefault="0091590C" w:rsidP="009603DA">
            <w:pPr>
              <w:rPr>
                <w:rFonts w:ascii="Courier New" w:hAnsi="Courier New" w:cs="Courier New"/>
                <w:sz w:val="16"/>
                <w:szCs w:val="16"/>
              </w:rPr>
            </w:pPr>
            <w:r w:rsidRPr="00CB542E">
              <w:rPr>
                <w:rFonts w:ascii="Courier New" w:hAnsi="Courier New" w:cs="Courier New"/>
                <w:sz w:val="16"/>
                <w:szCs w:val="16"/>
              </w:rPr>
              <w:t xml:space="preserve">            "</w:t>
            </w:r>
            <w:proofErr w:type="spellStart"/>
            <w:r w:rsidRPr="00CB542E">
              <w:rPr>
                <w:rFonts w:ascii="Courier New" w:hAnsi="Courier New" w:cs="Courier New"/>
                <w:sz w:val="16"/>
                <w:szCs w:val="16"/>
              </w:rPr>
              <w:t>full_ar</w:t>
            </w:r>
            <w:proofErr w:type="spellEnd"/>
            <w:proofErr w:type="gramStart"/>
            <w:r w:rsidRPr="00CB542E">
              <w:rPr>
                <w:rFonts w:ascii="Courier New" w:hAnsi="Courier New" w:cs="Courier New"/>
                <w:sz w:val="16"/>
                <w:szCs w:val="16"/>
              </w:rPr>
              <w:t>" :</w:t>
            </w:r>
            <w:proofErr w:type="gramEnd"/>
            <w:r w:rsidRPr="00CB542E">
              <w:rPr>
                <w:rFonts w:ascii="Courier New" w:hAnsi="Courier New" w:cs="Courier New"/>
                <w:sz w:val="16"/>
                <w:szCs w:val="16"/>
              </w:rPr>
              <w:t xml:space="preserve"> "</w:t>
            </w:r>
            <w:proofErr w:type="spellStart"/>
            <w:r w:rsidRPr="00CB542E">
              <w:rPr>
                <w:rFonts w:ascii="Courier New" w:hAnsi="Courier New" w:cs="Courier New"/>
                <w:sz w:val="16"/>
                <w:szCs w:val="16"/>
              </w:rPr>
              <w:t>farah</w:t>
            </w:r>
            <w:proofErr w:type="spellEnd"/>
            <w:r w:rsidRPr="00CB542E">
              <w:rPr>
                <w:rFonts w:ascii="Courier New" w:hAnsi="Courier New" w:cs="Courier New"/>
                <w:sz w:val="16"/>
                <w:szCs w:val="16"/>
              </w:rPr>
              <w:t xml:space="preserve"> </w:t>
            </w:r>
            <w:proofErr w:type="spellStart"/>
            <w:r w:rsidRPr="00CB542E">
              <w:rPr>
                <w:rFonts w:ascii="Courier New" w:hAnsi="Courier New" w:cs="Courier New"/>
                <w:sz w:val="16"/>
                <w:szCs w:val="16"/>
              </w:rPr>
              <w:t>mohd</w:t>
            </w:r>
            <w:proofErr w:type="spellEnd"/>
            <w:r w:rsidRPr="00CB542E">
              <w:rPr>
                <w:rFonts w:ascii="Courier New" w:hAnsi="Courier New" w:cs="Courier New"/>
                <w:sz w:val="16"/>
                <w:szCs w:val="16"/>
              </w:rPr>
              <w:t xml:space="preserve"> </w:t>
            </w:r>
            <w:proofErr w:type="spellStart"/>
            <w:r w:rsidRPr="00CB542E">
              <w:rPr>
                <w:rFonts w:ascii="Courier New" w:hAnsi="Courier New" w:cs="Courier New"/>
                <w:sz w:val="16"/>
                <w:szCs w:val="16"/>
              </w:rPr>
              <w:t>mohd</w:t>
            </w:r>
            <w:proofErr w:type="spellEnd"/>
            <w:r w:rsidRPr="00CB542E">
              <w:rPr>
                <w:rFonts w:ascii="Courier New" w:hAnsi="Courier New" w:cs="Courier New"/>
                <w:sz w:val="16"/>
                <w:szCs w:val="16"/>
              </w:rPr>
              <w:t xml:space="preserve"> </w:t>
            </w:r>
            <w:proofErr w:type="spellStart"/>
            <w:r w:rsidRPr="00CB542E">
              <w:rPr>
                <w:rFonts w:ascii="Courier New" w:hAnsi="Courier New" w:cs="Courier New"/>
                <w:sz w:val="16"/>
                <w:szCs w:val="16"/>
              </w:rPr>
              <w:t>farah</w:t>
            </w:r>
            <w:proofErr w:type="spellEnd"/>
            <w:r w:rsidRPr="00CB542E">
              <w:rPr>
                <w:rFonts w:ascii="Courier New" w:hAnsi="Courier New" w:cs="Courier New"/>
                <w:sz w:val="16"/>
                <w:szCs w:val="16"/>
              </w:rPr>
              <w:t>",</w:t>
            </w:r>
          </w:p>
          <w:p w14:paraId="475322AB" w14:textId="77777777" w:rsidR="0091590C" w:rsidRPr="00CB542E" w:rsidRDefault="0091590C" w:rsidP="009603DA">
            <w:pPr>
              <w:rPr>
                <w:rFonts w:ascii="Courier New" w:hAnsi="Courier New" w:cs="Courier New"/>
                <w:sz w:val="16"/>
                <w:szCs w:val="16"/>
              </w:rPr>
            </w:pPr>
            <w:r w:rsidRPr="00CB542E">
              <w:rPr>
                <w:rFonts w:ascii="Courier New" w:hAnsi="Courier New" w:cs="Courier New"/>
                <w:sz w:val="16"/>
                <w:szCs w:val="16"/>
              </w:rPr>
              <w:t xml:space="preserve">            "</w:t>
            </w:r>
            <w:proofErr w:type="spellStart"/>
            <w:r w:rsidRPr="00CB542E">
              <w:rPr>
                <w:rFonts w:ascii="Courier New" w:hAnsi="Courier New" w:cs="Courier New"/>
                <w:sz w:val="16"/>
                <w:szCs w:val="16"/>
              </w:rPr>
              <w:t>full_en</w:t>
            </w:r>
            <w:proofErr w:type="spellEnd"/>
            <w:proofErr w:type="gramStart"/>
            <w:r w:rsidRPr="00CB542E">
              <w:rPr>
                <w:rFonts w:ascii="Courier New" w:hAnsi="Courier New" w:cs="Courier New"/>
                <w:sz w:val="16"/>
                <w:szCs w:val="16"/>
              </w:rPr>
              <w:t>" :</w:t>
            </w:r>
            <w:proofErr w:type="gramEnd"/>
            <w:r w:rsidRPr="00CB542E">
              <w:rPr>
                <w:rFonts w:ascii="Courier New" w:hAnsi="Courier New" w:cs="Courier New"/>
                <w:sz w:val="16"/>
                <w:szCs w:val="16"/>
              </w:rPr>
              <w:t xml:space="preserve"> "</w:t>
            </w:r>
            <w:proofErr w:type="spellStart"/>
            <w:r w:rsidRPr="00CB542E">
              <w:rPr>
                <w:rFonts w:ascii="Courier New" w:hAnsi="Courier New" w:cs="Courier New"/>
                <w:sz w:val="16"/>
                <w:szCs w:val="16"/>
              </w:rPr>
              <w:t>farah</w:t>
            </w:r>
            <w:proofErr w:type="spellEnd"/>
            <w:r w:rsidRPr="00CB542E">
              <w:rPr>
                <w:rFonts w:ascii="Courier New" w:hAnsi="Courier New" w:cs="Courier New"/>
                <w:sz w:val="16"/>
                <w:szCs w:val="16"/>
              </w:rPr>
              <w:t xml:space="preserve"> </w:t>
            </w:r>
            <w:proofErr w:type="spellStart"/>
            <w:r w:rsidRPr="00CB542E">
              <w:rPr>
                <w:rFonts w:ascii="Courier New" w:hAnsi="Courier New" w:cs="Courier New"/>
                <w:sz w:val="16"/>
                <w:szCs w:val="16"/>
              </w:rPr>
              <w:t>mohd</w:t>
            </w:r>
            <w:proofErr w:type="spellEnd"/>
            <w:r w:rsidRPr="00CB542E">
              <w:rPr>
                <w:rFonts w:ascii="Courier New" w:hAnsi="Courier New" w:cs="Courier New"/>
                <w:sz w:val="16"/>
                <w:szCs w:val="16"/>
              </w:rPr>
              <w:t xml:space="preserve"> </w:t>
            </w:r>
            <w:proofErr w:type="spellStart"/>
            <w:r w:rsidRPr="00CB542E">
              <w:rPr>
                <w:rFonts w:ascii="Courier New" w:hAnsi="Courier New" w:cs="Courier New"/>
                <w:sz w:val="16"/>
                <w:szCs w:val="16"/>
              </w:rPr>
              <w:t>mohd</w:t>
            </w:r>
            <w:proofErr w:type="spellEnd"/>
            <w:r w:rsidRPr="00CB542E">
              <w:rPr>
                <w:rFonts w:ascii="Courier New" w:hAnsi="Courier New" w:cs="Courier New"/>
                <w:sz w:val="16"/>
                <w:szCs w:val="16"/>
              </w:rPr>
              <w:t xml:space="preserve"> </w:t>
            </w:r>
            <w:proofErr w:type="spellStart"/>
            <w:r w:rsidRPr="00CB542E">
              <w:rPr>
                <w:rFonts w:ascii="Courier New" w:hAnsi="Courier New" w:cs="Courier New"/>
                <w:sz w:val="16"/>
                <w:szCs w:val="16"/>
              </w:rPr>
              <w:t>farah</w:t>
            </w:r>
            <w:proofErr w:type="spellEnd"/>
            <w:r w:rsidRPr="00CB542E">
              <w:rPr>
                <w:rFonts w:ascii="Courier New" w:hAnsi="Courier New" w:cs="Courier New"/>
                <w:sz w:val="16"/>
                <w:szCs w:val="16"/>
              </w:rPr>
              <w:t>",</w:t>
            </w:r>
          </w:p>
          <w:p w14:paraId="5B65DF33" w14:textId="77777777" w:rsidR="0091590C" w:rsidRPr="00CB542E" w:rsidRDefault="0091590C" w:rsidP="009603DA">
            <w:pPr>
              <w:rPr>
                <w:rFonts w:ascii="Courier New" w:hAnsi="Courier New" w:cs="Courier New"/>
                <w:sz w:val="16"/>
                <w:szCs w:val="16"/>
              </w:rPr>
            </w:pPr>
            <w:r w:rsidRPr="00CB542E">
              <w:rPr>
                <w:rFonts w:ascii="Courier New" w:hAnsi="Courier New" w:cs="Courier New"/>
                <w:sz w:val="16"/>
                <w:szCs w:val="16"/>
              </w:rPr>
              <w:t xml:space="preserve">            "location</w:t>
            </w:r>
            <w:proofErr w:type="gramStart"/>
            <w:r w:rsidRPr="00CB542E">
              <w:rPr>
                <w:rFonts w:ascii="Courier New" w:hAnsi="Courier New" w:cs="Courier New"/>
                <w:sz w:val="16"/>
                <w:szCs w:val="16"/>
              </w:rPr>
              <w:t>" :</w:t>
            </w:r>
            <w:proofErr w:type="gramEnd"/>
            <w:r w:rsidRPr="00CB542E">
              <w:rPr>
                <w:rFonts w:ascii="Courier New" w:hAnsi="Courier New" w:cs="Courier New"/>
                <w:sz w:val="16"/>
                <w:szCs w:val="16"/>
              </w:rPr>
              <w:t xml:space="preserve"> {</w:t>
            </w:r>
          </w:p>
          <w:p w14:paraId="6E3082A3" w14:textId="77777777" w:rsidR="0091590C" w:rsidRPr="00CB542E" w:rsidRDefault="0091590C" w:rsidP="009603DA">
            <w:pPr>
              <w:rPr>
                <w:rFonts w:ascii="Courier New" w:hAnsi="Courier New" w:cs="Courier New"/>
                <w:sz w:val="16"/>
                <w:szCs w:val="16"/>
              </w:rPr>
            </w:pPr>
            <w:r w:rsidRPr="00CB542E">
              <w:rPr>
                <w:rFonts w:ascii="Courier New" w:hAnsi="Courier New" w:cs="Courier New"/>
                <w:sz w:val="16"/>
                <w:szCs w:val="16"/>
              </w:rPr>
              <w:t xml:space="preserve">                "</w:t>
            </w:r>
            <w:proofErr w:type="spellStart"/>
            <w:r w:rsidRPr="00CB542E">
              <w:rPr>
                <w:rFonts w:ascii="Courier New" w:hAnsi="Courier New" w:cs="Courier New"/>
                <w:sz w:val="16"/>
                <w:szCs w:val="16"/>
              </w:rPr>
              <w:t>new_ci</w:t>
            </w:r>
            <w:proofErr w:type="spellEnd"/>
            <w:proofErr w:type="gramStart"/>
            <w:r w:rsidRPr="00CB542E">
              <w:rPr>
                <w:rFonts w:ascii="Courier New" w:hAnsi="Courier New" w:cs="Courier New"/>
                <w:sz w:val="16"/>
                <w:szCs w:val="16"/>
              </w:rPr>
              <w:t>" :</w:t>
            </w:r>
            <w:proofErr w:type="gramEnd"/>
            <w:r w:rsidRPr="00CB542E">
              <w:rPr>
                <w:rFonts w:ascii="Courier New" w:hAnsi="Courier New" w:cs="Courier New"/>
                <w:sz w:val="16"/>
                <w:szCs w:val="16"/>
              </w:rPr>
              <w:t xml:space="preserve"> </w:t>
            </w:r>
            <w:proofErr w:type="spellStart"/>
            <w:r w:rsidRPr="00CB542E">
              <w:rPr>
                <w:rFonts w:ascii="Courier New" w:hAnsi="Courier New" w:cs="Courier New"/>
                <w:sz w:val="16"/>
                <w:szCs w:val="16"/>
              </w:rPr>
              <w:t>ObjectId</w:t>
            </w:r>
            <w:proofErr w:type="spellEnd"/>
            <w:r w:rsidRPr="00CB542E">
              <w:rPr>
                <w:rFonts w:ascii="Courier New" w:hAnsi="Courier New" w:cs="Courier New"/>
                <w:sz w:val="16"/>
                <w:szCs w:val="16"/>
              </w:rPr>
              <w:t>("60c74c2ca0a33a591343ec89"),</w:t>
            </w:r>
          </w:p>
          <w:p w14:paraId="5610A29F" w14:textId="77777777" w:rsidR="0091590C" w:rsidRPr="00CB542E" w:rsidRDefault="0091590C" w:rsidP="009603DA">
            <w:pPr>
              <w:rPr>
                <w:rFonts w:ascii="Courier New" w:hAnsi="Courier New" w:cs="Courier New"/>
                <w:sz w:val="16"/>
                <w:szCs w:val="16"/>
              </w:rPr>
            </w:pPr>
            <w:r w:rsidRPr="00CB542E">
              <w:rPr>
                <w:rFonts w:ascii="Courier New" w:hAnsi="Courier New" w:cs="Courier New"/>
                <w:sz w:val="16"/>
                <w:szCs w:val="16"/>
              </w:rPr>
              <w:t xml:space="preserve">                "coordinates</w:t>
            </w:r>
            <w:proofErr w:type="gramStart"/>
            <w:r w:rsidRPr="00CB542E">
              <w:rPr>
                <w:rFonts w:ascii="Courier New" w:hAnsi="Courier New" w:cs="Courier New"/>
                <w:sz w:val="16"/>
                <w:szCs w:val="16"/>
              </w:rPr>
              <w:t>" :</w:t>
            </w:r>
            <w:proofErr w:type="gramEnd"/>
            <w:r w:rsidRPr="00CB542E">
              <w:rPr>
                <w:rFonts w:ascii="Courier New" w:hAnsi="Courier New" w:cs="Courier New"/>
                <w:sz w:val="16"/>
                <w:szCs w:val="16"/>
              </w:rPr>
              <w:t xml:space="preserve"> [ </w:t>
            </w:r>
          </w:p>
          <w:p w14:paraId="573B8DE5" w14:textId="77777777" w:rsidR="0091590C" w:rsidRPr="00CB542E" w:rsidRDefault="0091590C" w:rsidP="009603DA">
            <w:pPr>
              <w:rPr>
                <w:rFonts w:ascii="Courier New" w:hAnsi="Courier New" w:cs="Courier New"/>
                <w:sz w:val="16"/>
                <w:szCs w:val="16"/>
              </w:rPr>
            </w:pPr>
            <w:r w:rsidRPr="00CB542E">
              <w:rPr>
                <w:rFonts w:ascii="Courier New" w:hAnsi="Courier New" w:cs="Courier New"/>
                <w:sz w:val="16"/>
                <w:szCs w:val="16"/>
              </w:rPr>
              <w:t xml:space="preserve">                    35.2207500000032, </w:t>
            </w:r>
          </w:p>
          <w:p w14:paraId="22BF65C2" w14:textId="77777777" w:rsidR="0091590C" w:rsidRPr="00CB542E" w:rsidRDefault="0091590C" w:rsidP="009603DA">
            <w:pPr>
              <w:rPr>
                <w:rFonts w:ascii="Courier New" w:hAnsi="Courier New" w:cs="Courier New"/>
                <w:sz w:val="16"/>
                <w:szCs w:val="16"/>
              </w:rPr>
            </w:pPr>
            <w:r w:rsidRPr="00CB542E">
              <w:rPr>
                <w:rFonts w:ascii="Courier New" w:hAnsi="Courier New" w:cs="Courier New"/>
                <w:sz w:val="16"/>
                <w:szCs w:val="16"/>
              </w:rPr>
              <w:t xml:space="preserve">                    32.1183010000032</w:t>
            </w:r>
          </w:p>
          <w:p w14:paraId="23AF759B" w14:textId="77777777" w:rsidR="0091590C" w:rsidRPr="00CB542E" w:rsidRDefault="0091590C" w:rsidP="009603DA">
            <w:pPr>
              <w:rPr>
                <w:rFonts w:ascii="Courier New" w:hAnsi="Courier New" w:cs="Courier New"/>
                <w:sz w:val="16"/>
                <w:szCs w:val="16"/>
              </w:rPr>
            </w:pPr>
            <w:r w:rsidRPr="00CB542E">
              <w:rPr>
                <w:rFonts w:ascii="Courier New" w:hAnsi="Courier New" w:cs="Courier New"/>
                <w:sz w:val="16"/>
                <w:szCs w:val="16"/>
              </w:rPr>
              <w:t xml:space="preserve">                ]</w:t>
            </w:r>
          </w:p>
          <w:p w14:paraId="1D3F82A5" w14:textId="77777777" w:rsidR="0091590C" w:rsidRPr="00CB542E" w:rsidRDefault="0091590C" w:rsidP="009603DA">
            <w:pPr>
              <w:rPr>
                <w:rFonts w:ascii="Courier New" w:hAnsi="Courier New" w:cs="Courier New"/>
                <w:sz w:val="16"/>
                <w:szCs w:val="16"/>
              </w:rPr>
            </w:pPr>
            <w:r w:rsidRPr="00CB542E">
              <w:rPr>
                <w:rFonts w:ascii="Courier New" w:hAnsi="Courier New" w:cs="Courier New"/>
                <w:sz w:val="16"/>
                <w:szCs w:val="16"/>
              </w:rPr>
              <w:t xml:space="preserve">            }</w:t>
            </w:r>
          </w:p>
          <w:p w14:paraId="2883A46C" w14:textId="77777777" w:rsidR="0091590C" w:rsidRPr="00CB542E" w:rsidRDefault="0091590C" w:rsidP="009603DA">
            <w:pPr>
              <w:rPr>
                <w:rFonts w:ascii="Courier New" w:hAnsi="Courier New" w:cs="Courier New"/>
                <w:sz w:val="16"/>
                <w:szCs w:val="16"/>
              </w:rPr>
            </w:pPr>
            <w:r w:rsidRPr="00CB542E">
              <w:rPr>
                <w:rFonts w:ascii="Courier New" w:hAnsi="Courier New" w:cs="Courier New"/>
                <w:sz w:val="16"/>
                <w:szCs w:val="16"/>
              </w:rPr>
              <w:t xml:space="preserve">        }</w:t>
            </w:r>
          </w:p>
          <w:p w14:paraId="5D478AB7" w14:textId="77777777" w:rsidR="0091590C" w:rsidRPr="00CB542E" w:rsidRDefault="0091590C" w:rsidP="009603DA">
            <w:pPr>
              <w:rPr>
                <w:rFonts w:ascii="Courier New" w:hAnsi="Courier New" w:cs="Courier New"/>
                <w:sz w:val="16"/>
                <w:szCs w:val="16"/>
              </w:rPr>
            </w:pPr>
            <w:r w:rsidRPr="00CB542E">
              <w:rPr>
                <w:rFonts w:ascii="Courier New" w:hAnsi="Courier New" w:cs="Courier New"/>
                <w:sz w:val="16"/>
                <w:szCs w:val="16"/>
              </w:rPr>
              <w:t xml:space="preserve">    }</w:t>
            </w:r>
          </w:p>
          <w:p w14:paraId="1CA17343" w14:textId="77777777" w:rsidR="0091590C" w:rsidRDefault="0091590C" w:rsidP="009603DA">
            <w:r w:rsidRPr="00CB542E">
              <w:rPr>
                <w:rFonts w:ascii="Courier New" w:hAnsi="Courier New" w:cs="Courier New"/>
                <w:sz w:val="16"/>
                <w:szCs w:val="16"/>
              </w:rPr>
              <w:t>}</w:t>
            </w:r>
          </w:p>
        </w:tc>
      </w:tr>
      <w:tr w:rsidR="0091590C" w14:paraId="59BA5326" w14:textId="77777777" w:rsidTr="009603DA">
        <w:tc>
          <w:tcPr>
            <w:tcW w:w="8856" w:type="dxa"/>
          </w:tcPr>
          <w:p w14:paraId="4DEA634B" w14:textId="77777777" w:rsidR="0091590C" w:rsidRDefault="0091590C" w:rsidP="009603DA">
            <w:pPr>
              <w:rPr>
                <w:rFonts w:ascii="Courier New" w:hAnsi="Courier New" w:cs="Courier New"/>
                <w:sz w:val="16"/>
                <w:szCs w:val="16"/>
              </w:rPr>
            </w:pPr>
            <w:r w:rsidRPr="007F3CFB">
              <w:rPr>
                <w:rFonts w:ascii="Courier New" w:hAnsi="Courier New" w:cs="Courier New"/>
                <w:sz w:val="16"/>
                <w:szCs w:val="16"/>
              </w:rPr>
              <w:lastRenderedPageBreak/>
              <w:t>/* 2 */</w:t>
            </w:r>
          </w:p>
          <w:p w14:paraId="33F012E2" w14:textId="77777777" w:rsidR="0091590C" w:rsidRPr="007F3CFB" w:rsidRDefault="0091590C" w:rsidP="009603DA">
            <w:pPr>
              <w:rPr>
                <w:rFonts w:ascii="Courier New" w:hAnsi="Courier New" w:cs="Courier New"/>
                <w:sz w:val="16"/>
                <w:szCs w:val="16"/>
              </w:rPr>
            </w:pPr>
            <w:r w:rsidRPr="007F3CFB">
              <w:rPr>
                <w:rFonts w:ascii="Courier New" w:hAnsi="Courier New" w:cs="Courier New"/>
                <w:sz w:val="16"/>
                <w:szCs w:val="16"/>
              </w:rPr>
              <w:t xml:space="preserve">/* </w:t>
            </w:r>
            <w:r w:rsidRPr="00BD3C24">
              <w:rPr>
                <w:rFonts w:ascii="Courier New" w:hAnsi="Courier New" w:cs="Courier New"/>
                <w:i/>
                <w:iCs/>
                <w:sz w:val="16"/>
                <w:szCs w:val="16"/>
              </w:rPr>
              <w:t>and so on</w:t>
            </w:r>
            <w:r w:rsidRPr="007F3CFB">
              <w:rPr>
                <w:rFonts w:ascii="Courier New" w:hAnsi="Courier New" w:cs="Courier New"/>
                <w:sz w:val="16"/>
                <w:szCs w:val="16"/>
              </w:rPr>
              <w:t xml:space="preserve"> */</w:t>
            </w:r>
          </w:p>
          <w:p w14:paraId="1C112B64" w14:textId="77777777" w:rsidR="0091590C" w:rsidRPr="004A63F8" w:rsidRDefault="0091590C" w:rsidP="009603DA">
            <w:pPr>
              <w:rPr>
                <w:rFonts w:ascii="Courier New" w:hAnsi="Courier New" w:cs="Courier New"/>
                <w:sz w:val="16"/>
                <w:szCs w:val="16"/>
              </w:rPr>
            </w:pPr>
            <w:r w:rsidRPr="007F3CFB">
              <w:rPr>
                <w:rFonts w:ascii="Courier New" w:hAnsi="Courier New" w:cs="Courier New"/>
                <w:sz w:val="16"/>
                <w:szCs w:val="16"/>
              </w:rPr>
              <w:t>{}</w:t>
            </w:r>
            <w:r>
              <w:rPr>
                <w:rFonts w:ascii="Courier New" w:hAnsi="Courier New" w:cs="Courier New"/>
                <w:sz w:val="16"/>
                <w:szCs w:val="16"/>
              </w:rPr>
              <w:t>]</w:t>
            </w:r>
          </w:p>
        </w:tc>
      </w:tr>
    </w:tbl>
    <w:p w14:paraId="64A4156A" w14:textId="77777777" w:rsidR="00C56DC6" w:rsidRPr="00485A41" w:rsidRDefault="00C56DC6" w:rsidP="00485A41"/>
    <w:p w14:paraId="79F0F215" w14:textId="29FDB7C5" w:rsidR="00656D82" w:rsidRDefault="00656D82" w:rsidP="00627E6C">
      <w:pPr>
        <w:pStyle w:val="Heading3"/>
      </w:pPr>
      <w:r>
        <w:t xml:space="preserve"> </w:t>
      </w:r>
      <w:bookmarkStart w:id="29" w:name="_Toc86665660"/>
      <w:r>
        <w:t>MSISDN Information History</w:t>
      </w:r>
      <w:bookmarkEnd w:id="29"/>
    </w:p>
    <w:p w14:paraId="7706CAD6" w14:textId="77777777" w:rsidR="002F5E4C" w:rsidRPr="004E1DBD" w:rsidRDefault="002F5E4C" w:rsidP="002F5E4C">
      <w:pPr>
        <w:rPr>
          <w:b/>
          <w:bCs/>
          <w:i/>
          <w:iCs/>
          <w:color w:val="FF0000"/>
          <w:u w:val="single"/>
        </w:rPr>
      </w:pPr>
      <w:r w:rsidRPr="004E1DBD">
        <w:rPr>
          <w:b/>
          <w:bCs/>
          <w:i/>
          <w:iCs/>
          <w:color w:val="FF0000"/>
          <w:u w:val="single"/>
        </w:rPr>
        <w:t xml:space="preserve">NOTE: This page will be accessed from 2 </w:t>
      </w:r>
      <w:r>
        <w:rPr>
          <w:b/>
          <w:bCs/>
          <w:i/>
          <w:iCs/>
          <w:color w:val="FF0000"/>
          <w:u w:val="single"/>
        </w:rPr>
        <w:t>locations</w:t>
      </w:r>
      <w:r w:rsidRPr="004E1DBD">
        <w:rPr>
          <w:b/>
          <w:bCs/>
          <w:i/>
          <w:iCs/>
          <w:color w:val="FF0000"/>
          <w:u w:val="single"/>
        </w:rPr>
        <w:t>:</w:t>
      </w:r>
    </w:p>
    <w:p w14:paraId="5B6FFF6C" w14:textId="77777777" w:rsidR="00C87B93" w:rsidRDefault="00C87B93" w:rsidP="00C87B93">
      <w:pPr>
        <w:rPr>
          <w:b/>
          <w:bCs/>
          <w:i/>
          <w:iCs/>
          <w:color w:val="FF0000"/>
          <w:u w:val="single"/>
        </w:rPr>
      </w:pPr>
      <w:r w:rsidRPr="00EE6B56">
        <w:rPr>
          <w:b/>
          <w:bCs/>
          <w:i/>
          <w:iCs/>
          <w:color w:val="FF0000"/>
          <w:u w:val="single"/>
        </w:rPr>
        <w:t>Input</w:t>
      </w:r>
    </w:p>
    <w:p w14:paraId="0842E633" w14:textId="0985F5AB" w:rsidR="00EE6B56" w:rsidRDefault="00EE6B56" w:rsidP="00411BB2"/>
    <w:tbl>
      <w:tblPr>
        <w:tblStyle w:val="TableGrid"/>
        <w:tblW w:w="0" w:type="auto"/>
        <w:tblLook w:val="04A0" w:firstRow="1" w:lastRow="0" w:firstColumn="1" w:lastColumn="0" w:noHBand="0" w:noVBand="1"/>
      </w:tblPr>
      <w:tblGrid>
        <w:gridCol w:w="8856"/>
      </w:tblGrid>
      <w:tr w:rsidR="00EE6B56" w14:paraId="719BFC25" w14:textId="77777777" w:rsidTr="009603DA">
        <w:tc>
          <w:tcPr>
            <w:tcW w:w="8856" w:type="dxa"/>
          </w:tcPr>
          <w:p w14:paraId="520053CF" w14:textId="77777777" w:rsidR="00EE6B56" w:rsidRDefault="00EE6B56" w:rsidP="009603DA">
            <w:r>
              <w:t>The below parameter needs to be presented in the search request</w:t>
            </w:r>
          </w:p>
        </w:tc>
      </w:tr>
      <w:tr w:rsidR="00EE6B56" w14:paraId="256508E5" w14:textId="77777777" w:rsidTr="009603DA">
        <w:tc>
          <w:tcPr>
            <w:tcW w:w="8856" w:type="dxa"/>
          </w:tcPr>
          <w:p w14:paraId="08251061" w14:textId="77777777" w:rsidR="00EE6B56" w:rsidRPr="008A2BBE" w:rsidRDefault="00EE6B56" w:rsidP="009603DA">
            <w:pPr>
              <w:rPr>
                <w:rFonts w:ascii="Courier New" w:hAnsi="Courier New" w:cs="Courier New"/>
                <w:sz w:val="16"/>
                <w:szCs w:val="16"/>
              </w:rPr>
            </w:pPr>
            <w:r w:rsidRPr="008A2BBE">
              <w:rPr>
                <w:rFonts w:ascii="Courier New" w:hAnsi="Courier New" w:cs="Courier New"/>
                <w:sz w:val="16"/>
                <w:szCs w:val="16"/>
              </w:rPr>
              <w:t>Endpoint: /</w:t>
            </w:r>
            <w:proofErr w:type="spellStart"/>
            <w:r w:rsidRPr="008A2BBE">
              <w:rPr>
                <w:rFonts w:ascii="Courier New" w:hAnsi="Courier New" w:cs="Courier New"/>
                <w:sz w:val="16"/>
                <w:szCs w:val="16"/>
              </w:rPr>
              <w:t>historical_events</w:t>
            </w:r>
            <w:proofErr w:type="spellEnd"/>
          </w:p>
          <w:p w14:paraId="10F21350" w14:textId="77777777" w:rsidR="00EE6B56" w:rsidRPr="008A2BBE" w:rsidRDefault="00EE6B56" w:rsidP="009603DA">
            <w:pPr>
              <w:rPr>
                <w:rFonts w:ascii="Courier New" w:hAnsi="Courier New" w:cs="Courier New"/>
                <w:sz w:val="16"/>
                <w:szCs w:val="16"/>
              </w:rPr>
            </w:pPr>
            <w:r w:rsidRPr="008A2BBE">
              <w:rPr>
                <w:rFonts w:ascii="Courier New" w:hAnsi="Courier New" w:cs="Courier New"/>
                <w:sz w:val="16"/>
                <w:szCs w:val="16"/>
              </w:rPr>
              <w:t>@POST</w:t>
            </w:r>
          </w:p>
          <w:p w14:paraId="31DB8EC6" w14:textId="77777777" w:rsidR="00EE6B56" w:rsidRPr="008A2BBE" w:rsidRDefault="00EE6B56" w:rsidP="009603DA">
            <w:pPr>
              <w:rPr>
                <w:rFonts w:ascii="Courier New" w:hAnsi="Courier New" w:cs="Courier New"/>
                <w:sz w:val="16"/>
                <w:szCs w:val="16"/>
              </w:rPr>
            </w:pPr>
            <w:r w:rsidRPr="008A2BBE">
              <w:rPr>
                <w:rFonts w:ascii="Courier New" w:hAnsi="Courier New" w:cs="Courier New"/>
                <w:sz w:val="16"/>
                <w:szCs w:val="16"/>
              </w:rPr>
              <w:t>Request body:</w:t>
            </w:r>
          </w:p>
          <w:p w14:paraId="4F0109EF" w14:textId="77777777" w:rsidR="00EE6B56" w:rsidRPr="008A2BBE" w:rsidRDefault="00EE6B56" w:rsidP="009603DA">
            <w:pPr>
              <w:rPr>
                <w:rFonts w:ascii="Courier New" w:hAnsi="Courier New" w:cs="Courier New"/>
                <w:sz w:val="16"/>
                <w:szCs w:val="16"/>
              </w:rPr>
            </w:pPr>
          </w:p>
          <w:p w14:paraId="75E70504" w14:textId="77777777" w:rsidR="00EE6B56" w:rsidRPr="008A2BBE" w:rsidRDefault="00EE6B56" w:rsidP="009603DA">
            <w:pPr>
              <w:rPr>
                <w:rFonts w:ascii="Courier New" w:hAnsi="Courier New" w:cs="Courier New"/>
                <w:sz w:val="16"/>
                <w:szCs w:val="16"/>
              </w:rPr>
            </w:pPr>
            <w:r w:rsidRPr="008A2BBE">
              <w:rPr>
                <w:rFonts w:ascii="Courier New" w:hAnsi="Courier New" w:cs="Courier New"/>
                <w:sz w:val="16"/>
                <w:szCs w:val="16"/>
              </w:rPr>
              <w:t>{</w:t>
            </w:r>
          </w:p>
          <w:p w14:paraId="3AB85993" w14:textId="77777777" w:rsidR="00EE6B56" w:rsidRPr="008A2BBE" w:rsidRDefault="00EE6B56" w:rsidP="009603DA">
            <w:pPr>
              <w:rPr>
                <w:rFonts w:ascii="Courier New" w:hAnsi="Courier New" w:cs="Courier New"/>
                <w:sz w:val="16"/>
                <w:szCs w:val="16"/>
              </w:rPr>
            </w:pPr>
            <w:r w:rsidRPr="008A2BBE">
              <w:rPr>
                <w:rFonts w:ascii="Courier New" w:hAnsi="Courier New" w:cs="Courier New"/>
                <w:sz w:val="16"/>
                <w:szCs w:val="16"/>
              </w:rPr>
              <w:t xml:space="preserve">    "</w:t>
            </w:r>
            <w:proofErr w:type="spellStart"/>
            <w:r w:rsidRPr="006C4869">
              <w:rPr>
                <w:rFonts w:ascii="Courier New" w:hAnsi="Courier New" w:cs="Courier New"/>
                <w:sz w:val="16"/>
                <w:szCs w:val="16"/>
              </w:rPr>
              <w:t>msisdns</w:t>
            </w:r>
            <w:proofErr w:type="spellEnd"/>
            <w:r w:rsidRPr="008A2BBE">
              <w:rPr>
                <w:rFonts w:ascii="Courier New" w:hAnsi="Courier New" w:cs="Courier New"/>
                <w:sz w:val="16"/>
                <w:szCs w:val="16"/>
              </w:rPr>
              <w:t>": [</w:t>
            </w:r>
          </w:p>
          <w:p w14:paraId="4D511E44" w14:textId="77777777" w:rsidR="00EE6B56" w:rsidRPr="008A2BBE" w:rsidRDefault="00EE6B56" w:rsidP="009603DA">
            <w:pPr>
              <w:rPr>
                <w:rFonts w:ascii="Courier New" w:hAnsi="Courier New" w:cs="Courier New"/>
                <w:sz w:val="16"/>
                <w:szCs w:val="16"/>
              </w:rPr>
            </w:pPr>
            <w:r w:rsidRPr="008A2BBE">
              <w:rPr>
                <w:rFonts w:ascii="Courier New" w:hAnsi="Courier New" w:cs="Courier New"/>
                <w:sz w:val="16"/>
                <w:szCs w:val="16"/>
              </w:rPr>
              <w:t xml:space="preserve">        "962790000000"</w:t>
            </w:r>
          </w:p>
          <w:p w14:paraId="3C02E395" w14:textId="77777777" w:rsidR="00EE6B56" w:rsidRDefault="00EE6B56" w:rsidP="009603DA">
            <w:pPr>
              <w:rPr>
                <w:rFonts w:ascii="Courier New" w:hAnsi="Courier New" w:cs="Courier New"/>
                <w:sz w:val="16"/>
                <w:szCs w:val="16"/>
              </w:rPr>
            </w:pPr>
            <w:r w:rsidRPr="008A2BBE">
              <w:rPr>
                <w:rFonts w:ascii="Courier New" w:hAnsi="Courier New" w:cs="Courier New"/>
                <w:sz w:val="16"/>
                <w:szCs w:val="16"/>
              </w:rPr>
              <w:t xml:space="preserve">    ],</w:t>
            </w:r>
          </w:p>
          <w:p w14:paraId="55E18C8A" w14:textId="77777777" w:rsidR="00EE6B56" w:rsidRPr="008A2BBE" w:rsidRDefault="00EE6B56" w:rsidP="009603DA">
            <w:pPr>
              <w:rPr>
                <w:rFonts w:ascii="Courier New" w:hAnsi="Courier New" w:cs="Courier New"/>
                <w:sz w:val="16"/>
                <w:szCs w:val="16"/>
              </w:rPr>
            </w:pPr>
            <w:r w:rsidRPr="008A2BBE">
              <w:rPr>
                <w:rFonts w:ascii="Courier New" w:hAnsi="Courier New" w:cs="Courier New"/>
                <w:sz w:val="16"/>
                <w:szCs w:val="16"/>
              </w:rPr>
              <w:t xml:space="preserve">    "</w:t>
            </w:r>
            <w:proofErr w:type="gramStart"/>
            <w:r w:rsidRPr="008A2BBE">
              <w:rPr>
                <w:rFonts w:ascii="Courier New" w:hAnsi="Courier New" w:cs="Courier New"/>
                <w:sz w:val="16"/>
                <w:szCs w:val="16"/>
              </w:rPr>
              <w:t>start</w:t>
            </w:r>
            <w:proofErr w:type="gramEnd"/>
            <w:r w:rsidRPr="008A2BBE">
              <w:rPr>
                <w:rFonts w:ascii="Courier New" w:hAnsi="Courier New" w:cs="Courier New"/>
                <w:sz w:val="16"/>
                <w:szCs w:val="16"/>
              </w:rPr>
              <w:t xml:space="preserve">-time": </w:t>
            </w:r>
            <w:proofErr w:type="spellStart"/>
            <w:r w:rsidRPr="00391485">
              <w:rPr>
                <w:rFonts w:ascii="Courier New" w:hAnsi="Courier New" w:cs="Courier New"/>
                <w:sz w:val="16"/>
                <w:szCs w:val="16"/>
              </w:rPr>
              <w:t>ISODate</w:t>
            </w:r>
            <w:proofErr w:type="spellEnd"/>
            <w:r w:rsidRPr="00391485">
              <w:rPr>
                <w:rFonts w:ascii="Courier New" w:hAnsi="Courier New" w:cs="Courier New"/>
                <w:sz w:val="16"/>
                <w:szCs w:val="16"/>
              </w:rPr>
              <w:t>("2021-06-24T13:41:22.346+03:00")</w:t>
            </w:r>
            <w:r w:rsidRPr="008A2BBE">
              <w:rPr>
                <w:rFonts w:ascii="Courier New" w:hAnsi="Courier New" w:cs="Courier New"/>
                <w:sz w:val="16"/>
                <w:szCs w:val="16"/>
              </w:rPr>
              <w:t>,</w:t>
            </w:r>
          </w:p>
          <w:p w14:paraId="48D979ED" w14:textId="77777777" w:rsidR="00EE6B56" w:rsidRPr="008A2BBE" w:rsidRDefault="00EE6B56" w:rsidP="009603DA">
            <w:pPr>
              <w:rPr>
                <w:rFonts w:ascii="Courier New" w:hAnsi="Courier New" w:cs="Courier New"/>
                <w:sz w:val="16"/>
                <w:szCs w:val="16"/>
              </w:rPr>
            </w:pPr>
            <w:r w:rsidRPr="008A2BBE">
              <w:rPr>
                <w:rFonts w:ascii="Courier New" w:hAnsi="Courier New" w:cs="Courier New"/>
                <w:sz w:val="16"/>
                <w:szCs w:val="16"/>
              </w:rPr>
              <w:t xml:space="preserve">    "</w:t>
            </w:r>
            <w:proofErr w:type="gramStart"/>
            <w:r w:rsidRPr="008A2BBE">
              <w:rPr>
                <w:rFonts w:ascii="Courier New" w:hAnsi="Courier New" w:cs="Courier New"/>
                <w:sz w:val="16"/>
                <w:szCs w:val="16"/>
              </w:rPr>
              <w:t>end</w:t>
            </w:r>
            <w:proofErr w:type="gramEnd"/>
            <w:r w:rsidRPr="008A2BBE">
              <w:rPr>
                <w:rFonts w:ascii="Courier New" w:hAnsi="Courier New" w:cs="Courier New"/>
                <w:sz w:val="16"/>
                <w:szCs w:val="16"/>
              </w:rPr>
              <w:t xml:space="preserve">-time": </w:t>
            </w:r>
            <w:proofErr w:type="spellStart"/>
            <w:r w:rsidRPr="00391485">
              <w:rPr>
                <w:rFonts w:ascii="Courier New" w:hAnsi="Courier New" w:cs="Courier New"/>
                <w:sz w:val="16"/>
                <w:szCs w:val="16"/>
              </w:rPr>
              <w:t>ISODate</w:t>
            </w:r>
            <w:proofErr w:type="spellEnd"/>
            <w:r w:rsidRPr="00391485">
              <w:rPr>
                <w:rFonts w:ascii="Courier New" w:hAnsi="Courier New" w:cs="Courier New"/>
                <w:sz w:val="16"/>
                <w:szCs w:val="16"/>
              </w:rPr>
              <w:t>("2021-06-24T13:41:22.346+03:00")</w:t>
            </w:r>
            <w:r w:rsidRPr="008A2BBE">
              <w:rPr>
                <w:rFonts w:ascii="Courier New" w:hAnsi="Courier New" w:cs="Courier New"/>
                <w:sz w:val="16"/>
                <w:szCs w:val="16"/>
              </w:rPr>
              <w:t>,</w:t>
            </w:r>
          </w:p>
          <w:p w14:paraId="5A27533C" w14:textId="77777777" w:rsidR="00EE6B56" w:rsidRPr="008A2BBE" w:rsidRDefault="00EE6B56" w:rsidP="009603DA">
            <w:pPr>
              <w:rPr>
                <w:rFonts w:ascii="Courier New" w:hAnsi="Courier New" w:cs="Courier New"/>
                <w:sz w:val="16"/>
                <w:szCs w:val="16"/>
              </w:rPr>
            </w:pPr>
            <w:r w:rsidRPr="008A2BBE">
              <w:rPr>
                <w:rFonts w:ascii="Courier New" w:hAnsi="Courier New" w:cs="Courier New"/>
                <w:sz w:val="16"/>
                <w:szCs w:val="16"/>
              </w:rPr>
              <w:t xml:space="preserve">    "events": [{</w:t>
            </w:r>
          </w:p>
          <w:p w14:paraId="31B11258" w14:textId="77777777" w:rsidR="00EE6B56" w:rsidRPr="008A2BBE" w:rsidRDefault="00EE6B56" w:rsidP="009603DA">
            <w:pPr>
              <w:rPr>
                <w:rFonts w:ascii="Courier New" w:hAnsi="Courier New" w:cs="Courier New"/>
                <w:sz w:val="16"/>
                <w:szCs w:val="16"/>
              </w:rPr>
            </w:pPr>
            <w:r w:rsidRPr="008A2BBE">
              <w:rPr>
                <w:rFonts w:ascii="Courier New" w:hAnsi="Courier New" w:cs="Courier New"/>
                <w:sz w:val="16"/>
                <w:szCs w:val="16"/>
              </w:rPr>
              <w:t xml:space="preserve">        "type": "</w:t>
            </w:r>
            <w:r w:rsidRPr="00C04844">
              <w:rPr>
                <w:rFonts w:ascii="Courier New" w:hAnsi="Courier New" w:cs="Courier New"/>
                <w:sz w:val="16"/>
                <w:szCs w:val="16"/>
              </w:rPr>
              <w:t>Change Profile</w:t>
            </w:r>
            <w:r w:rsidRPr="008A2BBE">
              <w:rPr>
                <w:rFonts w:ascii="Courier New" w:hAnsi="Courier New" w:cs="Courier New"/>
                <w:sz w:val="16"/>
                <w:szCs w:val="16"/>
              </w:rPr>
              <w:t>"</w:t>
            </w:r>
          </w:p>
          <w:p w14:paraId="711982DF" w14:textId="77777777" w:rsidR="00EE6B56" w:rsidRDefault="00EE6B56" w:rsidP="009603DA">
            <w:pPr>
              <w:rPr>
                <w:rFonts w:ascii="Courier New" w:hAnsi="Courier New" w:cs="Courier New"/>
                <w:sz w:val="16"/>
                <w:szCs w:val="16"/>
              </w:rPr>
            </w:pPr>
            <w:r w:rsidRPr="008A2BBE">
              <w:rPr>
                <w:rFonts w:ascii="Courier New" w:hAnsi="Courier New" w:cs="Courier New"/>
                <w:sz w:val="16"/>
                <w:szCs w:val="16"/>
              </w:rPr>
              <w:t xml:space="preserve">    }]</w:t>
            </w:r>
            <w:r>
              <w:rPr>
                <w:rFonts w:ascii="Courier New" w:hAnsi="Courier New" w:cs="Courier New"/>
                <w:sz w:val="16"/>
                <w:szCs w:val="16"/>
              </w:rPr>
              <w:t>,</w:t>
            </w:r>
          </w:p>
          <w:p w14:paraId="7ABE9B18" w14:textId="77777777" w:rsidR="00EE6B56" w:rsidRPr="008A2BBE" w:rsidRDefault="00EE6B56" w:rsidP="009603DA">
            <w:pPr>
              <w:rPr>
                <w:rFonts w:ascii="Courier New" w:hAnsi="Courier New" w:cs="Courier New"/>
                <w:sz w:val="16"/>
                <w:szCs w:val="16"/>
              </w:rPr>
            </w:pPr>
            <w:r w:rsidRPr="008A2BBE">
              <w:rPr>
                <w:rFonts w:ascii="Courier New" w:hAnsi="Courier New" w:cs="Courier New"/>
                <w:sz w:val="16"/>
                <w:szCs w:val="16"/>
              </w:rPr>
              <w:t xml:space="preserve">    </w:t>
            </w:r>
            <w:r w:rsidRPr="001E4674">
              <w:rPr>
                <w:rFonts w:ascii="Courier New" w:hAnsi="Courier New" w:cs="Courier New"/>
                <w:sz w:val="16"/>
                <w:szCs w:val="16"/>
              </w:rPr>
              <w:t>"search-expression</w:t>
            </w:r>
            <w:proofErr w:type="gramStart"/>
            <w:r w:rsidRPr="001E4674">
              <w:rPr>
                <w:rFonts w:ascii="Courier New" w:hAnsi="Courier New" w:cs="Courier New"/>
                <w:sz w:val="16"/>
                <w:szCs w:val="16"/>
              </w:rPr>
              <w:t>"</w:t>
            </w:r>
            <w:r>
              <w:rPr>
                <w:rFonts w:ascii="Courier New" w:hAnsi="Courier New" w:cs="Courier New"/>
                <w:sz w:val="16"/>
                <w:szCs w:val="16"/>
              </w:rPr>
              <w:t xml:space="preserve"> </w:t>
            </w:r>
            <w:r w:rsidRPr="001E4674">
              <w:rPr>
                <w:rFonts w:ascii="Courier New" w:hAnsi="Courier New" w:cs="Courier New"/>
                <w:sz w:val="16"/>
                <w:szCs w:val="16"/>
              </w:rPr>
              <w:t>:</w:t>
            </w:r>
            <w:proofErr w:type="gramEnd"/>
            <w:r w:rsidRPr="001E4674">
              <w:rPr>
                <w:rFonts w:ascii="Courier New" w:hAnsi="Courier New" w:cs="Courier New"/>
                <w:sz w:val="16"/>
                <w:szCs w:val="16"/>
              </w:rPr>
              <w:t> "</w:t>
            </w:r>
            <w:r>
              <w:rPr>
                <w:rFonts w:ascii="Courier New" w:hAnsi="Courier New" w:cs="Courier New"/>
                <w:sz w:val="16"/>
                <w:szCs w:val="16"/>
              </w:rPr>
              <w:t>{</w:t>
            </w:r>
            <w:r w:rsidRPr="001E4674">
              <w:rPr>
                <w:rFonts w:ascii="Courier New" w:hAnsi="Courier New" w:cs="Courier New"/>
                <w:sz w:val="16"/>
                <w:szCs w:val="16"/>
              </w:rPr>
              <w:t>"</w:t>
            </w:r>
            <w:r w:rsidRPr="0061317C">
              <w:rPr>
                <w:rFonts w:ascii="Courier New" w:hAnsi="Courier New" w:cs="Courier New"/>
                <w:sz w:val="16"/>
                <w:szCs w:val="16"/>
              </w:rPr>
              <w:t>key</w:t>
            </w:r>
            <w:r w:rsidRPr="001E4674">
              <w:rPr>
                <w:rFonts w:ascii="Courier New" w:hAnsi="Courier New" w:cs="Courier New"/>
                <w:sz w:val="16"/>
                <w:szCs w:val="16"/>
              </w:rPr>
              <w:t>" : "</w:t>
            </w:r>
            <w:r>
              <w:rPr>
                <w:rFonts w:ascii="Courier New" w:hAnsi="Courier New" w:cs="Courier New"/>
                <w:sz w:val="16"/>
                <w:szCs w:val="16"/>
              </w:rPr>
              <w:t>_id</w:t>
            </w:r>
            <w:r w:rsidRPr="001E4674">
              <w:rPr>
                <w:rFonts w:ascii="Courier New" w:hAnsi="Courier New" w:cs="Courier New"/>
                <w:sz w:val="16"/>
                <w:szCs w:val="16"/>
              </w:rPr>
              <w:t>"}"</w:t>
            </w:r>
          </w:p>
          <w:p w14:paraId="7D50F21C" w14:textId="77777777" w:rsidR="00EE6B56" w:rsidRDefault="00EE6B56" w:rsidP="009603DA">
            <w:r w:rsidRPr="008A2BBE">
              <w:rPr>
                <w:rFonts w:ascii="Courier New" w:hAnsi="Courier New" w:cs="Courier New"/>
                <w:sz w:val="16"/>
                <w:szCs w:val="16"/>
              </w:rPr>
              <w:t>}</w:t>
            </w:r>
          </w:p>
        </w:tc>
      </w:tr>
    </w:tbl>
    <w:p w14:paraId="732E4B01" w14:textId="0736BEA6" w:rsidR="00EE6B56" w:rsidRDefault="00EE6B56" w:rsidP="00411BB2"/>
    <w:p w14:paraId="5A3CAD56" w14:textId="7ED25043" w:rsidR="00EE6B56" w:rsidRDefault="00EE6B56" w:rsidP="00411BB2"/>
    <w:p w14:paraId="655E1239" w14:textId="1E7B2D9D" w:rsidR="00EE6B56" w:rsidRDefault="00EE6B56" w:rsidP="00411BB2">
      <w:pPr>
        <w:rPr>
          <w:b/>
          <w:bCs/>
          <w:i/>
          <w:iCs/>
          <w:color w:val="FF0000"/>
          <w:u w:val="single"/>
        </w:rPr>
      </w:pPr>
      <w:r w:rsidRPr="00EE6B56">
        <w:rPr>
          <w:b/>
          <w:bCs/>
          <w:i/>
          <w:iCs/>
          <w:color w:val="FF0000"/>
          <w:u w:val="single"/>
        </w:rPr>
        <w:t>Output</w:t>
      </w:r>
    </w:p>
    <w:tbl>
      <w:tblPr>
        <w:tblStyle w:val="TableGrid"/>
        <w:tblW w:w="0" w:type="auto"/>
        <w:tblLook w:val="04A0" w:firstRow="1" w:lastRow="0" w:firstColumn="1" w:lastColumn="0" w:noHBand="0" w:noVBand="1"/>
      </w:tblPr>
      <w:tblGrid>
        <w:gridCol w:w="8856"/>
      </w:tblGrid>
      <w:tr w:rsidR="00EE6B56" w14:paraId="6954F378" w14:textId="77777777" w:rsidTr="009603DA">
        <w:tc>
          <w:tcPr>
            <w:tcW w:w="8856" w:type="dxa"/>
          </w:tcPr>
          <w:p w14:paraId="6C4D3772" w14:textId="77777777" w:rsidR="00EE6B56" w:rsidRDefault="00EE6B56" w:rsidP="009603DA">
            <w:r>
              <w:t>List of JSON objects</w:t>
            </w:r>
          </w:p>
        </w:tc>
      </w:tr>
      <w:tr w:rsidR="00EE6B56" w14:paraId="120C38D6" w14:textId="77777777" w:rsidTr="009603DA">
        <w:tc>
          <w:tcPr>
            <w:tcW w:w="8856" w:type="dxa"/>
          </w:tcPr>
          <w:p w14:paraId="7B0D2186" w14:textId="77777777" w:rsidR="00EE6B56" w:rsidRPr="00C04844" w:rsidRDefault="00EE6B56" w:rsidP="009603DA">
            <w:pPr>
              <w:rPr>
                <w:rFonts w:ascii="Courier New" w:hAnsi="Courier New" w:cs="Courier New"/>
                <w:sz w:val="16"/>
                <w:szCs w:val="16"/>
              </w:rPr>
            </w:pPr>
            <w:r w:rsidRPr="00C04844">
              <w:rPr>
                <w:rFonts w:ascii="Courier New" w:hAnsi="Courier New" w:cs="Courier New"/>
                <w:sz w:val="16"/>
                <w:szCs w:val="16"/>
              </w:rPr>
              <w:t>/* 1 */</w:t>
            </w:r>
          </w:p>
          <w:p w14:paraId="41CC1734" w14:textId="77777777" w:rsidR="00EE6B56" w:rsidRPr="00C04844" w:rsidRDefault="00EE6B56" w:rsidP="009603DA">
            <w:pPr>
              <w:rPr>
                <w:rFonts w:ascii="Courier New" w:hAnsi="Courier New" w:cs="Courier New"/>
                <w:sz w:val="16"/>
                <w:szCs w:val="16"/>
              </w:rPr>
            </w:pPr>
            <w:r w:rsidRPr="00C04844">
              <w:rPr>
                <w:rFonts w:ascii="Courier New" w:hAnsi="Courier New" w:cs="Courier New"/>
                <w:sz w:val="16"/>
                <w:szCs w:val="16"/>
              </w:rPr>
              <w:t>{</w:t>
            </w:r>
          </w:p>
          <w:p w14:paraId="4DA2F3BE" w14:textId="77777777" w:rsidR="00EE6B56" w:rsidRPr="00C04844" w:rsidRDefault="00EE6B56" w:rsidP="009603DA">
            <w:pPr>
              <w:rPr>
                <w:rFonts w:ascii="Courier New" w:hAnsi="Courier New" w:cs="Courier New"/>
                <w:sz w:val="16"/>
                <w:szCs w:val="16"/>
              </w:rPr>
            </w:pPr>
            <w:r w:rsidRPr="00C04844">
              <w:rPr>
                <w:rFonts w:ascii="Courier New" w:hAnsi="Courier New" w:cs="Courier New"/>
                <w:sz w:val="16"/>
                <w:szCs w:val="16"/>
              </w:rPr>
              <w:t xml:space="preserve">    "_id</w:t>
            </w:r>
            <w:proofErr w:type="gramStart"/>
            <w:r w:rsidRPr="00C04844">
              <w:rPr>
                <w:rFonts w:ascii="Courier New" w:hAnsi="Courier New" w:cs="Courier New"/>
                <w:sz w:val="16"/>
                <w:szCs w:val="16"/>
              </w:rPr>
              <w:t>" :</w:t>
            </w:r>
            <w:proofErr w:type="gramEnd"/>
            <w:r w:rsidRPr="00C04844">
              <w:rPr>
                <w:rFonts w:ascii="Courier New" w:hAnsi="Courier New" w:cs="Courier New"/>
                <w:sz w:val="16"/>
                <w:szCs w:val="16"/>
              </w:rPr>
              <w:t xml:space="preserve"> </w:t>
            </w:r>
            <w:proofErr w:type="spellStart"/>
            <w:r w:rsidRPr="00C04844">
              <w:rPr>
                <w:rFonts w:ascii="Courier New" w:hAnsi="Courier New" w:cs="Courier New"/>
                <w:sz w:val="16"/>
                <w:szCs w:val="16"/>
              </w:rPr>
              <w:t>ObjectId</w:t>
            </w:r>
            <w:proofErr w:type="spellEnd"/>
            <w:r w:rsidRPr="00C04844">
              <w:rPr>
                <w:rFonts w:ascii="Courier New" w:hAnsi="Courier New" w:cs="Courier New"/>
                <w:sz w:val="16"/>
                <w:szCs w:val="16"/>
              </w:rPr>
              <w:t>("613c967ac86c965318618573"),</w:t>
            </w:r>
          </w:p>
          <w:p w14:paraId="7F6D8F4B" w14:textId="77777777" w:rsidR="00EE6B56" w:rsidRPr="00C04844" w:rsidRDefault="00EE6B56" w:rsidP="009603DA">
            <w:pPr>
              <w:rPr>
                <w:rFonts w:ascii="Courier New" w:hAnsi="Courier New" w:cs="Courier New"/>
                <w:sz w:val="16"/>
                <w:szCs w:val="16"/>
              </w:rPr>
            </w:pPr>
            <w:r w:rsidRPr="00C04844">
              <w:rPr>
                <w:rFonts w:ascii="Courier New" w:hAnsi="Courier New" w:cs="Courier New"/>
                <w:sz w:val="16"/>
                <w:szCs w:val="16"/>
              </w:rPr>
              <w:lastRenderedPageBreak/>
              <w:t xml:space="preserve">    "</w:t>
            </w:r>
            <w:proofErr w:type="spellStart"/>
            <w:r w:rsidRPr="00C04844">
              <w:rPr>
                <w:rFonts w:ascii="Courier New" w:hAnsi="Courier New" w:cs="Courier New"/>
                <w:sz w:val="16"/>
                <w:szCs w:val="16"/>
              </w:rPr>
              <w:t>msisdn</w:t>
            </w:r>
            <w:proofErr w:type="spellEnd"/>
            <w:proofErr w:type="gramStart"/>
            <w:r w:rsidRPr="00C04844">
              <w:rPr>
                <w:rFonts w:ascii="Courier New" w:hAnsi="Courier New" w:cs="Courier New"/>
                <w:sz w:val="16"/>
                <w:szCs w:val="16"/>
              </w:rPr>
              <w:t>" :</w:t>
            </w:r>
            <w:proofErr w:type="gramEnd"/>
            <w:r w:rsidRPr="00C04844">
              <w:rPr>
                <w:rFonts w:ascii="Courier New" w:hAnsi="Courier New" w:cs="Courier New"/>
                <w:sz w:val="16"/>
                <w:szCs w:val="16"/>
              </w:rPr>
              <w:t xml:space="preserve"> "966902333547",</w:t>
            </w:r>
          </w:p>
          <w:p w14:paraId="291F3732" w14:textId="77777777" w:rsidR="00EE6B56" w:rsidRPr="00C04844" w:rsidRDefault="00EE6B56" w:rsidP="009603DA">
            <w:pPr>
              <w:rPr>
                <w:rFonts w:ascii="Courier New" w:hAnsi="Courier New" w:cs="Courier New"/>
                <w:sz w:val="16"/>
                <w:szCs w:val="16"/>
              </w:rPr>
            </w:pPr>
            <w:r w:rsidRPr="00C04844">
              <w:rPr>
                <w:rFonts w:ascii="Courier New" w:hAnsi="Courier New" w:cs="Courier New"/>
                <w:sz w:val="16"/>
                <w:szCs w:val="16"/>
              </w:rPr>
              <w:t xml:space="preserve">    "event</w:t>
            </w:r>
            <w:proofErr w:type="gramStart"/>
            <w:r w:rsidRPr="00C04844">
              <w:rPr>
                <w:rFonts w:ascii="Courier New" w:hAnsi="Courier New" w:cs="Courier New"/>
                <w:sz w:val="16"/>
                <w:szCs w:val="16"/>
              </w:rPr>
              <w:t>" :</w:t>
            </w:r>
            <w:proofErr w:type="gramEnd"/>
            <w:r w:rsidRPr="00C04844">
              <w:rPr>
                <w:rFonts w:ascii="Courier New" w:hAnsi="Courier New" w:cs="Courier New"/>
                <w:sz w:val="16"/>
                <w:szCs w:val="16"/>
              </w:rPr>
              <w:t xml:space="preserve"> {</w:t>
            </w:r>
          </w:p>
          <w:p w14:paraId="2D9531E3" w14:textId="77777777" w:rsidR="00EE6B56" w:rsidRPr="00C04844" w:rsidRDefault="00EE6B56" w:rsidP="009603DA">
            <w:pPr>
              <w:rPr>
                <w:rFonts w:ascii="Courier New" w:hAnsi="Courier New" w:cs="Courier New"/>
                <w:sz w:val="16"/>
                <w:szCs w:val="16"/>
              </w:rPr>
            </w:pPr>
            <w:r w:rsidRPr="00C04844">
              <w:rPr>
                <w:rFonts w:ascii="Courier New" w:hAnsi="Courier New" w:cs="Courier New"/>
                <w:sz w:val="16"/>
                <w:szCs w:val="16"/>
              </w:rPr>
              <w:t xml:space="preserve">        "type</w:t>
            </w:r>
            <w:proofErr w:type="gramStart"/>
            <w:r w:rsidRPr="00C04844">
              <w:rPr>
                <w:rFonts w:ascii="Courier New" w:hAnsi="Courier New" w:cs="Courier New"/>
                <w:sz w:val="16"/>
                <w:szCs w:val="16"/>
              </w:rPr>
              <w:t>" :</w:t>
            </w:r>
            <w:proofErr w:type="gramEnd"/>
            <w:r w:rsidRPr="00C04844">
              <w:rPr>
                <w:rFonts w:ascii="Courier New" w:hAnsi="Courier New" w:cs="Courier New"/>
                <w:sz w:val="16"/>
                <w:szCs w:val="16"/>
              </w:rPr>
              <w:t xml:space="preserve"> "Change Profile",</w:t>
            </w:r>
          </w:p>
          <w:p w14:paraId="4FA79832" w14:textId="77777777" w:rsidR="00EE6B56" w:rsidRPr="00C04844" w:rsidRDefault="00EE6B56" w:rsidP="009603DA">
            <w:pPr>
              <w:rPr>
                <w:rFonts w:ascii="Courier New" w:hAnsi="Courier New" w:cs="Courier New"/>
                <w:sz w:val="16"/>
                <w:szCs w:val="16"/>
              </w:rPr>
            </w:pPr>
            <w:r w:rsidRPr="00C04844">
              <w:rPr>
                <w:rFonts w:ascii="Courier New" w:hAnsi="Courier New" w:cs="Courier New"/>
                <w:sz w:val="16"/>
                <w:szCs w:val="16"/>
              </w:rPr>
              <w:t xml:space="preserve">        "details</w:t>
            </w:r>
            <w:proofErr w:type="gramStart"/>
            <w:r w:rsidRPr="00C04844">
              <w:rPr>
                <w:rFonts w:ascii="Courier New" w:hAnsi="Courier New" w:cs="Courier New"/>
                <w:sz w:val="16"/>
                <w:szCs w:val="16"/>
              </w:rPr>
              <w:t>" :</w:t>
            </w:r>
            <w:proofErr w:type="gramEnd"/>
            <w:r w:rsidRPr="00C04844">
              <w:rPr>
                <w:rFonts w:ascii="Courier New" w:hAnsi="Courier New" w:cs="Courier New"/>
                <w:sz w:val="16"/>
                <w:szCs w:val="16"/>
              </w:rPr>
              <w:t xml:space="preserve"> {</w:t>
            </w:r>
          </w:p>
          <w:p w14:paraId="6B86A1FC" w14:textId="77777777" w:rsidR="00EE6B56" w:rsidRPr="00C04844" w:rsidRDefault="00EE6B56" w:rsidP="009603DA">
            <w:pPr>
              <w:rPr>
                <w:rFonts w:ascii="Courier New" w:hAnsi="Courier New" w:cs="Courier New"/>
                <w:sz w:val="16"/>
                <w:szCs w:val="16"/>
              </w:rPr>
            </w:pPr>
            <w:r w:rsidRPr="00C04844">
              <w:rPr>
                <w:rFonts w:ascii="Courier New" w:hAnsi="Courier New" w:cs="Courier New"/>
                <w:sz w:val="16"/>
                <w:szCs w:val="16"/>
              </w:rPr>
              <w:t xml:space="preserve">            "key</w:t>
            </w:r>
            <w:proofErr w:type="gramStart"/>
            <w:r w:rsidRPr="00C04844">
              <w:rPr>
                <w:rFonts w:ascii="Courier New" w:hAnsi="Courier New" w:cs="Courier New"/>
                <w:sz w:val="16"/>
                <w:szCs w:val="16"/>
              </w:rPr>
              <w:t>" :</w:t>
            </w:r>
            <w:proofErr w:type="gramEnd"/>
            <w:r w:rsidRPr="00C04844">
              <w:rPr>
                <w:rFonts w:ascii="Courier New" w:hAnsi="Courier New" w:cs="Courier New"/>
                <w:sz w:val="16"/>
                <w:szCs w:val="16"/>
              </w:rPr>
              <w:t xml:space="preserve"> "</w:t>
            </w:r>
            <w:r>
              <w:rPr>
                <w:rFonts w:ascii="Courier New" w:hAnsi="Courier New" w:cs="Courier New"/>
                <w:sz w:val="16"/>
                <w:szCs w:val="16"/>
              </w:rPr>
              <w:t>_id</w:t>
            </w:r>
            <w:r w:rsidRPr="00C04844">
              <w:rPr>
                <w:rFonts w:ascii="Courier New" w:hAnsi="Courier New" w:cs="Courier New"/>
                <w:sz w:val="16"/>
                <w:szCs w:val="16"/>
              </w:rPr>
              <w:t>",</w:t>
            </w:r>
          </w:p>
          <w:p w14:paraId="27012900" w14:textId="77777777" w:rsidR="00EE6B56" w:rsidRPr="00C04844" w:rsidRDefault="00EE6B56" w:rsidP="009603DA">
            <w:pPr>
              <w:rPr>
                <w:rFonts w:ascii="Courier New" w:hAnsi="Courier New" w:cs="Courier New"/>
                <w:sz w:val="16"/>
                <w:szCs w:val="16"/>
              </w:rPr>
            </w:pPr>
            <w:r w:rsidRPr="00C04844">
              <w:rPr>
                <w:rFonts w:ascii="Courier New" w:hAnsi="Courier New" w:cs="Courier New"/>
                <w:sz w:val="16"/>
                <w:szCs w:val="16"/>
              </w:rPr>
              <w:t xml:space="preserve">            "value</w:t>
            </w:r>
            <w:proofErr w:type="gramStart"/>
            <w:r w:rsidRPr="00C04844">
              <w:rPr>
                <w:rFonts w:ascii="Courier New" w:hAnsi="Courier New" w:cs="Courier New"/>
                <w:sz w:val="16"/>
                <w:szCs w:val="16"/>
              </w:rPr>
              <w:t>" :</w:t>
            </w:r>
            <w:proofErr w:type="gramEnd"/>
            <w:r w:rsidRPr="00C04844">
              <w:rPr>
                <w:rFonts w:ascii="Courier New" w:hAnsi="Courier New" w:cs="Courier New"/>
                <w:sz w:val="16"/>
                <w:szCs w:val="16"/>
              </w:rPr>
              <w:t xml:space="preserve"> {},</w:t>
            </w:r>
          </w:p>
          <w:p w14:paraId="728EA091" w14:textId="77777777" w:rsidR="00EE6B56" w:rsidRPr="00C04844" w:rsidRDefault="00EE6B56" w:rsidP="009603DA">
            <w:pPr>
              <w:rPr>
                <w:rFonts w:ascii="Courier New" w:hAnsi="Courier New" w:cs="Courier New"/>
                <w:sz w:val="16"/>
                <w:szCs w:val="16"/>
              </w:rPr>
            </w:pPr>
            <w:r w:rsidRPr="00C04844">
              <w:rPr>
                <w:rFonts w:ascii="Courier New" w:hAnsi="Courier New" w:cs="Courier New"/>
                <w:sz w:val="16"/>
                <w:szCs w:val="16"/>
              </w:rPr>
              <w:t xml:space="preserve">            "</w:t>
            </w:r>
            <w:proofErr w:type="spellStart"/>
            <w:r w:rsidRPr="00C04844">
              <w:rPr>
                <w:rFonts w:ascii="Courier New" w:hAnsi="Courier New" w:cs="Courier New"/>
                <w:sz w:val="16"/>
                <w:szCs w:val="16"/>
              </w:rPr>
              <w:t>reference_time</w:t>
            </w:r>
            <w:proofErr w:type="spellEnd"/>
            <w:proofErr w:type="gramStart"/>
            <w:r w:rsidRPr="00C04844">
              <w:rPr>
                <w:rFonts w:ascii="Courier New" w:hAnsi="Courier New" w:cs="Courier New"/>
                <w:sz w:val="16"/>
                <w:szCs w:val="16"/>
              </w:rPr>
              <w:t>" :</w:t>
            </w:r>
            <w:proofErr w:type="gramEnd"/>
            <w:r w:rsidRPr="00C04844">
              <w:rPr>
                <w:rFonts w:ascii="Courier New" w:hAnsi="Courier New" w:cs="Courier New"/>
                <w:sz w:val="16"/>
                <w:szCs w:val="16"/>
              </w:rPr>
              <w:t xml:space="preserve"> </w:t>
            </w:r>
            <w:proofErr w:type="spellStart"/>
            <w:r w:rsidRPr="00C04844">
              <w:rPr>
                <w:rFonts w:ascii="Courier New" w:hAnsi="Courier New" w:cs="Courier New"/>
                <w:sz w:val="16"/>
                <w:szCs w:val="16"/>
              </w:rPr>
              <w:t>ISODate</w:t>
            </w:r>
            <w:proofErr w:type="spellEnd"/>
            <w:r w:rsidRPr="00C04844">
              <w:rPr>
                <w:rFonts w:ascii="Courier New" w:hAnsi="Courier New" w:cs="Courier New"/>
                <w:sz w:val="16"/>
                <w:szCs w:val="16"/>
              </w:rPr>
              <w:t>("2021-09-11T14:43:09.246+03:00"),</w:t>
            </w:r>
          </w:p>
          <w:p w14:paraId="64B2C406" w14:textId="77777777" w:rsidR="00EE6B56" w:rsidRPr="00C04844" w:rsidRDefault="00EE6B56" w:rsidP="009603DA">
            <w:pPr>
              <w:rPr>
                <w:rFonts w:ascii="Courier New" w:hAnsi="Courier New" w:cs="Courier New"/>
                <w:sz w:val="16"/>
                <w:szCs w:val="16"/>
              </w:rPr>
            </w:pPr>
            <w:r w:rsidRPr="00C04844">
              <w:rPr>
                <w:rFonts w:ascii="Courier New" w:hAnsi="Courier New" w:cs="Courier New"/>
                <w:sz w:val="16"/>
                <w:szCs w:val="16"/>
              </w:rPr>
              <w:t xml:space="preserve">            "identity</w:t>
            </w:r>
            <w:proofErr w:type="gramStart"/>
            <w:r w:rsidRPr="00C04844">
              <w:rPr>
                <w:rFonts w:ascii="Courier New" w:hAnsi="Courier New" w:cs="Courier New"/>
                <w:sz w:val="16"/>
                <w:szCs w:val="16"/>
              </w:rPr>
              <w:t>" :</w:t>
            </w:r>
            <w:proofErr w:type="gramEnd"/>
            <w:r w:rsidRPr="00C04844">
              <w:rPr>
                <w:rFonts w:ascii="Courier New" w:hAnsi="Courier New" w:cs="Courier New"/>
                <w:sz w:val="16"/>
                <w:szCs w:val="16"/>
              </w:rPr>
              <w:t xml:space="preserve"> {</w:t>
            </w:r>
          </w:p>
          <w:p w14:paraId="39170301" w14:textId="77777777" w:rsidR="00EE6B56" w:rsidRPr="00C04844" w:rsidRDefault="00EE6B56" w:rsidP="009603DA">
            <w:pPr>
              <w:rPr>
                <w:rFonts w:ascii="Courier New" w:hAnsi="Courier New" w:cs="Courier New"/>
                <w:sz w:val="16"/>
                <w:szCs w:val="16"/>
              </w:rPr>
            </w:pPr>
            <w:r w:rsidRPr="00C04844">
              <w:rPr>
                <w:rFonts w:ascii="Courier New" w:hAnsi="Courier New" w:cs="Courier New"/>
                <w:sz w:val="16"/>
                <w:szCs w:val="16"/>
              </w:rPr>
              <w:t xml:space="preserve">                "no</w:t>
            </w:r>
            <w:proofErr w:type="gramStart"/>
            <w:r w:rsidRPr="00C04844">
              <w:rPr>
                <w:rFonts w:ascii="Courier New" w:hAnsi="Courier New" w:cs="Courier New"/>
                <w:sz w:val="16"/>
                <w:szCs w:val="16"/>
              </w:rPr>
              <w:t>" :</w:t>
            </w:r>
            <w:proofErr w:type="gramEnd"/>
            <w:r w:rsidRPr="00C04844">
              <w:rPr>
                <w:rFonts w:ascii="Courier New" w:hAnsi="Courier New" w:cs="Courier New"/>
                <w:sz w:val="16"/>
                <w:szCs w:val="16"/>
              </w:rPr>
              <w:t xml:space="preserve"> "396999",</w:t>
            </w:r>
          </w:p>
          <w:p w14:paraId="42DB1BA0" w14:textId="77777777" w:rsidR="00EE6B56" w:rsidRPr="00C04844" w:rsidRDefault="00EE6B56" w:rsidP="009603DA">
            <w:pPr>
              <w:rPr>
                <w:rFonts w:ascii="Courier New" w:hAnsi="Courier New" w:cs="Courier New"/>
                <w:sz w:val="16"/>
                <w:szCs w:val="16"/>
              </w:rPr>
            </w:pPr>
            <w:r w:rsidRPr="00C04844">
              <w:rPr>
                <w:rFonts w:ascii="Courier New" w:hAnsi="Courier New" w:cs="Courier New"/>
                <w:sz w:val="16"/>
                <w:szCs w:val="16"/>
              </w:rPr>
              <w:t xml:space="preserve">                "type</w:t>
            </w:r>
            <w:proofErr w:type="gramStart"/>
            <w:r w:rsidRPr="00C04844">
              <w:rPr>
                <w:rFonts w:ascii="Courier New" w:hAnsi="Courier New" w:cs="Courier New"/>
                <w:sz w:val="16"/>
                <w:szCs w:val="16"/>
              </w:rPr>
              <w:t>" :</w:t>
            </w:r>
            <w:proofErr w:type="gramEnd"/>
            <w:r w:rsidRPr="00C04844">
              <w:rPr>
                <w:rFonts w:ascii="Courier New" w:hAnsi="Courier New" w:cs="Courier New"/>
                <w:sz w:val="16"/>
                <w:szCs w:val="16"/>
              </w:rPr>
              <w:t xml:space="preserve"> "resident"</w:t>
            </w:r>
          </w:p>
          <w:p w14:paraId="6ABF8FEE" w14:textId="77777777" w:rsidR="00EE6B56" w:rsidRPr="00C04844" w:rsidRDefault="00EE6B56" w:rsidP="009603DA">
            <w:pPr>
              <w:rPr>
                <w:rFonts w:ascii="Courier New" w:hAnsi="Courier New" w:cs="Courier New"/>
                <w:sz w:val="16"/>
                <w:szCs w:val="16"/>
              </w:rPr>
            </w:pPr>
            <w:r w:rsidRPr="00C04844">
              <w:rPr>
                <w:rFonts w:ascii="Courier New" w:hAnsi="Courier New" w:cs="Courier New"/>
                <w:sz w:val="16"/>
                <w:szCs w:val="16"/>
              </w:rPr>
              <w:t xml:space="preserve">            },</w:t>
            </w:r>
          </w:p>
          <w:p w14:paraId="52019040" w14:textId="77777777" w:rsidR="00EE6B56" w:rsidRPr="00C04844" w:rsidRDefault="00EE6B56" w:rsidP="009603DA">
            <w:pPr>
              <w:rPr>
                <w:rFonts w:ascii="Courier New" w:hAnsi="Courier New" w:cs="Courier New"/>
                <w:sz w:val="16"/>
                <w:szCs w:val="16"/>
              </w:rPr>
            </w:pPr>
            <w:r w:rsidRPr="00C04844">
              <w:rPr>
                <w:rFonts w:ascii="Courier New" w:hAnsi="Courier New" w:cs="Courier New"/>
                <w:sz w:val="16"/>
                <w:szCs w:val="16"/>
              </w:rPr>
              <w:t xml:space="preserve">            "</w:t>
            </w:r>
            <w:proofErr w:type="spellStart"/>
            <w:r w:rsidRPr="00C04844">
              <w:rPr>
                <w:rFonts w:ascii="Courier New" w:hAnsi="Courier New" w:cs="Courier New"/>
                <w:sz w:val="16"/>
                <w:szCs w:val="16"/>
              </w:rPr>
              <w:t>full_ar</w:t>
            </w:r>
            <w:proofErr w:type="spellEnd"/>
            <w:proofErr w:type="gramStart"/>
            <w:r w:rsidRPr="00C04844">
              <w:rPr>
                <w:rFonts w:ascii="Courier New" w:hAnsi="Courier New" w:cs="Courier New"/>
                <w:sz w:val="16"/>
                <w:szCs w:val="16"/>
              </w:rPr>
              <w:t>" :</w:t>
            </w:r>
            <w:proofErr w:type="gramEnd"/>
            <w:r w:rsidRPr="00C04844">
              <w:rPr>
                <w:rFonts w:ascii="Courier New" w:hAnsi="Courier New" w:cs="Courier New"/>
                <w:sz w:val="16"/>
                <w:szCs w:val="16"/>
              </w:rPr>
              <w:t xml:space="preserve"> "</w:t>
            </w:r>
            <w:proofErr w:type="spellStart"/>
            <w:r w:rsidRPr="00C04844">
              <w:rPr>
                <w:rFonts w:ascii="Courier New" w:hAnsi="Courier New" w:cs="Courier New"/>
                <w:sz w:val="16"/>
                <w:szCs w:val="16"/>
              </w:rPr>
              <w:t>farah</w:t>
            </w:r>
            <w:proofErr w:type="spellEnd"/>
            <w:r w:rsidRPr="00C04844">
              <w:rPr>
                <w:rFonts w:ascii="Courier New" w:hAnsi="Courier New" w:cs="Courier New"/>
                <w:sz w:val="16"/>
                <w:szCs w:val="16"/>
              </w:rPr>
              <w:t xml:space="preserve"> </w:t>
            </w:r>
            <w:proofErr w:type="spellStart"/>
            <w:r w:rsidRPr="00C04844">
              <w:rPr>
                <w:rFonts w:ascii="Courier New" w:hAnsi="Courier New" w:cs="Courier New"/>
                <w:sz w:val="16"/>
                <w:szCs w:val="16"/>
              </w:rPr>
              <w:t>mohd</w:t>
            </w:r>
            <w:proofErr w:type="spellEnd"/>
            <w:r w:rsidRPr="00C04844">
              <w:rPr>
                <w:rFonts w:ascii="Courier New" w:hAnsi="Courier New" w:cs="Courier New"/>
                <w:sz w:val="16"/>
                <w:szCs w:val="16"/>
              </w:rPr>
              <w:t xml:space="preserve"> </w:t>
            </w:r>
            <w:proofErr w:type="spellStart"/>
            <w:r w:rsidRPr="00C04844">
              <w:rPr>
                <w:rFonts w:ascii="Courier New" w:hAnsi="Courier New" w:cs="Courier New"/>
                <w:sz w:val="16"/>
                <w:szCs w:val="16"/>
              </w:rPr>
              <w:t>mohd</w:t>
            </w:r>
            <w:proofErr w:type="spellEnd"/>
            <w:r w:rsidRPr="00C04844">
              <w:rPr>
                <w:rFonts w:ascii="Courier New" w:hAnsi="Courier New" w:cs="Courier New"/>
                <w:sz w:val="16"/>
                <w:szCs w:val="16"/>
              </w:rPr>
              <w:t xml:space="preserve"> </w:t>
            </w:r>
            <w:proofErr w:type="spellStart"/>
            <w:r w:rsidRPr="00C04844">
              <w:rPr>
                <w:rFonts w:ascii="Courier New" w:hAnsi="Courier New" w:cs="Courier New"/>
                <w:sz w:val="16"/>
                <w:szCs w:val="16"/>
              </w:rPr>
              <w:t>farah</w:t>
            </w:r>
            <w:proofErr w:type="spellEnd"/>
            <w:r w:rsidRPr="00C04844">
              <w:rPr>
                <w:rFonts w:ascii="Courier New" w:hAnsi="Courier New" w:cs="Courier New"/>
                <w:sz w:val="16"/>
                <w:szCs w:val="16"/>
              </w:rPr>
              <w:t>",</w:t>
            </w:r>
          </w:p>
          <w:p w14:paraId="2107CB95" w14:textId="77777777" w:rsidR="00EE6B56" w:rsidRPr="00C04844" w:rsidRDefault="00EE6B56" w:rsidP="009603DA">
            <w:pPr>
              <w:rPr>
                <w:rFonts w:ascii="Courier New" w:hAnsi="Courier New" w:cs="Courier New"/>
                <w:sz w:val="16"/>
                <w:szCs w:val="16"/>
              </w:rPr>
            </w:pPr>
            <w:r w:rsidRPr="00C04844">
              <w:rPr>
                <w:rFonts w:ascii="Courier New" w:hAnsi="Courier New" w:cs="Courier New"/>
                <w:sz w:val="16"/>
                <w:szCs w:val="16"/>
              </w:rPr>
              <w:t xml:space="preserve">            "</w:t>
            </w:r>
            <w:proofErr w:type="spellStart"/>
            <w:r w:rsidRPr="00C04844">
              <w:rPr>
                <w:rFonts w:ascii="Courier New" w:hAnsi="Courier New" w:cs="Courier New"/>
                <w:sz w:val="16"/>
                <w:szCs w:val="16"/>
              </w:rPr>
              <w:t>full_en</w:t>
            </w:r>
            <w:proofErr w:type="spellEnd"/>
            <w:proofErr w:type="gramStart"/>
            <w:r w:rsidRPr="00C04844">
              <w:rPr>
                <w:rFonts w:ascii="Courier New" w:hAnsi="Courier New" w:cs="Courier New"/>
                <w:sz w:val="16"/>
                <w:szCs w:val="16"/>
              </w:rPr>
              <w:t>" :</w:t>
            </w:r>
            <w:proofErr w:type="gramEnd"/>
            <w:r w:rsidRPr="00C04844">
              <w:rPr>
                <w:rFonts w:ascii="Courier New" w:hAnsi="Courier New" w:cs="Courier New"/>
                <w:sz w:val="16"/>
                <w:szCs w:val="16"/>
              </w:rPr>
              <w:t xml:space="preserve"> "</w:t>
            </w:r>
            <w:proofErr w:type="spellStart"/>
            <w:r w:rsidRPr="00C04844">
              <w:rPr>
                <w:rFonts w:ascii="Courier New" w:hAnsi="Courier New" w:cs="Courier New"/>
                <w:sz w:val="16"/>
                <w:szCs w:val="16"/>
              </w:rPr>
              <w:t>farah</w:t>
            </w:r>
            <w:proofErr w:type="spellEnd"/>
            <w:r w:rsidRPr="00C04844">
              <w:rPr>
                <w:rFonts w:ascii="Courier New" w:hAnsi="Courier New" w:cs="Courier New"/>
                <w:sz w:val="16"/>
                <w:szCs w:val="16"/>
              </w:rPr>
              <w:t xml:space="preserve"> </w:t>
            </w:r>
            <w:proofErr w:type="spellStart"/>
            <w:r w:rsidRPr="00C04844">
              <w:rPr>
                <w:rFonts w:ascii="Courier New" w:hAnsi="Courier New" w:cs="Courier New"/>
                <w:sz w:val="16"/>
                <w:szCs w:val="16"/>
              </w:rPr>
              <w:t>mohd</w:t>
            </w:r>
            <w:proofErr w:type="spellEnd"/>
            <w:r w:rsidRPr="00C04844">
              <w:rPr>
                <w:rFonts w:ascii="Courier New" w:hAnsi="Courier New" w:cs="Courier New"/>
                <w:sz w:val="16"/>
                <w:szCs w:val="16"/>
              </w:rPr>
              <w:t xml:space="preserve"> </w:t>
            </w:r>
            <w:proofErr w:type="spellStart"/>
            <w:r w:rsidRPr="00C04844">
              <w:rPr>
                <w:rFonts w:ascii="Courier New" w:hAnsi="Courier New" w:cs="Courier New"/>
                <w:sz w:val="16"/>
                <w:szCs w:val="16"/>
              </w:rPr>
              <w:t>mohd</w:t>
            </w:r>
            <w:proofErr w:type="spellEnd"/>
            <w:r w:rsidRPr="00C04844">
              <w:rPr>
                <w:rFonts w:ascii="Courier New" w:hAnsi="Courier New" w:cs="Courier New"/>
                <w:sz w:val="16"/>
                <w:szCs w:val="16"/>
              </w:rPr>
              <w:t xml:space="preserve"> </w:t>
            </w:r>
            <w:proofErr w:type="spellStart"/>
            <w:r w:rsidRPr="00C04844">
              <w:rPr>
                <w:rFonts w:ascii="Courier New" w:hAnsi="Courier New" w:cs="Courier New"/>
                <w:sz w:val="16"/>
                <w:szCs w:val="16"/>
              </w:rPr>
              <w:t>farah</w:t>
            </w:r>
            <w:proofErr w:type="spellEnd"/>
            <w:r w:rsidRPr="00C04844">
              <w:rPr>
                <w:rFonts w:ascii="Courier New" w:hAnsi="Courier New" w:cs="Courier New"/>
                <w:sz w:val="16"/>
                <w:szCs w:val="16"/>
              </w:rPr>
              <w:t>",</w:t>
            </w:r>
          </w:p>
          <w:p w14:paraId="4319CEEC" w14:textId="77777777" w:rsidR="00EE6B56" w:rsidRPr="00C04844" w:rsidRDefault="00EE6B56" w:rsidP="009603DA">
            <w:pPr>
              <w:rPr>
                <w:rFonts w:ascii="Courier New" w:hAnsi="Courier New" w:cs="Courier New"/>
                <w:sz w:val="16"/>
                <w:szCs w:val="16"/>
              </w:rPr>
            </w:pPr>
            <w:r w:rsidRPr="00C04844">
              <w:rPr>
                <w:rFonts w:ascii="Courier New" w:hAnsi="Courier New" w:cs="Courier New"/>
                <w:sz w:val="16"/>
                <w:szCs w:val="16"/>
              </w:rPr>
              <w:t xml:space="preserve">            "location</w:t>
            </w:r>
            <w:proofErr w:type="gramStart"/>
            <w:r w:rsidRPr="00C04844">
              <w:rPr>
                <w:rFonts w:ascii="Courier New" w:hAnsi="Courier New" w:cs="Courier New"/>
                <w:sz w:val="16"/>
                <w:szCs w:val="16"/>
              </w:rPr>
              <w:t>" :</w:t>
            </w:r>
            <w:proofErr w:type="gramEnd"/>
            <w:r w:rsidRPr="00C04844">
              <w:rPr>
                <w:rFonts w:ascii="Courier New" w:hAnsi="Courier New" w:cs="Courier New"/>
                <w:sz w:val="16"/>
                <w:szCs w:val="16"/>
              </w:rPr>
              <w:t xml:space="preserve"> {</w:t>
            </w:r>
          </w:p>
          <w:p w14:paraId="50240BA0" w14:textId="77777777" w:rsidR="00EE6B56" w:rsidRPr="00C04844" w:rsidRDefault="00EE6B56" w:rsidP="009603DA">
            <w:pPr>
              <w:rPr>
                <w:rFonts w:ascii="Courier New" w:hAnsi="Courier New" w:cs="Courier New"/>
                <w:sz w:val="16"/>
                <w:szCs w:val="16"/>
              </w:rPr>
            </w:pPr>
            <w:r w:rsidRPr="00C04844">
              <w:rPr>
                <w:rFonts w:ascii="Courier New" w:hAnsi="Courier New" w:cs="Courier New"/>
                <w:sz w:val="16"/>
                <w:szCs w:val="16"/>
              </w:rPr>
              <w:t xml:space="preserve">                "</w:t>
            </w:r>
            <w:proofErr w:type="spellStart"/>
            <w:r w:rsidRPr="00C04844">
              <w:rPr>
                <w:rFonts w:ascii="Courier New" w:hAnsi="Courier New" w:cs="Courier New"/>
                <w:sz w:val="16"/>
                <w:szCs w:val="16"/>
              </w:rPr>
              <w:t>new_ci</w:t>
            </w:r>
            <w:proofErr w:type="spellEnd"/>
            <w:proofErr w:type="gramStart"/>
            <w:r w:rsidRPr="00C04844">
              <w:rPr>
                <w:rFonts w:ascii="Courier New" w:hAnsi="Courier New" w:cs="Courier New"/>
                <w:sz w:val="16"/>
                <w:szCs w:val="16"/>
              </w:rPr>
              <w:t>" :</w:t>
            </w:r>
            <w:proofErr w:type="gramEnd"/>
            <w:r w:rsidRPr="00C04844">
              <w:rPr>
                <w:rFonts w:ascii="Courier New" w:hAnsi="Courier New" w:cs="Courier New"/>
                <w:sz w:val="16"/>
                <w:szCs w:val="16"/>
              </w:rPr>
              <w:t xml:space="preserve"> </w:t>
            </w:r>
            <w:proofErr w:type="spellStart"/>
            <w:r w:rsidRPr="00C04844">
              <w:rPr>
                <w:rFonts w:ascii="Courier New" w:hAnsi="Courier New" w:cs="Courier New"/>
                <w:sz w:val="16"/>
                <w:szCs w:val="16"/>
              </w:rPr>
              <w:t>ObjectId</w:t>
            </w:r>
            <w:proofErr w:type="spellEnd"/>
            <w:r w:rsidRPr="00C04844">
              <w:rPr>
                <w:rFonts w:ascii="Courier New" w:hAnsi="Courier New" w:cs="Courier New"/>
                <w:sz w:val="16"/>
                <w:szCs w:val="16"/>
              </w:rPr>
              <w:t>("60c74c2ca0a33a591343f975"),</w:t>
            </w:r>
          </w:p>
          <w:p w14:paraId="11DED571" w14:textId="77777777" w:rsidR="00EE6B56" w:rsidRPr="00C04844" w:rsidRDefault="00EE6B56" w:rsidP="009603DA">
            <w:pPr>
              <w:rPr>
                <w:rFonts w:ascii="Courier New" w:hAnsi="Courier New" w:cs="Courier New"/>
                <w:sz w:val="16"/>
                <w:szCs w:val="16"/>
              </w:rPr>
            </w:pPr>
            <w:r w:rsidRPr="00C04844">
              <w:rPr>
                <w:rFonts w:ascii="Courier New" w:hAnsi="Courier New" w:cs="Courier New"/>
                <w:sz w:val="16"/>
                <w:szCs w:val="16"/>
              </w:rPr>
              <w:t xml:space="preserve">                "coordinates</w:t>
            </w:r>
            <w:proofErr w:type="gramStart"/>
            <w:r w:rsidRPr="00C04844">
              <w:rPr>
                <w:rFonts w:ascii="Courier New" w:hAnsi="Courier New" w:cs="Courier New"/>
                <w:sz w:val="16"/>
                <w:szCs w:val="16"/>
              </w:rPr>
              <w:t>" :</w:t>
            </w:r>
            <w:proofErr w:type="gramEnd"/>
            <w:r w:rsidRPr="00C04844">
              <w:rPr>
                <w:rFonts w:ascii="Courier New" w:hAnsi="Courier New" w:cs="Courier New"/>
                <w:sz w:val="16"/>
                <w:szCs w:val="16"/>
              </w:rPr>
              <w:t xml:space="preserve"> [ </w:t>
            </w:r>
          </w:p>
          <w:p w14:paraId="2CAEFB23" w14:textId="77777777" w:rsidR="00EE6B56" w:rsidRPr="00C04844" w:rsidRDefault="00EE6B56" w:rsidP="009603DA">
            <w:pPr>
              <w:rPr>
                <w:rFonts w:ascii="Courier New" w:hAnsi="Courier New" w:cs="Courier New"/>
                <w:sz w:val="16"/>
                <w:szCs w:val="16"/>
              </w:rPr>
            </w:pPr>
            <w:r w:rsidRPr="00C04844">
              <w:rPr>
                <w:rFonts w:ascii="Courier New" w:hAnsi="Courier New" w:cs="Courier New"/>
                <w:sz w:val="16"/>
                <w:szCs w:val="16"/>
              </w:rPr>
              <w:t xml:space="preserve">                    35.5515500000142, </w:t>
            </w:r>
          </w:p>
          <w:p w14:paraId="4FE53233" w14:textId="77777777" w:rsidR="00EE6B56" w:rsidRPr="00C04844" w:rsidRDefault="00EE6B56" w:rsidP="009603DA">
            <w:pPr>
              <w:rPr>
                <w:rFonts w:ascii="Courier New" w:hAnsi="Courier New" w:cs="Courier New"/>
                <w:sz w:val="16"/>
                <w:szCs w:val="16"/>
              </w:rPr>
            </w:pPr>
            <w:r w:rsidRPr="00C04844">
              <w:rPr>
                <w:rFonts w:ascii="Courier New" w:hAnsi="Courier New" w:cs="Courier New"/>
                <w:sz w:val="16"/>
                <w:szCs w:val="16"/>
              </w:rPr>
              <w:t xml:space="preserve">                    32.4491010000142</w:t>
            </w:r>
          </w:p>
          <w:p w14:paraId="26C3A91E" w14:textId="77777777" w:rsidR="00EE6B56" w:rsidRPr="00C04844" w:rsidRDefault="00EE6B56" w:rsidP="009603DA">
            <w:pPr>
              <w:rPr>
                <w:rFonts w:ascii="Courier New" w:hAnsi="Courier New" w:cs="Courier New"/>
                <w:sz w:val="16"/>
                <w:szCs w:val="16"/>
              </w:rPr>
            </w:pPr>
            <w:r w:rsidRPr="00C04844">
              <w:rPr>
                <w:rFonts w:ascii="Courier New" w:hAnsi="Courier New" w:cs="Courier New"/>
                <w:sz w:val="16"/>
                <w:szCs w:val="16"/>
              </w:rPr>
              <w:t xml:space="preserve">                ]</w:t>
            </w:r>
          </w:p>
          <w:p w14:paraId="3B3BAE87" w14:textId="77777777" w:rsidR="00EE6B56" w:rsidRPr="00C04844" w:rsidRDefault="00EE6B56" w:rsidP="009603DA">
            <w:pPr>
              <w:rPr>
                <w:rFonts w:ascii="Courier New" w:hAnsi="Courier New" w:cs="Courier New"/>
                <w:sz w:val="16"/>
                <w:szCs w:val="16"/>
              </w:rPr>
            </w:pPr>
            <w:r w:rsidRPr="00C04844">
              <w:rPr>
                <w:rFonts w:ascii="Courier New" w:hAnsi="Courier New" w:cs="Courier New"/>
                <w:sz w:val="16"/>
                <w:szCs w:val="16"/>
              </w:rPr>
              <w:t xml:space="preserve">            }</w:t>
            </w:r>
          </w:p>
          <w:p w14:paraId="7BA34795" w14:textId="77777777" w:rsidR="00EE6B56" w:rsidRPr="00C04844" w:rsidRDefault="00EE6B56" w:rsidP="009603DA">
            <w:pPr>
              <w:rPr>
                <w:rFonts w:ascii="Courier New" w:hAnsi="Courier New" w:cs="Courier New"/>
                <w:sz w:val="16"/>
                <w:szCs w:val="16"/>
              </w:rPr>
            </w:pPr>
            <w:r w:rsidRPr="00C04844">
              <w:rPr>
                <w:rFonts w:ascii="Courier New" w:hAnsi="Courier New" w:cs="Courier New"/>
                <w:sz w:val="16"/>
                <w:szCs w:val="16"/>
              </w:rPr>
              <w:t xml:space="preserve">        }</w:t>
            </w:r>
          </w:p>
          <w:p w14:paraId="41FE1777" w14:textId="77777777" w:rsidR="00EE6B56" w:rsidRPr="00C04844" w:rsidRDefault="00EE6B56" w:rsidP="009603DA">
            <w:pPr>
              <w:rPr>
                <w:rFonts w:ascii="Courier New" w:hAnsi="Courier New" w:cs="Courier New"/>
                <w:sz w:val="16"/>
                <w:szCs w:val="16"/>
              </w:rPr>
            </w:pPr>
            <w:r w:rsidRPr="00C04844">
              <w:rPr>
                <w:rFonts w:ascii="Courier New" w:hAnsi="Courier New" w:cs="Courier New"/>
                <w:sz w:val="16"/>
                <w:szCs w:val="16"/>
              </w:rPr>
              <w:t xml:space="preserve">    }</w:t>
            </w:r>
          </w:p>
          <w:p w14:paraId="4BD6FF48" w14:textId="77777777" w:rsidR="00EE6B56" w:rsidRDefault="00EE6B56" w:rsidP="009603DA">
            <w:r w:rsidRPr="00C04844">
              <w:rPr>
                <w:rFonts w:ascii="Courier New" w:hAnsi="Courier New" w:cs="Courier New"/>
                <w:sz w:val="16"/>
                <w:szCs w:val="16"/>
              </w:rPr>
              <w:t>}</w:t>
            </w:r>
          </w:p>
        </w:tc>
      </w:tr>
      <w:tr w:rsidR="00EE6B56" w14:paraId="2F8BDD24" w14:textId="77777777" w:rsidTr="009603DA">
        <w:tc>
          <w:tcPr>
            <w:tcW w:w="8856" w:type="dxa"/>
          </w:tcPr>
          <w:p w14:paraId="79ED2EBF" w14:textId="77777777" w:rsidR="00EE6B56" w:rsidRDefault="00EE6B56" w:rsidP="009603DA">
            <w:pPr>
              <w:rPr>
                <w:rFonts w:ascii="Courier New" w:hAnsi="Courier New" w:cs="Courier New"/>
                <w:sz w:val="16"/>
                <w:szCs w:val="16"/>
              </w:rPr>
            </w:pPr>
            <w:r w:rsidRPr="007F3CFB">
              <w:rPr>
                <w:rFonts w:ascii="Courier New" w:hAnsi="Courier New" w:cs="Courier New"/>
                <w:sz w:val="16"/>
                <w:szCs w:val="16"/>
              </w:rPr>
              <w:lastRenderedPageBreak/>
              <w:t>/* 2 */</w:t>
            </w:r>
          </w:p>
          <w:p w14:paraId="1B2760C2" w14:textId="77777777" w:rsidR="00EE6B56" w:rsidRPr="007F3CFB" w:rsidRDefault="00EE6B56" w:rsidP="009603DA">
            <w:pPr>
              <w:rPr>
                <w:rFonts w:ascii="Courier New" w:hAnsi="Courier New" w:cs="Courier New"/>
                <w:sz w:val="16"/>
                <w:szCs w:val="16"/>
              </w:rPr>
            </w:pPr>
            <w:r w:rsidRPr="007F3CFB">
              <w:rPr>
                <w:rFonts w:ascii="Courier New" w:hAnsi="Courier New" w:cs="Courier New"/>
                <w:sz w:val="16"/>
                <w:szCs w:val="16"/>
              </w:rPr>
              <w:t xml:space="preserve">/* </w:t>
            </w:r>
            <w:r w:rsidRPr="00BD3C24">
              <w:rPr>
                <w:rFonts w:ascii="Courier New" w:hAnsi="Courier New" w:cs="Courier New"/>
                <w:i/>
                <w:iCs/>
                <w:sz w:val="16"/>
                <w:szCs w:val="16"/>
              </w:rPr>
              <w:t>and so on</w:t>
            </w:r>
            <w:r w:rsidRPr="007F3CFB">
              <w:rPr>
                <w:rFonts w:ascii="Courier New" w:hAnsi="Courier New" w:cs="Courier New"/>
                <w:sz w:val="16"/>
                <w:szCs w:val="16"/>
              </w:rPr>
              <w:t xml:space="preserve"> */</w:t>
            </w:r>
          </w:p>
          <w:p w14:paraId="50B7A042" w14:textId="77777777" w:rsidR="00EE6B56" w:rsidRPr="004A63F8" w:rsidRDefault="00EE6B56" w:rsidP="009603DA">
            <w:pPr>
              <w:rPr>
                <w:rFonts w:ascii="Courier New" w:hAnsi="Courier New" w:cs="Courier New"/>
                <w:sz w:val="16"/>
                <w:szCs w:val="16"/>
              </w:rPr>
            </w:pPr>
            <w:r w:rsidRPr="007F3CFB">
              <w:rPr>
                <w:rFonts w:ascii="Courier New" w:hAnsi="Courier New" w:cs="Courier New"/>
                <w:sz w:val="16"/>
                <w:szCs w:val="16"/>
              </w:rPr>
              <w:t>{}</w:t>
            </w:r>
            <w:r>
              <w:rPr>
                <w:rFonts w:ascii="Courier New" w:hAnsi="Courier New" w:cs="Courier New"/>
                <w:sz w:val="16"/>
                <w:szCs w:val="16"/>
              </w:rPr>
              <w:t>]</w:t>
            </w:r>
          </w:p>
        </w:tc>
      </w:tr>
    </w:tbl>
    <w:p w14:paraId="76919DFF" w14:textId="77777777" w:rsidR="00EE6B56" w:rsidRPr="00EE6B56" w:rsidRDefault="00EE6B56" w:rsidP="00411BB2">
      <w:pPr>
        <w:rPr>
          <w:b/>
          <w:bCs/>
          <w:i/>
          <w:iCs/>
          <w:color w:val="FF0000"/>
          <w:u w:val="single"/>
        </w:rPr>
      </w:pPr>
    </w:p>
    <w:p w14:paraId="17A85AE7" w14:textId="599913BC" w:rsidR="00DC35B4" w:rsidRDefault="00DC35B4">
      <w:pPr>
        <w:pStyle w:val="Heading1"/>
      </w:pPr>
      <w:bookmarkStart w:id="30" w:name="_Toc86665661"/>
      <w:r>
        <w:lastRenderedPageBreak/>
        <w:t>API Documentation</w:t>
      </w:r>
      <w:bookmarkEnd w:id="30"/>
    </w:p>
    <w:p w14:paraId="0764176D" w14:textId="5FF112A2" w:rsidR="00DC35B4" w:rsidRDefault="00864F74" w:rsidP="00DC35B4">
      <w:r>
        <w:t xml:space="preserve">  </w:t>
      </w:r>
      <w:bookmarkStart w:id="31" w:name="_MON_1720346896"/>
      <w:bookmarkEnd w:id="31"/>
      <w:r>
        <w:object w:dxaOrig="1543" w:dyaOrig="995" w14:anchorId="075B98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27" o:title=""/>
          </v:shape>
          <o:OLEObject Type="Embed" ProgID="Word.Document.12" ShapeID="_x0000_i1025" DrawAspect="Icon" ObjectID="_1723535637" r:id="rId28">
            <o:FieldCodes>\s</o:FieldCodes>
          </o:OLEObject>
        </w:object>
      </w:r>
    </w:p>
    <w:p w14:paraId="38B49F5F" w14:textId="77777777" w:rsidR="00864F74" w:rsidRPr="00DC35B4" w:rsidRDefault="00864F74" w:rsidP="00DC35B4"/>
    <w:p w14:paraId="64606BEE" w14:textId="6AA0F97A" w:rsidR="00FF5D1F" w:rsidRDefault="00FF5D1F">
      <w:pPr>
        <w:pStyle w:val="Heading1"/>
      </w:pPr>
      <w:bookmarkStart w:id="32" w:name="_Toc86665662"/>
      <w:r>
        <w:lastRenderedPageBreak/>
        <w:t>Technical Proposal</w:t>
      </w:r>
      <w:bookmarkEnd w:id="32"/>
    </w:p>
    <w:p w14:paraId="3C8FA4DF" w14:textId="363C19B7" w:rsidR="00482363" w:rsidRDefault="002E2FD2" w:rsidP="00482363">
      <w:r>
        <w:object w:dxaOrig="1543" w:dyaOrig="995" w14:anchorId="144BB6D6">
          <v:shape id="_x0000_i1026" type="#_x0000_t75" style="width:77.25pt;height:49.5pt" o:ole="">
            <v:imagedata r:id="rId29" o:title=""/>
          </v:shape>
          <o:OLEObject Type="Embed" ProgID="Acrobat.Document.DC" ShapeID="_x0000_i1026" DrawAspect="Icon" ObjectID="_1723535638" r:id="rId30"/>
        </w:object>
      </w:r>
    </w:p>
    <w:p w14:paraId="3AB3419F" w14:textId="1EEF1C50" w:rsidR="006F6362" w:rsidRDefault="008A2F7C" w:rsidP="00482363">
      <w:hyperlink r:id="rId31" w:history="1">
        <w:r w:rsidR="006F6362" w:rsidRPr="006F6362">
          <w:rPr>
            <w:rStyle w:val="Hyperlink"/>
          </w:rPr>
          <w:t>NEOM - LCS System - Solution Design Document - v1.0(draft).docx</w:t>
        </w:r>
      </w:hyperlink>
    </w:p>
    <w:p w14:paraId="121044E4" w14:textId="77777777" w:rsidR="006F6362" w:rsidRPr="00482363" w:rsidRDefault="006F6362" w:rsidP="00482363"/>
    <w:p w14:paraId="3CB06E3B" w14:textId="3B64B1F4" w:rsidR="00F03674" w:rsidRPr="00592C02" w:rsidRDefault="009E7A27" w:rsidP="000275D2">
      <w:pPr>
        <w:pStyle w:val="Heading1"/>
      </w:pPr>
      <w:bookmarkStart w:id="33" w:name="_Toc86665663"/>
      <w:r w:rsidRPr="00592C02">
        <w:lastRenderedPageBreak/>
        <w:t>Reports</w:t>
      </w:r>
      <w:bookmarkEnd w:id="33"/>
    </w:p>
    <w:p w14:paraId="1D3D9753" w14:textId="6CF2D595" w:rsidR="009211B6" w:rsidRDefault="009211B6">
      <w:pPr>
        <w:pStyle w:val="Heading1"/>
      </w:pPr>
      <w:bookmarkStart w:id="34" w:name="_Toc86665664"/>
      <w:r w:rsidRPr="00592C02">
        <w:lastRenderedPageBreak/>
        <w:t>Pending</w:t>
      </w:r>
      <w:bookmarkEnd w:id="34"/>
    </w:p>
    <w:p w14:paraId="6C1282BA" w14:textId="57E4BDD2" w:rsidR="009E7AD7" w:rsidRDefault="009E7AD7" w:rsidP="009E7AD7">
      <w:pPr>
        <w:pStyle w:val="ListParagraph"/>
      </w:pPr>
      <w:r>
        <w:t>Hazem:</w:t>
      </w:r>
    </w:p>
    <w:p w14:paraId="7D5307B6" w14:textId="3E97145F" w:rsidR="009E7AD7" w:rsidRDefault="009E7AD7" w:rsidP="00471F4E">
      <w:pPr>
        <w:pStyle w:val="ListParagraph"/>
        <w:numPr>
          <w:ilvl w:val="0"/>
          <w:numId w:val="9"/>
        </w:numPr>
      </w:pPr>
      <w:r w:rsidRPr="009E3525">
        <w:rPr>
          <w:strike/>
        </w:rPr>
        <w:t>Refresh</w:t>
      </w:r>
      <w:r>
        <w:t>.</w:t>
      </w:r>
    </w:p>
    <w:p w14:paraId="44F54B37" w14:textId="2551ADAE" w:rsidR="009E7AD7" w:rsidRPr="009E3525" w:rsidRDefault="009E7AD7" w:rsidP="00471F4E">
      <w:pPr>
        <w:pStyle w:val="ListParagraph"/>
        <w:numPr>
          <w:ilvl w:val="0"/>
          <w:numId w:val="9"/>
        </w:numPr>
        <w:rPr>
          <w:strike/>
        </w:rPr>
      </w:pPr>
      <w:r w:rsidRPr="009E3525">
        <w:rPr>
          <w:strike/>
        </w:rPr>
        <w:t>Pause , Resume.</w:t>
      </w:r>
    </w:p>
    <w:p w14:paraId="4980B6C4" w14:textId="0AE73321" w:rsidR="009E7AD7" w:rsidRPr="004062C0" w:rsidRDefault="00682951" w:rsidP="00471F4E">
      <w:pPr>
        <w:pStyle w:val="ListParagraph"/>
        <w:numPr>
          <w:ilvl w:val="0"/>
          <w:numId w:val="9"/>
        </w:numPr>
        <w:rPr>
          <w:strike/>
        </w:rPr>
      </w:pPr>
      <w:r w:rsidRPr="004062C0">
        <w:rPr>
          <w:strike/>
        </w:rPr>
        <w:t>GMLC Test.</w:t>
      </w:r>
    </w:p>
    <w:p w14:paraId="62A134A1" w14:textId="524835FC" w:rsidR="00682951" w:rsidRPr="009E3525" w:rsidRDefault="00682951" w:rsidP="00471F4E">
      <w:pPr>
        <w:pStyle w:val="ListParagraph"/>
        <w:numPr>
          <w:ilvl w:val="0"/>
          <w:numId w:val="9"/>
        </w:numPr>
        <w:rPr>
          <w:strike/>
        </w:rPr>
      </w:pPr>
      <w:r w:rsidRPr="009E3525">
        <w:rPr>
          <w:strike/>
        </w:rPr>
        <w:t>Future Tracking get Priority &lt;&gt; 10.</w:t>
      </w:r>
    </w:p>
    <w:p w14:paraId="0F860383" w14:textId="77777777" w:rsidR="003978DC" w:rsidRDefault="003978DC" w:rsidP="00AD28BF">
      <w:pPr>
        <w:rPr>
          <w:highlight w:val="yellow"/>
        </w:rPr>
      </w:pPr>
    </w:p>
    <w:p w14:paraId="5EC30F57" w14:textId="77777777" w:rsidR="008E2ECB" w:rsidRPr="00507D2C" w:rsidRDefault="008E2ECB" w:rsidP="00AD28BF"/>
    <w:p w14:paraId="6C73F2C0" w14:textId="44E2FFFD" w:rsidR="00CE7A96" w:rsidRDefault="00CE7A96" w:rsidP="00AD28BF">
      <w:r>
        <w:t>Don’t send the keys that don’t have conditions</w:t>
      </w:r>
    </w:p>
    <w:p w14:paraId="22603844" w14:textId="2AD99DDF" w:rsidR="000E08A8" w:rsidRDefault="000E08A8" w:rsidP="00AD28BF">
      <w:r>
        <w:t>DB Changes:</w:t>
      </w:r>
    </w:p>
    <w:p w14:paraId="0D72E209" w14:textId="11915946" w:rsidR="000E08A8" w:rsidRPr="001F4633" w:rsidRDefault="000E08A8" w:rsidP="00471F4E">
      <w:pPr>
        <w:pStyle w:val="ListParagraph"/>
        <w:numPr>
          <w:ilvl w:val="0"/>
          <w:numId w:val="11"/>
        </w:numPr>
        <w:rPr>
          <w:strike/>
        </w:rPr>
      </w:pPr>
      <w:bookmarkStart w:id="35" w:name="_Hlk85358044"/>
      <w:r w:rsidRPr="001F4633">
        <w:rPr>
          <w:strike/>
        </w:rPr>
        <w:t>Add new table : position_methods</w:t>
      </w:r>
    </w:p>
    <w:p w14:paraId="798A454E" w14:textId="101A8E00" w:rsidR="000E08A8" w:rsidRPr="001F4633" w:rsidRDefault="000E08A8" w:rsidP="00471F4E">
      <w:pPr>
        <w:pStyle w:val="ListParagraph"/>
        <w:numPr>
          <w:ilvl w:val="0"/>
          <w:numId w:val="11"/>
        </w:numPr>
        <w:rPr>
          <w:strike/>
        </w:rPr>
      </w:pPr>
      <w:r w:rsidRPr="001F4633">
        <w:rPr>
          <w:strike/>
        </w:rPr>
        <w:t>Track_Records: add column : Position_MethodID</w:t>
      </w:r>
    </w:p>
    <w:p w14:paraId="65C658FC" w14:textId="3D29122F" w:rsidR="000E08A8" w:rsidRPr="001F4633" w:rsidRDefault="000E08A8" w:rsidP="00471F4E">
      <w:pPr>
        <w:pStyle w:val="ListParagraph"/>
        <w:numPr>
          <w:ilvl w:val="0"/>
          <w:numId w:val="11"/>
        </w:numPr>
        <w:rPr>
          <w:strike/>
        </w:rPr>
      </w:pPr>
      <w:r w:rsidRPr="001F4633">
        <w:rPr>
          <w:strike/>
        </w:rPr>
        <w:t>Bulk_Record: add column : Position_MethodID , and rename Description to Name.</w:t>
      </w:r>
    </w:p>
    <w:p w14:paraId="6BAB62D9" w14:textId="71666FC9" w:rsidR="000E08A8" w:rsidRPr="001F4633" w:rsidRDefault="00BA7E41" w:rsidP="00471F4E">
      <w:pPr>
        <w:pStyle w:val="ListParagraph"/>
        <w:numPr>
          <w:ilvl w:val="0"/>
          <w:numId w:val="11"/>
        </w:numPr>
        <w:rPr>
          <w:strike/>
        </w:rPr>
      </w:pPr>
      <w:r w:rsidRPr="001F4633">
        <w:rPr>
          <w:strike/>
        </w:rPr>
        <w:t>Add Decryption to all columns that don’t have.</w:t>
      </w:r>
    </w:p>
    <w:p w14:paraId="01DB6A6F" w14:textId="0EC93971" w:rsidR="00BA7E41" w:rsidRPr="007B2E4C" w:rsidRDefault="00BA7E41" w:rsidP="00471F4E">
      <w:pPr>
        <w:pStyle w:val="ListParagraph"/>
        <w:numPr>
          <w:ilvl w:val="0"/>
          <w:numId w:val="11"/>
        </w:numPr>
        <w:rPr>
          <w:strike/>
          <w:highlight w:val="yellow"/>
        </w:rPr>
      </w:pPr>
      <w:bookmarkStart w:id="36" w:name="_Hlk85358114"/>
      <w:bookmarkEnd w:id="35"/>
      <w:r w:rsidRPr="007B2E4C">
        <w:rPr>
          <w:strike/>
          <w:highlight w:val="yellow"/>
        </w:rPr>
        <w:t>Check if we need to add relation between the _records table and other related table</w:t>
      </w:r>
      <w:bookmarkEnd w:id="36"/>
      <w:r w:rsidRPr="007B2E4C">
        <w:rPr>
          <w:strike/>
          <w:highlight w:val="yellow"/>
        </w:rPr>
        <w:t>.</w:t>
      </w:r>
      <w:r w:rsidR="007B2E4C">
        <w:rPr>
          <w:strike/>
          <w:highlight w:val="yellow"/>
        </w:rPr>
        <w:t xml:space="preserve"> Yes they added FK, Restricted</w:t>
      </w:r>
    </w:p>
    <w:p w14:paraId="4B29ED54" w14:textId="168BD259" w:rsidR="00CE21E4" w:rsidRPr="00CD3C42" w:rsidRDefault="00C90BD7" w:rsidP="00471F4E">
      <w:pPr>
        <w:pStyle w:val="ListParagraph"/>
        <w:numPr>
          <w:ilvl w:val="0"/>
          <w:numId w:val="11"/>
        </w:numPr>
        <w:rPr>
          <w:highlight w:val="magenta"/>
        </w:rPr>
      </w:pPr>
      <w:r w:rsidRPr="00E94E99">
        <w:rPr>
          <w:strike/>
          <w:highlight w:val="magenta"/>
        </w:rPr>
        <w:t>Rename Buttons</w:t>
      </w:r>
      <w:r w:rsidRPr="00CD3C42">
        <w:rPr>
          <w:highlight w:val="magenta"/>
        </w:rPr>
        <w:t xml:space="preserve">, </w:t>
      </w:r>
      <w:r w:rsidRPr="00E94E99">
        <w:rPr>
          <w:strike/>
          <w:highlight w:val="magenta"/>
        </w:rPr>
        <w:t>CheckBox  Enable</w:t>
      </w:r>
      <w:r w:rsidRPr="00CD3C42">
        <w:rPr>
          <w:highlight w:val="magenta"/>
        </w:rPr>
        <w:t>,</w:t>
      </w:r>
      <w:r w:rsidRPr="00E94E99">
        <w:rPr>
          <w:strike/>
          <w:highlight w:val="magenta"/>
        </w:rPr>
        <w:t xml:space="preserve"> Get address for first point, Start working on Bulk</w:t>
      </w:r>
      <w:r w:rsidRPr="00CD3C42">
        <w:rPr>
          <w:highlight w:val="magenta"/>
        </w:rPr>
        <w:t>.</w:t>
      </w:r>
    </w:p>
    <w:p w14:paraId="0809B523" w14:textId="18202BE7" w:rsidR="00CE21E4" w:rsidRPr="00E94E99" w:rsidRDefault="00CE21E4" w:rsidP="00471F4E">
      <w:pPr>
        <w:pStyle w:val="ListParagraph"/>
        <w:numPr>
          <w:ilvl w:val="0"/>
          <w:numId w:val="11"/>
        </w:numPr>
        <w:rPr>
          <w:strike/>
          <w:highlight w:val="magenta"/>
        </w:rPr>
      </w:pPr>
      <w:r w:rsidRPr="00E94E99">
        <w:rPr>
          <w:strike/>
          <w:highlight w:val="magenta"/>
        </w:rPr>
        <w:t>Enhance the web delay.</w:t>
      </w:r>
    </w:p>
    <w:p w14:paraId="4DA85651" w14:textId="06BFA6A5" w:rsidR="00473480" w:rsidRPr="00CD3C42" w:rsidRDefault="00473480" w:rsidP="00471F4E">
      <w:pPr>
        <w:pStyle w:val="ListParagraph"/>
        <w:numPr>
          <w:ilvl w:val="0"/>
          <w:numId w:val="11"/>
        </w:numPr>
        <w:rPr>
          <w:highlight w:val="magenta"/>
        </w:rPr>
      </w:pPr>
      <w:r w:rsidRPr="00E94E99">
        <w:rPr>
          <w:strike/>
          <w:highlight w:val="magenta"/>
        </w:rPr>
        <w:t>Arabic points</w:t>
      </w:r>
      <w:r w:rsidR="0009309A" w:rsidRPr="00CD3C42">
        <w:rPr>
          <w:highlight w:val="magenta"/>
        </w:rPr>
        <w:t>.</w:t>
      </w:r>
    </w:p>
    <w:p w14:paraId="43DCF9B1" w14:textId="2B2DE7E3" w:rsidR="00876D41" w:rsidRPr="00E94E99" w:rsidRDefault="00876D41" w:rsidP="00471F4E">
      <w:pPr>
        <w:pStyle w:val="ListParagraph"/>
        <w:numPr>
          <w:ilvl w:val="0"/>
          <w:numId w:val="11"/>
        </w:numPr>
        <w:rPr>
          <w:strike/>
        </w:rPr>
      </w:pPr>
      <w:r w:rsidRPr="00E94E99">
        <w:rPr>
          <w:strike/>
          <w:highlight w:val="magenta"/>
        </w:rPr>
        <w:t>Download , discriminate between Address based on Position Method</w:t>
      </w:r>
      <w:r w:rsidRPr="00E94E99">
        <w:rPr>
          <w:strike/>
        </w:rPr>
        <w:t>.</w:t>
      </w:r>
    </w:p>
    <w:p w14:paraId="2A9741C9" w14:textId="08343A72" w:rsidR="0009309A" w:rsidRDefault="00E94E99" w:rsidP="00471F4E">
      <w:pPr>
        <w:pStyle w:val="ListParagraph"/>
        <w:numPr>
          <w:ilvl w:val="0"/>
          <w:numId w:val="11"/>
        </w:numPr>
      </w:pPr>
      <w:r>
        <w:t>Subscriber line info do you have location?</w:t>
      </w:r>
    </w:p>
    <w:p w14:paraId="0168BFEB" w14:textId="562D5C1F" w:rsidR="0009309A" w:rsidRDefault="004B6FB5" w:rsidP="004B6FB5">
      <w:pPr>
        <w:ind w:left="360"/>
      </w:pPr>
      <w:r>
        <w:t>************************************************************************</w:t>
      </w:r>
    </w:p>
    <w:p w14:paraId="0647EA05" w14:textId="77777777" w:rsidR="004B6FB5" w:rsidRDefault="004B6FB5" w:rsidP="004B6FB5">
      <w:pPr>
        <w:ind w:left="360"/>
      </w:pPr>
      <w:r>
        <w:t>************************************************************************</w:t>
      </w:r>
    </w:p>
    <w:p w14:paraId="00DC93A1" w14:textId="154476DB" w:rsidR="004B6FB5" w:rsidRDefault="004B6FB5" w:rsidP="004B6FB5">
      <w:pPr>
        <w:ind w:left="360"/>
      </w:pPr>
      <w:r>
        <w:t>High Priority:</w:t>
      </w:r>
    </w:p>
    <w:p w14:paraId="29183DAA" w14:textId="77777777" w:rsidR="004B6FB5" w:rsidRDefault="004B6FB5" w:rsidP="004B6FB5">
      <w:pPr>
        <w:ind w:left="360"/>
      </w:pPr>
    </w:p>
    <w:p w14:paraId="220262C0" w14:textId="754F3163" w:rsidR="004B6FB5" w:rsidRPr="0043096D" w:rsidRDefault="004B6FB5" w:rsidP="004B6FB5">
      <w:pPr>
        <w:ind w:left="360"/>
        <w:rPr>
          <w:strike/>
        </w:rPr>
      </w:pPr>
      <w:r w:rsidRPr="0043096D">
        <w:rPr>
          <w:strike/>
        </w:rPr>
        <w:t xml:space="preserve">1. Status History : add the same keys in the response returned from. [Db , Javascript] </w:t>
      </w:r>
    </w:p>
    <w:p w14:paraId="5093235F" w14:textId="77777777" w:rsidR="004B6FB5" w:rsidRPr="0043096D" w:rsidRDefault="004B6FB5" w:rsidP="004B6FB5">
      <w:pPr>
        <w:ind w:left="360"/>
        <w:rPr>
          <w:strike/>
        </w:rPr>
      </w:pPr>
      <w:r w:rsidRPr="0043096D">
        <w:rPr>
          <w:strike/>
        </w:rPr>
        <w:t>Same note should be for other tabs.</w:t>
      </w:r>
    </w:p>
    <w:p w14:paraId="37C0DDE0" w14:textId="77777777" w:rsidR="004B6FB5" w:rsidRPr="002148BA" w:rsidRDefault="004B6FB5" w:rsidP="004B6FB5">
      <w:pPr>
        <w:ind w:left="360"/>
        <w:rPr>
          <w:strike/>
        </w:rPr>
      </w:pPr>
      <w:r w:rsidRPr="002148BA">
        <w:rPr>
          <w:strike/>
        </w:rPr>
        <w:t>2. All grid  *****inner**** should have small fonts.</w:t>
      </w:r>
    </w:p>
    <w:p w14:paraId="7D0C9ACF" w14:textId="77777777" w:rsidR="004B6FB5" w:rsidRPr="002148BA" w:rsidRDefault="004B6FB5" w:rsidP="004B6FB5">
      <w:pPr>
        <w:ind w:left="360"/>
        <w:rPr>
          <w:strike/>
        </w:rPr>
      </w:pPr>
      <w:r w:rsidRPr="002148BA">
        <w:rPr>
          <w:strike/>
        </w:rPr>
        <w:t>3. On click, make sure to render the location on map.</w:t>
      </w:r>
    </w:p>
    <w:p w14:paraId="679BFF7E" w14:textId="77777777" w:rsidR="004B6FB5" w:rsidRPr="007A1C7E" w:rsidRDefault="004B6FB5" w:rsidP="004B6FB5">
      <w:pPr>
        <w:ind w:left="360"/>
        <w:rPr>
          <w:strike/>
        </w:rPr>
      </w:pPr>
      <w:r w:rsidRPr="007A1C7E">
        <w:rPr>
          <w:strike/>
        </w:rPr>
        <w:t>4. in CDR Detailed :  when no data returned for specific event , don't show it.</w:t>
      </w:r>
    </w:p>
    <w:p w14:paraId="66A56E32" w14:textId="6FA81C3E" w:rsidR="004B6FB5" w:rsidRPr="00FA0C18" w:rsidRDefault="0043096D" w:rsidP="004B6FB5">
      <w:pPr>
        <w:ind w:left="360"/>
        <w:rPr>
          <w:strike/>
        </w:rPr>
      </w:pPr>
      <w:r w:rsidRPr="00FA0C18">
        <w:rPr>
          <w:strike/>
        </w:rPr>
        <w:t>5. From/ To enhancement</w:t>
      </w:r>
    </w:p>
    <w:p w14:paraId="1F5061FA" w14:textId="066ED641" w:rsidR="0043096D" w:rsidRPr="00FA0C18" w:rsidRDefault="0043096D" w:rsidP="004B6FB5">
      <w:pPr>
        <w:ind w:left="360"/>
        <w:rPr>
          <w:strike/>
        </w:rPr>
      </w:pPr>
      <w:r w:rsidRPr="00FA0C18">
        <w:rPr>
          <w:strike/>
        </w:rPr>
        <w:t>6. SIM/MSISDN/Voucher.</w:t>
      </w:r>
    </w:p>
    <w:p w14:paraId="02CC38B5" w14:textId="77777777" w:rsidR="0043096D" w:rsidRDefault="0043096D" w:rsidP="004B6FB5">
      <w:pPr>
        <w:ind w:left="360"/>
      </w:pPr>
    </w:p>
    <w:p w14:paraId="06A0EB58" w14:textId="448C6108" w:rsidR="00DE4C6A" w:rsidRDefault="001A0ED9" w:rsidP="004B6FB5">
      <w:pPr>
        <w:ind w:left="360"/>
      </w:pPr>
      <w:r>
        <w:t xml:space="preserve"> </w:t>
      </w:r>
    </w:p>
    <w:p w14:paraId="36193C05" w14:textId="77777777" w:rsidR="00746ECE" w:rsidRDefault="00746ECE" w:rsidP="004B6FB5">
      <w:pPr>
        <w:ind w:left="360"/>
      </w:pPr>
    </w:p>
    <w:p w14:paraId="0EBAE6EC" w14:textId="66ED000F" w:rsidR="004B6FB5" w:rsidRPr="00746ECE" w:rsidRDefault="00746ECE" w:rsidP="004B6FB5">
      <w:pPr>
        <w:ind w:left="360"/>
        <w:rPr>
          <w:b/>
          <w:bCs/>
          <w:sz w:val="28"/>
          <w:szCs w:val="28"/>
        </w:rPr>
      </w:pPr>
      <w:r w:rsidRPr="00746ECE">
        <w:rPr>
          <w:b/>
          <w:bCs/>
          <w:sz w:val="28"/>
          <w:szCs w:val="28"/>
        </w:rPr>
        <w:lastRenderedPageBreak/>
        <w:t>Hazem, the below should be done by end of the day.</w:t>
      </w:r>
      <w:r w:rsidR="00DE4C6A" w:rsidRPr="00746ECE">
        <w:rPr>
          <w:b/>
          <w:bCs/>
          <w:sz w:val="28"/>
          <w:szCs w:val="28"/>
        </w:rPr>
        <w:t xml:space="preserve"> </w:t>
      </w:r>
    </w:p>
    <w:p w14:paraId="65DA04E3" w14:textId="77777777" w:rsidR="00746ECE" w:rsidRPr="00332CD9" w:rsidRDefault="004B6FB5" w:rsidP="00746ECE">
      <w:pPr>
        <w:ind w:left="360"/>
        <w:rPr>
          <w:b/>
          <w:bCs/>
          <w:strike/>
          <w:color w:val="FF0000"/>
        </w:rPr>
      </w:pPr>
      <w:r w:rsidRPr="00332CD9">
        <w:rPr>
          <w:b/>
          <w:bCs/>
          <w:strike/>
          <w:color w:val="FF0000"/>
        </w:rPr>
        <w:t xml:space="preserve">1.  CDR : List make it checkbox. </w:t>
      </w:r>
    </w:p>
    <w:p w14:paraId="19A54A29" w14:textId="1AB67CAF" w:rsidR="00E16606" w:rsidRPr="009B4098" w:rsidRDefault="00E16606" w:rsidP="00746ECE">
      <w:pPr>
        <w:ind w:left="360"/>
        <w:rPr>
          <w:b/>
          <w:bCs/>
          <w:strike/>
          <w:color w:val="FF0000"/>
        </w:rPr>
      </w:pPr>
      <w:r w:rsidRPr="009B4098">
        <w:rPr>
          <w:b/>
          <w:bCs/>
          <w:strike/>
          <w:color w:val="FF0000"/>
        </w:rPr>
        <w:t>2.  Date picker should be enhanced.</w:t>
      </w:r>
    </w:p>
    <w:p w14:paraId="22334231" w14:textId="2D281B63" w:rsidR="00BD3D32" w:rsidRPr="009B4098" w:rsidRDefault="00E16606" w:rsidP="00746ECE">
      <w:pPr>
        <w:ind w:left="360"/>
        <w:rPr>
          <w:b/>
          <w:bCs/>
          <w:strike/>
          <w:color w:val="FF0000"/>
        </w:rPr>
      </w:pPr>
      <w:r w:rsidRPr="009B4098">
        <w:rPr>
          <w:b/>
          <w:bCs/>
          <w:strike/>
          <w:color w:val="FF0000"/>
        </w:rPr>
        <w:t xml:space="preserve">3. </w:t>
      </w:r>
      <w:r w:rsidR="00746ECE" w:rsidRPr="009B4098">
        <w:rPr>
          <w:b/>
          <w:bCs/>
          <w:strike/>
          <w:color w:val="FF0000"/>
        </w:rPr>
        <w:t xml:space="preserve"> </w:t>
      </w:r>
      <w:r w:rsidRPr="009B4098">
        <w:rPr>
          <w:b/>
          <w:bCs/>
          <w:strike/>
          <w:color w:val="FF0000"/>
        </w:rPr>
        <w:t>Table , remove extra BR.</w:t>
      </w:r>
    </w:p>
    <w:p w14:paraId="5F559449" w14:textId="06CCCBD6" w:rsidR="00BD3D32" w:rsidRPr="00746ECE" w:rsidRDefault="00BD3D32" w:rsidP="004B6FB5">
      <w:pPr>
        <w:ind w:left="360"/>
        <w:rPr>
          <w:b/>
          <w:bCs/>
          <w:color w:val="FF0000"/>
        </w:rPr>
      </w:pPr>
      <w:r w:rsidRPr="00746ECE">
        <w:rPr>
          <w:b/>
          <w:bCs/>
          <w:color w:val="FF0000"/>
        </w:rPr>
        <w:t>Historical points:</w:t>
      </w:r>
    </w:p>
    <w:p w14:paraId="79B4790D" w14:textId="71E4A97B" w:rsidR="00BD3D32" w:rsidRPr="00746ECE" w:rsidRDefault="00746ECE" w:rsidP="00471F4E">
      <w:pPr>
        <w:pStyle w:val="ListParagraph"/>
        <w:numPr>
          <w:ilvl w:val="0"/>
          <w:numId w:val="23"/>
        </w:numPr>
        <w:rPr>
          <w:b/>
          <w:bCs/>
          <w:color w:val="FF0000"/>
        </w:rPr>
      </w:pPr>
      <w:r w:rsidRPr="009B4098">
        <w:rPr>
          <w:b/>
          <w:bCs/>
          <w:strike/>
          <w:color w:val="FF0000"/>
        </w:rPr>
        <w:t>Highlight</w:t>
      </w:r>
      <w:r w:rsidR="00BD3D32" w:rsidRPr="00746ECE">
        <w:rPr>
          <w:b/>
          <w:bCs/>
          <w:color w:val="FF0000"/>
        </w:rPr>
        <w:t>.</w:t>
      </w:r>
    </w:p>
    <w:p w14:paraId="188D8720" w14:textId="7252D332" w:rsidR="00E16606" w:rsidRPr="009B4098" w:rsidRDefault="00E16606" w:rsidP="00471F4E">
      <w:pPr>
        <w:pStyle w:val="ListParagraph"/>
        <w:numPr>
          <w:ilvl w:val="0"/>
          <w:numId w:val="23"/>
        </w:numPr>
        <w:rPr>
          <w:b/>
          <w:bCs/>
          <w:strike/>
          <w:color w:val="FF0000"/>
        </w:rPr>
      </w:pPr>
      <w:r w:rsidRPr="009B4098">
        <w:rPr>
          <w:b/>
          <w:bCs/>
          <w:strike/>
          <w:color w:val="FF0000"/>
        </w:rPr>
        <w:t xml:space="preserve">Date From To should be changed to </w:t>
      </w:r>
      <w:r w:rsidR="00746ECE" w:rsidRPr="009B4098">
        <w:rPr>
          <w:b/>
          <w:bCs/>
          <w:strike/>
          <w:color w:val="FF0000"/>
        </w:rPr>
        <w:t>calendar</w:t>
      </w:r>
      <w:r w:rsidRPr="009B4098">
        <w:rPr>
          <w:b/>
          <w:bCs/>
          <w:strike/>
          <w:color w:val="FF0000"/>
        </w:rPr>
        <w:t>.</w:t>
      </w:r>
    </w:p>
    <w:p w14:paraId="7B884CC1" w14:textId="20B8E809" w:rsidR="00BD3D32" w:rsidRPr="00746ECE" w:rsidRDefault="00BD3D32" w:rsidP="00471F4E">
      <w:pPr>
        <w:pStyle w:val="ListParagraph"/>
        <w:numPr>
          <w:ilvl w:val="0"/>
          <w:numId w:val="23"/>
        </w:numPr>
        <w:rPr>
          <w:b/>
          <w:bCs/>
          <w:color w:val="FF0000"/>
        </w:rPr>
      </w:pPr>
      <w:r w:rsidRPr="00746ECE">
        <w:rPr>
          <w:b/>
          <w:bCs/>
          <w:color w:val="FF0000"/>
        </w:rPr>
        <w:t>Decrease fonts.</w:t>
      </w:r>
    </w:p>
    <w:p w14:paraId="70AA70EA" w14:textId="381FEB9F" w:rsidR="0085706F" w:rsidRPr="009B4098" w:rsidRDefault="0085706F" w:rsidP="00471F4E">
      <w:pPr>
        <w:pStyle w:val="ListParagraph"/>
        <w:numPr>
          <w:ilvl w:val="0"/>
          <w:numId w:val="23"/>
        </w:numPr>
        <w:rPr>
          <w:b/>
          <w:bCs/>
          <w:strike/>
          <w:color w:val="FF0000"/>
        </w:rPr>
      </w:pPr>
      <w:r w:rsidRPr="009B4098">
        <w:rPr>
          <w:b/>
          <w:bCs/>
          <w:strike/>
          <w:color w:val="FF0000"/>
        </w:rPr>
        <w:t>Scroll horizontal.</w:t>
      </w:r>
    </w:p>
    <w:p w14:paraId="3B9EFB25" w14:textId="6E313628" w:rsidR="00083A10" w:rsidRPr="00927B8A" w:rsidRDefault="00083A10" w:rsidP="00471F4E">
      <w:pPr>
        <w:pStyle w:val="ListParagraph"/>
        <w:numPr>
          <w:ilvl w:val="0"/>
          <w:numId w:val="23"/>
        </w:numPr>
        <w:rPr>
          <w:b/>
          <w:bCs/>
          <w:strike/>
          <w:color w:val="FF0000"/>
        </w:rPr>
      </w:pPr>
      <w:r w:rsidRPr="00927B8A">
        <w:rPr>
          <w:b/>
          <w:bCs/>
          <w:strike/>
          <w:color w:val="FF0000"/>
        </w:rPr>
        <w:t>Arabic.</w:t>
      </w:r>
      <w:r w:rsidR="009B4098" w:rsidRPr="00927B8A">
        <w:rPr>
          <w:b/>
          <w:bCs/>
          <w:strike/>
          <w:color w:val="FF0000"/>
        </w:rPr>
        <w:t xml:space="preserve"> Still we have issue in Date Range mlaz2a</w:t>
      </w:r>
    </w:p>
    <w:p w14:paraId="5B8E002D" w14:textId="77849886" w:rsidR="00B070E0" w:rsidRPr="00746ECE" w:rsidRDefault="00B070E0" w:rsidP="00332CD9">
      <w:pPr>
        <w:pStyle w:val="ListParagraph"/>
        <w:rPr>
          <w:b/>
          <w:bCs/>
          <w:color w:val="FF0000"/>
        </w:rPr>
      </w:pPr>
    </w:p>
    <w:p w14:paraId="57F71C45" w14:textId="561A4AFE" w:rsidR="00C43BDC" w:rsidRDefault="00C43BDC" w:rsidP="00746ECE">
      <w:pPr>
        <w:rPr>
          <w:sz w:val="36"/>
          <w:szCs w:val="36"/>
        </w:rPr>
      </w:pPr>
    </w:p>
    <w:p w14:paraId="436FF345" w14:textId="021C14A7" w:rsidR="00C43BDC" w:rsidRPr="00746ECE" w:rsidRDefault="00C43BDC" w:rsidP="00C43BDC">
      <w:pPr>
        <w:ind w:left="360"/>
        <w:rPr>
          <w:b/>
          <w:bCs/>
          <w:sz w:val="28"/>
          <w:szCs w:val="28"/>
        </w:rPr>
      </w:pPr>
      <w:r w:rsidRPr="00746ECE">
        <w:rPr>
          <w:b/>
          <w:bCs/>
          <w:sz w:val="28"/>
          <w:szCs w:val="28"/>
        </w:rPr>
        <w:t>Hazem</w:t>
      </w:r>
      <w:r>
        <w:rPr>
          <w:b/>
          <w:bCs/>
          <w:sz w:val="28"/>
          <w:szCs w:val="28"/>
        </w:rPr>
        <w:t xml:space="preserve"> Next</w:t>
      </w:r>
      <w:r w:rsidR="0073533E">
        <w:rPr>
          <w:b/>
          <w:bCs/>
          <w:sz w:val="28"/>
          <w:szCs w:val="28"/>
        </w:rPr>
        <w:t xml:space="preserve"> [Voucher,</w:t>
      </w:r>
      <w:r w:rsidR="007562F8">
        <w:rPr>
          <w:b/>
          <w:bCs/>
          <w:sz w:val="28"/>
          <w:szCs w:val="28"/>
        </w:rPr>
        <w:t xml:space="preserve"> </w:t>
      </w:r>
      <w:r w:rsidR="0073533E">
        <w:rPr>
          <w:b/>
          <w:bCs/>
          <w:sz w:val="28"/>
          <w:szCs w:val="28"/>
        </w:rPr>
        <w:t>SIM,</w:t>
      </w:r>
      <w:r w:rsidR="007562F8">
        <w:rPr>
          <w:b/>
          <w:bCs/>
          <w:sz w:val="28"/>
          <w:szCs w:val="28"/>
        </w:rPr>
        <w:t xml:space="preserve"> </w:t>
      </w:r>
      <w:r w:rsidR="0073533E">
        <w:rPr>
          <w:b/>
          <w:bCs/>
          <w:sz w:val="28"/>
          <w:szCs w:val="28"/>
        </w:rPr>
        <w:t>IMEI]</w:t>
      </w:r>
      <w:r>
        <w:rPr>
          <w:b/>
          <w:bCs/>
          <w:sz w:val="28"/>
          <w:szCs w:val="28"/>
        </w:rPr>
        <w:t>:</w:t>
      </w:r>
      <w:r w:rsidRPr="00746ECE">
        <w:rPr>
          <w:b/>
          <w:bCs/>
          <w:sz w:val="28"/>
          <w:szCs w:val="28"/>
        </w:rPr>
        <w:t xml:space="preserve"> </w:t>
      </w:r>
    </w:p>
    <w:p w14:paraId="153FFC87" w14:textId="73E28A10" w:rsidR="00C43BDC" w:rsidRPr="00AF480A" w:rsidRDefault="00C43BDC" w:rsidP="00471F4E">
      <w:pPr>
        <w:pStyle w:val="ListParagraph"/>
        <w:numPr>
          <w:ilvl w:val="0"/>
          <w:numId w:val="25"/>
        </w:numPr>
        <w:rPr>
          <w:b/>
          <w:bCs/>
          <w:strike/>
          <w:color w:val="FF0000"/>
        </w:rPr>
      </w:pPr>
      <w:r w:rsidRPr="00AF480A">
        <w:rPr>
          <w:b/>
          <w:bCs/>
          <w:strike/>
          <w:color w:val="FF0000"/>
        </w:rPr>
        <w:t>Regarding Voucher/SIM/IMEI:</w:t>
      </w:r>
    </w:p>
    <w:p w14:paraId="54D7834B" w14:textId="34DC3894" w:rsidR="00C43BDC" w:rsidRDefault="00C43BDC" w:rsidP="00BC6470">
      <w:pPr>
        <w:pStyle w:val="ListParagraph"/>
        <w:numPr>
          <w:ilvl w:val="2"/>
          <w:numId w:val="49"/>
        </w:numPr>
        <w:rPr>
          <w:b/>
          <w:bCs/>
          <w:color w:val="FF0000"/>
        </w:rPr>
      </w:pPr>
      <w:r w:rsidRPr="00927B8A">
        <w:rPr>
          <w:b/>
          <w:bCs/>
          <w:strike/>
          <w:color w:val="FF0000"/>
        </w:rPr>
        <w:t>Arabic</w:t>
      </w:r>
      <w:r>
        <w:rPr>
          <w:b/>
          <w:bCs/>
          <w:color w:val="FF0000"/>
        </w:rPr>
        <w:t>.</w:t>
      </w:r>
    </w:p>
    <w:p w14:paraId="7F734ED1" w14:textId="2F4C4E44" w:rsidR="00332CD9" w:rsidRPr="00927B8A" w:rsidRDefault="00332CD9" w:rsidP="00BC6470">
      <w:pPr>
        <w:pStyle w:val="ListParagraph"/>
        <w:numPr>
          <w:ilvl w:val="2"/>
          <w:numId w:val="49"/>
        </w:numPr>
        <w:rPr>
          <w:b/>
          <w:bCs/>
          <w:strike/>
          <w:color w:val="FF0000"/>
        </w:rPr>
      </w:pPr>
      <w:r w:rsidRPr="00927B8A">
        <w:rPr>
          <w:b/>
          <w:bCs/>
          <w:strike/>
          <w:color w:val="FF0000"/>
        </w:rPr>
        <w:t xml:space="preserve"> double check bundles.</w:t>
      </w:r>
    </w:p>
    <w:p w14:paraId="459B493D" w14:textId="35EAA6F1" w:rsidR="00C43BDC" w:rsidRPr="00927B8A" w:rsidRDefault="00C43BDC" w:rsidP="00BC6470">
      <w:pPr>
        <w:pStyle w:val="ListParagraph"/>
        <w:numPr>
          <w:ilvl w:val="2"/>
          <w:numId w:val="49"/>
        </w:numPr>
        <w:rPr>
          <w:b/>
          <w:bCs/>
          <w:strike/>
          <w:color w:val="FF0000"/>
        </w:rPr>
      </w:pPr>
      <w:r w:rsidRPr="00927B8A">
        <w:rPr>
          <w:b/>
          <w:bCs/>
          <w:strike/>
          <w:color w:val="FF0000"/>
        </w:rPr>
        <w:t>Update customer search to read from the new page.</w:t>
      </w:r>
    </w:p>
    <w:p w14:paraId="06133463" w14:textId="77777777" w:rsidR="00332CD9" w:rsidRDefault="00332CD9" w:rsidP="00BC6470">
      <w:pPr>
        <w:pStyle w:val="ListParagraph"/>
        <w:numPr>
          <w:ilvl w:val="2"/>
          <w:numId w:val="49"/>
        </w:numPr>
        <w:rPr>
          <w:b/>
          <w:bCs/>
          <w:color w:val="FF0000"/>
        </w:rPr>
      </w:pPr>
    </w:p>
    <w:p w14:paraId="17F013E9" w14:textId="075EF2FA" w:rsidR="0073533E" w:rsidRDefault="0073533E" w:rsidP="0073533E">
      <w:pPr>
        <w:pStyle w:val="ListParagraph"/>
        <w:ind w:left="1260"/>
        <w:rPr>
          <w:b/>
          <w:bCs/>
          <w:color w:val="FF0000"/>
        </w:rPr>
      </w:pPr>
    </w:p>
    <w:p w14:paraId="609C05D5" w14:textId="5C98B23D" w:rsidR="00927B8A" w:rsidRDefault="00927B8A" w:rsidP="0073533E">
      <w:pPr>
        <w:pStyle w:val="ListParagraph"/>
        <w:ind w:left="1260"/>
        <w:rPr>
          <w:b/>
          <w:bCs/>
          <w:color w:val="FF0000"/>
        </w:rPr>
      </w:pPr>
    </w:p>
    <w:p w14:paraId="02EBA0A9" w14:textId="77777777" w:rsidR="000E5A59" w:rsidRDefault="000E5A59" w:rsidP="0073533E">
      <w:pPr>
        <w:pStyle w:val="ListParagraph"/>
        <w:ind w:left="1260"/>
        <w:rPr>
          <w:b/>
          <w:bCs/>
          <w:color w:val="FF0000"/>
        </w:rPr>
      </w:pPr>
    </w:p>
    <w:p w14:paraId="3B9FF422" w14:textId="6313CA5F" w:rsidR="000E5A59" w:rsidRPr="000E5A59" w:rsidRDefault="000E5A59" w:rsidP="0073533E">
      <w:pPr>
        <w:pStyle w:val="ListParagraph"/>
        <w:ind w:left="1260"/>
        <w:rPr>
          <w:highlight w:val="yellow"/>
        </w:rPr>
      </w:pPr>
      <w:r w:rsidRPr="000E5A59">
        <w:rPr>
          <w:highlight w:val="yellow"/>
        </w:rPr>
        <w:t>Yellow: Hazem</w:t>
      </w:r>
    </w:p>
    <w:p w14:paraId="0E4B26F5" w14:textId="77777777" w:rsidR="000E5A59" w:rsidRDefault="000E5A59" w:rsidP="0073533E">
      <w:pPr>
        <w:pStyle w:val="ListParagraph"/>
        <w:ind w:left="1260"/>
        <w:rPr>
          <w:b/>
          <w:bCs/>
          <w:color w:val="FF0000"/>
        </w:rPr>
      </w:pPr>
    </w:p>
    <w:p w14:paraId="1C291688" w14:textId="0265967F" w:rsidR="00927B8A" w:rsidRDefault="00927B8A" w:rsidP="0073533E">
      <w:pPr>
        <w:pStyle w:val="ListParagraph"/>
        <w:ind w:left="1260"/>
        <w:rPr>
          <w:b/>
          <w:bCs/>
          <w:color w:val="FF0000"/>
        </w:rPr>
      </w:pPr>
      <w:r>
        <w:rPr>
          <w:b/>
          <w:bCs/>
          <w:color w:val="FF0000"/>
        </w:rPr>
        <w:t xml:space="preserve">Pending: </w:t>
      </w:r>
      <w:r w:rsidR="00736619">
        <w:rPr>
          <w:b/>
          <w:bCs/>
          <w:color w:val="FF0000"/>
        </w:rPr>
        <w:t xml:space="preserve"> I have to review</w:t>
      </w:r>
    </w:p>
    <w:p w14:paraId="456D9816" w14:textId="5E01E53B" w:rsidR="00927B8A" w:rsidRPr="000E5A59" w:rsidRDefault="00927B8A" w:rsidP="00BC6470">
      <w:pPr>
        <w:pStyle w:val="ListParagraph"/>
        <w:numPr>
          <w:ilvl w:val="2"/>
          <w:numId w:val="49"/>
        </w:numPr>
        <w:rPr>
          <w:b/>
          <w:bCs/>
          <w:color w:val="FF0000"/>
          <w:highlight w:val="yellow"/>
        </w:rPr>
      </w:pPr>
      <w:r w:rsidRPr="000E5A59">
        <w:rPr>
          <w:b/>
          <w:bCs/>
          <w:color w:val="FF0000"/>
          <w:highlight w:val="yellow"/>
        </w:rPr>
        <w:t>Max len for tabs 5. CDR/ Historical.</w:t>
      </w:r>
    </w:p>
    <w:p w14:paraId="74788A09" w14:textId="40D27B03" w:rsidR="009C4D7E" w:rsidRPr="000E5A59" w:rsidRDefault="009C4D7E" w:rsidP="00BC6470">
      <w:pPr>
        <w:pStyle w:val="ListParagraph"/>
        <w:numPr>
          <w:ilvl w:val="2"/>
          <w:numId w:val="49"/>
        </w:numPr>
        <w:rPr>
          <w:strike/>
          <w:highlight w:val="yellow"/>
        </w:rPr>
      </w:pPr>
      <w:r w:rsidRPr="000E5A59">
        <w:rPr>
          <w:strike/>
          <w:highlight w:val="yellow"/>
        </w:rPr>
        <w:t>Map URL to be added to web.xml</w:t>
      </w:r>
    </w:p>
    <w:p w14:paraId="47B369DA" w14:textId="54A70D8A" w:rsidR="001A0ED9" w:rsidRPr="000E5A59" w:rsidRDefault="001A0ED9" w:rsidP="00BC6470">
      <w:pPr>
        <w:pStyle w:val="ListParagraph"/>
        <w:numPr>
          <w:ilvl w:val="2"/>
          <w:numId w:val="49"/>
        </w:numPr>
        <w:rPr>
          <w:highlight w:val="green"/>
        </w:rPr>
      </w:pPr>
      <w:r w:rsidRPr="000E5A59">
        <w:rPr>
          <w:highlight w:val="green"/>
        </w:rPr>
        <w:t>Check Session.</w:t>
      </w:r>
    </w:p>
    <w:p w14:paraId="48F0A324" w14:textId="36F5B59E" w:rsidR="001A0ED9" w:rsidRPr="000E5A59" w:rsidRDefault="001A0ED9" w:rsidP="00BC6470">
      <w:pPr>
        <w:pStyle w:val="ListParagraph"/>
        <w:numPr>
          <w:ilvl w:val="2"/>
          <w:numId w:val="49"/>
        </w:numPr>
        <w:rPr>
          <w:highlight w:val="red"/>
        </w:rPr>
      </w:pPr>
      <w:r w:rsidRPr="000E5A59">
        <w:rPr>
          <w:highlight w:val="red"/>
        </w:rPr>
        <w:t>Current Location: API with new build.</w:t>
      </w:r>
    </w:p>
    <w:p w14:paraId="52AF78D7" w14:textId="151E8463" w:rsidR="001A0ED9" w:rsidRPr="000E5A59" w:rsidRDefault="001A0ED9" w:rsidP="00BC6470">
      <w:pPr>
        <w:pStyle w:val="ListParagraph"/>
        <w:numPr>
          <w:ilvl w:val="2"/>
          <w:numId w:val="49"/>
        </w:numPr>
        <w:rPr>
          <w:highlight w:val="green"/>
        </w:rPr>
      </w:pPr>
      <w:r w:rsidRPr="000E5A59">
        <w:rPr>
          <w:highlight w:val="green"/>
        </w:rPr>
        <w:t>Password Encryption.</w:t>
      </w:r>
    </w:p>
    <w:p w14:paraId="4EC97C64" w14:textId="3A6831F7" w:rsidR="002A14DD" w:rsidRPr="000E5A59" w:rsidRDefault="002A14DD" w:rsidP="00BC6470">
      <w:pPr>
        <w:pStyle w:val="ListParagraph"/>
        <w:numPr>
          <w:ilvl w:val="2"/>
          <w:numId w:val="49"/>
        </w:numPr>
        <w:rPr>
          <w:strike/>
          <w:highlight w:val="yellow"/>
        </w:rPr>
      </w:pPr>
      <w:r w:rsidRPr="000E5A59">
        <w:rPr>
          <w:strike/>
          <w:highlight w:val="yellow"/>
        </w:rPr>
        <w:t>Bulk Upload, we have problem in the paths.</w:t>
      </w:r>
    </w:p>
    <w:p w14:paraId="56A9FC6F" w14:textId="6C9D4C94" w:rsidR="000E5A59" w:rsidRDefault="000E5A59" w:rsidP="00746ECE"/>
    <w:p w14:paraId="681DB21A" w14:textId="0CAB7D1A" w:rsidR="000E5A59" w:rsidRDefault="000E5A59" w:rsidP="00746ECE">
      <w:r>
        <w:t>Low Priority:</w:t>
      </w:r>
    </w:p>
    <w:p w14:paraId="59A27876" w14:textId="77777777" w:rsidR="000E5A59" w:rsidRPr="001A0ED9" w:rsidRDefault="000E5A59" w:rsidP="00BC6470">
      <w:pPr>
        <w:pStyle w:val="ListParagraph"/>
        <w:numPr>
          <w:ilvl w:val="2"/>
          <w:numId w:val="49"/>
        </w:numPr>
      </w:pPr>
      <w:r w:rsidRPr="001A0ED9">
        <w:t>Request Body , not completed.</w:t>
      </w:r>
    </w:p>
    <w:p w14:paraId="52C795D1" w14:textId="77777777" w:rsidR="000E5A59" w:rsidRDefault="000E5A59" w:rsidP="00746ECE"/>
    <w:p w14:paraId="022FD534" w14:textId="5246259C" w:rsidR="004B6FB5" w:rsidRDefault="004B6FB5" w:rsidP="00746ECE">
      <w:r>
        <w:t>************************************************************************</w:t>
      </w:r>
    </w:p>
    <w:p w14:paraId="0012EA3C" w14:textId="77777777" w:rsidR="004B6FB5" w:rsidRDefault="004B6FB5" w:rsidP="00746ECE">
      <w:r>
        <w:t>************************************************************************</w:t>
      </w:r>
    </w:p>
    <w:p w14:paraId="70C3CECF" w14:textId="5B842CBE" w:rsidR="006A2B5D" w:rsidRDefault="006A2B5D" w:rsidP="006A2B5D"/>
    <w:p w14:paraId="78B55228" w14:textId="5F1DC044" w:rsidR="0073533E" w:rsidRDefault="0073533E" w:rsidP="006A2B5D"/>
    <w:p w14:paraId="1365D4BC" w14:textId="449EF694" w:rsidR="0073533E" w:rsidRDefault="0073533E" w:rsidP="006A2B5D"/>
    <w:p w14:paraId="21667425" w14:textId="77777777" w:rsidR="0073533E" w:rsidRDefault="0073533E" w:rsidP="006A2B5D"/>
    <w:p w14:paraId="06359F9D" w14:textId="19743B0A" w:rsidR="00D517D0" w:rsidRDefault="00BE1291" w:rsidP="00AD28BF">
      <w:r w:rsidRPr="007D5FCA">
        <w:rPr>
          <w:b/>
          <w:bCs/>
          <w:color w:val="FF0000"/>
        </w:rPr>
        <w:t>Ayyoub</w:t>
      </w:r>
      <w:r>
        <w:t>:</w:t>
      </w:r>
    </w:p>
    <w:p w14:paraId="1B09A8DB" w14:textId="70FB6897" w:rsidR="00BB10EB" w:rsidRDefault="00BB10EB" w:rsidP="00471F4E">
      <w:pPr>
        <w:pStyle w:val="ListParagraph"/>
        <w:numPr>
          <w:ilvl w:val="0"/>
          <w:numId w:val="24"/>
        </w:numPr>
      </w:pPr>
      <w:r>
        <w:t>In the original document shared by you, we have section Cell Info? What about it?</w:t>
      </w:r>
    </w:p>
    <w:p w14:paraId="65DECD6D" w14:textId="0EEC1A74" w:rsidR="00BB10EB" w:rsidRDefault="00BB10EB" w:rsidP="00471F4E">
      <w:pPr>
        <w:pStyle w:val="ListParagraph"/>
        <w:numPr>
          <w:ilvl w:val="0"/>
          <w:numId w:val="24"/>
        </w:numPr>
      </w:pPr>
      <w:r>
        <w:t>CDR notes:</w:t>
      </w:r>
    </w:p>
    <w:p w14:paraId="12BF7B68" w14:textId="10B7BEE5" w:rsidR="00BB10EB" w:rsidRDefault="00BB10EB" w:rsidP="00BC6470">
      <w:pPr>
        <w:pStyle w:val="ListParagraph"/>
        <w:numPr>
          <w:ilvl w:val="2"/>
          <w:numId w:val="49"/>
        </w:numPr>
      </w:pPr>
      <w:r>
        <w:t xml:space="preserve">What do you mean by  </w:t>
      </w:r>
      <w:r w:rsidRPr="0074553F">
        <w:rPr>
          <w:rFonts w:ascii="Courier New" w:hAnsi="Courier New" w:cs="Courier New"/>
          <w:sz w:val="16"/>
          <w:szCs w:val="16"/>
          <w:highlight w:val="yellow"/>
        </w:rPr>
        <w:t>event.details.location.new_ci</w:t>
      </w:r>
      <w:r w:rsidRPr="0074553F">
        <w:rPr>
          <w:b/>
          <w:bCs/>
        </w:rPr>
        <w:t xml:space="preserve">   </w:t>
      </w:r>
      <w:r>
        <w:rPr>
          <w:b/>
          <w:bCs/>
        </w:rPr>
        <w:t>?</w:t>
      </w:r>
    </w:p>
    <w:p w14:paraId="7423039F" w14:textId="11777F8A" w:rsidR="00BB10EB" w:rsidRDefault="00BB10EB" w:rsidP="00BC6470">
      <w:pPr>
        <w:pStyle w:val="ListParagraph"/>
        <w:numPr>
          <w:ilvl w:val="2"/>
          <w:numId w:val="49"/>
        </w:numPr>
      </w:pPr>
      <w:r>
        <w:t>In the request body we have Search Expression, also we have location and country ?</w:t>
      </w:r>
    </w:p>
    <w:p w14:paraId="3064789F" w14:textId="77E86B74" w:rsidR="00BB10EB" w:rsidRDefault="00BB10EB" w:rsidP="00BB10EB">
      <w:pPr>
        <w:pStyle w:val="ListParagraph"/>
        <w:ind w:left="1260"/>
      </w:pPr>
    </w:p>
    <w:p w14:paraId="2D1E78CA" w14:textId="77777777" w:rsidR="00BB10EB" w:rsidRDefault="00BB10EB" w:rsidP="00471F4E">
      <w:pPr>
        <w:pStyle w:val="ListParagraph"/>
        <w:numPr>
          <w:ilvl w:val="0"/>
          <w:numId w:val="24"/>
        </w:numPr>
      </w:pPr>
      <w:r>
        <w:t>Subscriber line info only exists inside customer search right?</w:t>
      </w:r>
    </w:p>
    <w:p w14:paraId="0E773C7E" w14:textId="5C426AA0" w:rsidR="000B75A8" w:rsidRPr="000B75A8" w:rsidRDefault="000B75A8" w:rsidP="00471F4E">
      <w:pPr>
        <w:pStyle w:val="ListParagraph"/>
        <w:numPr>
          <w:ilvl w:val="0"/>
          <w:numId w:val="24"/>
        </w:numPr>
      </w:pPr>
      <w:r>
        <w:t>Subscriber line info do you have location?</w:t>
      </w:r>
    </w:p>
    <w:p w14:paraId="0347E6AB" w14:textId="50274B0E" w:rsidR="009674CD" w:rsidRDefault="009674CD" w:rsidP="00471F4E">
      <w:pPr>
        <w:pStyle w:val="ListParagraph"/>
        <w:numPr>
          <w:ilvl w:val="0"/>
          <w:numId w:val="24"/>
        </w:numPr>
      </w:pPr>
      <w:r>
        <w:rPr>
          <w:rFonts w:ascii="Calibri-BoldItalic" w:hAnsi="Calibri-BoldItalic" w:cs="Calibri-BoldItalic"/>
          <w:b/>
          <w:bCs/>
          <w:i/>
          <w:iCs/>
          <w:color w:val="E46D0A"/>
          <w:sz w:val="28"/>
          <w:szCs w:val="28"/>
        </w:rPr>
        <w:t>B</w:t>
      </w:r>
      <w:r>
        <w:rPr>
          <w:rFonts w:ascii="Calibri-BoldItalic" w:hAnsi="Calibri-BoldItalic" w:cs="Calibri-BoldItalic"/>
          <w:b/>
          <w:bCs/>
          <w:i/>
          <w:iCs/>
          <w:color w:val="E46D0A"/>
          <w:sz w:val="22"/>
          <w:szCs w:val="22"/>
        </w:rPr>
        <w:t xml:space="preserve">ULK </w:t>
      </w:r>
      <w:r>
        <w:rPr>
          <w:rFonts w:ascii="Calibri-BoldItalic" w:hAnsi="Calibri-BoldItalic" w:cs="Calibri-BoldItalic"/>
          <w:b/>
          <w:bCs/>
          <w:i/>
          <w:iCs/>
          <w:color w:val="E46D0A"/>
          <w:sz w:val="28"/>
          <w:szCs w:val="28"/>
        </w:rPr>
        <w:t>C</w:t>
      </w:r>
      <w:r>
        <w:rPr>
          <w:rFonts w:ascii="Calibri-BoldItalic" w:hAnsi="Calibri-BoldItalic" w:cs="Calibri-BoldItalic"/>
          <w:b/>
          <w:bCs/>
          <w:i/>
          <w:iCs/>
          <w:color w:val="E46D0A"/>
          <w:sz w:val="22"/>
          <w:szCs w:val="22"/>
        </w:rPr>
        <w:t xml:space="preserve">USTOMER </w:t>
      </w:r>
      <w:r>
        <w:rPr>
          <w:rFonts w:ascii="Calibri-BoldItalic" w:hAnsi="Calibri-BoldItalic" w:cs="Calibri-BoldItalic"/>
          <w:b/>
          <w:bCs/>
          <w:i/>
          <w:iCs/>
          <w:color w:val="E46D0A"/>
          <w:sz w:val="28"/>
          <w:szCs w:val="28"/>
        </w:rPr>
        <w:t>S</w:t>
      </w:r>
      <w:r>
        <w:rPr>
          <w:rFonts w:ascii="Calibri-BoldItalic" w:hAnsi="Calibri-BoldItalic" w:cs="Calibri-BoldItalic"/>
          <w:b/>
          <w:bCs/>
          <w:i/>
          <w:iCs/>
          <w:color w:val="E46D0A"/>
          <w:sz w:val="22"/>
          <w:szCs w:val="22"/>
        </w:rPr>
        <w:t xml:space="preserve">EARCH </w:t>
      </w:r>
      <w:r>
        <w:rPr>
          <w:rFonts w:ascii="Calibri-BoldItalic" w:hAnsi="Calibri-BoldItalic" w:cs="Calibri-BoldItalic"/>
          <w:b/>
          <w:bCs/>
          <w:i/>
          <w:iCs/>
          <w:color w:val="E46D0A"/>
          <w:sz w:val="28"/>
          <w:szCs w:val="28"/>
        </w:rPr>
        <w:t>S</w:t>
      </w:r>
      <w:r>
        <w:rPr>
          <w:rFonts w:ascii="Calibri-BoldItalic" w:hAnsi="Calibri-BoldItalic" w:cs="Calibri-BoldItalic"/>
          <w:b/>
          <w:bCs/>
          <w:i/>
          <w:iCs/>
          <w:color w:val="E46D0A"/>
          <w:sz w:val="22"/>
          <w:szCs w:val="22"/>
        </w:rPr>
        <w:t>CREEN</w:t>
      </w:r>
    </w:p>
    <w:p w14:paraId="7868E1AB" w14:textId="77777777" w:rsidR="009674CD" w:rsidRDefault="009674CD" w:rsidP="00471F4E">
      <w:pPr>
        <w:pStyle w:val="ListParagraph"/>
        <w:numPr>
          <w:ilvl w:val="0"/>
          <w:numId w:val="24"/>
        </w:numPr>
      </w:pPr>
      <w:r>
        <w:rPr>
          <w:rFonts w:ascii="Calibri-BoldItalic" w:hAnsi="Calibri-BoldItalic" w:cs="Calibri-BoldItalic"/>
          <w:b/>
          <w:bCs/>
          <w:i/>
          <w:iCs/>
          <w:color w:val="E46D0A"/>
          <w:sz w:val="28"/>
          <w:szCs w:val="28"/>
        </w:rPr>
        <w:t>Q</w:t>
      </w:r>
      <w:r>
        <w:rPr>
          <w:rFonts w:ascii="Calibri-BoldItalic" w:hAnsi="Calibri-BoldItalic" w:cs="Calibri-BoldItalic"/>
          <w:b/>
          <w:bCs/>
          <w:i/>
          <w:iCs/>
          <w:color w:val="E46D0A"/>
          <w:sz w:val="22"/>
          <w:szCs w:val="22"/>
        </w:rPr>
        <w:t xml:space="preserve">UERY BY </w:t>
      </w:r>
      <w:r>
        <w:rPr>
          <w:rFonts w:ascii="Calibri-BoldItalic" w:hAnsi="Calibri-BoldItalic" w:cs="Calibri-BoldItalic"/>
          <w:b/>
          <w:bCs/>
          <w:i/>
          <w:iCs/>
          <w:color w:val="E46D0A"/>
          <w:sz w:val="28"/>
          <w:szCs w:val="28"/>
        </w:rPr>
        <w:t>C</w:t>
      </w:r>
      <w:r>
        <w:rPr>
          <w:rFonts w:ascii="Calibri-BoldItalic" w:hAnsi="Calibri-BoldItalic" w:cs="Calibri-BoldItalic"/>
          <w:b/>
          <w:bCs/>
          <w:i/>
          <w:iCs/>
          <w:color w:val="E46D0A"/>
          <w:sz w:val="22"/>
          <w:szCs w:val="22"/>
        </w:rPr>
        <w:t xml:space="preserve">ELL </w:t>
      </w:r>
      <w:r>
        <w:rPr>
          <w:rFonts w:ascii="Calibri-BoldItalic" w:hAnsi="Calibri-BoldItalic" w:cs="Calibri-BoldItalic"/>
          <w:b/>
          <w:bCs/>
          <w:i/>
          <w:iCs/>
          <w:color w:val="E46D0A"/>
          <w:sz w:val="28"/>
          <w:szCs w:val="28"/>
        </w:rPr>
        <w:t>ID S</w:t>
      </w:r>
      <w:r>
        <w:rPr>
          <w:rFonts w:ascii="Calibri-BoldItalic" w:hAnsi="Calibri-BoldItalic" w:cs="Calibri-BoldItalic"/>
          <w:b/>
          <w:bCs/>
          <w:i/>
          <w:iCs/>
          <w:color w:val="E46D0A"/>
          <w:sz w:val="22"/>
          <w:szCs w:val="22"/>
        </w:rPr>
        <w:t xml:space="preserve">EARCH </w:t>
      </w:r>
      <w:r>
        <w:rPr>
          <w:rFonts w:ascii="Calibri-BoldItalic" w:hAnsi="Calibri-BoldItalic" w:cs="Calibri-BoldItalic"/>
          <w:b/>
          <w:bCs/>
          <w:i/>
          <w:iCs/>
          <w:color w:val="E46D0A"/>
          <w:sz w:val="28"/>
          <w:szCs w:val="28"/>
        </w:rPr>
        <w:t>S</w:t>
      </w:r>
      <w:r>
        <w:rPr>
          <w:rFonts w:ascii="Calibri-BoldItalic" w:hAnsi="Calibri-BoldItalic" w:cs="Calibri-BoldItalic"/>
          <w:b/>
          <w:bCs/>
          <w:i/>
          <w:iCs/>
          <w:color w:val="E46D0A"/>
          <w:sz w:val="22"/>
          <w:szCs w:val="22"/>
        </w:rPr>
        <w:t>CREEN</w:t>
      </w:r>
    </w:p>
    <w:p w14:paraId="45AD4078" w14:textId="358EA2F1" w:rsidR="00BB10EB" w:rsidRDefault="009674CD" w:rsidP="00471F4E">
      <w:pPr>
        <w:pStyle w:val="ListParagraph"/>
        <w:numPr>
          <w:ilvl w:val="0"/>
          <w:numId w:val="24"/>
        </w:numPr>
      </w:pPr>
      <w:r>
        <w:t>Voucher Search Screen: ell baraneye, no restriction on the input, they are optional !!!</w:t>
      </w:r>
    </w:p>
    <w:p w14:paraId="5DFE6C18" w14:textId="65071990" w:rsidR="00BB10EB" w:rsidRDefault="00E87059" w:rsidP="00471F4E">
      <w:pPr>
        <w:pStyle w:val="ListParagraph"/>
        <w:numPr>
          <w:ilvl w:val="0"/>
          <w:numId w:val="24"/>
        </w:numPr>
      </w:pPr>
      <w:r>
        <w:t>Why the below note :</w:t>
      </w:r>
    </w:p>
    <w:p w14:paraId="4AB697EA" w14:textId="7F8B1800" w:rsidR="00E87059" w:rsidRDefault="00E87059" w:rsidP="00E87059">
      <w:pPr>
        <w:pStyle w:val="ListParagraph"/>
      </w:pPr>
      <w:r w:rsidRPr="00E87059">
        <w:rPr>
          <w:rFonts w:asciiTheme="minorHAnsi" w:hAnsiTheme="minorHAnsi" w:cstheme="minorHAnsi"/>
          <w:b/>
          <w:bCs/>
          <w:highlight w:val="yellow"/>
        </w:rPr>
        <w:t>Note</w:t>
      </w:r>
      <w:r w:rsidRPr="00E87059">
        <w:rPr>
          <w:rFonts w:asciiTheme="minorHAnsi" w:hAnsiTheme="minorHAnsi" w:cstheme="minorHAnsi"/>
          <w:highlight w:val="yellow"/>
        </w:rPr>
        <w:t>: in the case of multiple MSISDNs, the input field will be limited to 10 MSISDNs in a single bulk, and each MSISDN will be shown on a separate map in order to enhance user experience; because it would be hard for users to identify location on a map for multiple MSISDNs if they are located in different cities</w:t>
      </w:r>
      <w:r w:rsidRPr="00E87059">
        <w:rPr>
          <w:highlight w:val="yellow"/>
        </w:rPr>
        <w:t>.</w:t>
      </w:r>
    </w:p>
    <w:p w14:paraId="1624A386" w14:textId="667709BB" w:rsidR="00E87059" w:rsidRDefault="00E87059" w:rsidP="00471F4E">
      <w:pPr>
        <w:pStyle w:val="ListParagraph"/>
        <w:numPr>
          <w:ilvl w:val="0"/>
          <w:numId w:val="24"/>
        </w:numPr>
      </w:pPr>
      <w:r>
        <w:t>A</w:t>
      </w:r>
      <w:r w:rsidR="00E16606">
        <w:t>P</w:t>
      </w:r>
      <w:r>
        <w:t>I for Current Location.</w:t>
      </w:r>
    </w:p>
    <w:p w14:paraId="5C6C8852" w14:textId="77777777" w:rsidR="00E87059" w:rsidRDefault="00E87059" w:rsidP="00E87059">
      <w:pPr>
        <w:pStyle w:val="ListParagraph"/>
      </w:pPr>
    </w:p>
    <w:p w14:paraId="3FD76FEF" w14:textId="746583D8" w:rsidR="00BB10EB" w:rsidRDefault="00BB10EB" w:rsidP="00BB10EB"/>
    <w:p w14:paraId="757FEC74" w14:textId="77777777" w:rsidR="00BB10EB" w:rsidRDefault="00BB10EB" w:rsidP="00BB10EB"/>
    <w:p w14:paraId="4617282A" w14:textId="77777777" w:rsidR="00083A10" w:rsidRDefault="00083A10" w:rsidP="00AD28BF"/>
    <w:p w14:paraId="4240CA69" w14:textId="7FB44234" w:rsidR="007A0894" w:rsidRDefault="008F1ED0" w:rsidP="00471F4E">
      <w:pPr>
        <w:pStyle w:val="ListParagraph"/>
        <w:numPr>
          <w:ilvl w:val="0"/>
          <w:numId w:val="12"/>
        </w:numPr>
      </w:pPr>
      <w:r w:rsidRPr="00E87059">
        <w:rPr>
          <w:strike/>
        </w:rPr>
        <w:t>Incase of search on specific item, how should we send the request ?</w:t>
      </w:r>
      <w:r w:rsidR="00916632" w:rsidRPr="00E87059">
        <w:rPr>
          <w:strike/>
        </w:rPr>
        <w:t xml:space="preserve"> without the other</w:t>
      </w:r>
    </w:p>
    <w:p w14:paraId="0FA6C68C" w14:textId="277F23D3" w:rsidR="00AE711C" w:rsidRPr="00F178F1" w:rsidRDefault="00AE711C" w:rsidP="00471F4E">
      <w:pPr>
        <w:pStyle w:val="ListParagraph"/>
        <w:numPr>
          <w:ilvl w:val="0"/>
          <w:numId w:val="12"/>
        </w:numPr>
        <w:rPr>
          <w:strike/>
        </w:rPr>
      </w:pPr>
      <w:r w:rsidRPr="00F178F1">
        <w:rPr>
          <w:strike/>
        </w:rPr>
        <w:t>Review Historical with Ayyoub.</w:t>
      </w:r>
      <w:r w:rsidR="00207E91" w:rsidRPr="00F178F1">
        <w:rPr>
          <w:strike/>
        </w:rPr>
        <w:t xml:space="preserve"> Same as CDR</w:t>
      </w:r>
    </w:p>
    <w:p w14:paraId="646C9D6A" w14:textId="7FF8AAD5" w:rsidR="00FE4319" w:rsidRPr="009E7AD7" w:rsidRDefault="00FE4319" w:rsidP="00471F4E">
      <w:pPr>
        <w:pStyle w:val="ListParagraph"/>
        <w:numPr>
          <w:ilvl w:val="0"/>
          <w:numId w:val="12"/>
        </w:numPr>
        <w:rPr>
          <w:strike/>
        </w:rPr>
      </w:pPr>
      <w:r w:rsidRPr="009E7AD7">
        <w:rPr>
          <w:strike/>
        </w:rPr>
        <w:t>Did you review the future tracking?</w:t>
      </w:r>
      <w:r w:rsidR="009E7AD7">
        <w:rPr>
          <w:strike/>
        </w:rPr>
        <w:t xml:space="preserve"> Ok done.</w:t>
      </w:r>
    </w:p>
    <w:p w14:paraId="503987D6" w14:textId="54C8E9EC" w:rsidR="00210E56" w:rsidRPr="00B66BB3" w:rsidRDefault="00BE1291" w:rsidP="00471F4E">
      <w:pPr>
        <w:pStyle w:val="ListParagraph"/>
        <w:numPr>
          <w:ilvl w:val="0"/>
          <w:numId w:val="12"/>
        </w:numPr>
        <w:rPr>
          <w:strike/>
        </w:rPr>
      </w:pPr>
      <w:r w:rsidRPr="009E7AD7">
        <w:rPr>
          <w:strike/>
        </w:rPr>
        <w:t xml:space="preserve">In the future tracking do we have stop and start ? </w:t>
      </w:r>
      <w:r w:rsidR="009E7AD7" w:rsidRPr="009E7AD7">
        <w:rPr>
          <w:strike/>
        </w:rPr>
        <w:t>yes</w:t>
      </w:r>
    </w:p>
    <w:p w14:paraId="4A1CF96E" w14:textId="02A1CCEB" w:rsidR="00210E56" w:rsidRPr="00210E56" w:rsidRDefault="00210E56" w:rsidP="00471F4E">
      <w:pPr>
        <w:pStyle w:val="ListParagraph"/>
        <w:numPr>
          <w:ilvl w:val="0"/>
          <w:numId w:val="12"/>
        </w:numPr>
        <w:rPr>
          <w:highlight w:val="yellow"/>
        </w:rPr>
      </w:pPr>
      <w:r w:rsidRPr="00B66BB3">
        <w:rPr>
          <w:strike/>
          <w:highlight w:val="yellow"/>
        </w:rPr>
        <w:t>when we can check the future tracking details ? Done ? not logical, we might need to check old track !!!!!!</w:t>
      </w:r>
      <w:r w:rsidR="00B66BB3">
        <w:rPr>
          <w:highlight w:val="yellow"/>
        </w:rPr>
        <w:t xml:space="preserve">     </w:t>
      </w:r>
      <w:r w:rsidR="00B66BB3" w:rsidRPr="00B66BB3">
        <w:rPr>
          <w:b/>
          <w:bCs/>
          <w:highlight w:val="yellow"/>
        </w:rPr>
        <w:t>when status = 1,2,3,4</w:t>
      </w:r>
      <w:r w:rsidR="00B66BB3">
        <w:rPr>
          <w:highlight w:val="yellow"/>
        </w:rPr>
        <w:t xml:space="preserve">   </w:t>
      </w:r>
    </w:p>
    <w:p w14:paraId="4AD7CAAB" w14:textId="11FBD80E" w:rsidR="00210E56" w:rsidRDefault="00210E56" w:rsidP="00471F4E">
      <w:pPr>
        <w:pStyle w:val="ListParagraph"/>
        <w:numPr>
          <w:ilvl w:val="0"/>
          <w:numId w:val="12"/>
        </w:numPr>
        <w:rPr>
          <w:highlight w:val="yellow"/>
        </w:rPr>
      </w:pPr>
      <w:r w:rsidRPr="00B66BB3">
        <w:rPr>
          <w:strike/>
          <w:highlight w:val="yellow"/>
        </w:rPr>
        <w:t>When I could do Pause/Resume</w:t>
      </w:r>
      <w:r w:rsidRPr="00210E56">
        <w:rPr>
          <w:highlight w:val="yellow"/>
        </w:rPr>
        <w:t xml:space="preserve"> ?</w:t>
      </w:r>
      <w:r w:rsidR="00B66BB3">
        <w:rPr>
          <w:highlight w:val="yellow"/>
        </w:rPr>
        <w:t xml:space="preserve"> </w:t>
      </w:r>
      <w:r w:rsidR="00B66BB3" w:rsidRPr="00B66BB3">
        <w:rPr>
          <w:b/>
          <w:bCs/>
        </w:rPr>
        <w:t>PAUSED : if in progress, Resume; Pause and check expiry date.</w:t>
      </w:r>
    </w:p>
    <w:p w14:paraId="059C5EF1" w14:textId="5AF2EC76" w:rsidR="00CD3C42" w:rsidRPr="005903AD" w:rsidRDefault="00CD3C42" w:rsidP="00471F4E">
      <w:pPr>
        <w:pStyle w:val="ListParagraph"/>
        <w:numPr>
          <w:ilvl w:val="0"/>
          <w:numId w:val="12"/>
        </w:numPr>
        <w:rPr>
          <w:strike/>
          <w:highlight w:val="yellow"/>
        </w:rPr>
      </w:pPr>
      <w:r w:rsidRPr="005903AD">
        <w:rPr>
          <w:strike/>
        </w:rPr>
        <w:t>In GLGC : do we have address ?  we can get the address for the first lng,lat.</w:t>
      </w:r>
    </w:p>
    <w:p w14:paraId="0DD7F1C4" w14:textId="77777777" w:rsidR="00B66BB3" w:rsidRPr="001F4633" w:rsidRDefault="00B66BB3" w:rsidP="00471F4E">
      <w:pPr>
        <w:pStyle w:val="ListParagraph"/>
        <w:numPr>
          <w:ilvl w:val="0"/>
          <w:numId w:val="12"/>
        </w:numPr>
        <w:rPr>
          <w:strike/>
        </w:rPr>
      </w:pPr>
    </w:p>
    <w:p w14:paraId="395CCE97" w14:textId="57B9CC1A" w:rsidR="00DD5E15" w:rsidRPr="001F4633" w:rsidRDefault="00DD5E15" w:rsidP="00471F4E">
      <w:pPr>
        <w:pStyle w:val="ListParagraph"/>
        <w:numPr>
          <w:ilvl w:val="0"/>
          <w:numId w:val="12"/>
        </w:numPr>
        <w:rPr>
          <w:strike/>
        </w:rPr>
      </w:pPr>
      <w:r w:rsidRPr="001F4633">
        <w:rPr>
          <w:strike/>
        </w:rPr>
        <w:t xml:space="preserve">In the bulk_details : </w:t>
      </w:r>
      <w:r w:rsidR="0030238F" w:rsidRPr="001F4633">
        <w:rPr>
          <w:strike/>
        </w:rPr>
        <w:t xml:space="preserve"> I think data should be checked based on the status code</w:t>
      </w:r>
      <w:r w:rsidRPr="001F4633">
        <w:rPr>
          <w:strike/>
        </w:rPr>
        <w:t xml:space="preserve"> ? </w:t>
      </w:r>
      <w:r w:rsidR="0030238F" w:rsidRPr="001F4633">
        <w:rPr>
          <w:strike/>
        </w:rPr>
        <w:t>does the below comment clear ?</w:t>
      </w:r>
    </w:p>
    <w:p w14:paraId="7A48076E" w14:textId="506332F4" w:rsidR="0030238F" w:rsidRPr="001F4633" w:rsidRDefault="00C855CE" w:rsidP="00471F4E">
      <w:pPr>
        <w:pStyle w:val="ListParagraph"/>
        <w:numPr>
          <w:ilvl w:val="2"/>
          <w:numId w:val="13"/>
        </w:numPr>
        <w:rPr>
          <w:strike/>
        </w:rPr>
      </w:pPr>
      <w:r w:rsidRPr="001F4633">
        <w:rPr>
          <w:strike/>
        </w:rPr>
        <w:t>I think we should add status-code =200</w:t>
      </w:r>
    </w:p>
    <w:p w14:paraId="3F5C8AC8" w14:textId="76D28A63" w:rsidR="0030238F" w:rsidRDefault="0030238F" w:rsidP="0030238F">
      <w:pPr>
        <w:pStyle w:val="ListParagraph"/>
        <w:ind w:left="990"/>
      </w:pPr>
    </w:p>
    <w:p w14:paraId="0D67806B" w14:textId="77777777" w:rsidR="006F6362" w:rsidRDefault="00E4374D" w:rsidP="00471F4E">
      <w:pPr>
        <w:pStyle w:val="ListParagraph"/>
        <w:numPr>
          <w:ilvl w:val="0"/>
          <w:numId w:val="12"/>
        </w:numPr>
        <w:rPr>
          <w:sz w:val="24"/>
          <w:szCs w:val="24"/>
        </w:rPr>
      </w:pPr>
      <w:r w:rsidRPr="00F178F1">
        <w:rPr>
          <w:sz w:val="24"/>
          <w:szCs w:val="24"/>
        </w:rPr>
        <w:t>Bulk upload files format ? you mentioned in the document csv is that ok ?</w:t>
      </w:r>
      <w:r w:rsidR="00A9470F" w:rsidRPr="00F178F1">
        <w:rPr>
          <w:sz w:val="24"/>
          <w:szCs w:val="24"/>
        </w:rPr>
        <w:t xml:space="preserve"> old was csv , txt , xlsx.</w:t>
      </w:r>
    </w:p>
    <w:p w14:paraId="0613FBD8" w14:textId="1DF64FFE" w:rsidR="00E4374D" w:rsidRPr="00F178F1" w:rsidRDefault="00A9470F" w:rsidP="006F6362">
      <w:pPr>
        <w:pStyle w:val="ListParagraph"/>
        <w:rPr>
          <w:sz w:val="24"/>
          <w:szCs w:val="24"/>
        </w:rPr>
      </w:pPr>
      <w:r w:rsidRPr="00F178F1">
        <w:rPr>
          <w:sz w:val="24"/>
          <w:szCs w:val="24"/>
        </w:rPr>
        <w:t xml:space="preserve"> </w:t>
      </w:r>
    </w:p>
    <w:p w14:paraId="64DCF633" w14:textId="32EEC43A" w:rsidR="00DD5E15" w:rsidRDefault="00D565F5" w:rsidP="004062C0">
      <w:pPr>
        <w:ind w:left="630"/>
      </w:pPr>
      <w:r>
        <w:t xml:space="preserve"> </w:t>
      </w:r>
    </w:p>
    <w:p w14:paraId="67721890" w14:textId="10ACD424" w:rsidR="006F6362" w:rsidRDefault="006F6362">
      <w:pPr>
        <w:pStyle w:val="Heading1"/>
      </w:pPr>
      <w:r>
        <w:lastRenderedPageBreak/>
        <w:t>Pending 2</w:t>
      </w:r>
    </w:p>
    <w:p w14:paraId="07C4F072" w14:textId="5322A45E" w:rsidR="006F6362" w:rsidRPr="006F6362" w:rsidRDefault="006F6362" w:rsidP="006F6362">
      <w:r>
        <w:rPr>
          <w:highlight w:val="yellow"/>
        </w:rPr>
        <w:t xml:space="preserve"> </w:t>
      </w:r>
      <w:r w:rsidR="00DC3166">
        <w:t xml:space="preserve">General </w:t>
      </w:r>
      <w:r w:rsidRPr="006F6362">
        <w:t>:</w:t>
      </w:r>
    </w:p>
    <w:p w14:paraId="462BFB4B" w14:textId="47A931B7" w:rsidR="006F6362" w:rsidRPr="00507D2C" w:rsidRDefault="006F6362" w:rsidP="00DC3166">
      <w:pPr>
        <w:pStyle w:val="ListParagraph"/>
        <w:ind w:left="1260"/>
      </w:pPr>
    </w:p>
    <w:p w14:paraId="7B53956E" w14:textId="2527AAAF" w:rsidR="006F6362" w:rsidRPr="006F6362" w:rsidRDefault="006F6362" w:rsidP="00471F4E">
      <w:pPr>
        <w:pStyle w:val="ListParagraph"/>
        <w:numPr>
          <w:ilvl w:val="2"/>
          <w:numId w:val="13"/>
        </w:numPr>
      </w:pPr>
      <w:r>
        <w:t>Don’t send the keys that don’t have conditions</w:t>
      </w:r>
    </w:p>
    <w:p w14:paraId="4CFC234A" w14:textId="77777777" w:rsidR="006F6362" w:rsidRDefault="006F6362" w:rsidP="006F6362"/>
    <w:p w14:paraId="7FE29CA1" w14:textId="77777777" w:rsidR="006F6362" w:rsidRDefault="006F6362" w:rsidP="006F6362">
      <w:r w:rsidRPr="007D5FCA">
        <w:rPr>
          <w:b/>
          <w:bCs/>
          <w:color w:val="FF0000"/>
        </w:rPr>
        <w:t>Ayyoub</w:t>
      </w:r>
      <w:r>
        <w:t>:</w:t>
      </w:r>
    </w:p>
    <w:p w14:paraId="339FC905" w14:textId="77777777" w:rsidR="006F6362" w:rsidRDefault="006F6362" w:rsidP="00471F4E">
      <w:pPr>
        <w:pStyle w:val="ListParagraph"/>
        <w:numPr>
          <w:ilvl w:val="0"/>
          <w:numId w:val="26"/>
        </w:numPr>
      </w:pPr>
      <w:r>
        <w:t>In the original document shared by you, we have section Cell Info? What about it?</w:t>
      </w:r>
    </w:p>
    <w:p w14:paraId="13EF9A76" w14:textId="77777777" w:rsidR="006F6362" w:rsidRDefault="006F6362" w:rsidP="00471F4E">
      <w:pPr>
        <w:pStyle w:val="ListParagraph"/>
        <w:numPr>
          <w:ilvl w:val="0"/>
          <w:numId w:val="26"/>
        </w:numPr>
      </w:pPr>
      <w:r>
        <w:t>CDR notes:</w:t>
      </w:r>
    </w:p>
    <w:p w14:paraId="6A056BF1" w14:textId="77777777" w:rsidR="006F6362" w:rsidRDefault="006F6362" w:rsidP="00BC6470">
      <w:pPr>
        <w:pStyle w:val="ListParagraph"/>
        <w:numPr>
          <w:ilvl w:val="2"/>
          <w:numId w:val="49"/>
        </w:numPr>
      </w:pPr>
      <w:r>
        <w:t xml:space="preserve">What do you mean by  </w:t>
      </w:r>
      <w:r w:rsidRPr="0074553F">
        <w:rPr>
          <w:rFonts w:ascii="Courier New" w:hAnsi="Courier New" w:cs="Courier New"/>
          <w:sz w:val="16"/>
          <w:szCs w:val="16"/>
          <w:highlight w:val="yellow"/>
        </w:rPr>
        <w:t>event.details.location.new_ci</w:t>
      </w:r>
      <w:r w:rsidRPr="0074553F">
        <w:rPr>
          <w:b/>
          <w:bCs/>
        </w:rPr>
        <w:t xml:space="preserve">   </w:t>
      </w:r>
      <w:r>
        <w:rPr>
          <w:b/>
          <w:bCs/>
        </w:rPr>
        <w:t>?</w:t>
      </w:r>
    </w:p>
    <w:p w14:paraId="6D0AFCE7" w14:textId="77777777" w:rsidR="006F6362" w:rsidRDefault="006F6362" w:rsidP="00BC6470">
      <w:pPr>
        <w:pStyle w:val="ListParagraph"/>
        <w:numPr>
          <w:ilvl w:val="2"/>
          <w:numId w:val="49"/>
        </w:numPr>
      </w:pPr>
      <w:r>
        <w:t>In the request body we have Search Expression, also we have location and country ?</w:t>
      </w:r>
    </w:p>
    <w:p w14:paraId="59950986" w14:textId="77777777" w:rsidR="006F6362" w:rsidRDefault="006F6362" w:rsidP="006F6362">
      <w:pPr>
        <w:pStyle w:val="ListParagraph"/>
        <w:ind w:left="1260"/>
      </w:pPr>
    </w:p>
    <w:p w14:paraId="459B5131" w14:textId="77777777" w:rsidR="006F6362" w:rsidRDefault="006F6362" w:rsidP="00471F4E">
      <w:pPr>
        <w:pStyle w:val="ListParagraph"/>
        <w:numPr>
          <w:ilvl w:val="0"/>
          <w:numId w:val="26"/>
        </w:numPr>
      </w:pPr>
      <w:r>
        <w:t>Subscriber line info only exists inside customer search right?</w:t>
      </w:r>
    </w:p>
    <w:p w14:paraId="728693C6" w14:textId="77777777" w:rsidR="006F6362" w:rsidRPr="000B75A8" w:rsidRDefault="006F6362" w:rsidP="00471F4E">
      <w:pPr>
        <w:pStyle w:val="ListParagraph"/>
        <w:numPr>
          <w:ilvl w:val="0"/>
          <w:numId w:val="26"/>
        </w:numPr>
      </w:pPr>
      <w:r>
        <w:t>Subscriber line info do you have location?</w:t>
      </w:r>
    </w:p>
    <w:p w14:paraId="2FDFFE01" w14:textId="77777777" w:rsidR="006F6362" w:rsidRDefault="006F6362" w:rsidP="00471F4E">
      <w:pPr>
        <w:pStyle w:val="ListParagraph"/>
        <w:numPr>
          <w:ilvl w:val="0"/>
          <w:numId w:val="26"/>
        </w:numPr>
      </w:pPr>
      <w:r>
        <w:rPr>
          <w:rFonts w:ascii="Calibri-BoldItalic" w:hAnsi="Calibri-BoldItalic" w:cs="Calibri-BoldItalic"/>
          <w:b/>
          <w:bCs/>
          <w:i/>
          <w:iCs/>
          <w:color w:val="E46D0A"/>
          <w:sz w:val="28"/>
          <w:szCs w:val="28"/>
        </w:rPr>
        <w:t>B</w:t>
      </w:r>
      <w:r>
        <w:rPr>
          <w:rFonts w:ascii="Calibri-BoldItalic" w:hAnsi="Calibri-BoldItalic" w:cs="Calibri-BoldItalic"/>
          <w:b/>
          <w:bCs/>
          <w:i/>
          <w:iCs/>
          <w:color w:val="E46D0A"/>
          <w:sz w:val="22"/>
          <w:szCs w:val="22"/>
        </w:rPr>
        <w:t xml:space="preserve">ULK </w:t>
      </w:r>
      <w:r>
        <w:rPr>
          <w:rFonts w:ascii="Calibri-BoldItalic" w:hAnsi="Calibri-BoldItalic" w:cs="Calibri-BoldItalic"/>
          <w:b/>
          <w:bCs/>
          <w:i/>
          <w:iCs/>
          <w:color w:val="E46D0A"/>
          <w:sz w:val="28"/>
          <w:szCs w:val="28"/>
        </w:rPr>
        <w:t>C</w:t>
      </w:r>
      <w:r>
        <w:rPr>
          <w:rFonts w:ascii="Calibri-BoldItalic" w:hAnsi="Calibri-BoldItalic" w:cs="Calibri-BoldItalic"/>
          <w:b/>
          <w:bCs/>
          <w:i/>
          <w:iCs/>
          <w:color w:val="E46D0A"/>
          <w:sz w:val="22"/>
          <w:szCs w:val="22"/>
        </w:rPr>
        <w:t xml:space="preserve">USTOMER </w:t>
      </w:r>
      <w:r>
        <w:rPr>
          <w:rFonts w:ascii="Calibri-BoldItalic" w:hAnsi="Calibri-BoldItalic" w:cs="Calibri-BoldItalic"/>
          <w:b/>
          <w:bCs/>
          <w:i/>
          <w:iCs/>
          <w:color w:val="E46D0A"/>
          <w:sz w:val="28"/>
          <w:szCs w:val="28"/>
        </w:rPr>
        <w:t>S</w:t>
      </w:r>
      <w:r>
        <w:rPr>
          <w:rFonts w:ascii="Calibri-BoldItalic" w:hAnsi="Calibri-BoldItalic" w:cs="Calibri-BoldItalic"/>
          <w:b/>
          <w:bCs/>
          <w:i/>
          <w:iCs/>
          <w:color w:val="E46D0A"/>
          <w:sz w:val="22"/>
          <w:szCs w:val="22"/>
        </w:rPr>
        <w:t xml:space="preserve">EARCH </w:t>
      </w:r>
      <w:r>
        <w:rPr>
          <w:rFonts w:ascii="Calibri-BoldItalic" w:hAnsi="Calibri-BoldItalic" w:cs="Calibri-BoldItalic"/>
          <w:b/>
          <w:bCs/>
          <w:i/>
          <w:iCs/>
          <w:color w:val="E46D0A"/>
          <w:sz w:val="28"/>
          <w:szCs w:val="28"/>
        </w:rPr>
        <w:t>S</w:t>
      </w:r>
      <w:r>
        <w:rPr>
          <w:rFonts w:ascii="Calibri-BoldItalic" w:hAnsi="Calibri-BoldItalic" w:cs="Calibri-BoldItalic"/>
          <w:b/>
          <w:bCs/>
          <w:i/>
          <w:iCs/>
          <w:color w:val="E46D0A"/>
          <w:sz w:val="22"/>
          <w:szCs w:val="22"/>
        </w:rPr>
        <w:t>CREEN</w:t>
      </w:r>
    </w:p>
    <w:p w14:paraId="3F203592" w14:textId="77777777" w:rsidR="006F6362" w:rsidRDefault="006F6362" w:rsidP="00471F4E">
      <w:pPr>
        <w:pStyle w:val="ListParagraph"/>
        <w:numPr>
          <w:ilvl w:val="0"/>
          <w:numId w:val="26"/>
        </w:numPr>
      </w:pPr>
      <w:r>
        <w:rPr>
          <w:rFonts w:ascii="Calibri-BoldItalic" w:hAnsi="Calibri-BoldItalic" w:cs="Calibri-BoldItalic"/>
          <w:b/>
          <w:bCs/>
          <w:i/>
          <w:iCs/>
          <w:color w:val="E46D0A"/>
          <w:sz w:val="28"/>
          <w:szCs w:val="28"/>
        </w:rPr>
        <w:t>Q</w:t>
      </w:r>
      <w:r>
        <w:rPr>
          <w:rFonts w:ascii="Calibri-BoldItalic" w:hAnsi="Calibri-BoldItalic" w:cs="Calibri-BoldItalic"/>
          <w:b/>
          <w:bCs/>
          <w:i/>
          <w:iCs/>
          <w:color w:val="E46D0A"/>
          <w:sz w:val="22"/>
          <w:szCs w:val="22"/>
        </w:rPr>
        <w:t xml:space="preserve">UERY BY </w:t>
      </w:r>
      <w:r>
        <w:rPr>
          <w:rFonts w:ascii="Calibri-BoldItalic" w:hAnsi="Calibri-BoldItalic" w:cs="Calibri-BoldItalic"/>
          <w:b/>
          <w:bCs/>
          <w:i/>
          <w:iCs/>
          <w:color w:val="E46D0A"/>
          <w:sz w:val="28"/>
          <w:szCs w:val="28"/>
        </w:rPr>
        <w:t>C</w:t>
      </w:r>
      <w:r>
        <w:rPr>
          <w:rFonts w:ascii="Calibri-BoldItalic" w:hAnsi="Calibri-BoldItalic" w:cs="Calibri-BoldItalic"/>
          <w:b/>
          <w:bCs/>
          <w:i/>
          <w:iCs/>
          <w:color w:val="E46D0A"/>
          <w:sz w:val="22"/>
          <w:szCs w:val="22"/>
        </w:rPr>
        <w:t xml:space="preserve">ELL </w:t>
      </w:r>
      <w:r>
        <w:rPr>
          <w:rFonts w:ascii="Calibri-BoldItalic" w:hAnsi="Calibri-BoldItalic" w:cs="Calibri-BoldItalic"/>
          <w:b/>
          <w:bCs/>
          <w:i/>
          <w:iCs/>
          <w:color w:val="E46D0A"/>
          <w:sz w:val="28"/>
          <w:szCs w:val="28"/>
        </w:rPr>
        <w:t>ID S</w:t>
      </w:r>
      <w:r>
        <w:rPr>
          <w:rFonts w:ascii="Calibri-BoldItalic" w:hAnsi="Calibri-BoldItalic" w:cs="Calibri-BoldItalic"/>
          <w:b/>
          <w:bCs/>
          <w:i/>
          <w:iCs/>
          <w:color w:val="E46D0A"/>
          <w:sz w:val="22"/>
          <w:szCs w:val="22"/>
        </w:rPr>
        <w:t xml:space="preserve">EARCH </w:t>
      </w:r>
      <w:r>
        <w:rPr>
          <w:rFonts w:ascii="Calibri-BoldItalic" w:hAnsi="Calibri-BoldItalic" w:cs="Calibri-BoldItalic"/>
          <w:b/>
          <w:bCs/>
          <w:i/>
          <w:iCs/>
          <w:color w:val="E46D0A"/>
          <w:sz w:val="28"/>
          <w:szCs w:val="28"/>
        </w:rPr>
        <w:t>S</w:t>
      </w:r>
      <w:r>
        <w:rPr>
          <w:rFonts w:ascii="Calibri-BoldItalic" w:hAnsi="Calibri-BoldItalic" w:cs="Calibri-BoldItalic"/>
          <w:b/>
          <w:bCs/>
          <w:i/>
          <w:iCs/>
          <w:color w:val="E46D0A"/>
          <w:sz w:val="22"/>
          <w:szCs w:val="22"/>
        </w:rPr>
        <w:t>CREEN</w:t>
      </w:r>
    </w:p>
    <w:p w14:paraId="51B3E746" w14:textId="77777777" w:rsidR="006F6362" w:rsidRDefault="006F6362" w:rsidP="00471F4E">
      <w:pPr>
        <w:pStyle w:val="ListParagraph"/>
        <w:numPr>
          <w:ilvl w:val="0"/>
          <w:numId w:val="26"/>
        </w:numPr>
      </w:pPr>
      <w:r>
        <w:t>Voucher Search Screen: ell baraneye, no restriction on the input, they are optional !!!</w:t>
      </w:r>
    </w:p>
    <w:p w14:paraId="7DBC3BF9" w14:textId="77777777" w:rsidR="006F6362" w:rsidRDefault="006F6362" w:rsidP="00471F4E">
      <w:pPr>
        <w:pStyle w:val="ListParagraph"/>
        <w:numPr>
          <w:ilvl w:val="0"/>
          <w:numId w:val="26"/>
        </w:numPr>
      </w:pPr>
      <w:r>
        <w:t>Why the below note :</w:t>
      </w:r>
    </w:p>
    <w:p w14:paraId="2977E585" w14:textId="259E94A4" w:rsidR="006F6362" w:rsidRDefault="006F6362" w:rsidP="006F6362">
      <w:pPr>
        <w:pStyle w:val="ListParagraph"/>
      </w:pPr>
      <w:r w:rsidRPr="00E87059">
        <w:rPr>
          <w:rFonts w:asciiTheme="minorHAnsi" w:hAnsiTheme="minorHAnsi" w:cstheme="minorHAnsi"/>
          <w:b/>
          <w:bCs/>
          <w:highlight w:val="yellow"/>
        </w:rPr>
        <w:t>Note</w:t>
      </w:r>
      <w:r w:rsidRPr="00E87059">
        <w:rPr>
          <w:rFonts w:asciiTheme="minorHAnsi" w:hAnsiTheme="minorHAnsi" w:cstheme="minorHAnsi"/>
          <w:highlight w:val="yellow"/>
        </w:rPr>
        <w:t>: in the case of multiple MSISDNs, the input field will be limited to 10 MSISDNs in a single bulk, and each MSISDN will be shown on a separate map in order to enhance user experience; because it would be hard for users to identify location on a map for multiple MSISDNs if they are located in different cities</w:t>
      </w:r>
      <w:r w:rsidRPr="00E87059">
        <w:rPr>
          <w:highlight w:val="yellow"/>
        </w:rPr>
        <w:t>.</w:t>
      </w:r>
    </w:p>
    <w:p w14:paraId="51531104" w14:textId="77777777" w:rsidR="006F6362" w:rsidRPr="006F6362" w:rsidRDefault="006F6362" w:rsidP="006F6362"/>
    <w:p w14:paraId="1760EC2F" w14:textId="66AC96EE" w:rsidR="00CB6EF6" w:rsidRDefault="00CB6EF6">
      <w:pPr>
        <w:pStyle w:val="Heading1"/>
      </w:pPr>
      <w:r>
        <w:lastRenderedPageBreak/>
        <w:t xml:space="preserve"> Pending </w:t>
      </w:r>
      <w:r w:rsidR="004D53A0">
        <w:t>3</w:t>
      </w:r>
    </w:p>
    <w:p w14:paraId="0422DC84" w14:textId="06EE3FAF" w:rsidR="009E0168" w:rsidRPr="00B6632E" w:rsidRDefault="00DC3166" w:rsidP="009E0168">
      <w:pPr>
        <w:ind w:left="630"/>
      </w:pPr>
      <w:r>
        <w:t xml:space="preserve">Hazem : </w:t>
      </w:r>
      <w:r w:rsidR="009E0168">
        <w:t>17/2/2022</w:t>
      </w:r>
      <w:r w:rsidR="009E0168">
        <w:rPr>
          <w:sz w:val="22"/>
          <w:szCs w:val="22"/>
        </w:rPr>
        <w:t xml:space="preserve"> </w:t>
      </w:r>
    </w:p>
    <w:tbl>
      <w:tblPr>
        <w:tblStyle w:val="TableGrid"/>
        <w:tblW w:w="0" w:type="auto"/>
        <w:tblInd w:w="630" w:type="dxa"/>
        <w:tblLook w:val="04A0" w:firstRow="1" w:lastRow="0" w:firstColumn="1" w:lastColumn="0" w:noHBand="0" w:noVBand="1"/>
      </w:tblPr>
      <w:tblGrid>
        <w:gridCol w:w="2425"/>
        <w:gridCol w:w="2106"/>
        <w:gridCol w:w="2234"/>
        <w:gridCol w:w="2228"/>
      </w:tblGrid>
      <w:tr w:rsidR="009E0168" w14:paraId="1E72FD45" w14:textId="77777777" w:rsidTr="00AF064A">
        <w:tc>
          <w:tcPr>
            <w:tcW w:w="2425" w:type="dxa"/>
          </w:tcPr>
          <w:p w14:paraId="48726422" w14:textId="77777777" w:rsidR="009E0168" w:rsidRPr="00A85578" w:rsidRDefault="009E0168" w:rsidP="00AF064A">
            <w:pPr>
              <w:rPr>
                <w:color w:val="365F91" w:themeColor="accent1" w:themeShade="BF"/>
              </w:rPr>
            </w:pPr>
            <w:r w:rsidRPr="00A85578">
              <w:rPr>
                <w:rStyle w:val="Strong"/>
                <w:rFonts w:ascii="Segoe UI" w:hAnsi="Segoe UI" w:cs="Segoe UI"/>
                <w:color w:val="365F91" w:themeColor="accent1" w:themeShade="BF"/>
                <w:sz w:val="21"/>
                <w:szCs w:val="21"/>
                <w:shd w:val="clear" w:color="auto" w:fill="FFFFFF"/>
              </w:rPr>
              <w:t>Section</w:t>
            </w:r>
            <w:r>
              <w:rPr>
                <w:rStyle w:val="Strong"/>
                <w:rFonts w:ascii="Segoe UI" w:hAnsi="Segoe UI" w:cs="Segoe UI"/>
                <w:color w:val="365F91" w:themeColor="accent1" w:themeShade="BF"/>
                <w:sz w:val="21"/>
                <w:szCs w:val="21"/>
                <w:shd w:val="clear" w:color="auto" w:fill="FFFFFF"/>
              </w:rPr>
              <w:t xml:space="preserve"> </w:t>
            </w:r>
            <w:r w:rsidRPr="00A85578">
              <w:rPr>
                <w:rStyle w:val="Strong"/>
                <w:rFonts w:ascii="Segoe UI" w:hAnsi="Segoe UI" w:cs="Segoe UI"/>
                <w:color w:val="365F91" w:themeColor="accent1" w:themeShade="BF"/>
                <w:sz w:val="21"/>
                <w:szCs w:val="21"/>
                <w:shd w:val="clear" w:color="auto" w:fill="FFFFFF"/>
              </w:rPr>
              <w:t>Name</w:t>
            </w:r>
            <w:r>
              <w:rPr>
                <w:rStyle w:val="Strong"/>
                <w:rFonts w:ascii="Segoe UI" w:hAnsi="Segoe UI" w:cs="Segoe UI"/>
                <w:color w:val="365F91" w:themeColor="accent1" w:themeShade="BF"/>
                <w:sz w:val="21"/>
                <w:szCs w:val="21"/>
                <w:shd w:val="clear" w:color="auto" w:fill="FFFFFF"/>
              </w:rPr>
              <w:t>/#NO</w:t>
            </w:r>
          </w:p>
        </w:tc>
        <w:tc>
          <w:tcPr>
            <w:tcW w:w="2106" w:type="dxa"/>
          </w:tcPr>
          <w:p w14:paraId="67783E52" w14:textId="77777777" w:rsidR="009E0168" w:rsidRPr="00A85578" w:rsidRDefault="009E0168" w:rsidP="00AF064A">
            <w:pPr>
              <w:rPr>
                <w:color w:val="365F91" w:themeColor="accent1" w:themeShade="BF"/>
              </w:rPr>
            </w:pPr>
            <w:r w:rsidRPr="00A85578">
              <w:rPr>
                <w:rStyle w:val="Strong"/>
                <w:rFonts w:ascii="Segoe UI" w:hAnsi="Segoe UI" w:cs="Segoe UI"/>
                <w:color w:val="365F91" w:themeColor="accent1" w:themeShade="BF"/>
                <w:sz w:val="21"/>
                <w:szCs w:val="21"/>
                <w:shd w:val="clear" w:color="auto" w:fill="FFFFFF"/>
              </w:rPr>
              <w:t>Status</w:t>
            </w:r>
          </w:p>
        </w:tc>
        <w:tc>
          <w:tcPr>
            <w:tcW w:w="2234" w:type="dxa"/>
          </w:tcPr>
          <w:p w14:paraId="0AFBC50E" w14:textId="77777777" w:rsidR="009E0168" w:rsidRPr="00A85578" w:rsidRDefault="009E0168" w:rsidP="00AF064A">
            <w:pPr>
              <w:rPr>
                <w:color w:val="365F91" w:themeColor="accent1" w:themeShade="BF"/>
              </w:rPr>
            </w:pPr>
            <w:r w:rsidRPr="00A85578">
              <w:rPr>
                <w:rStyle w:val="Strong"/>
                <w:rFonts w:ascii="Segoe UI" w:hAnsi="Segoe UI" w:cs="Segoe UI"/>
                <w:color w:val="365F91" w:themeColor="accent1" w:themeShade="BF"/>
                <w:sz w:val="21"/>
                <w:szCs w:val="21"/>
                <w:shd w:val="clear" w:color="auto" w:fill="FFFFFF"/>
              </w:rPr>
              <w:t>Pending</w:t>
            </w:r>
          </w:p>
        </w:tc>
        <w:tc>
          <w:tcPr>
            <w:tcW w:w="2228" w:type="dxa"/>
          </w:tcPr>
          <w:p w14:paraId="77C367D3" w14:textId="77777777" w:rsidR="009E0168" w:rsidRPr="00A85578" w:rsidRDefault="009E0168" w:rsidP="00AF064A">
            <w:pPr>
              <w:rPr>
                <w:color w:val="365F91" w:themeColor="accent1" w:themeShade="BF"/>
              </w:rPr>
            </w:pPr>
            <w:r w:rsidRPr="00A85578">
              <w:rPr>
                <w:rStyle w:val="Strong"/>
                <w:rFonts w:ascii="Segoe UI" w:hAnsi="Segoe UI" w:cs="Segoe UI"/>
                <w:color w:val="365F91" w:themeColor="accent1" w:themeShade="BF"/>
                <w:sz w:val="21"/>
                <w:szCs w:val="21"/>
                <w:shd w:val="clear" w:color="auto" w:fill="FFFFFF"/>
              </w:rPr>
              <w:t>Source (db directly , APIs)</w:t>
            </w:r>
          </w:p>
        </w:tc>
      </w:tr>
      <w:tr w:rsidR="009E0168" w14:paraId="20D99D3E" w14:textId="77777777" w:rsidTr="00512464">
        <w:tc>
          <w:tcPr>
            <w:tcW w:w="2425" w:type="dxa"/>
            <w:shd w:val="clear" w:color="auto" w:fill="D99594" w:themeFill="accent2" w:themeFillTint="99"/>
          </w:tcPr>
          <w:p w14:paraId="30E9615A" w14:textId="77777777" w:rsidR="009E0168" w:rsidRPr="00512464" w:rsidRDefault="009E0168" w:rsidP="00AF064A">
            <w:r w:rsidRPr="00512464">
              <w:t xml:space="preserve">5.1 Current Location </w:t>
            </w:r>
          </w:p>
        </w:tc>
        <w:tc>
          <w:tcPr>
            <w:tcW w:w="2106" w:type="dxa"/>
            <w:shd w:val="clear" w:color="auto" w:fill="D99594" w:themeFill="accent2" w:themeFillTint="99"/>
          </w:tcPr>
          <w:p w14:paraId="0448908B" w14:textId="77777777" w:rsidR="009E0168" w:rsidRPr="00512464" w:rsidRDefault="009E0168" w:rsidP="00AF064A">
            <w:r w:rsidRPr="00512464">
              <w:t xml:space="preserve">Not completed  , we need to recheck the design for the popup </w:t>
            </w:r>
            <w:r w:rsidRPr="00512464">
              <w:br/>
              <w:t xml:space="preserve">if we want to Add (IMSI / MSISDN Radio Button or list) Now Just MSISDN </w:t>
            </w:r>
          </w:p>
        </w:tc>
        <w:tc>
          <w:tcPr>
            <w:tcW w:w="2234" w:type="dxa"/>
            <w:shd w:val="clear" w:color="auto" w:fill="D99594" w:themeFill="accent2" w:themeFillTint="99"/>
          </w:tcPr>
          <w:p w14:paraId="6EDDC59D" w14:textId="0CCE2768" w:rsidR="009E0168" w:rsidRPr="00512464" w:rsidRDefault="009E0168" w:rsidP="00AF064A">
            <w:r w:rsidRPr="00512464">
              <w:t xml:space="preserve">Pending , The json structure are changed, we have to re test all sources.  </w:t>
            </w:r>
          </w:p>
        </w:tc>
        <w:tc>
          <w:tcPr>
            <w:tcW w:w="2228" w:type="dxa"/>
            <w:shd w:val="clear" w:color="auto" w:fill="D99594" w:themeFill="accent2" w:themeFillTint="99"/>
          </w:tcPr>
          <w:p w14:paraId="4CF2FCD0" w14:textId="77777777" w:rsidR="009E0168" w:rsidRPr="00512464" w:rsidRDefault="009E0168" w:rsidP="00AF064A">
            <w:r w:rsidRPr="00512464">
              <w:t xml:space="preserve">API -- We need new build API </w:t>
            </w:r>
            <w:r w:rsidRPr="00512464">
              <w:br/>
              <w:t>for it  / and the input (query param I think changed because we add new inputs)</w:t>
            </w:r>
          </w:p>
        </w:tc>
      </w:tr>
      <w:tr w:rsidR="009E0168" w14:paraId="35D49DB5" w14:textId="77777777" w:rsidTr="00512464">
        <w:tc>
          <w:tcPr>
            <w:tcW w:w="2425" w:type="dxa"/>
            <w:shd w:val="clear" w:color="auto" w:fill="FABF8F" w:themeFill="accent6" w:themeFillTint="99"/>
          </w:tcPr>
          <w:p w14:paraId="577219A8" w14:textId="77777777" w:rsidR="009E0168" w:rsidRDefault="009E0168" w:rsidP="00AF064A">
            <w:r>
              <w:t xml:space="preserve">5.2 Future Tracking  </w:t>
            </w:r>
          </w:p>
        </w:tc>
        <w:tc>
          <w:tcPr>
            <w:tcW w:w="2106" w:type="dxa"/>
            <w:shd w:val="clear" w:color="auto" w:fill="FABF8F" w:themeFill="accent6" w:themeFillTint="99"/>
          </w:tcPr>
          <w:p w14:paraId="4F4F1C78" w14:textId="77777777" w:rsidR="009E0168" w:rsidRDefault="009E0168" w:rsidP="00AF064A">
            <w:r>
              <w:t>1- Add and Delete (Working fine)</w:t>
            </w:r>
          </w:p>
          <w:p w14:paraId="29040AA7" w14:textId="77777777" w:rsidR="009E0168" w:rsidRDefault="009E0168" w:rsidP="00AF064A">
            <w:r>
              <w:t xml:space="preserve"> </w:t>
            </w:r>
            <w:r>
              <w:br/>
              <w:t xml:space="preserve">2- we need to recheck </w:t>
            </w:r>
            <w:r>
              <w:br/>
              <w:t>pause and resume I think there is a problem</w:t>
            </w:r>
          </w:p>
          <w:p w14:paraId="1B196117" w14:textId="77777777" w:rsidR="009E0168" w:rsidRDefault="009E0168" w:rsidP="00AF064A">
            <w:r>
              <w:br/>
              <w:t xml:space="preserve">3- we need to recheck design </w:t>
            </w:r>
          </w:p>
        </w:tc>
        <w:tc>
          <w:tcPr>
            <w:tcW w:w="2234" w:type="dxa"/>
            <w:shd w:val="clear" w:color="auto" w:fill="FABF8F" w:themeFill="accent6" w:themeFillTint="99"/>
          </w:tcPr>
          <w:p w14:paraId="37AE8094" w14:textId="77777777" w:rsidR="009E0168" w:rsidRDefault="009E0168" w:rsidP="00AF064A">
            <w:r>
              <w:t xml:space="preserve">In pending  , Locate option need to recheck and the design for it , </w:t>
            </w:r>
            <w:r>
              <w:br/>
              <w:t xml:space="preserve">Check </w:t>
            </w:r>
            <w:r w:rsidRPr="009E0168">
              <w:rPr>
                <w:b/>
                <w:bCs/>
                <w:color w:val="FF0000"/>
              </w:rPr>
              <w:t>GMLC Location</w:t>
            </w:r>
            <w:r w:rsidRPr="009E0168">
              <w:rPr>
                <w:color w:val="FF0000"/>
              </w:rPr>
              <w:t xml:space="preserve">   </w:t>
            </w:r>
          </w:p>
        </w:tc>
        <w:tc>
          <w:tcPr>
            <w:tcW w:w="2228" w:type="dxa"/>
            <w:shd w:val="clear" w:color="auto" w:fill="FABF8F" w:themeFill="accent6" w:themeFillTint="99"/>
          </w:tcPr>
          <w:p w14:paraId="3C8783B5" w14:textId="77777777" w:rsidR="009E0168" w:rsidRDefault="009E0168" w:rsidP="00AF064A">
            <w:r>
              <w:t xml:space="preserve">DB – we need real data </w:t>
            </w:r>
            <w:r>
              <w:br/>
              <w:t xml:space="preserve">or data have exact locations to do test well for locate </w:t>
            </w:r>
          </w:p>
        </w:tc>
      </w:tr>
      <w:tr w:rsidR="009E0168" w14:paraId="2A8D2E5B" w14:textId="77777777" w:rsidTr="00512464">
        <w:tc>
          <w:tcPr>
            <w:tcW w:w="2425" w:type="dxa"/>
            <w:shd w:val="clear" w:color="auto" w:fill="FABF8F" w:themeFill="accent6" w:themeFillTint="99"/>
          </w:tcPr>
          <w:p w14:paraId="38B2F242" w14:textId="77777777" w:rsidR="009E0168" w:rsidRDefault="009E0168" w:rsidP="00AF064A">
            <w:r>
              <w:t xml:space="preserve"> 5.3 Immediate Tracking </w:t>
            </w:r>
          </w:p>
        </w:tc>
        <w:tc>
          <w:tcPr>
            <w:tcW w:w="2106" w:type="dxa"/>
            <w:shd w:val="clear" w:color="auto" w:fill="FABF8F" w:themeFill="accent6" w:themeFillTint="99"/>
          </w:tcPr>
          <w:p w14:paraId="4404AF15" w14:textId="77777777" w:rsidR="009E0168" w:rsidRDefault="009E0168" w:rsidP="00AF064A">
            <w:r>
              <w:t xml:space="preserve">For the design is ok but we need to recheck the data when we select GMLC Location and do start tracking </w:t>
            </w:r>
          </w:p>
        </w:tc>
        <w:tc>
          <w:tcPr>
            <w:tcW w:w="2234" w:type="dxa"/>
            <w:shd w:val="clear" w:color="auto" w:fill="FABF8F" w:themeFill="accent6" w:themeFillTint="99"/>
          </w:tcPr>
          <w:p w14:paraId="67838EC0" w14:textId="77777777" w:rsidR="00B8420D" w:rsidRDefault="009E0168" w:rsidP="00AF064A">
            <w:r>
              <w:t>Pending , Check GMLC Location</w:t>
            </w:r>
            <w:r w:rsidR="00B8420D">
              <w:t xml:space="preserve">, </w:t>
            </w:r>
          </w:p>
          <w:p w14:paraId="02BDA20F" w14:textId="5A01915F" w:rsidR="009E0168" w:rsidRDefault="00B8420D" w:rsidP="00AF064A">
            <w:r>
              <w:t>Same as future</w:t>
            </w:r>
            <w:r w:rsidR="009E0168">
              <w:t xml:space="preserve">  </w:t>
            </w:r>
          </w:p>
        </w:tc>
        <w:tc>
          <w:tcPr>
            <w:tcW w:w="2228" w:type="dxa"/>
            <w:shd w:val="clear" w:color="auto" w:fill="FABF8F" w:themeFill="accent6" w:themeFillTint="99"/>
          </w:tcPr>
          <w:p w14:paraId="3FFEBC5E" w14:textId="77777777" w:rsidR="009E0168" w:rsidRDefault="009E0168" w:rsidP="00AF064A">
            <w:r>
              <w:t xml:space="preserve">DB -- we need real data </w:t>
            </w:r>
            <w:r>
              <w:br/>
              <w:t>or data have exact locations to do test well for locate</w:t>
            </w:r>
          </w:p>
        </w:tc>
      </w:tr>
      <w:tr w:rsidR="00925661" w14:paraId="59FF94E7" w14:textId="77777777" w:rsidTr="00512464">
        <w:tc>
          <w:tcPr>
            <w:tcW w:w="8993" w:type="dxa"/>
            <w:gridSpan w:val="4"/>
            <w:shd w:val="clear" w:color="auto" w:fill="D99594" w:themeFill="accent2" w:themeFillTint="99"/>
          </w:tcPr>
          <w:p w14:paraId="233AE47D" w14:textId="77777777" w:rsidR="00925661" w:rsidRDefault="00925661" w:rsidP="00AF064A">
            <w:r>
              <w:t>Whenever we have positioning methods, we need to do full test when real data/APIs become ready</w:t>
            </w:r>
          </w:p>
          <w:p w14:paraId="69A0D45B" w14:textId="479E08B7" w:rsidR="00925661" w:rsidRDefault="00925661" w:rsidP="00AF064A">
            <w:r>
              <w:rPr>
                <w:noProof/>
              </w:rPr>
              <w:drawing>
                <wp:inline distT="0" distB="0" distL="0" distR="0" wp14:anchorId="14C12F5F" wp14:editId="657655E6">
                  <wp:extent cx="1943100" cy="1959637"/>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43127" cy="1959664"/>
                          </a:xfrm>
                          <a:prstGeom prst="rect">
                            <a:avLst/>
                          </a:prstGeom>
                        </pic:spPr>
                      </pic:pic>
                    </a:graphicData>
                  </a:graphic>
                </wp:inline>
              </w:drawing>
            </w:r>
          </w:p>
        </w:tc>
      </w:tr>
      <w:tr w:rsidR="009E0168" w14:paraId="774EFF89" w14:textId="77777777" w:rsidTr="00512464">
        <w:tc>
          <w:tcPr>
            <w:tcW w:w="2425" w:type="dxa"/>
            <w:shd w:val="clear" w:color="auto" w:fill="FF0000"/>
          </w:tcPr>
          <w:p w14:paraId="05381920" w14:textId="77777777" w:rsidR="009E0168" w:rsidRDefault="009E0168" w:rsidP="00AF064A">
            <w:r>
              <w:t xml:space="preserve">5.4 historical events Tracking </w:t>
            </w:r>
          </w:p>
        </w:tc>
        <w:tc>
          <w:tcPr>
            <w:tcW w:w="2106" w:type="dxa"/>
            <w:shd w:val="clear" w:color="auto" w:fill="FF0000"/>
          </w:tcPr>
          <w:p w14:paraId="54289FB7" w14:textId="079EF31A" w:rsidR="009E0168" w:rsidRDefault="009E0168" w:rsidP="00AF064A">
            <w:r w:rsidRPr="00AE1B71">
              <w:t xml:space="preserve">not </w:t>
            </w:r>
            <w:r w:rsidR="00925661">
              <w:t>Implemented.</w:t>
            </w:r>
            <w:r>
              <w:t xml:space="preserve">  </w:t>
            </w:r>
          </w:p>
        </w:tc>
        <w:tc>
          <w:tcPr>
            <w:tcW w:w="2234" w:type="dxa"/>
            <w:shd w:val="clear" w:color="auto" w:fill="FF0000"/>
          </w:tcPr>
          <w:p w14:paraId="35840713" w14:textId="77777777" w:rsidR="009E0168" w:rsidRDefault="009E0168" w:rsidP="00AF064A">
            <w:r>
              <w:t>Pending</w:t>
            </w:r>
          </w:p>
        </w:tc>
        <w:tc>
          <w:tcPr>
            <w:tcW w:w="2228" w:type="dxa"/>
            <w:shd w:val="clear" w:color="auto" w:fill="FF0000"/>
          </w:tcPr>
          <w:p w14:paraId="25102458" w14:textId="77777777" w:rsidR="009E0168" w:rsidRDefault="009E0168" w:rsidP="00AF064A">
            <w:r>
              <w:t>API</w:t>
            </w:r>
          </w:p>
        </w:tc>
      </w:tr>
      <w:tr w:rsidR="009E0168" w14:paraId="02679BD9" w14:textId="77777777" w:rsidTr="00512464">
        <w:tc>
          <w:tcPr>
            <w:tcW w:w="2425" w:type="dxa"/>
            <w:shd w:val="clear" w:color="auto" w:fill="FABF8F" w:themeFill="accent6" w:themeFillTint="99"/>
          </w:tcPr>
          <w:p w14:paraId="2CAE141F" w14:textId="77777777" w:rsidR="009E0168" w:rsidRDefault="009E0168" w:rsidP="00AF064A">
            <w:r>
              <w:lastRenderedPageBreak/>
              <w:t xml:space="preserve">5.5 Bulk Upload </w:t>
            </w:r>
          </w:p>
        </w:tc>
        <w:tc>
          <w:tcPr>
            <w:tcW w:w="2106" w:type="dxa"/>
            <w:shd w:val="clear" w:color="auto" w:fill="FABF8F" w:themeFill="accent6" w:themeFillTint="99"/>
          </w:tcPr>
          <w:p w14:paraId="2D46ABB9" w14:textId="010D9B33" w:rsidR="009E0168" w:rsidRDefault="009E0168" w:rsidP="00AF064A">
            <w:r>
              <w:t xml:space="preserve">Need to be recheck path Issue  /// and check the locate option and </w:t>
            </w:r>
            <w:r w:rsidR="009D374A">
              <w:t>Upload</w:t>
            </w:r>
          </w:p>
        </w:tc>
        <w:tc>
          <w:tcPr>
            <w:tcW w:w="2234" w:type="dxa"/>
            <w:shd w:val="clear" w:color="auto" w:fill="FABF8F" w:themeFill="accent6" w:themeFillTint="99"/>
          </w:tcPr>
          <w:p w14:paraId="0B36B678" w14:textId="77777777" w:rsidR="009E0168" w:rsidRDefault="009E0168" w:rsidP="00AF064A">
            <w:r>
              <w:t>Pending</w:t>
            </w:r>
          </w:p>
        </w:tc>
        <w:tc>
          <w:tcPr>
            <w:tcW w:w="2228" w:type="dxa"/>
            <w:shd w:val="clear" w:color="auto" w:fill="FABF8F" w:themeFill="accent6" w:themeFillTint="99"/>
          </w:tcPr>
          <w:p w14:paraId="4D02E067" w14:textId="77777777" w:rsidR="009E0168" w:rsidRDefault="009E0168" w:rsidP="00AF064A">
            <w:r>
              <w:t>DB</w:t>
            </w:r>
          </w:p>
        </w:tc>
      </w:tr>
      <w:tr w:rsidR="00512464" w14:paraId="38302145" w14:textId="77777777" w:rsidTr="00512464">
        <w:trPr>
          <w:gridAfter w:val="3"/>
          <w:wAfter w:w="6568" w:type="dxa"/>
        </w:trPr>
        <w:tc>
          <w:tcPr>
            <w:tcW w:w="2425" w:type="dxa"/>
            <w:shd w:val="clear" w:color="auto" w:fill="FABF8F" w:themeFill="accent6" w:themeFillTint="99"/>
          </w:tcPr>
          <w:p w14:paraId="575B92A5" w14:textId="77777777" w:rsidR="00512464" w:rsidRDefault="00512464" w:rsidP="00AF064A">
            <w:pPr>
              <w:rPr>
                <w:b/>
                <w:bCs/>
              </w:rPr>
            </w:pPr>
            <w:r>
              <w:br/>
            </w:r>
            <w:r w:rsidRPr="000B1D49">
              <w:rPr>
                <w:b/>
                <w:bCs/>
                <w:color w:val="FF0000"/>
              </w:rPr>
              <w:t xml:space="preserve">Customer Search </w:t>
            </w:r>
            <w:r>
              <w:rPr>
                <w:b/>
                <w:bCs/>
              </w:rPr>
              <w:t>:</w:t>
            </w:r>
          </w:p>
          <w:p w14:paraId="5BD291CC" w14:textId="65F3B765" w:rsidR="00512464" w:rsidRPr="000B1D49" w:rsidRDefault="00512464" w:rsidP="00AF064A">
            <w:pPr>
              <w:rPr>
                <w:b/>
                <w:bCs/>
              </w:rPr>
            </w:pPr>
            <w:r>
              <w:rPr>
                <w:b/>
                <w:bCs/>
              </w:rPr>
              <w:t>API Call from Web side.</w:t>
            </w:r>
          </w:p>
        </w:tc>
      </w:tr>
      <w:tr w:rsidR="009E0168" w14:paraId="3398CADE" w14:textId="77777777" w:rsidTr="00505087">
        <w:trPr>
          <w:trHeight w:val="2890"/>
        </w:trPr>
        <w:tc>
          <w:tcPr>
            <w:tcW w:w="2425" w:type="dxa"/>
          </w:tcPr>
          <w:p w14:paraId="29791C99" w14:textId="4D6FA489" w:rsidR="009E0168" w:rsidRPr="000B1D49" w:rsidRDefault="00512464" w:rsidP="00AF064A">
            <w:r>
              <w:t xml:space="preserve">    </w:t>
            </w:r>
            <w:r w:rsidR="009E0168">
              <w:t xml:space="preserve">6 Customer Search </w:t>
            </w:r>
          </w:p>
        </w:tc>
        <w:tc>
          <w:tcPr>
            <w:tcW w:w="2106" w:type="dxa"/>
          </w:tcPr>
          <w:p w14:paraId="264AECD4" w14:textId="6FD251E6" w:rsidR="009E0168" w:rsidRDefault="009E0168" w:rsidP="00AF064A"/>
        </w:tc>
        <w:tc>
          <w:tcPr>
            <w:tcW w:w="2234" w:type="dxa"/>
          </w:tcPr>
          <w:p w14:paraId="160659F0" w14:textId="77777777" w:rsidR="0093002A" w:rsidRDefault="009E0168" w:rsidP="0093002A">
            <w:pPr>
              <w:rPr>
                <w:color w:val="FF0000"/>
              </w:rPr>
            </w:pPr>
            <w:r>
              <w:t xml:space="preserve">Pending , , </w:t>
            </w:r>
            <w:r w:rsidRPr="001532F5">
              <w:rPr>
                <w:color w:val="FF0000"/>
              </w:rPr>
              <w:t>we need API</w:t>
            </w:r>
            <w:r>
              <w:rPr>
                <w:color w:val="FF0000"/>
              </w:rPr>
              <w:t>(s)</w:t>
            </w:r>
            <w:r w:rsidR="00505087">
              <w:rPr>
                <w:color w:val="FF0000"/>
              </w:rPr>
              <w:t>.</w:t>
            </w:r>
          </w:p>
          <w:p w14:paraId="236C534A" w14:textId="03881125" w:rsidR="009E0168" w:rsidRDefault="00505087" w:rsidP="0093002A">
            <w:r>
              <w:rPr>
                <w:color w:val="FF0000"/>
              </w:rPr>
              <w:t>Add GUI validation, ex: select specific row to view.</w:t>
            </w:r>
          </w:p>
        </w:tc>
        <w:tc>
          <w:tcPr>
            <w:tcW w:w="2228" w:type="dxa"/>
          </w:tcPr>
          <w:p w14:paraId="0DC4024C" w14:textId="77777777" w:rsidR="009E0168" w:rsidRDefault="009E0168" w:rsidP="00AF064A">
            <w:r>
              <w:t xml:space="preserve">Api </w:t>
            </w:r>
          </w:p>
        </w:tc>
      </w:tr>
      <w:tr w:rsidR="009E0168" w14:paraId="152DFD24" w14:textId="77777777" w:rsidTr="00AF064A">
        <w:tc>
          <w:tcPr>
            <w:tcW w:w="2425" w:type="dxa"/>
          </w:tcPr>
          <w:p w14:paraId="07AB7567" w14:textId="77777777" w:rsidR="009E0168" w:rsidRDefault="009E0168" w:rsidP="00AF064A">
            <w:r>
              <w:t xml:space="preserve">6.1.1 Subscriber Line Info </w:t>
            </w:r>
          </w:p>
        </w:tc>
        <w:tc>
          <w:tcPr>
            <w:tcW w:w="2106" w:type="dxa"/>
          </w:tcPr>
          <w:p w14:paraId="57C3A039" w14:textId="2E0B8C34" w:rsidR="009E0168" w:rsidRDefault="009E0168" w:rsidP="00AF064A"/>
        </w:tc>
        <w:tc>
          <w:tcPr>
            <w:tcW w:w="2234" w:type="dxa"/>
          </w:tcPr>
          <w:p w14:paraId="06E68034" w14:textId="77777777" w:rsidR="009E0168" w:rsidRDefault="009E0168" w:rsidP="00AF064A">
            <w:r>
              <w:t xml:space="preserve">Pending , , </w:t>
            </w:r>
            <w:r w:rsidRPr="001532F5">
              <w:rPr>
                <w:color w:val="FF0000"/>
              </w:rPr>
              <w:t>we need API</w:t>
            </w:r>
            <w:r>
              <w:rPr>
                <w:color w:val="FF0000"/>
              </w:rPr>
              <w:t>(s)</w:t>
            </w:r>
          </w:p>
        </w:tc>
        <w:tc>
          <w:tcPr>
            <w:tcW w:w="2228" w:type="dxa"/>
          </w:tcPr>
          <w:p w14:paraId="53D10808" w14:textId="77777777" w:rsidR="009E0168" w:rsidRDefault="009E0168" w:rsidP="00AF064A">
            <w:r>
              <w:t>Api</w:t>
            </w:r>
          </w:p>
        </w:tc>
      </w:tr>
      <w:tr w:rsidR="009E0168" w14:paraId="3E33135A" w14:textId="77777777" w:rsidTr="00AF064A">
        <w:trPr>
          <w:trHeight w:val="595"/>
        </w:trPr>
        <w:tc>
          <w:tcPr>
            <w:tcW w:w="2425" w:type="dxa"/>
          </w:tcPr>
          <w:p w14:paraId="20550694" w14:textId="77777777" w:rsidR="009E0168" w:rsidRDefault="009E0168" w:rsidP="00AF064A">
            <w:r>
              <w:t xml:space="preserve">6.1.2 Status History </w:t>
            </w:r>
          </w:p>
        </w:tc>
        <w:tc>
          <w:tcPr>
            <w:tcW w:w="2106" w:type="dxa"/>
          </w:tcPr>
          <w:p w14:paraId="78EA0D97" w14:textId="6FCD77A6" w:rsidR="009E0168" w:rsidRDefault="009E0168" w:rsidP="00AF064A">
            <w:pPr>
              <w:rPr>
                <w:rFonts w:ascii="Segoe UI" w:hAnsi="Segoe UI" w:cs="Segoe UI"/>
                <w:color w:val="242424"/>
                <w:sz w:val="21"/>
                <w:szCs w:val="21"/>
                <w:shd w:val="clear" w:color="auto" w:fill="FFFFFF"/>
              </w:rPr>
            </w:pPr>
          </w:p>
        </w:tc>
        <w:tc>
          <w:tcPr>
            <w:tcW w:w="2234" w:type="dxa"/>
          </w:tcPr>
          <w:p w14:paraId="4618520A" w14:textId="77777777" w:rsidR="009E0168" w:rsidRDefault="009E0168" w:rsidP="00AF064A">
            <w:r>
              <w:t xml:space="preserve">Pending , , </w:t>
            </w:r>
            <w:r w:rsidRPr="001532F5">
              <w:rPr>
                <w:color w:val="FF0000"/>
              </w:rPr>
              <w:t>we need API</w:t>
            </w:r>
            <w:r>
              <w:rPr>
                <w:color w:val="FF0000"/>
              </w:rPr>
              <w:t>(s)</w:t>
            </w:r>
          </w:p>
        </w:tc>
        <w:tc>
          <w:tcPr>
            <w:tcW w:w="2228" w:type="dxa"/>
          </w:tcPr>
          <w:p w14:paraId="2E1030F6" w14:textId="77777777" w:rsidR="009E0168" w:rsidRDefault="009E0168" w:rsidP="00AF064A">
            <w:r>
              <w:t>Api</w:t>
            </w:r>
          </w:p>
        </w:tc>
      </w:tr>
      <w:tr w:rsidR="009E0168" w14:paraId="2CACEADE" w14:textId="77777777" w:rsidTr="00AF064A">
        <w:trPr>
          <w:trHeight w:val="2827"/>
        </w:trPr>
        <w:tc>
          <w:tcPr>
            <w:tcW w:w="2425" w:type="dxa"/>
          </w:tcPr>
          <w:p w14:paraId="487A3032" w14:textId="77777777" w:rsidR="009E0168" w:rsidRDefault="009E0168" w:rsidP="00AF064A">
            <w:r>
              <w:t>6.1.3 Calls Detailed Records</w:t>
            </w:r>
          </w:p>
        </w:tc>
        <w:tc>
          <w:tcPr>
            <w:tcW w:w="2106" w:type="dxa"/>
          </w:tcPr>
          <w:p w14:paraId="1297D977" w14:textId="7BC55D46" w:rsidR="009E0168" w:rsidRDefault="009E0168" w:rsidP="00AF064A"/>
        </w:tc>
        <w:tc>
          <w:tcPr>
            <w:tcW w:w="2234" w:type="dxa"/>
          </w:tcPr>
          <w:p w14:paraId="17DD81A1" w14:textId="77777777" w:rsidR="009E0168" w:rsidRDefault="009E0168" w:rsidP="00AF064A">
            <w:r>
              <w:t xml:space="preserve">Pending , , </w:t>
            </w:r>
            <w:r w:rsidRPr="001532F5">
              <w:rPr>
                <w:color w:val="FF0000"/>
              </w:rPr>
              <w:t>we need API</w:t>
            </w:r>
            <w:r>
              <w:rPr>
                <w:color w:val="FF0000"/>
              </w:rPr>
              <w:t>(s)</w:t>
            </w:r>
          </w:p>
          <w:p w14:paraId="75140DFE" w14:textId="77777777" w:rsidR="0093002A" w:rsidRDefault="0093002A" w:rsidP="00AF064A"/>
          <w:p w14:paraId="1D69B805" w14:textId="77777777" w:rsidR="0093002A" w:rsidRDefault="0093002A" w:rsidP="0093002A">
            <w:pPr>
              <w:rPr>
                <w:color w:val="FF0000"/>
              </w:rPr>
            </w:pPr>
            <w:r>
              <w:rPr>
                <w:color w:val="FF0000"/>
              </w:rPr>
              <w:t>In CDR: restrict user to select Max 5 events</w:t>
            </w:r>
          </w:p>
          <w:p w14:paraId="667E61E6" w14:textId="27C2BE87" w:rsidR="0093002A" w:rsidRDefault="0093002A" w:rsidP="00AF064A"/>
        </w:tc>
        <w:tc>
          <w:tcPr>
            <w:tcW w:w="2228" w:type="dxa"/>
          </w:tcPr>
          <w:p w14:paraId="197EB330" w14:textId="77777777" w:rsidR="009E0168" w:rsidRDefault="009E0168" w:rsidP="00AF064A">
            <w:r>
              <w:t>Api</w:t>
            </w:r>
          </w:p>
        </w:tc>
      </w:tr>
      <w:tr w:rsidR="009E0168" w14:paraId="05DFC81A" w14:textId="77777777" w:rsidTr="00AF064A">
        <w:trPr>
          <w:trHeight w:val="1963"/>
        </w:trPr>
        <w:tc>
          <w:tcPr>
            <w:tcW w:w="2425" w:type="dxa"/>
          </w:tcPr>
          <w:p w14:paraId="00BB037F" w14:textId="77777777" w:rsidR="009E0168" w:rsidRDefault="009E0168" w:rsidP="00AF064A">
            <w:r>
              <w:t>6.1.4 Voucher History</w:t>
            </w:r>
          </w:p>
        </w:tc>
        <w:tc>
          <w:tcPr>
            <w:tcW w:w="2106" w:type="dxa"/>
          </w:tcPr>
          <w:p w14:paraId="2181BF22" w14:textId="5D982EE1" w:rsidR="009E0168" w:rsidRDefault="009E0168" w:rsidP="00AF064A"/>
        </w:tc>
        <w:tc>
          <w:tcPr>
            <w:tcW w:w="2234" w:type="dxa"/>
          </w:tcPr>
          <w:p w14:paraId="098E4456" w14:textId="77777777" w:rsidR="009E0168" w:rsidRDefault="009E0168" w:rsidP="00AF064A">
            <w:r>
              <w:t xml:space="preserve">Pending , , </w:t>
            </w:r>
            <w:r w:rsidRPr="001532F5">
              <w:rPr>
                <w:color w:val="FF0000"/>
              </w:rPr>
              <w:t>we need API</w:t>
            </w:r>
            <w:r>
              <w:rPr>
                <w:color w:val="FF0000"/>
              </w:rPr>
              <w:t>(s)</w:t>
            </w:r>
          </w:p>
        </w:tc>
        <w:tc>
          <w:tcPr>
            <w:tcW w:w="2228" w:type="dxa"/>
          </w:tcPr>
          <w:p w14:paraId="31E05313" w14:textId="77777777" w:rsidR="009E0168" w:rsidRDefault="009E0168" w:rsidP="00AF064A">
            <w:r>
              <w:t>Api</w:t>
            </w:r>
          </w:p>
        </w:tc>
      </w:tr>
      <w:tr w:rsidR="009E0168" w14:paraId="0BB79A55" w14:textId="77777777" w:rsidTr="00AF064A">
        <w:tc>
          <w:tcPr>
            <w:tcW w:w="2425" w:type="dxa"/>
          </w:tcPr>
          <w:p w14:paraId="750C2E26" w14:textId="77777777" w:rsidR="009E0168" w:rsidRDefault="009E0168" w:rsidP="00AF064A">
            <w:r>
              <w:t xml:space="preserve">6.1.5 Sim Information History </w:t>
            </w:r>
          </w:p>
        </w:tc>
        <w:tc>
          <w:tcPr>
            <w:tcW w:w="2106" w:type="dxa"/>
          </w:tcPr>
          <w:p w14:paraId="6F535FCD" w14:textId="324B4FAC" w:rsidR="009E0168" w:rsidRDefault="009E0168" w:rsidP="00AF064A"/>
        </w:tc>
        <w:tc>
          <w:tcPr>
            <w:tcW w:w="2234" w:type="dxa"/>
          </w:tcPr>
          <w:p w14:paraId="6C8F2498" w14:textId="77777777" w:rsidR="009E0168" w:rsidRDefault="009E0168" w:rsidP="00AF064A">
            <w:r>
              <w:t xml:space="preserve">Pending , , </w:t>
            </w:r>
            <w:r w:rsidRPr="001532F5">
              <w:rPr>
                <w:color w:val="FF0000"/>
              </w:rPr>
              <w:t>we need API</w:t>
            </w:r>
            <w:r>
              <w:rPr>
                <w:color w:val="FF0000"/>
              </w:rPr>
              <w:t>(s)</w:t>
            </w:r>
          </w:p>
        </w:tc>
        <w:tc>
          <w:tcPr>
            <w:tcW w:w="2228" w:type="dxa"/>
          </w:tcPr>
          <w:p w14:paraId="4A7BD56D" w14:textId="77777777" w:rsidR="009E0168" w:rsidRDefault="009E0168" w:rsidP="00AF064A">
            <w:r>
              <w:t>Api</w:t>
            </w:r>
          </w:p>
        </w:tc>
      </w:tr>
      <w:tr w:rsidR="009E0168" w14:paraId="75396C6A" w14:textId="77777777" w:rsidTr="00AF064A">
        <w:tc>
          <w:tcPr>
            <w:tcW w:w="2425" w:type="dxa"/>
          </w:tcPr>
          <w:p w14:paraId="1DA8594A" w14:textId="77777777" w:rsidR="009E0168" w:rsidRDefault="009E0168" w:rsidP="00AF064A">
            <w:r>
              <w:t>6.1.6 Subscriber Order</w:t>
            </w:r>
          </w:p>
        </w:tc>
        <w:tc>
          <w:tcPr>
            <w:tcW w:w="2106" w:type="dxa"/>
          </w:tcPr>
          <w:p w14:paraId="5E763E61" w14:textId="0E3C3C79" w:rsidR="009E0168" w:rsidRDefault="009E0168" w:rsidP="00AF064A"/>
        </w:tc>
        <w:tc>
          <w:tcPr>
            <w:tcW w:w="2234" w:type="dxa"/>
          </w:tcPr>
          <w:p w14:paraId="7943E88D" w14:textId="77777777" w:rsidR="009E0168" w:rsidRDefault="009E0168" w:rsidP="00AF064A">
            <w:r>
              <w:t xml:space="preserve">Pending , , </w:t>
            </w:r>
            <w:r w:rsidRPr="001532F5">
              <w:rPr>
                <w:color w:val="FF0000"/>
              </w:rPr>
              <w:t>we need API</w:t>
            </w:r>
            <w:r>
              <w:rPr>
                <w:color w:val="FF0000"/>
              </w:rPr>
              <w:t>(s)</w:t>
            </w:r>
          </w:p>
        </w:tc>
        <w:tc>
          <w:tcPr>
            <w:tcW w:w="2228" w:type="dxa"/>
          </w:tcPr>
          <w:p w14:paraId="3D3D56D8" w14:textId="77777777" w:rsidR="009E0168" w:rsidRDefault="009E0168" w:rsidP="00AF064A">
            <w:r>
              <w:t>Api</w:t>
            </w:r>
          </w:p>
        </w:tc>
      </w:tr>
      <w:tr w:rsidR="009E0168" w14:paraId="4100A0E6" w14:textId="77777777" w:rsidTr="00AF064A">
        <w:tc>
          <w:tcPr>
            <w:tcW w:w="2425" w:type="dxa"/>
          </w:tcPr>
          <w:p w14:paraId="37011771" w14:textId="77777777" w:rsidR="009E0168" w:rsidRDefault="009E0168" w:rsidP="00AF064A">
            <w:r>
              <w:lastRenderedPageBreak/>
              <w:t>6.1.7 IMEI</w:t>
            </w:r>
          </w:p>
        </w:tc>
        <w:tc>
          <w:tcPr>
            <w:tcW w:w="2106" w:type="dxa"/>
          </w:tcPr>
          <w:p w14:paraId="3FED2A7C" w14:textId="37E8B045" w:rsidR="009E0168" w:rsidRDefault="009E0168" w:rsidP="00AF064A"/>
        </w:tc>
        <w:tc>
          <w:tcPr>
            <w:tcW w:w="2234" w:type="dxa"/>
          </w:tcPr>
          <w:p w14:paraId="0883A81F" w14:textId="77777777" w:rsidR="009E0168" w:rsidRDefault="009E0168" w:rsidP="00AF064A">
            <w:r>
              <w:t xml:space="preserve">Pending , , </w:t>
            </w:r>
            <w:r w:rsidRPr="001532F5">
              <w:rPr>
                <w:color w:val="FF0000"/>
              </w:rPr>
              <w:t>we need API</w:t>
            </w:r>
            <w:r>
              <w:rPr>
                <w:color w:val="FF0000"/>
              </w:rPr>
              <w:t>(s)</w:t>
            </w:r>
          </w:p>
        </w:tc>
        <w:tc>
          <w:tcPr>
            <w:tcW w:w="2228" w:type="dxa"/>
          </w:tcPr>
          <w:p w14:paraId="3DD57545" w14:textId="77777777" w:rsidR="009E0168" w:rsidRDefault="009E0168" w:rsidP="00AF064A">
            <w:r>
              <w:t>Api</w:t>
            </w:r>
          </w:p>
        </w:tc>
      </w:tr>
      <w:tr w:rsidR="009E0168" w14:paraId="2EA9B506" w14:textId="77777777" w:rsidTr="00AF064A">
        <w:tc>
          <w:tcPr>
            <w:tcW w:w="2425" w:type="dxa"/>
          </w:tcPr>
          <w:p w14:paraId="5029604F" w14:textId="7B5A22FD" w:rsidR="009E0168" w:rsidRDefault="009E0168" w:rsidP="00AF064A">
            <w:r>
              <w:t>6.1.8</w:t>
            </w:r>
            <w:r w:rsidR="0093002A">
              <w:t xml:space="preserve"> </w:t>
            </w:r>
            <w:r>
              <w:t xml:space="preserve">MSISDN Information History </w:t>
            </w:r>
          </w:p>
        </w:tc>
        <w:tc>
          <w:tcPr>
            <w:tcW w:w="2106" w:type="dxa"/>
          </w:tcPr>
          <w:p w14:paraId="5E609ED9" w14:textId="74BF1763" w:rsidR="009E0168" w:rsidRDefault="009E0168" w:rsidP="00AF064A"/>
        </w:tc>
        <w:tc>
          <w:tcPr>
            <w:tcW w:w="2234" w:type="dxa"/>
          </w:tcPr>
          <w:p w14:paraId="3BBAD71B" w14:textId="77777777" w:rsidR="009E0168" w:rsidRDefault="009E0168" w:rsidP="00AF064A">
            <w:r>
              <w:t xml:space="preserve">Pending , , </w:t>
            </w:r>
            <w:r w:rsidRPr="001532F5">
              <w:rPr>
                <w:color w:val="FF0000"/>
              </w:rPr>
              <w:t>we need API</w:t>
            </w:r>
            <w:r>
              <w:rPr>
                <w:color w:val="FF0000"/>
              </w:rPr>
              <w:t>(s)</w:t>
            </w:r>
          </w:p>
        </w:tc>
        <w:tc>
          <w:tcPr>
            <w:tcW w:w="2228" w:type="dxa"/>
          </w:tcPr>
          <w:p w14:paraId="09DAEC58" w14:textId="77777777" w:rsidR="009E0168" w:rsidRDefault="009E0168" w:rsidP="00AF064A">
            <w:r>
              <w:t>Api</w:t>
            </w:r>
          </w:p>
        </w:tc>
      </w:tr>
    </w:tbl>
    <w:p w14:paraId="3F9284D7" w14:textId="77777777" w:rsidR="009E0168" w:rsidRDefault="009E0168" w:rsidP="009E0168">
      <w:pPr>
        <w:ind w:left="630"/>
      </w:pPr>
    </w:p>
    <w:p w14:paraId="3CDEA339" w14:textId="77777777" w:rsidR="009E0168" w:rsidRPr="00A73298" w:rsidRDefault="009E0168" w:rsidP="009E0168">
      <w:pPr>
        <w:ind w:left="630"/>
        <w:rPr>
          <w:color w:val="FF0000"/>
        </w:rPr>
      </w:pPr>
      <w:r w:rsidRPr="00A73298">
        <w:rPr>
          <w:color w:val="FF0000"/>
        </w:rPr>
        <w:t>** we need to check Arabic issues / translation --  designs Issue</w:t>
      </w:r>
    </w:p>
    <w:p w14:paraId="225129BD" w14:textId="163C213B" w:rsidR="00512464" w:rsidRPr="00C87B93" w:rsidRDefault="00512464" w:rsidP="00471F4E">
      <w:pPr>
        <w:pStyle w:val="ListParagraph"/>
        <w:numPr>
          <w:ilvl w:val="0"/>
          <w:numId w:val="27"/>
        </w:numPr>
        <w:rPr>
          <w:strike/>
          <w:highlight w:val="yellow"/>
        </w:rPr>
      </w:pPr>
      <w:r w:rsidRPr="00C87B93">
        <w:rPr>
          <w:strike/>
          <w:highlight w:val="yellow"/>
        </w:rPr>
        <w:t>Add Common JS</w:t>
      </w:r>
      <w:r w:rsidR="003B0194" w:rsidRPr="00C87B93">
        <w:rPr>
          <w:strike/>
          <w:highlight w:val="yellow"/>
        </w:rPr>
        <w:t xml:space="preserve"> &amp; API Request Not Prepared from JSP Files. “Request Body </w:t>
      </w:r>
      <w:r w:rsidR="000C724F" w:rsidRPr="00C87B93">
        <w:rPr>
          <w:strike/>
          <w:highlight w:val="yellow"/>
        </w:rPr>
        <w:t>not completed;</w:t>
      </w:r>
      <w:r w:rsidR="003B0194" w:rsidRPr="00C87B93">
        <w:rPr>
          <w:strike/>
          <w:highlight w:val="yellow"/>
        </w:rPr>
        <w:t xml:space="preserve"> we will call the APIs from jsp pages (Ajax Request”)</w:t>
      </w:r>
      <w:r w:rsidRPr="00C87B93">
        <w:rPr>
          <w:strike/>
          <w:highlight w:val="yellow"/>
        </w:rPr>
        <w:t>.</w:t>
      </w:r>
      <w:r w:rsidR="003B0194" w:rsidRPr="00C87B93">
        <w:rPr>
          <w:strike/>
          <w:highlight w:val="yellow"/>
        </w:rPr>
        <w:t xml:space="preserve"> </w:t>
      </w:r>
      <w:r w:rsidR="003B0194" w:rsidRPr="00C87B93">
        <w:rPr>
          <w:b/>
          <w:bCs/>
          <w:strike/>
          <w:color w:val="FF0000"/>
          <w:highlight w:val="yellow"/>
        </w:rPr>
        <w:t>[8 MDs].</w:t>
      </w:r>
    </w:p>
    <w:p w14:paraId="4428A30A" w14:textId="51CF8C96" w:rsidR="009E0168" w:rsidRPr="0035760F" w:rsidRDefault="009E0168" w:rsidP="00471F4E">
      <w:pPr>
        <w:pStyle w:val="ListParagraph"/>
        <w:numPr>
          <w:ilvl w:val="0"/>
          <w:numId w:val="27"/>
        </w:numPr>
      </w:pPr>
      <w:r w:rsidRPr="0035760F">
        <w:t xml:space="preserve">Bulk upload files format ? you mentioned in the document csv is that ok ? old was csv , txt , xlsx. </w:t>
      </w:r>
    </w:p>
    <w:p w14:paraId="318266DD" w14:textId="12CB8A7D" w:rsidR="009E0168" w:rsidRPr="00C87B93" w:rsidRDefault="009E0168" w:rsidP="00471F4E">
      <w:pPr>
        <w:pStyle w:val="ListParagraph"/>
        <w:numPr>
          <w:ilvl w:val="0"/>
          <w:numId w:val="27"/>
        </w:numPr>
        <w:rPr>
          <w:strike/>
        </w:rPr>
      </w:pPr>
      <w:r w:rsidRPr="00C87B93">
        <w:rPr>
          <w:strike/>
        </w:rPr>
        <w:t>Check Session.</w:t>
      </w:r>
      <w:r w:rsidR="003B0194" w:rsidRPr="00C87B93">
        <w:rPr>
          <w:strike/>
        </w:rPr>
        <w:t xml:space="preserve"> </w:t>
      </w:r>
      <w:r w:rsidR="003B0194" w:rsidRPr="00C87B93">
        <w:rPr>
          <w:strike/>
          <w:color w:val="FF0000"/>
        </w:rPr>
        <w:t>Need to work on</w:t>
      </w:r>
      <w:r w:rsidR="003B0194" w:rsidRPr="00C87B93">
        <w:rPr>
          <w:strike/>
        </w:rPr>
        <w:t>.</w:t>
      </w:r>
    </w:p>
    <w:p w14:paraId="5648E855" w14:textId="1AC6D365" w:rsidR="009E0168" w:rsidRDefault="003B0194" w:rsidP="00471F4E">
      <w:pPr>
        <w:pStyle w:val="ListParagraph"/>
        <w:numPr>
          <w:ilvl w:val="0"/>
          <w:numId w:val="27"/>
        </w:numPr>
      </w:pPr>
      <w:r>
        <w:t xml:space="preserve">Testing when API become ready. </w:t>
      </w:r>
      <w:r w:rsidRPr="003B0194">
        <w:rPr>
          <w:b/>
          <w:bCs/>
          <w:color w:val="FF0000"/>
        </w:rPr>
        <w:t>[7 days]</w:t>
      </w:r>
      <w:r>
        <w:t>.</w:t>
      </w:r>
    </w:p>
    <w:p w14:paraId="6DB0DFC6" w14:textId="13A411C4" w:rsidR="003B0194" w:rsidRPr="00C87B93" w:rsidRDefault="003B0194" w:rsidP="00471F4E">
      <w:pPr>
        <w:pStyle w:val="ListParagraph"/>
        <w:numPr>
          <w:ilvl w:val="0"/>
          <w:numId w:val="27"/>
        </w:numPr>
        <w:rPr>
          <w:strike/>
          <w:highlight w:val="yellow"/>
        </w:rPr>
      </w:pPr>
      <w:r w:rsidRPr="00C87B93">
        <w:rPr>
          <w:strike/>
          <w:highlight w:val="yellow"/>
        </w:rPr>
        <w:t xml:space="preserve">Historical. </w:t>
      </w:r>
      <w:r w:rsidRPr="00C87B93">
        <w:rPr>
          <w:b/>
          <w:bCs/>
          <w:strike/>
          <w:color w:val="FF0000"/>
          <w:highlight w:val="yellow"/>
        </w:rPr>
        <w:t>[3 Days]</w:t>
      </w:r>
    </w:p>
    <w:p w14:paraId="184A4C7F" w14:textId="2EB95C2F" w:rsidR="003B0194" w:rsidRDefault="003B0194" w:rsidP="00471F4E">
      <w:pPr>
        <w:pStyle w:val="ListParagraph"/>
        <w:numPr>
          <w:ilvl w:val="0"/>
          <w:numId w:val="27"/>
        </w:numPr>
      </w:pPr>
      <w:r>
        <w:t>Current Location New Updated APIs.</w:t>
      </w:r>
      <w:r w:rsidRPr="003B0194">
        <w:rPr>
          <w:b/>
          <w:bCs/>
          <w:color w:val="FF0000"/>
        </w:rPr>
        <w:t xml:space="preserve"> [1 MD]</w:t>
      </w:r>
      <w:r>
        <w:t>.</w:t>
      </w:r>
    </w:p>
    <w:p w14:paraId="181249DF" w14:textId="76286C18" w:rsidR="0001676B" w:rsidRPr="00C87B93" w:rsidRDefault="0001676B" w:rsidP="00471F4E">
      <w:pPr>
        <w:pStyle w:val="ListParagraph"/>
        <w:numPr>
          <w:ilvl w:val="0"/>
          <w:numId w:val="27"/>
        </w:numPr>
        <w:rPr>
          <w:strike/>
        </w:rPr>
      </w:pPr>
      <w:r w:rsidRPr="00C87B93">
        <w:rPr>
          <w:strike/>
        </w:rPr>
        <w:t xml:space="preserve">Web Delay. </w:t>
      </w:r>
    </w:p>
    <w:p w14:paraId="3E834FE0" w14:textId="156C4238" w:rsidR="00DC3166" w:rsidRDefault="004D53A0" w:rsidP="004D53A0">
      <w:r>
        <w:t xml:space="preserve"> </w:t>
      </w:r>
    </w:p>
    <w:p w14:paraId="7694A38B" w14:textId="3F52FBE4" w:rsidR="00BE6345" w:rsidRDefault="00BE6345" w:rsidP="00DC3166"/>
    <w:p w14:paraId="34C67A8C" w14:textId="54C12CF7" w:rsidR="003C5B07" w:rsidRDefault="00FF764E">
      <w:pPr>
        <w:pStyle w:val="Heading1"/>
      </w:pPr>
      <w:r>
        <w:lastRenderedPageBreak/>
        <w:t xml:space="preserve"> </w:t>
      </w:r>
      <w:r w:rsidR="003C5B07">
        <w:t>Pending 4</w:t>
      </w:r>
    </w:p>
    <w:p w14:paraId="11E6D42E" w14:textId="5F669105" w:rsidR="00AE65C6" w:rsidRDefault="00AE65C6" w:rsidP="00AE65C6"/>
    <w:p w14:paraId="7CD66260" w14:textId="7B46D994" w:rsidR="00AE65C6" w:rsidRDefault="00AE65C6" w:rsidP="00AE65C6">
      <w:pPr>
        <w:rPr>
          <w:b/>
          <w:bCs/>
        </w:rPr>
      </w:pPr>
      <w:r w:rsidRPr="00AE65C6">
        <w:rPr>
          <w:b/>
          <w:bCs/>
          <w:highlight w:val="yellow"/>
        </w:rPr>
        <w:t>In the customer search ,  we renamed events.searchID to Search_TypeID.</w:t>
      </w:r>
    </w:p>
    <w:p w14:paraId="6815F52E" w14:textId="1E080394" w:rsidR="001075A8" w:rsidRPr="00AE65C6" w:rsidRDefault="001075A8" w:rsidP="00AE65C6">
      <w:pPr>
        <w:rPr>
          <w:b/>
          <w:bCs/>
        </w:rPr>
      </w:pPr>
      <w:r w:rsidRPr="001075A8">
        <w:rPr>
          <w:b/>
          <w:bCs/>
          <w:highlight w:val="yellow"/>
        </w:rPr>
        <w:t>Suhair: add foreign key and understand what was the logic</w:t>
      </w:r>
    </w:p>
    <w:p w14:paraId="2BD0B4FE" w14:textId="00BC2C06" w:rsidR="00291123" w:rsidRDefault="00291123" w:rsidP="00291123"/>
    <w:p w14:paraId="4DF19B0D" w14:textId="4641E83B" w:rsidR="00291123" w:rsidRDefault="00291123" w:rsidP="00291123">
      <w:r>
        <w:t>Saja:</w:t>
      </w:r>
    </w:p>
    <w:p w14:paraId="073B9688" w14:textId="0980B7EA" w:rsidR="00291123" w:rsidRPr="00BC252C" w:rsidRDefault="00291123" w:rsidP="00291123">
      <w:pPr>
        <w:spacing w:after="0"/>
        <w:jc w:val="left"/>
        <w:rPr>
          <w:rFonts w:ascii="Times New Roman" w:hAnsi="Times New Roman" w:cs="Times New Roman"/>
          <w:strike/>
          <w:sz w:val="28"/>
          <w:szCs w:val="28"/>
          <w:vertAlign w:val="subscript"/>
        </w:rPr>
      </w:pPr>
      <w:r w:rsidRPr="00BC252C">
        <w:rPr>
          <w:rFonts w:ascii="Times New Roman" w:hAnsi="Times New Roman" w:cs="Times New Roman"/>
          <w:strike/>
          <w:sz w:val="28"/>
          <w:szCs w:val="28"/>
          <w:vertAlign w:val="subscript"/>
        </w:rPr>
        <w:t>System Settings</w:t>
      </w:r>
      <w:r w:rsidRPr="00BC252C">
        <w:rPr>
          <w:rFonts w:ascii="Times New Roman" w:hAnsi="Times New Roman" w:cs="Times New Roman"/>
          <w:strike/>
          <w:sz w:val="28"/>
          <w:szCs w:val="28"/>
          <w:vertAlign w:val="subscript"/>
        </w:rPr>
        <w:br/>
        <w:t>Agents</w:t>
      </w:r>
      <w:r w:rsidRPr="00BC252C">
        <w:rPr>
          <w:rFonts w:ascii="Times New Roman" w:hAnsi="Times New Roman" w:cs="Times New Roman"/>
          <w:strike/>
          <w:sz w:val="28"/>
          <w:szCs w:val="28"/>
          <w:vertAlign w:val="subscript"/>
        </w:rPr>
        <w:br/>
        <w:t>Future Tracking all features.</w:t>
      </w:r>
      <w:r w:rsidRPr="00BC252C">
        <w:rPr>
          <w:rFonts w:ascii="Times New Roman" w:hAnsi="Times New Roman" w:cs="Times New Roman"/>
          <w:strike/>
          <w:sz w:val="28"/>
          <w:szCs w:val="28"/>
          <w:vertAlign w:val="subscript"/>
        </w:rPr>
        <w:br/>
        <w:t>Immediate Tracking same as above note.</w:t>
      </w:r>
      <w:r w:rsidRPr="00BC252C">
        <w:rPr>
          <w:rFonts w:ascii="Times New Roman" w:hAnsi="Times New Roman" w:cs="Times New Roman"/>
          <w:strike/>
          <w:sz w:val="28"/>
          <w:szCs w:val="28"/>
          <w:vertAlign w:val="subscript"/>
        </w:rPr>
        <w:br/>
        <w:t>Security Watch Agents</w:t>
      </w:r>
      <w:r w:rsidRPr="00BC252C">
        <w:rPr>
          <w:rFonts w:ascii="Times New Roman" w:hAnsi="Times New Roman" w:cs="Times New Roman"/>
          <w:strike/>
          <w:sz w:val="28"/>
          <w:szCs w:val="28"/>
          <w:vertAlign w:val="subscript"/>
        </w:rPr>
        <w:br/>
        <w:t>Notifications Templates</w:t>
      </w:r>
      <w:r w:rsidRPr="00BC252C">
        <w:rPr>
          <w:rFonts w:ascii="Times New Roman" w:hAnsi="Times New Roman" w:cs="Times New Roman"/>
          <w:strike/>
          <w:sz w:val="28"/>
          <w:szCs w:val="28"/>
          <w:vertAlign w:val="subscript"/>
        </w:rPr>
        <w:br/>
        <w:t>Bulk Upload.</w:t>
      </w:r>
    </w:p>
    <w:p w14:paraId="5A57C9A0" w14:textId="59B8EFAA" w:rsidR="00291123" w:rsidRDefault="00291123" w:rsidP="00291123"/>
    <w:p w14:paraId="3AE1F1D1" w14:textId="414BB834" w:rsidR="00291123" w:rsidRDefault="00291123" w:rsidP="00291123"/>
    <w:p w14:paraId="0A79821B" w14:textId="2E09312D" w:rsidR="00291123" w:rsidRDefault="00291123" w:rsidP="00B240EF">
      <w:r>
        <w:t>Finally:</w:t>
      </w:r>
    </w:p>
    <w:p w14:paraId="3EFA6AA5" w14:textId="3AFB0A9C" w:rsidR="00291123" w:rsidRDefault="00291123" w:rsidP="00291123">
      <w:r>
        <w:rPr>
          <w:noProof/>
        </w:rPr>
        <w:drawing>
          <wp:inline distT="0" distB="0" distL="0" distR="0" wp14:anchorId="4BD2D099" wp14:editId="719953D2">
            <wp:extent cx="2324100" cy="1847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24100" cy="1847850"/>
                    </a:xfrm>
                    <a:prstGeom prst="rect">
                      <a:avLst/>
                    </a:prstGeom>
                  </pic:spPr>
                </pic:pic>
              </a:graphicData>
            </a:graphic>
          </wp:inline>
        </w:drawing>
      </w:r>
    </w:p>
    <w:p w14:paraId="25EB39BF" w14:textId="77777777" w:rsidR="00291123" w:rsidRPr="00291123" w:rsidRDefault="00291123" w:rsidP="00291123"/>
    <w:p w14:paraId="64A112F6" w14:textId="6ED1CE10" w:rsidR="003C5B07" w:rsidRDefault="003C5B07" w:rsidP="003C5B07">
      <w:pPr>
        <w:rPr>
          <w:b/>
          <w:bCs/>
          <w:i/>
          <w:iCs/>
          <w:u w:val="single"/>
        </w:rPr>
      </w:pPr>
      <w:r w:rsidRPr="00351758">
        <w:rPr>
          <w:b/>
          <w:bCs/>
          <w:i/>
          <w:iCs/>
          <w:highlight w:val="yellow"/>
          <w:u w:val="single"/>
        </w:rPr>
        <w:t>[Hazem] Starting from Monday 18 April:</w:t>
      </w:r>
      <w:r w:rsidR="00F56DB3">
        <w:rPr>
          <w:b/>
          <w:bCs/>
          <w:i/>
          <w:iCs/>
          <w:u w:val="single"/>
        </w:rPr>
        <w:t xml:space="preserve"> Remaining 5 Man </w:t>
      </w:r>
      <w:r w:rsidR="00591E8A">
        <w:rPr>
          <w:b/>
          <w:bCs/>
          <w:i/>
          <w:iCs/>
          <w:u w:val="single"/>
        </w:rPr>
        <w:t>Days due</w:t>
      </w:r>
      <w:r w:rsidR="00F56DB3">
        <w:rPr>
          <w:b/>
          <w:bCs/>
          <w:i/>
          <w:iCs/>
          <w:u w:val="single"/>
        </w:rPr>
        <w:t xml:space="preserve"> to 9 May.</w:t>
      </w:r>
    </w:p>
    <w:p w14:paraId="2C8942D9" w14:textId="734648E6" w:rsidR="00831A5C" w:rsidRPr="001778BC" w:rsidRDefault="00831A5C" w:rsidP="00132787">
      <w:pPr>
        <w:pStyle w:val="ListParagraph"/>
        <w:numPr>
          <w:ilvl w:val="0"/>
          <w:numId w:val="37"/>
        </w:numPr>
        <w:rPr>
          <w:b/>
          <w:bCs/>
          <w:i/>
          <w:iCs/>
          <w:u w:val="single"/>
        </w:rPr>
      </w:pPr>
      <w:r w:rsidRPr="001778BC">
        <w:rPr>
          <w:b/>
          <w:bCs/>
          <w:i/>
          <w:iCs/>
          <w:u w:val="single"/>
        </w:rPr>
        <w:t xml:space="preserve">Complete </w:t>
      </w:r>
      <w:r w:rsidRPr="0037440C">
        <w:rPr>
          <w:b/>
          <w:bCs/>
          <w:i/>
          <w:iCs/>
          <w:strike/>
          <w:u w:val="single"/>
        </w:rPr>
        <w:t>Security watch</w:t>
      </w:r>
      <w:r w:rsidRPr="001778BC">
        <w:rPr>
          <w:b/>
          <w:bCs/>
          <w:i/>
          <w:iCs/>
          <w:u w:val="single"/>
        </w:rPr>
        <w:t xml:space="preserve">, </w:t>
      </w:r>
      <w:r w:rsidRPr="00EB5048">
        <w:rPr>
          <w:b/>
          <w:bCs/>
          <w:i/>
          <w:iCs/>
          <w:strike/>
          <w:highlight w:val="green"/>
          <w:u w:val="single"/>
        </w:rPr>
        <w:t>notification</w:t>
      </w:r>
      <w:r w:rsidR="001778BC" w:rsidRPr="001778BC">
        <w:rPr>
          <w:b/>
          <w:bCs/>
          <w:i/>
          <w:iCs/>
          <w:u w:val="single"/>
        </w:rPr>
        <w:t>.</w:t>
      </w:r>
    </w:p>
    <w:p w14:paraId="3C88D49E" w14:textId="263D31ED" w:rsidR="00831A5C" w:rsidRPr="00827EBB" w:rsidRDefault="007E0DA1" w:rsidP="007E0DA1">
      <w:pPr>
        <w:pStyle w:val="ListParagraph"/>
        <w:numPr>
          <w:ilvl w:val="0"/>
          <w:numId w:val="37"/>
        </w:numPr>
        <w:rPr>
          <w:strike/>
        </w:rPr>
      </w:pPr>
      <w:r w:rsidRPr="00827EBB">
        <w:rPr>
          <w:strike/>
        </w:rPr>
        <w:t>Check privileges every were.</w:t>
      </w:r>
    </w:p>
    <w:p w14:paraId="48BAACED" w14:textId="514210AC" w:rsidR="00831A5C" w:rsidRPr="0037440C" w:rsidRDefault="00831A5C" w:rsidP="00831A5C">
      <w:pPr>
        <w:pStyle w:val="ListParagraph"/>
        <w:numPr>
          <w:ilvl w:val="0"/>
          <w:numId w:val="37"/>
        </w:numPr>
        <w:rPr>
          <w:strike/>
        </w:rPr>
      </w:pPr>
      <w:r w:rsidRPr="0037440C">
        <w:rPr>
          <w:strike/>
        </w:rPr>
        <w:t>Zones , view and add/update/delete apply standard.</w:t>
      </w:r>
    </w:p>
    <w:p w14:paraId="0405222E" w14:textId="77777777" w:rsidR="00831A5C" w:rsidRDefault="00831A5C" w:rsidP="00831A5C">
      <w:pPr>
        <w:pStyle w:val="ListParagraph"/>
      </w:pPr>
    </w:p>
    <w:p w14:paraId="0F06695F" w14:textId="2003103F" w:rsidR="00831A5C" w:rsidRPr="00BF657A" w:rsidRDefault="00831A5C" w:rsidP="00831A5C">
      <w:pPr>
        <w:pStyle w:val="ListParagraph"/>
        <w:numPr>
          <w:ilvl w:val="0"/>
          <w:numId w:val="37"/>
        </w:numPr>
        <w:rPr>
          <w:strike/>
        </w:rPr>
      </w:pPr>
      <w:r w:rsidRPr="00BF657A">
        <w:rPr>
          <w:strike/>
        </w:rPr>
        <w:t>Zones Protections , EventsMonitoring, standard validation, and any thing related to MySQL.</w:t>
      </w:r>
      <w:r w:rsidR="00D6160A" w:rsidRPr="00BF657A">
        <w:rPr>
          <w:strike/>
        </w:rPr>
        <w:t xml:space="preserve"> [1 Day]</w:t>
      </w:r>
    </w:p>
    <w:p w14:paraId="3FDF7E9B" w14:textId="77777777" w:rsidR="00070A3E" w:rsidRPr="00827FAC" w:rsidRDefault="00070A3E" w:rsidP="00070A3E">
      <w:pPr>
        <w:pStyle w:val="ListParagraph"/>
      </w:pPr>
    </w:p>
    <w:p w14:paraId="0047EBE7" w14:textId="62901C86" w:rsidR="00070A3E" w:rsidRPr="00E94218" w:rsidRDefault="00070A3E" w:rsidP="00070A3E">
      <w:pPr>
        <w:pStyle w:val="ListParagraph"/>
        <w:numPr>
          <w:ilvl w:val="0"/>
          <w:numId w:val="37"/>
        </w:numPr>
        <w:rPr>
          <w:strike/>
        </w:rPr>
      </w:pPr>
      <w:r w:rsidRPr="00E94218">
        <w:rPr>
          <w:strike/>
        </w:rPr>
        <w:t>Cells Upload, please change the file format to excel instead of txt. Check RS [Tariff Upload]</w:t>
      </w:r>
      <w:r w:rsidR="00D6160A" w:rsidRPr="00E94218">
        <w:rPr>
          <w:strike/>
        </w:rPr>
        <w:t xml:space="preserve"> [1 Day]</w:t>
      </w:r>
    </w:p>
    <w:p w14:paraId="0F620ED3" w14:textId="785BA2A9" w:rsidR="00070A3E" w:rsidRPr="00827EBB" w:rsidRDefault="00070A3E" w:rsidP="00831A5C">
      <w:pPr>
        <w:pStyle w:val="ListParagraph"/>
        <w:numPr>
          <w:ilvl w:val="0"/>
          <w:numId w:val="37"/>
        </w:numPr>
        <w:rPr>
          <w:strike/>
        </w:rPr>
      </w:pPr>
      <w:r w:rsidRPr="00827EBB">
        <w:rPr>
          <w:strike/>
        </w:rPr>
        <w:t>Check Bulk upload format, if MSISDN only keep it .txt else convert to excel and add download sample button.</w:t>
      </w:r>
    </w:p>
    <w:p w14:paraId="3E5A3B18" w14:textId="48349838" w:rsidR="00831A5C" w:rsidRPr="00827EBB" w:rsidRDefault="006B3E5E" w:rsidP="00D808FE">
      <w:pPr>
        <w:pStyle w:val="ListParagraph"/>
        <w:numPr>
          <w:ilvl w:val="0"/>
          <w:numId w:val="37"/>
        </w:numPr>
        <w:rPr>
          <w:b/>
          <w:bCs/>
          <w:i/>
          <w:iCs/>
          <w:strike/>
          <w:u w:val="single"/>
        </w:rPr>
      </w:pPr>
      <w:r w:rsidRPr="00827EBB">
        <w:rPr>
          <w:strike/>
        </w:rPr>
        <w:t>Cell : apply standard only. [validation</w:t>
      </w:r>
      <w:r w:rsidR="00827FAC" w:rsidRPr="00827EBB">
        <w:rPr>
          <w:strike/>
        </w:rPr>
        <w:t xml:space="preserve"> </w:t>
      </w:r>
      <w:r w:rsidRPr="00827EBB">
        <w:rPr>
          <w:strike/>
        </w:rPr>
        <w:t>don’t work on the backend level</w:t>
      </w:r>
      <w:r w:rsidR="00827FAC" w:rsidRPr="00827EBB">
        <w:rPr>
          <w:strike/>
        </w:rPr>
        <w:t>]</w:t>
      </w:r>
      <w:r w:rsidRPr="00827EBB">
        <w:rPr>
          <w:strike/>
        </w:rPr>
        <w:t>.</w:t>
      </w:r>
    </w:p>
    <w:p w14:paraId="24C0695F" w14:textId="049730DD" w:rsidR="00827FAC" w:rsidRDefault="00827FAC" w:rsidP="00827FAC">
      <w:pPr>
        <w:pStyle w:val="ListParagraph"/>
      </w:pPr>
    </w:p>
    <w:p w14:paraId="373A4F79" w14:textId="77777777" w:rsidR="00827FAC" w:rsidRPr="00827FAC" w:rsidRDefault="00827FAC" w:rsidP="00827FAC">
      <w:pPr>
        <w:pStyle w:val="ListParagraph"/>
        <w:rPr>
          <w:b/>
          <w:bCs/>
          <w:i/>
          <w:iCs/>
          <w:u w:val="single"/>
        </w:rPr>
      </w:pPr>
    </w:p>
    <w:p w14:paraId="74A4B755" w14:textId="0DF31181" w:rsidR="00EC52E6" w:rsidRPr="00E61ED5" w:rsidRDefault="00EC52E6" w:rsidP="00471F4E">
      <w:pPr>
        <w:pStyle w:val="ListParagraph"/>
        <w:numPr>
          <w:ilvl w:val="0"/>
          <w:numId w:val="33"/>
        </w:numPr>
        <w:rPr>
          <w:strike/>
          <w:highlight w:val="red"/>
        </w:rPr>
      </w:pPr>
      <w:r w:rsidRPr="00E61ED5">
        <w:rPr>
          <w:strike/>
          <w:highlight w:val="red"/>
        </w:rPr>
        <w:t>We need to verify how could we implement the paging in the new customer info pages ? since the output is JSON.</w:t>
      </w:r>
    </w:p>
    <w:p w14:paraId="54422072" w14:textId="4A79C620" w:rsidR="003C5B07" w:rsidRDefault="003C5B07" w:rsidP="00471F4E">
      <w:pPr>
        <w:pStyle w:val="ListParagraph"/>
        <w:numPr>
          <w:ilvl w:val="0"/>
          <w:numId w:val="33"/>
        </w:numPr>
        <w:rPr>
          <w:highlight w:val="red"/>
        </w:rPr>
      </w:pPr>
      <w:r w:rsidRPr="002A0589">
        <w:rPr>
          <w:highlight w:val="red"/>
        </w:rPr>
        <w:t>Home Page.</w:t>
      </w:r>
    </w:p>
    <w:p w14:paraId="2AEACD01" w14:textId="7C9484E1" w:rsidR="00D22BFD" w:rsidRPr="00E61ED5" w:rsidRDefault="002A0589" w:rsidP="00471F4E">
      <w:pPr>
        <w:pStyle w:val="ListParagraph"/>
        <w:numPr>
          <w:ilvl w:val="0"/>
          <w:numId w:val="33"/>
        </w:numPr>
        <w:rPr>
          <w:strike/>
          <w:highlight w:val="red"/>
        </w:rPr>
      </w:pPr>
      <w:r w:rsidRPr="00E61ED5">
        <w:rPr>
          <w:strike/>
        </w:rPr>
        <w:t xml:space="preserve">Please check if the following functionalities are exist or not, if yes please enable </w:t>
      </w:r>
      <w:r w:rsidR="0099579F" w:rsidRPr="00E61ED5">
        <w:rPr>
          <w:strike/>
        </w:rPr>
        <w:t>them.</w:t>
      </w:r>
      <w:r w:rsidRPr="00E61ED5">
        <w:rPr>
          <w:strike/>
        </w:rPr>
        <w:t xml:space="preserve"> </w:t>
      </w:r>
    </w:p>
    <w:p w14:paraId="5D27F8BD" w14:textId="47CA642E" w:rsidR="002A0589" w:rsidRDefault="00D22BFD" w:rsidP="00D22BFD">
      <w:pPr>
        <w:pStyle w:val="ListParagraph"/>
        <w:rPr>
          <w:strike/>
        </w:rPr>
      </w:pPr>
      <w:r w:rsidRPr="00E61ED5">
        <w:rPr>
          <w:strike/>
        </w:rPr>
        <w:t>[</w:t>
      </w:r>
      <w:r w:rsidR="002A0589" w:rsidRPr="00E61ED5">
        <w:rPr>
          <w:strike/>
        </w:rPr>
        <w:t>VIP protection, Group tracking. Public safety, Spatial Density</w:t>
      </w:r>
      <w:r w:rsidRPr="00E61ED5">
        <w:rPr>
          <w:strike/>
        </w:rPr>
        <w:t>]</w:t>
      </w:r>
    </w:p>
    <w:p w14:paraId="3A7220C9" w14:textId="1704E128" w:rsidR="00C34F45" w:rsidRPr="00831A5C" w:rsidRDefault="00C34F45" w:rsidP="00C34F45">
      <w:pPr>
        <w:pStyle w:val="ListParagraph"/>
        <w:numPr>
          <w:ilvl w:val="0"/>
          <w:numId w:val="33"/>
        </w:numPr>
        <w:rPr>
          <w:strike/>
          <w:highlight w:val="red"/>
        </w:rPr>
      </w:pPr>
      <w:r w:rsidRPr="00831A5C">
        <w:rPr>
          <w:strike/>
        </w:rPr>
        <w:t>We need Session Storage instead of local storage.</w:t>
      </w:r>
    </w:p>
    <w:p w14:paraId="313E6BC9" w14:textId="32912C52" w:rsidR="000912D9" w:rsidRPr="00D6160A" w:rsidRDefault="000912D9" w:rsidP="00D6160A">
      <w:pPr>
        <w:pStyle w:val="ListParagraph"/>
        <w:rPr>
          <w:highlight w:val="red"/>
        </w:rPr>
      </w:pPr>
    </w:p>
    <w:p w14:paraId="278C533E" w14:textId="77777777" w:rsidR="00D6160A" w:rsidRPr="00C34F45" w:rsidRDefault="00D6160A" w:rsidP="00D6160A">
      <w:pPr>
        <w:pStyle w:val="ListParagraph"/>
        <w:rPr>
          <w:highlight w:val="red"/>
        </w:rPr>
      </w:pPr>
    </w:p>
    <w:p w14:paraId="76A67427" w14:textId="6AC2F10E" w:rsidR="0037440C" w:rsidRDefault="0037440C" w:rsidP="003C5B07"/>
    <w:p w14:paraId="285C18B2" w14:textId="2DE9DB69" w:rsidR="00E94218" w:rsidRPr="006B3E5E" w:rsidRDefault="00E94218" w:rsidP="003C5B07">
      <w:pPr>
        <w:rPr>
          <w:b/>
          <w:bCs/>
          <w:i/>
          <w:iCs/>
          <w:highlight w:val="yellow"/>
          <w:u w:val="single"/>
        </w:rPr>
      </w:pPr>
      <w:r>
        <w:rPr>
          <w:b/>
          <w:bCs/>
          <w:i/>
          <w:iCs/>
          <w:highlight w:val="yellow"/>
          <w:u w:val="single"/>
        </w:rPr>
        <w:t>[ Mongo Modules Merging]</w:t>
      </w:r>
    </w:p>
    <w:p w14:paraId="0005FAA2" w14:textId="075CB3C8" w:rsidR="0037440C" w:rsidRPr="005F11C0" w:rsidRDefault="0037440C" w:rsidP="0037440C">
      <w:pPr>
        <w:pStyle w:val="ListParagraph"/>
        <w:numPr>
          <w:ilvl w:val="0"/>
          <w:numId w:val="40"/>
        </w:numPr>
        <w:rPr>
          <w:strike/>
        </w:rPr>
      </w:pPr>
      <w:r w:rsidRPr="005F11C0">
        <w:rPr>
          <w:strike/>
          <w:highlight w:val="cyan"/>
        </w:rPr>
        <w:t>Zones</w:t>
      </w:r>
      <w:r w:rsidR="006B3E5E" w:rsidRPr="005F11C0">
        <w:rPr>
          <w:strike/>
          <w:highlight w:val="cyan"/>
        </w:rPr>
        <w:t>, Cell, Current</w:t>
      </w:r>
      <w:r w:rsidR="00827FAC" w:rsidRPr="005F11C0">
        <w:rPr>
          <w:strike/>
          <w:highlight w:val="cyan"/>
        </w:rPr>
        <w:t>/Bulk</w:t>
      </w:r>
      <w:r w:rsidR="006B3E5E" w:rsidRPr="005F11C0">
        <w:rPr>
          <w:strike/>
          <w:highlight w:val="cyan"/>
        </w:rPr>
        <w:t xml:space="preserve"> Location</w:t>
      </w:r>
      <w:r w:rsidR="00827FAC" w:rsidRPr="005F11C0">
        <w:rPr>
          <w:strike/>
          <w:highlight w:val="cyan"/>
        </w:rPr>
        <w:t xml:space="preserve"> </w:t>
      </w:r>
      <w:r w:rsidR="006B3E5E" w:rsidRPr="005F11C0">
        <w:rPr>
          <w:strike/>
          <w:highlight w:val="cyan"/>
        </w:rPr>
        <w:t>,Zones Protections , Events</w:t>
      </w:r>
      <w:r w:rsidR="00827FAC" w:rsidRPr="005F11C0">
        <w:rPr>
          <w:strike/>
          <w:highlight w:val="cyan"/>
        </w:rPr>
        <w:t xml:space="preserve"> </w:t>
      </w:r>
      <w:r w:rsidR="006B3E5E" w:rsidRPr="005F11C0">
        <w:rPr>
          <w:strike/>
          <w:highlight w:val="cyan"/>
        </w:rPr>
        <w:t>Monitoring</w:t>
      </w:r>
      <w:r w:rsidR="00EB5048" w:rsidRPr="005F11C0">
        <w:rPr>
          <w:strike/>
          <w:highlight w:val="cyan"/>
        </w:rPr>
        <w:t xml:space="preserve">[ Mongo ] </w:t>
      </w:r>
      <w:r w:rsidR="00827FAC" w:rsidRPr="005F11C0">
        <w:rPr>
          <w:strike/>
          <w:highlight w:val="cyan"/>
        </w:rPr>
        <w:t>,</w:t>
      </w:r>
      <w:r w:rsidR="00827FAC" w:rsidRPr="005F11C0">
        <w:rPr>
          <w:strike/>
        </w:rPr>
        <w:t xml:space="preserve"> and Pwd issue.</w:t>
      </w:r>
      <w:r w:rsidR="00D6160A" w:rsidRPr="005F11C0">
        <w:rPr>
          <w:strike/>
        </w:rPr>
        <w:t xml:space="preserve"> [ 3 days]</w:t>
      </w:r>
    </w:p>
    <w:p w14:paraId="7B2EBFD8" w14:textId="326CCA44" w:rsidR="0006225C" w:rsidRPr="00BF657A" w:rsidRDefault="004B4743" w:rsidP="0037440C">
      <w:pPr>
        <w:pStyle w:val="ListParagraph"/>
        <w:numPr>
          <w:ilvl w:val="0"/>
          <w:numId w:val="40"/>
        </w:numPr>
        <w:rPr>
          <w:strike/>
        </w:rPr>
      </w:pPr>
      <w:r w:rsidRPr="00BF657A">
        <w:rPr>
          <w:strike/>
        </w:rPr>
        <w:t>Open street map URL should be configured in web.xml and all pages should read from this key.</w:t>
      </w:r>
    </w:p>
    <w:p w14:paraId="31A78E20" w14:textId="4D6234F6" w:rsidR="004B4743" w:rsidRPr="00BF657A" w:rsidRDefault="004B4743" w:rsidP="0037440C">
      <w:pPr>
        <w:pStyle w:val="ListParagraph"/>
        <w:numPr>
          <w:ilvl w:val="0"/>
          <w:numId w:val="40"/>
        </w:numPr>
        <w:rPr>
          <w:strike/>
        </w:rPr>
      </w:pPr>
      <w:r w:rsidRPr="00BF657A">
        <w:rPr>
          <w:strike/>
        </w:rPr>
        <w:t>Rename all classes/ProjectName , remove _STC_KSA.</w:t>
      </w:r>
    </w:p>
    <w:p w14:paraId="6A83F0C5" w14:textId="11BC3088" w:rsidR="00D6160A" w:rsidRPr="00827EBB" w:rsidRDefault="00D6160A" w:rsidP="00D6160A">
      <w:pPr>
        <w:pStyle w:val="ListParagraph"/>
        <w:numPr>
          <w:ilvl w:val="0"/>
          <w:numId w:val="40"/>
        </w:numPr>
        <w:rPr>
          <w:strike/>
        </w:rPr>
      </w:pPr>
      <w:r w:rsidRPr="00827EBB">
        <w:rPr>
          <w:strike/>
        </w:rPr>
        <w:t>Bulk download. We have problem in.</w:t>
      </w:r>
    </w:p>
    <w:p w14:paraId="7B9E7A8A" w14:textId="1E249A12" w:rsidR="00057684" w:rsidRPr="00827EBB" w:rsidRDefault="00057684" w:rsidP="00D6160A">
      <w:pPr>
        <w:pStyle w:val="ListParagraph"/>
        <w:numPr>
          <w:ilvl w:val="0"/>
          <w:numId w:val="40"/>
        </w:numPr>
        <w:rPr>
          <w:strike/>
        </w:rPr>
      </w:pPr>
      <w:r w:rsidRPr="00827EBB">
        <w:rPr>
          <w:strike/>
        </w:rPr>
        <w:t xml:space="preserve">Get Password from </w:t>
      </w:r>
      <w:r w:rsidR="00B543F3" w:rsidRPr="00827EBB">
        <w:rPr>
          <w:strike/>
        </w:rPr>
        <w:t xml:space="preserve">SDK users </w:t>
      </w:r>
      <w:r w:rsidRPr="00827EBB">
        <w:rPr>
          <w:strike/>
        </w:rPr>
        <w:t>servlet.</w:t>
      </w:r>
      <w:r w:rsidR="00373631" w:rsidRPr="00827EBB">
        <w:rPr>
          <w:strike/>
        </w:rPr>
        <w:t xml:space="preserve"> </w:t>
      </w:r>
      <w:r w:rsidR="00373631" w:rsidRPr="00827EBB">
        <w:rPr>
          <w:strike/>
          <w:color w:val="FFFFFF" w:themeColor="background1"/>
          <w:highlight w:val="darkRed"/>
        </w:rPr>
        <w:t>[ Odai]</w:t>
      </w:r>
    </w:p>
    <w:p w14:paraId="4B9692A0" w14:textId="3855164E" w:rsidR="00D6160A" w:rsidRDefault="00D6160A" w:rsidP="00F56DB3">
      <w:pPr>
        <w:pStyle w:val="ListParagraph"/>
      </w:pPr>
    </w:p>
    <w:p w14:paraId="3345882D" w14:textId="0D85F806" w:rsidR="0081719C" w:rsidRDefault="0081719C" w:rsidP="00F56DB3">
      <w:pPr>
        <w:pStyle w:val="ListParagraph"/>
      </w:pPr>
    </w:p>
    <w:p w14:paraId="6788B134" w14:textId="20E81303" w:rsidR="0081719C" w:rsidRDefault="0081719C" w:rsidP="00F56DB3">
      <w:pPr>
        <w:pStyle w:val="ListParagraph"/>
      </w:pPr>
    </w:p>
    <w:p w14:paraId="35F83804" w14:textId="0E89CD2B" w:rsidR="00BA36EC" w:rsidRDefault="00BA36EC" w:rsidP="00353231"/>
    <w:p w14:paraId="5790AAAF" w14:textId="37A9B5AB" w:rsidR="00BA36EC" w:rsidRPr="00A76AE0" w:rsidRDefault="001A40DF" w:rsidP="001A40DF">
      <w:pPr>
        <w:rPr>
          <w:b/>
          <w:bCs/>
        </w:rPr>
      </w:pPr>
      <w:r>
        <w:rPr>
          <w:b/>
          <w:bCs/>
        </w:rPr>
        <w:t xml:space="preserve">     </w:t>
      </w:r>
      <w:r w:rsidR="00BA36EC" w:rsidRPr="00A76AE0">
        <w:rPr>
          <w:b/>
          <w:bCs/>
        </w:rPr>
        <w:t xml:space="preserve">We need new table for MySQL for zones protection. </w:t>
      </w:r>
    </w:p>
    <w:p w14:paraId="671C13A2" w14:textId="77777777" w:rsidR="00353231" w:rsidRPr="00353231" w:rsidRDefault="00353231" w:rsidP="00353231">
      <w:pPr>
        <w:pStyle w:val="ListParagraph"/>
        <w:numPr>
          <w:ilvl w:val="0"/>
          <w:numId w:val="43"/>
        </w:numPr>
        <w:rPr>
          <w:strike/>
          <w:highlight w:val="red"/>
        </w:rPr>
      </w:pPr>
      <w:r w:rsidRPr="00353231">
        <w:rPr>
          <w:strike/>
          <w:highlight w:val="red"/>
        </w:rPr>
        <w:t>Zones Protection.</w:t>
      </w:r>
    </w:p>
    <w:p w14:paraId="184340DD" w14:textId="756C16EC" w:rsidR="00353231" w:rsidRDefault="00353231" w:rsidP="000820FD">
      <w:pPr>
        <w:pStyle w:val="ListParagraph"/>
        <w:numPr>
          <w:ilvl w:val="0"/>
          <w:numId w:val="43"/>
        </w:numPr>
      </w:pPr>
      <w:r w:rsidRPr="001A40DF">
        <w:rPr>
          <w:strike/>
          <w:highlight w:val="green"/>
        </w:rPr>
        <w:t xml:space="preserve">Upload Cells Result. </w:t>
      </w:r>
    </w:p>
    <w:p w14:paraId="3711ECF7" w14:textId="0E384667" w:rsidR="00B240EF" w:rsidRDefault="00346C2C" w:rsidP="00BC252C">
      <w:pPr>
        <w:pStyle w:val="ListParagraph"/>
        <w:ind w:left="1080"/>
      </w:pPr>
      <w:r>
        <w:t>Now:</w:t>
      </w:r>
    </w:p>
    <w:p w14:paraId="2BE3BE93" w14:textId="77777777" w:rsidR="00346C2C" w:rsidRPr="00346C2C" w:rsidRDefault="00346C2C" w:rsidP="00346C2C">
      <w:pPr>
        <w:numPr>
          <w:ilvl w:val="0"/>
          <w:numId w:val="45"/>
        </w:numPr>
        <w:spacing w:before="100" w:beforeAutospacing="1" w:after="100" w:afterAutospacing="1"/>
        <w:ind w:left="1200"/>
        <w:jc w:val="left"/>
        <w:rPr>
          <w:rFonts w:ascii="Times New Roman" w:hAnsi="Times New Roman" w:cs="Times New Roman"/>
          <w:strike/>
          <w:sz w:val="24"/>
          <w:szCs w:val="24"/>
        </w:rPr>
      </w:pPr>
      <w:r w:rsidRPr="00346C2C">
        <w:rPr>
          <w:rFonts w:ascii="Times New Roman" w:hAnsi="Times New Roman" w:cs="Times New Roman"/>
          <w:b/>
          <w:bCs/>
          <w:strike/>
        </w:rPr>
        <w:t>Ali follow up. And reflect changes everywhere.</w:t>
      </w:r>
    </w:p>
    <w:p w14:paraId="5B12E178" w14:textId="77777777" w:rsidR="00346C2C" w:rsidRPr="00346C2C" w:rsidRDefault="00346C2C" w:rsidP="00346C2C">
      <w:pPr>
        <w:numPr>
          <w:ilvl w:val="0"/>
          <w:numId w:val="45"/>
        </w:numPr>
        <w:spacing w:before="100" w:beforeAutospacing="1" w:after="100" w:afterAutospacing="1"/>
        <w:ind w:left="1200"/>
        <w:jc w:val="left"/>
        <w:rPr>
          <w:rFonts w:ascii="Times New Roman" w:hAnsi="Times New Roman" w:cs="Times New Roman"/>
          <w:strike/>
          <w:sz w:val="24"/>
          <w:szCs w:val="24"/>
        </w:rPr>
      </w:pPr>
      <w:r w:rsidRPr="00346C2C">
        <w:rPr>
          <w:rFonts w:ascii="Times New Roman" w:hAnsi="Times New Roman" w:cs="Times New Roman"/>
          <w:b/>
          <w:bCs/>
          <w:strike/>
        </w:rPr>
        <w:t>Current Location</w:t>
      </w:r>
    </w:p>
    <w:p w14:paraId="7E60B126" w14:textId="77777777" w:rsidR="00346C2C" w:rsidRPr="00346C2C" w:rsidRDefault="00346C2C" w:rsidP="00346C2C">
      <w:pPr>
        <w:numPr>
          <w:ilvl w:val="0"/>
          <w:numId w:val="45"/>
        </w:numPr>
        <w:spacing w:before="100" w:beforeAutospacing="1" w:after="100" w:afterAutospacing="1"/>
        <w:ind w:left="1200"/>
        <w:jc w:val="left"/>
        <w:rPr>
          <w:rFonts w:ascii="Times New Roman" w:hAnsi="Times New Roman" w:cs="Times New Roman"/>
          <w:strike/>
          <w:sz w:val="24"/>
          <w:szCs w:val="24"/>
        </w:rPr>
      </w:pPr>
      <w:r w:rsidRPr="00346C2C">
        <w:rPr>
          <w:rFonts w:ascii="Times New Roman" w:hAnsi="Times New Roman" w:cs="Times New Roman"/>
          <w:b/>
          <w:bCs/>
          <w:strike/>
        </w:rPr>
        <w:t>Ask Hazem where are the related pages. also make sure to test all pages that have feature locate.</w:t>
      </w:r>
    </w:p>
    <w:p w14:paraId="5E7908F9" w14:textId="40FBD286" w:rsidR="00346C2C" w:rsidRPr="00346C2C" w:rsidRDefault="00346C2C" w:rsidP="00346C2C">
      <w:pPr>
        <w:numPr>
          <w:ilvl w:val="0"/>
          <w:numId w:val="45"/>
        </w:numPr>
        <w:spacing w:before="100" w:beforeAutospacing="1" w:after="100" w:afterAutospacing="1"/>
        <w:ind w:left="1200"/>
        <w:jc w:val="left"/>
        <w:rPr>
          <w:rFonts w:ascii="Times New Roman" w:hAnsi="Times New Roman" w:cs="Times New Roman"/>
          <w:sz w:val="24"/>
          <w:szCs w:val="24"/>
        </w:rPr>
      </w:pPr>
      <w:r w:rsidRPr="00346C2C">
        <w:rPr>
          <w:rFonts w:ascii="Times New Roman" w:hAnsi="Times New Roman" w:cs="Times New Roman"/>
        </w:rPr>
        <w:t xml:space="preserve">Postpone fixes till you finish the </w:t>
      </w:r>
      <w:r w:rsidRPr="00346C2C">
        <w:rPr>
          <w:rFonts w:ascii="Times New Roman" w:hAnsi="Times New Roman" w:cs="Times New Roman"/>
          <w:b/>
          <w:bCs/>
        </w:rPr>
        <w:t>previous</w:t>
      </w:r>
      <w:r w:rsidRPr="00346C2C">
        <w:rPr>
          <w:rFonts w:ascii="Times New Roman" w:hAnsi="Times New Roman" w:cs="Times New Roman"/>
        </w:rPr>
        <w:t xml:space="preserve"> 2 points</w:t>
      </w:r>
    </w:p>
    <w:p w14:paraId="645A1032" w14:textId="7186AAE8" w:rsidR="00346C2C" w:rsidRPr="008343BA" w:rsidRDefault="00346C2C" w:rsidP="00346C2C">
      <w:pPr>
        <w:numPr>
          <w:ilvl w:val="0"/>
          <w:numId w:val="45"/>
        </w:numPr>
        <w:spacing w:before="100" w:beforeAutospacing="1" w:after="100" w:afterAutospacing="1"/>
        <w:ind w:left="1200"/>
        <w:jc w:val="left"/>
        <w:rPr>
          <w:rFonts w:ascii="Times New Roman" w:hAnsi="Times New Roman" w:cs="Times New Roman"/>
          <w:sz w:val="24"/>
          <w:szCs w:val="24"/>
        </w:rPr>
      </w:pPr>
      <w:r w:rsidRPr="00346C2C">
        <w:rPr>
          <w:rFonts w:ascii="Times New Roman" w:hAnsi="Times New Roman" w:cs="Times New Roman"/>
        </w:rPr>
        <w:t>GLG password from SDK, name should be dynamic.</w:t>
      </w:r>
    </w:p>
    <w:p w14:paraId="7237249D" w14:textId="45E976ED" w:rsidR="007D7F28" w:rsidRDefault="008343BA" w:rsidP="00D765E6">
      <w:pPr>
        <w:numPr>
          <w:ilvl w:val="0"/>
          <w:numId w:val="45"/>
        </w:numPr>
        <w:spacing w:before="100" w:beforeAutospacing="1" w:after="100" w:afterAutospacing="1"/>
        <w:ind w:left="1200"/>
        <w:jc w:val="left"/>
      </w:pPr>
      <w:r w:rsidRPr="001A40DF">
        <w:rPr>
          <w:rFonts w:ascii="Times New Roman" w:hAnsi="Times New Roman" w:cs="Times New Roman"/>
        </w:rPr>
        <w:t>We need to add new privilege (MLP) , this will be added implicitly incase of add any privilege related to Future/Immediate tracking and current location and bulk location.</w:t>
      </w:r>
    </w:p>
    <w:p w14:paraId="1122E6E8" w14:textId="1AF157C7" w:rsidR="001466CB" w:rsidRPr="001466CB" w:rsidRDefault="001A40DF" w:rsidP="00F56DB3">
      <w:pPr>
        <w:pStyle w:val="ListParagraph"/>
        <w:rPr>
          <w:b/>
          <w:bCs/>
        </w:rPr>
      </w:pPr>
      <w:r>
        <w:t xml:space="preserve"> </w:t>
      </w:r>
    </w:p>
    <w:p w14:paraId="02676B07" w14:textId="77777777" w:rsidR="001778BC" w:rsidRDefault="001778BC" w:rsidP="001778BC">
      <w:pPr>
        <w:rPr>
          <w:b/>
          <w:bCs/>
          <w:i/>
          <w:iCs/>
          <w:highlight w:val="yellow"/>
          <w:u w:val="single"/>
        </w:rPr>
      </w:pPr>
      <w:r w:rsidRPr="006D1D2A">
        <w:rPr>
          <w:b/>
          <w:bCs/>
          <w:i/>
          <w:iCs/>
          <w:highlight w:val="yellow"/>
          <w:u w:val="single"/>
        </w:rPr>
        <w:t>Ayyoub Pending List:</w:t>
      </w:r>
    </w:p>
    <w:p w14:paraId="746A62EE" w14:textId="77777777" w:rsidR="00F70297" w:rsidRDefault="00F70297" w:rsidP="00F70297">
      <w:r>
        <w:t xml:space="preserve"> I have some pending issues:</w:t>
      </w:r>
    </w:p>
    <w:p w14:paraId="30623DEC" w14:textId="2ADF2B12" w:rsidR="00F70297" w:rsidRPr="00A8611C" w:rsidRDefault="00A8611C" w:rsidP="00F70297">
      <w:pPr>
        <w:rPr>
          <w:b/>
          <w:bCs/>
        </w:rPr>
      </w:pPr>
      <w:r w:rsidRPr="00A8611C">
        <w:rPr>
          <w:b/>
          <w:bCs/>
        </w:rPr>
        <w:t>High priority</w:t>
      </w:r>
    </w:p>
    <w:p w14:paraId="43EE4B25" w14:textId="3FDBF737" w:rsidR="00F70297" w:rsidRPr="001466CB" w:rsidRDefault="00F70297" w:rsidP="008B78C6">
      <w:pPr>
        <w:pStyle w:val="ListParagraph"/>
        <w:numPr>
          <w:ilvl w:val="0"/>
          <w:numId w:val="39"/>
        </w:numPr>
        <w:rPr>
          <w:strike/>
        </w:rPr>
      </w:pPr>
      <w:r w:rsidRPr="001466CB">
        <w:rPr>
          <w:strike/>
        </w:rPr>
        <w:t>Password Encryption we have major issue regarding this before proceed with the pages that need integration with the APIs.</w:t>
      </w:r>
    </w:p>
    <w:p w14:paraId="74A7BE70" w14:textId="4150D0DF" w:rsidR="00CA7AE6" w:rsidRPr="001466CB" w:rsidRDefault="00CA7AE6" w:rsidP="00CA7AE6">
      <w:pPr>
        <w:pStyle w:val="ListParagraph"/>
        <w:ind w:left="1080"/>
        <w:rPr>
          <w:strike/>
          <w:rtl/>
        </w:rPr>
      </w:pPr>
      <w:r w:rsidRPr="001466CB">
        <w:rPr>
          <w:strike/>
          <w:highlight w:val="magenta"/>
        </w:rPr>
        <w:t>Note: this will affect our call way , from servlet or directly from ajax ?</w:t>
      </w:r>
    </w:p>
    <w:p w14:paraId="5469CC9C" w14:textId="25433075" w:rsidR="00505BF2" w:rsidRDefault="00505BF2" w:rsidP="00CA7AE6">
      <w:pPr>
        <w:pStyle w:val="ListParagraph"/>
        <w:ind w:left="1080"/>
        <w:rPr>
          <w:strike/>
        </w:rPr>
      </w:pPr>
      <w:r w:rsidRPr="001466CB">
        <w:rPr>
          <w:strike/>
        </w:rPr>
        <w:t>Old web was retrofit , now if we want to call from Ajax, user pwd will appear in every method.</w:t>
      </w:r>
    </w:p>
    <w:p w14:paraId="1DA6B546" w14:textId="1E2F9F52" w:rsidR="00A82D52" w:rsidRPr="00A82D52" w:rsidRDefault="00A82D52" w:rsidP="00CA7AE6">
      <w:pPr>
        <w:pStyle w:val="ListParagraph"/>
        <w:ind w:left="1080"/>
        <w:rPr>
          <w:b/>
          <w:bCs/>
          <w:color w:val="00B050"/>
        </w:rPr>
      </w:pPr>
      <w:r w:rsidRPr="00A82D52">
        <w:rPr>
          <w:b/>
          <w:bCs/>
          <w:color w:val="00B050"/>
        </w:rPr>
        <w:t>Will call web API from Servlet using Retrofit.</w:t>
      </w:r>
    </w:p>
    <w:p w14:paraId="38939B5E" w14:textId="77777777" w:rsidR="00057684" w:rsidRDefault="00057684" w:rsidP="008B78C6">
      <w:pPr>
        <w:pStyle w:val="ListParagraph"/>
        <w:rPr>
          <w:highlight w:val="red"/>
        </w:rPr>
      </w:pPr>
    </w:p>
    <w:p w14:paraId="1E41E409" w14:textId="69ECB2C8" w:rsidR="008B78C6" w:rsidRPr="008B78C6" w:rsidRDefault="008B78C6" w:rsidP="008B78C6">
      <w:pPr>
        <w:pStyle w:val="ListParagraph"/>
        <w:rPr>
          <w:highlight w:val="red"/>
        </w:rPr>
      </w:pPr>
      <w:r w:rsidRPr="008B78C6">
        <w:rPr>
          <w:highlight w:val="red"/>
        </w:rPr>
        <w:t xml:space="preserve">Expected output: </w:t>
      </w:r>
    </w:p>
    <w:p w14:paraId="60D5E4CA" w14:textId="77777777" w:rsidR="008B78C6" w:rsidRPr="008B78C6" w:rsidRDefault="008B78C6" w:rsidP="008B78C6">
      <w:pPr>
        <w:pStyle w:val="ListParagraph"/>
        <w:rPr>
          <w:highlight w:val="red"/>
        </w:rPr>
      </w:pPr>
      <w:r w:rsidRPr="008B78C6">
        <w:rPr>
          <w:rFonts w:ascii="Segoe UI" w:hAnsi="Segoe UI" w:cs="Segoe UI"/>
          <w:color w:val="242424"/>
          <w:sz w:val="21"/>
          <w:szCs w:val="21"/>
          <w:shd w:val="clear" w:color="auto" w:fill="FFFFFF"/>
        </w:rPr>
        <w:lastRenderedPageBreak/>
        <w:t>{"</w:t>
      </w:r>
      <w:r w:rsidRPr="008B78C6">
        <w:rPr>
          <w:rFonts w:ascii="Segoe UI" w:hAnsi="Segoe UI" w:cs="Segoe UI"/>
          <w:color w:val="242424"/>
          <w:sz w:val="21"/>
          <w:szCs w:val="21"/>
          <w:highlight w:val="yellow"/>
          <w:shd w:val="clear" w:color="auto" w:fill="FFFFFF"/>
        </w:rPr>
        <w:t>draw":2,"recordsTotal":7,"recordsFiltered":5,"data</w:t>
      </w:r>
      <w:r w:rsidRPr="008B78C6">
        <w:rPr>
          <w:rFonts w:ascii="Segoe UI" w:hAnsi="Segoe UI" w:cs="Segoe UI"/>
          <w:color w:val="242424"/>
          <w:sz w:val="21"/>
          <w:szCs w:val="21"/>
          <w:shd w:val="clear" w:color="auto" w:fill="FFFFFF"/>
        </w:rPr>
        <w:t>":[{"ID":57,"Name":"test","AccountHolderType":"Account Holder Administrator"},{"ID":21,"Name":"Bayan_","AccountHolderType":"Account Holder Administrator"},{"ID":8,"Name":"STC_1","AccountHolderType":"Account Holder Administrator"},{"ID":6,"Name":"Zain","AccountHolderType":"Account Holder Administrator"},{"ID":2,"Name":"STC","AccountHolderType":"Account Holder Administrator"}]}</w:t>
      </w:r>
    </w:p>
    <w:p w14:paraId="08B70A14" w14:textId="77777777" w:rsidR="008B78C6" w:rsidRPr="00EC52E6" w:rsidRDefault="008B78C6" w:rsidP="008B78C6">
      <w:pPr>
        <w:pStyle w:val="ListParagraph"/>
        <w:rPr>
          <w:highlight w:val="green"/>
        </w:rPr>
      </w:pPr>
      <w:r w:rsidRPr="00EC52E6">
        <w:rPr>
          <w:highlight w:val="green"/>
        </w:rPr>
        <w:t>If output is not huge, we can proceed with the current.</w:t>
      </w:r>
    </w:p>
    <w:p w14:paraId="5FAEB217" w14:textId="1B6FA900" w:rsidR="008B78C6" w:rsidRDefault="008B78C6" w:rsidP="008B78C6">
      <w:pPr>
        <w:pStyle w:val="ListParagraph"/>
      </w:pPr>
    </w:p>
    <w:p w14:paraId="25B31F99" w14:textId="63CFE5B4" w:rsidR="005E4DF9" w:rsidRDefault="005E4DF9" w:rsidP="008B78C6">
      <w:pPr>
        <w:pStyle w:val="ListParagraph"/>
      </w:pPr>
    </w:p>
    <w:p w14:paraId="39AC2247" w14:textId="77777777" w:rsidR="005E4DF9" w:rsidRDefault="005E4DF9" w:rsidP="008B78C6">
      <w:pPr>
        <w:pStyle w:val="ListParagraph"/>
      </w:pPr>
    </w:p>
    <w:p w14:paraId="15308A94" w14:textId="32B2295B" w:rsidR="001466CB" w:rsidRPr="005E4DF9" w:rsidRDefault="005E4DF9" w:rsidP="008B78C6">
      <w:pPr>
        <w:pStyle w:val="ListParagraph"/>
        <w:rPr>
          <w:b/>
          <w:bCs/>
          <w:i/>
          <w:iCs/>
          <w:color w:val="FF0000"/>
          <w:u w:val="single"/>
        </w:rPr>
      </w:pPr>
      <w:r w:rsidRPr="005E4DF9">
        <w:rPr>
          <w:b/>
          <w:bCs/>
          <w:i/>
          <w:iCs/>
          <w:color w:val="FF0000"/>
          <w:u w:val="single"/>
        </w:rPr>
        <w:t xml:space="preserve">Is there any update should be done from Ali side before share the </w:t>
      </w:r>
      <w:r w:rsidR="00423AB7">
        <w:rPr>
          <w:b/>
          <w:bCs/>
          <w:i/>
          <w:iCs/>
          <w:color w:val="FF0000"/>
          <w:u w:val="single"/>
        </w:rPr>
        <w:t>l</w:t>
      </w:r>
      <w:r w:rsidRPr="005E4DF9">
        <w:rPr>
          <w:b/>
          <w:bCs/>
          <w:i/>
          <w:iCs/>
          <w:color w:val="FF0000"/>
          <w:u w:val="single"/>
        </w:rPr>
        <w:t xml:space="preserve">atest jars with us ? </w:t>
      </w:r>
    </w:p>
    <w:p w14:paraId="27C59E10" w14:textId="0C09016E" w:rsidR="00F70297" w:rsidRDefault="00F70297" w:rsidP="007E0DA1">
      <w:pPr>
        <w:pStyle w:val="ListParagraph"/>
        <w:numPr>
          <w:ilvl w:val="0"/>
          <w:numId w:val="39"/>
        </w:numPr>
      </w:pPr>
      <w:r>
        <w:t>I need latest API, to do the merging</w:t>
      </w:r>
      <w:r w:rsidR="00442CD2">
        <w:t xml:space="preserve"> [ Also latest DB Name]</w:t>
      </w:r>
      <w:r>
        <w:t>.</w:t>
      </w:r>
      <w:r w:rsidR="00A8611C">
        <w:t xml:space="preserve"> And all jars</w:t>
      </w:r>
    </w:p>
    <w:p w14:paraId="40A7F588" w14:textId="77777777" w:rsidR="007E0DA1" w:rsidRDefault="007E0DA1" w:rsidP="007E0DA1">
      <w:pPr>
        <w:pStyle w:val="ListParagraph"/>
        <w:ind w:left="1080"/>
      </w:pPr>
      <w:r w:rsidRPr="00D6160A">
        <w:rPr>
          <w:highlight w:val="cyan"/>
        </w:rPr>
        <w:t>Zones, Cell, Current/Bulk Location ,Zones Protections , Events Monitoring,</w:t>
      </w:r>
      <w:r>
        <w:t xml:space="preserve"> and Pwd issue. [ 3 days]</w:t>
      </w:r>
    </w:p>
    <w:p w14:paraId="15B875C4" w14:textId="77777777" w:rsidR="007E0DA1" w:rsidRDefault="007E0DA1" w:rsidP="007E0DA1">
      <w:pPr>
        <w:pStyle w:val="ListParagraph"/>
        <w:ind w:left="1080"/>
      </w:pPr>
    </w:p>
    <w:p w14:paraId="634D9A8F" w14:textId="3AF9C7B8" w:rsidR="00F70297" w:rsidRDefault="00F70297" w:rsidP="008B78C6">
      <w:pPr>
        <w:ind w:firstLine="720"/>
      </w:pPr>
      <w:r>
        <w:t xml:space="preserve">3. we need to check sent APIs </w:t>
      </w:r>
      <w:r w:rsidR="005E4DF9">
        <w:t xml:space="preserve">[Paging] </w:t>
      </w:r>
      <w:r>
        <w:t>input and output, incase if we want to include them. if yes, Neom Document should be updated</w:t>
      </w:r>
      <w:r w:rsidR="005E4DF9">
        <w:t xml:space="preserve"> , </w:t>
      </w:r>
    </w:p>
    <w:p w14:paraId="332F5C7B" w14:textId="4E842C47" w:rsidR="00F70297" w:rsidRDefault="00F70297" w:rsidP="008B78C6">
      <w:pPr>
        <w:ind w:firstLine="720"/>
      </w:pPr>
      <w:r>
        <w:t>4. Actions table used in zones protection not exist. from the design document.</w:t>
      </w:r>
    </w:p>
    <w:p w14:paraId="3FA3785C" w14:textId="0F2C4DD7" w:rsidR="00A8611C" w:rsidRPr="00A8611C" w:rsidRDefault="00A8611C" w:rsidP="00F70297">
      <w:pPr>
        <w:rPr>
          <w:b/>
          <w:bCs/>
        </w:rPr>
      </w:pPr>
      <w:r w:rsidRPr="00505BF2">
        <w:rPr>
          <w:b/>
          <w:bCs/>
          <w:highlight w:val="magenta"/>
        </w:rPr>
        <w:t>Low Priority:</w:t>
      </w:r>
    </w:p>
    <w:p w14:paraId="3AFBB02D" w14:textId="77777777" w:rsidR="00F70297" w:rsidRPr="00043BE9" w:rsidRDefault="00F70297" w:rsidP="008B78C6">
      <w:pPr>
        <w:ind w:left="720"/>
        <w:rPr>
          <w:strike/>
        </w:rPr>
      </w:pPr>
      <w:r w:rsidRPr="00043BE9">
        <w:rPr>
          <w:strike/>
        </w:rPr>
        <w:t>5. In the original document shared by you, we have section Cell Info? What about it?</w:t>
      </w:r>
    </w:p>
    <w:p w14:paraId="64A291DA" w14:textId="77777777" w:rsidR="00F70297" w:rsidRDefault="00F70297" w:rsidP="008B78C6">
      <w:pPr>
        <w:ind w:firstLine="720"/>
      </w:pPr>
      <w:r>
        <w:t>6. Subscriber line info only exists inside customer search right?</w:t>
      </w:r>
    </w:p>
    <w:p w14:paraId="4BC23A6D" w14:textId="62078BBF" w:rsidR="00F70297" w:rsidRPr="005226DF" w:rsidRDefault="00F70297" w:rsidP="008B78C6">
      <w:pPr>
        <w:ind w:firstLine="720"/>
        <w:rPr>
          <w:color w:val="FF0000"/>
        </w:rPr>
      </w:pPr>
      <w:r>
        <w:t>7. BULK CUSTOMER SEARCH SCREEN</w:t>
      </w:r>
      <w:r w:rsidR="00C13D98" w:rsidRPr="005226DF">
        <w:rPr>
          <w:color w:val="FF0000"/>
        </w:rPr>
        <w:t xml:space="preserve">, </w:t>
      </w:r>
      <w:r w:rsidR="00C13D98" w:rsidRPr="005226DF">
        <w:rPr>
          <w:b/>
          <w:bCs/>
          <w:color w:val="FF0000"/>
        </w:rPr>
        <w:t>Low Priority</w:t>
      </w:r>
    </w:p>
    <w:p w14:paraId="189932F4" w14:textId="15267780" w:rsidR="002022DF" w:rsidRDefault="00F70297" w:rsidP="002022DF">
      <w:pPr>
        <w:ind w:firstLine="720"/>
      </w:pPr>
      <w:r>
        <w:t>8. QUERY BY CELL ID SEARCH SCREEN</w:t>
      </w:r>
      <w:r w:rsidR="007B7223">
        <w:t xml:space="preserve">, we need update </w:t>
      </w:r>
      <w:r w:rsidR="002022DF">
        <w:t>Historical</w:t>
      </w:r>
      <w:r w:rsidR="007B7223">
        <w:t xml:space="preserve"> Search</w:t>
      </w:r>
      <w:r w:rsidR="002022DF">
        <w:t>, we need to add list</w:t>
      </w:r>
    </w:p>
    <w:p w14:paraId="630DF700" w14:textId="77777777" w:rsidR="002022DF" w:rsidRDefault="002022DF" w:rsidP="002022DF">
      <w:pPr>
        <w:ind w:firstLine="720"/>
      </w:pPr>
    </w:p>
    <w:p w14:paraId="3279681F" w14:textId="4BBA14C0" w:rsidR="00F56199" w:rsidRDefault="002022DF" w:rsidP="002022DF">
      <w:pPr>
        <w:ind w:firstLine="720"/>
      </w:pPr>
      <w:r>
        <w:rPr>
          <w:noProof/>
        </w:rPr>
        <w:drawing>
          <wp:inline distT="0" distB="0" distL="0" distR="0" wp14:anchorId="4654D742" wp14:editId="3FD2E93A">
            <wp:extent cx="4791075" cy="9525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91075" cy="952500"/>
                    </a:xfrm>
                    <a:prstGeom prst="rect">
                      <a:avLst/>
                    </a:prstGeom>
                  </pic:spPr>
                </pic:pic>
              </a:graphicData>
            </a:graphic>
          </wp:inline>
        </w:drawing>
      </w:r>
      <w:r>
        <w:t xml:space="preserve"> </w:t>
      </w:r>
    </w:p>
    <w:p w14:paraId="3CBAF965" w14:textId="1A2C1212" w:rsidR="00F56199" w:rsidRDefault="00F56199" w:rsidP="002022DF">
      <w:pPr>
        <w:ind w:firstLine="720"/>
      </w:pPr>
      <w:r>
        <w:t>Also add the below filters:</w:t>
      </w:r>
    </w:p>
    <w:p w14:paraId="3CC49A17" w14:textId="77777777" w:rsidR="00F56199" w:rsidRDefault="00F56199" w:rsidP="00F56199">
      <w:pPr>
        <w:rPr>
          <w:rFonts w:ascii="Courier New" w:hAnsi="Courier New" w:cs="Courier New"/>
          <w:sz w:val="16"/>
          <w:szCs w:val="16"/>
        </w:rPr>
      </w:pPr>
      <w:r w:rsidRPr="008A2BBE">
        <w:rPr>
          <w:rFonts w:ascii="Courier New" w:hAnsi="Courier New" w:cs="Courier New"/>
          <w:sz w:val="16"/>
          <w:szCs w:val="16"/>
        </w:rPr>
        <w:t xml:space="preserve">        </w:t>
      </w:r>
      <w:r w:rsidRPr="001E4674">
        <w:rPr>
          <w:rFonts w:ascii="Courier New" w:hAnsi="Courier New" w:cs="Courier New"/>
          <w:sz w:val="16"/>
          <w:szCs w:val="16"/>
        </w:rPr>
        <w:t>"</w:t>
      </w:r>
      <w:r w:rsidRPr="00B505BF">
        <w:rPr>
          <w:rFonts w:ascii="Courier New" w:hAnsi="Courier New" w:cs="Courier New"/>
          <w:sz w:val="16"/>
          <w:szCs w:val="16"/>
        </w:rPr>
        <w:t>event.details.calling_country</w:t>
      </w:r>
      <w:r w:rsidRPr="001E4674">
        <w:rPr>
          <w:rFonts w:ascii="Courier New" w:hAnsi="Courier New" w:cs="Courier New"/>
          <w:sz w:val="16"/>
          <w:szCs w:val="16"/>
        </w:rPr>
        <w:t xml:space="preserve">" : </w:t>
      </w:r>
      <w:r>
        <w:rPr>
          <w:rFonts w:ascii="Courier New" w:hAnsi="Courier New" w:cs="Courier New"/>
          <w:sz w:val="16"/>
          <w:szCs w:val="16"/>
        </w:rPr>
        <w:t>"</w:t>
      </w:r>
      <w:r w:rsidRPr="005C1E0E">
        <w:rPr>
          <w:rFonts w:ascii="Courier New" w:hAnsi="Courier New" w:cs="Courier New"/>
          <w:sz w:val="16"/>
          <w:szCs w:val="16"/>
        </w:rPr>
        <w:t>jordan</w:t>
      </w:r>
      <w:r>
        <w:rPr>
          <w:rFonts w:ascii="Courier New" w:hAnsi="Courier New" w:cs="Courier New"/>
          <w:sz w:val="16"/>
          <w:szCs w:val="16"/>
        </w:rPr>
        <w:t>",</w:t>
      </w:r>
    </w:p>
    <w:p w14:paraId="5D584323" w14:textId="77777777" w:rsidR="00F56199" w:rsidRDefault="00F56199" w:rsidP="00F56199">
      <w:pPr>
        <w:rPr>
          <w:rFonts w:ascii="Courier New" w:hAnsi="Courier New" w:cs="Courier New"/>
          <w:sz w:val="16"/>
          <w:szCs w:val="16"/>
        </w:rPr>
      </w:pPr>
      <w:r w:rsidRPr="008A2BBE">
        <w:rPr>
          <w:rFonts w:ascii="Courier New" w:hAnsi="Courier New" w:cs="Courier New"/>
          <w:sz w:val="16"/>
          <w:szCs w:val="16"/>
        </w:rPr>
        <w:t xml:space="preserve">        </w:t>
      </w:r>
      <w:r w:rsidRPr="001E4674">
        <w:rPr>
          <w:rFonts w:ascii="Courier New" w:hAnsi="Courier New" w:cs="Courier New"/>
          <w:sz w:val="16"/>
          <w:szCs w:val="16"/>
        </w:rPr>
        <w:t>"</w:t>
      </w:r>
      <w:r w:rsidRPr="00B505BF">
        <w:rPr>
          <w:rFonts w:ascii="Courier New" w:hAnsi="Courier New" w:cs="Courier New"/>
          <w:sz w:val="16"/>
          <w:szCs w:val="16"/>
        </w:rPr>
        <w:t>event.details.called_country</w:t>
      </w:r>
      <w:r w:rsidRPr="001E4674">
        <w:rPr>
          <w:rFonts w:ascii="Courier New" w:hAnsi="Courier New" w:cs="Courier New"/>
          <w:sz w:val="16"/>
          <w:szCs w:val="16"/>
        </w:rPr>
        <w:t xml:space="preserve">" : </w:t>
      </w:r>
      <w:r>
        <w:rPr>
          <w:rFonts w:ascii="Courier New" w:hAnsi="Courier New" w:cs="Courier New"/>
          <w:sz w:val="16"/>
          <w:szCs w:val="16"/>
        </w:rPr>
        <w:t>"</w:t>
      </w:r>
      <w:r w:rsidRPr="005C1E0E">
        <w:rPr>
          <w:rFonts w:ascii="Courier New" w:hAnsi="Courier New" w:cs="Courier New"/>
          <w:sz w:val="16"/>
          <w:szCs w:val="16"/>
        </w:rPr>
        <w:t>jordan</w:t>
      </w:r>
      <w:r>
        <w:rPr>
          <w:rFonts w:ascii="Courier New" w:hAnsi="Courier New" w:cs="Courier New"/>
          <w:sz w:val="16"/>
          <w:szCs w:val="16"/>
        </w:rPr>
        <w:t>"</w:t>
      </w:r>
    </w:p>
    <w:p w14:paraId="27BDF09E" w14:textId="29C1BCF5" w:rsidR="00F56199" w:rsidRDefault="00F56199" w:rsidP="002022DF">
      <w:pPr>
        <w:ind w:firstLine="720"/>
      </w:pPr>
    </w:p>
    <w:p w14:paraId="087ABC07" w14:textId="77777777" w:rsidR="00F56199" w:rsidRDefault="00F56199" w:rsidP="002022DF">
      <w:pPr>
        <w:ind w:firstLine="720"/>
      </w:pPr>
    </w:p>
    <w:p w14:paraId="64F5FB64" w14:textId="77777777" w:rsidR="00F56199" w:rsidRDefault="00F56199" w:rsidP="002022DF">
      <w:pPr>
        <w:ind w:firstLine="720"/>
      </w:pPr>
    </w:p>
    <w:p w14:paraId="70C3CEB1" w14:textId="769C4AFE" w:rsidR="00F70297" w:rsidRDefault="00F70297" w:rsidP="002022DF">
      <w:pPr>
        <w:ind w:firstLine="720"/>
      </w:pPr>
      <w:r>
        <w:t>9. We have static pages for groups tracking and VIP protection need to be reviewed.</w:t>
      </w:r>
    </w:p>
    <w:p w14:paraId="79C87DE7" w14:textId="1E90AD83" w:rsidR="000F2BEB" w:rsidRDefault="000F2BEB" w:rsidP="008B78C6">
      <w:pPr>
        <w:ind w:firstLine="720"/>
      </w:pPr>
      <w:r>
        <w:t xml:space="preserve"> </w:t>
      </w:r>
    </w:p>
    <w:p w14:paraId="22DD5490" w14:textId="77777777" w:rsidR="00F70297" w:rsidRDefault="00F70297" w:rsidP="00F70297"/>
    <w:p w14:paraId="2001E052" w14:textId="77777777" w:rsidR="00F70297" w:rsidRDefault="00F70297" w:rsidP="00F70297"/>
    <w:p w14:paraId="030772A0" w14:textId="077DE121" w:rsidR="00F70297" w:rsidRDefault="00F70297" w:rsidP="00F70297">
      <w:r>
        <w:t>Suhair:</w:t>
      </w:r>
      <w:r w:rsidR="005350D8">
        <w:t xml:space="preserve"> Phase 2.</w:t>
      </w:r>
    </w:p>
    <w:p w14:paraId="5CE5ACC8" w14:textId="33309FA9" w:rsidR="003C5B07" w:rsidRPr="000F2BEB" w:rsidRDefault="00F70297" w:rsidP="00101F37">
      <w:pPr>
        <w:pStyle w:val="ListParagraph"/>
        <w:numPr>
          <w:ilvl w:val="0"/>
          <w:numId w:val="36"/>
        </w:numPr>
        <w:rPr>
          <w:b/>
          <w:bCs/>
        </w:rPr>
      </w:pPr>
      <w:r w:rsidRPr="000F2BEB">
        <w:rPr>
          <w:b/>
          <w:bCs/>
        </w:rPr>
        <w:t>Prepare design document for other modules [VIP protection, Group tracking. Public safety, Spatial Density].</w:t>
      </w:r>
    </w:p>
    <w:p w14:paraId="6B69E4B1" w14:textId="77777777" w:rsidR="001466CB" w:rsidRDefault="001466CB" w:rsidP="00101F37">
      <w:pPr>
        <w:pStyle w:val="ListParagraph"/>
        <w:numPr>
          <w:ilvl w:val="0"/>
          <w:numId w:val="36"/>
        </w:numPr>
      </w:pPr>
    </w:p>
    <w:p w14:paraId="0BB7E8FD" w14:textId="39FDD2EB" w:rsidR="00101F37" w:rsidRDefault="00101F37" w:rsidP="00101F37"/>
    <w:p w14:paraId="59915BA9" w14:textId="38763784" w:rsidR="00101F37" w:rsidRDefault="00101F37" w:rsidP="00101F37"/>
    <w:p w14:paraId="2A3C839E" w14:textId="6E9214DE" w:rsidR="00101F37" w:rsidRDefault="00101F37" w:rsidP="00101F37"/>
    <w:p w14:paraId="75378BFF" w14:textId="6F029F82" w:rsidR="00101F37" w:rsidRDefault="00101F37" w:rsidP="00101F37"/>
    <w:p w14:paraId="52AE3164" w14:textId="7FA9AA35" w:rsidR="00101F37" w:rsidRDefault="00101F37" w:rsidP="00101F37"/>
    <w:p w14:paraId="2AF3AE23" w14:textId="36399D35" w:rsidR="00101F37" w:rsidRDefault="00101F37" w:rsidP="00101F37">
      <w:pPr>
        <w:rPr>
          <w:rFonts w:ascii="Segoe UI" w:hAnsi="Segoe UI" w:cs="Segoe UI"/>
          <w:color w:val="242424"/>
          <w:sz w:val="21"/>
          <w:szCs w:val="21"/>
          <w:shd w:val="clear" w:color="auto" w:fill="FFFFFF"/>
        </w:rPr>
      </w:pPr>
      <w:r>
        <w:rPr>
          <w:rFonts w:ascii="Segoe UI" w:hAnsi="Segoe UI" w:cs="Segoe UI"/>
          <w:color w:val="242424"/>
          <w:sz w:val="21"/>
          <w:szCs w:val="21"/>
          <w:shd w:val="clear" w:color="auto" w:fill="FFFFFF"/>
        </w:rPr>
        <w:t>String json = "";</w:t>
      </w:r>
      <w:r>
        <w:rPr>
          <w:rFonts w:ascii="Segoe UI" w:hAnsi="Segoe UI" w:cs="Segoe UI"/>
          <w:color w:val="242424"/>
          <w:sz w:val="21"/>
          <w:szCs w:val="21"/>
        </w:rPr>
        <w:br/>
      </w:r>
      <w:r>
        <w:rPr>
          <w:rFonts w:ascii="Segoe UI" w:hAnsi="Segoe UI" w:cs="Segoe UI"/>
          <w:color w:val="242424"/>
          <w:sz w:val="21"/>
          <w:szCs w:val="21"/>
          <w:shd w:val="clear" w:color="auto" w:fill="FFFFFF"/>
        </w:rPr>
        <w:t>json += "{\n";</w:t>
      </w:r>
      <w:r>
        <w:rPr>
          <w:rFonts w:ascii="Segoe UI" w:hAnsi="Segoe UI" w:cs="Segoe UI"/>
          <w:color w:val="242424"/>
          <w:sz w:val="21"/>
          <w:szCs w:val="21"/>
        </w:rPr>
        <w:br/>
      </w:r>
      <w:r>
        <w:rPr>
          <w:rFonts w:ascii="Segoe UI" w:hAnsi="Segoe UI" w:cs="Segoe UI"/>
          <w:color w:val="242424"/>
          <w:sz w:val="21"/>
          <w:szCs w:val="21"/>
          <w:shd w:val="clear" w:color="auto" w:fill="FFFFFF"/>
        </w:rPr>
        <w:t>json += "\"draw\":\"" + 2 + "\",";</w:t>
      </w:r>
      <w:r>
        <w:rPr>
          <w:rFonts w:ascii="Segoe UI" w:hAnsi="Segoe UI" w:cs="Segoe UI"/>
          <w:color w:val="242424"/>
          <w:sz w:val="21"/>
          <w:szCs w:val="21"/>
        </w:rPr>
        <w:br/>
      </w:r>
      <w:r>
        <w:rPr>
          <w:rFonts w:ascii="Segoe UI" w:hAnsi="Segoe UI" w:cs="Segoe UI"/>
          <w:color w:val="242424"/>
          <w:sz w:val="21"/>
          <w:szCs w:val="21"/>
          <w:shd w:val="clear" w:color="auto" w:fill="FFFFFF"/>
        </w:rPr>
        <w:t>json += "\"recordsTotal\":\"" + 1 + "\",";</w:t>
      </w:r>
      <w:r>
        <w:rPr>
          <w:rFonts w:ascii="Segoe UI" w:hAnsi="Segoe UI" w:cs="Segoe UI"/>
          <w:color w:val="242424"/>
          <w:sz w:val="21"/>
          <w:szCs w:val="21"/>
        </w:rPr>
        <w:br/>
      </w:r>
      <w:r>
        <w:rPr>
          <w:rFonts w:ascii="Segoe UI" w:hAnsi="Segoe UI" w:cs="Segoe UI"/>
          <w:color w:val="242424"/>
          <w:sz w:val="21"/>
          <w:szCs w:val="21"/>
          <w:shd w:val="clear" w:color="auto" w:fill="FFFFFF"/>
        </w:rPr>
        <w:t>json += "\"recordsFiltered\":\"" + 1 + "\",";</w:t>
      </w:r>
      <w:r>
        <w:rPr>
          <w:rFonts w:ascii="Segoe UI" w:hAnsi="Segoe UI" w:cs="Segoe UI"/>
          <w:color w:val="242424"/>
          <w:sz w:val="21"/>
          <w:szCs w:val="21"/>
        </w:rPr>
        <w:br/>
      </w:r>
      <w:r>
        <w:rPr>
          <w:rFonts w:ascii="Segoe UI" w:hAnsi="Segoe UI" w:cs="Segoe UI"/>
          <w:color w:val="242424"/>
          <w:sz w:val="21"/>
          <w:szCs w:val="21"/>
          <w:shd w:val="clear" w:color="auto" w:fill="FFFFFF"/>
        </w:rPr>
        <w:t>json += "\"data\":[ ";</w:t>
      </w:r>
      <w:r w:rsidR="001F1563">
        <w:rPr>
          <w:rFonts w:ascii="Segoe UI" w:hAnsi="Segoe UI" w:cs="Segoe UI"/>
          <w:color w:val="242424"/>
          <w:sz w:val="21"/>
          <w:szCs w:val="21"/>
          <w:shd w:val="clear" w:color="auto" w:fill="FFFFFF"/>
        </w:rPr>
        <w:tab/>
      </w:r>
      <w:r>
        <w:rPr>
          <w:rFonts w:ascii="Segoe UI" w:hAnsi="Segoe UI" w:cs="Segoe UI"/>
          <w:color w:val="242424"/>
          <w:sz w:val="21"/>
          <w:szCs w:val="21"/>
        </w:rPr>
        <w:br/>
      </w:r>
      <w:r>
        <w:rPr>
          <w:rFonts w:ascii="Segoe UI" w:hAnsi="Segoe UI" w:cs="Segoe UI"/>
          <w:color w:val="242424"/>
          <w:sz w:val="21"/>
          <w:szCs w:val="21"/>
          <w:shd w:val="clear" w:color="auto" w:fill="FFFFFF"/>
        </w:rPr>
        <w:t>json += "\n{";</w:t>
      </w:r>
      <w:r>
        <w:rPr>
          <w:rFonts w:ascii="Segoe UI" w:hAnsi="Segoe UI" w:cs="Segoe UI"/>
          <w:color w:val="242424"/>
          <w:sz w:val="21"/>
          <w:szCs w:val="21"/>
        </w:rPr>
        <w:br/>
      </w:r>
      <w:r>
        <w:rPr>
          <w:rFonts w:ascii="Segoe UI" w:hAnsi="Segoe UI" w:cs="Segoe UI"/>
          <w:color w:val="242424"/>
          <w:sz w:val="21"/>
          <w:szCs w:val="21"/>
          <w:shd w:val="clear" w:color="auto" w:fill="FFFFFF"/>
        </w:rPr>
        <w:t>json += "\"_Id\":\"" + "123456" + "\",";</w:t>
      </w:r>
      <w:r>
        <w:rPr>
          <w:rFonts w:ascii="Segoe UI" w:hAnsi="Segoe UI" w:cs="Segoe UI"/>
          <w:color w:val="242424"/>
          <w:sz w:val="21"/>
          <w:szCs w:val="21"/>
        </w:rPr>
        <w:br/>
      </w:r>
      <w:r>
        <w:rPr>
          <w:rFonts w:ascii="Segoe UI" w:hAnsi="Segoe UI" w:cs="Segoe UI"/>
          <w:color w:val="242424"/>
          <w:sz w:val="21"/>
          <w:szCs w:val="21"/>
          <w:shd w:val="clear" w:color="auto" w:fill="FFFFFF"/>
        </w:rPr>
        <w:t>json += "\"msisdn\":\"" + "0786302113" + "\",";</w:t>
      </w:r>
      <w:r>
        <w:rPr>
          <w:rFonts w:ascii="Segoe UI" w:hAnsi="Segoe UI" w:cs="Segoe UI"/>
          <w:color w:val="242424"/>
          <w:sz w:val="21"/>
          <w:szCs w:val="21"/>
        </w:rPr>
        <w:br/>
      </w:r>
      <w:r>
        <w:rPr>
          <w:rFonts w:ascii="Segoe UI" w:hAnsi="Segoe UI" w:cs="Segoe UI"/>
          <w:color w:val="242424"/>
          <w:sz w:val="21"/>
          <w:szCs w:val="21"/>
          <w:shd w:val="clear" w:color="auto" w:fill="FFFFFF"/>
        </w:rPr>
        <w:t>json += "\"event\":" ;</w:t>
      </w:r>
      <w:r>
        <w:rPr>
          <w:rFonts w:ascii="Segoe UI" w:hAnsi="Segoe UI" w:cs="Segoe UI"/>
          <w:color w:val="242424"/>
          <w:sz w:val="21"/>
          <w:szCs w:val="21"/>
        </w:rPr>
        <w:br/>
      </w:r>
      <w:r>
        <w:rPr>
          <w:rFonts w:ascii="Segoe UI" w:hAnsi="Segoe UI" w:cs="Segoe UI"/>
          <w:color w:val="242424"/>
          <w:sz w:val="21"/>
          <w:szCs w:val="21"/>
          <w:shd w:val="clear" w:color="auto" w:fill="FFFFFF"/>
        </w:rPr>
        <w:t>json += "\n{";</w:t>
      </w:r>
      <w:r>
        <w:rPr>
          <w:rFonts w:ascii="Segoe UI" w:hAnsi="Segoe UI" w:cs="Segoe UI"/>
          <w:color w:val="242424"/>
          <w:sz w:val="21"/>
          <w:szCs w:val="21"/>
        </w:rPr>
        <w:br/>
      </w:r>
      <w:r>
        <w:rPr>
          <w:rFonts w:ascii="Segoe UI" w:hAnsi="Segoe UI" w:cs="Segoe UI"/>
          <w:color w:val="242424"/>
          <w:sz w:val="21"/>
          <w:szCs w:val="21"/>
          <w:shd w:val="clear" w:color="auto" w:fill="FFFFFF"/>
        </w:rPr>
        <w:t>json += "\"details\":" ;</w:t>
      </w:r>
      <w:r>
        <w:rPr>
          <w:rFonts w:ascii="Segoe UI" w:hAnsi="Segoe UI" w:cs="Segoe UI"/>
          <w:color w:val="242424"/>
          <w:sz w:val="21"/>
          <w:szCs w:val="21"/>
        </w:rPr>
        <w:br/>
      </w:r>
      <w:r>
        <w:rPr>
          <w:rFonts w:ascii="Segoe UI" w:hAnsi="Segoe UI" w:cs="Segoe UI"/>
          <w:color w:val="242424"/>
          <w:sz w:val="21"/>
          <w:szCs w:val="21"/>
          <w:shd w:val="clear" w:color="auto" w:fill="FFFFFF"/>
        </w:rPr>
        <w:t>json += "\n{";</w:t>
      </w:r>
      <w:r>
        <w:rPr>
          <w:rFonts w:ascii="Segoe UI" w:hAnsi="Segoe UI" w:cs="Segoe UI"/>
          <w:color w:val="242424"/>
          <w:sz w:val="21"/>
          <w:szCs w:val="21"/>
        </w:rPr>
        <w:br/>
      </w:r>
      <w:r>
        <w:rPr>
          <w:rFonts w:ascii="Segoe UI" w:hAnsi="Segoe UI" w:cs="Segoe UI"/>
          <w:color w:val="242424"/>
          <w:sz w:val="21"/>
          <w:szCs w:val="21"/>
          <w:shd w:val="clear" w:color="auto" w:fill="FFFFFF"/>
        </w:rPr>
        <w:t>json += "\"card_serial_no\":\"" + "14452" + "\",";</w:t>
      </w:r>
      <w:r>
        <w:rPr>
          <w:rFonts w:ascii="Segoe UI" w:hAnsi="Segoe UI" w:cs="Segoe UI"/>
          <w:color w:val="242424"/>
          <w:sz w:val="21"/>
          <w:szCs w:val="21"/>
        </w:rPr>
        <w:br/>
      </w:r>
      <w:r>
        <w:rPr>
          <w:rFonts w:ascii="Segoe UI" w:hAnsi="Segoe UI" w:cs="Segoe UI"/>
          <w:color w:val="242424"/>
          <w:sz w:val="21"/>
          <w:szCs w:val="21"/>
        </w:rPr>
        <w:br/>
      </w:r>
      <w:r>
        <w:rPr>
          <w:rFonts w:ascii="Segoe UI" w:hAnsi="Segoe UI" w:cs="Segoe UI"/>
          <w:color w:val="242424"/>
          <w:sz w:val="21"/>
          <w:szCs w:val="21"/>
          <w:shd w:val="clear" w:color="auto" w:fill="FFFFFF"/>
        </w:rPr>
        <w:t>json += "\"amount\":\"" + "fff" + "\",";</w:t>
      </w:r>
      <w:r>
        <w:rPr>
          <w:rFonts w:ascii="Segoe UI" w:hAnsi="Segoe UI" w:cs="Segoe UI"/>
          <w:color w:val="242424"/>
          <w:sz w:val="21"/>
          <w:szCs w:val="21"/>
        </w:rPr>
        <w:br/>
      </w:r>
      <w:r>
        <w:rPr>
          <w:rFonts w:ascii="Segoe UI" w:hAnsi="Segoe UI" w:cs="Segoe UI"/>
          <w:color w:val="242424"/>
          <w:sz w:val="21"/>
          <w:szCs w:val="21"/>
          <w:shd w:val="clear" w:color="auto" w:fill="FFFFFF"/>
        </w:rPr>
        <w:t>json += "\"full_ar\":\"" + "yyyyyy" + "\"";</w:t>
      </w:r>
      <w:r>
        <w:rPr>
          <w:rFonts w:ascii="Segoe UI" w:hAnsi="Segoe UI" w:cs="Segoe UI"/>
          <w:color w:val="242424"/>
          <w:sz w:val="21"/>
          <w:szCs w:val="21"/>
        </w:rPr>
        <w:br/>
      </w:r>
      <w:r>
        <w:rPr>
          <w:rFonts w:ascii="Segoe UI" w:hAnsi="Segoe UI" w:cs="Segoe UI"/>
          <w:color w:val="242424"/>
          <w:sz w:val="21"/>
          <w:szCs w:val="21"/>
          <w:shd w:val="clear" w:color="auto" w:fill="FFFFFF"/>
        </w:rPr>
        <w:t>json += "}";</w:t>
      </w:r>
      <w:r>
        <w:rPr>
          <w:rFonts w:ascii="Segoe UI" w:hAnsi="Segoe UI" w:cs="Segoe UI"/>
          <w:color w:val="242424"/>
          <w:sz w:val="21"/>
          <w:szCs w:val="21"/>
        </w:rPr>
        <w:br/>
      </w:r>
      <w:r>
        <w:rPr>
          <w:rFonts w:ascii="Segoe UI" w:hAnsi="Segoe UI" w:cs="Segoe UI"/>
          <w:color w:val="242424"/>
          <w:sz w:val="21"/>
          <w:szCs w:val="21"/>
          <w:shd w:val="clear" w:color="auto" w:fill="FFFFFF"/>
        </w:rPr>
        <w:t>json += "}";</w:t>
      </w:r>
      <w:r>
        <w:rPr>
          <w:rFonts w:ascii="Segoe UI" w:hAnsi="Segoe UI" w:cs="Segoe UI"/>
          <w:color w:val="242424"/>
          <w:sz w:val="21"/>
          <w:szCs w:val="21"/>
        </w:rPr>
        <w:br/>
      </w:r>
      <w:r>
        <w:rPr>
          <w:rFonts w:ascii="Segoe UI" w:hAnsi="Segoe UI" w:cs="Segoe UI"/>
          <w:color w:val="242424"/>
          <w:sz w:val="21"/>
          <w:szCs w:val="21"/>
          <w:shd w:val="clear" w:color="auto" w:fill="FFFFFF"/>
        </w:rPr>
        <w:t>json += "}";</w:t>
      </w:r>
      <w:r>
        <w:rPr>
          <w:rFonts w:ascii="Segoe UI" w:hAnsi="Segoe UI" w:cs="Segoe UI"/>
          <w:color w:val="242424"/>
          <w:sz w:val="21"/>
          <w:szCs w:val="21"/>
        </w:rPr>
        <w:br/>
      </w:r>
      <w:r>
        <w:rPr>
          <w:rFonts w:ascii="Segoe UI" w:hAnsi="Segoe UI" w:cs="Segoe UI"/>
          <w:color w:val="242424"/>
          <w:sz w:val="21"/>
          <w:szCs w:val="21"/>
          <w:shd w:val="clear" w:color="auto" w:fill="FFFFFF"/>
        </w:rPr>
        <w:t>json += "]\n";</w:t>
      </w:r>
      <w:r>
        <w:rPr>
          <w:rFonts w:ascii="Segoe UI" w:hAnsi="Segoe UI" w:cs="Segoe UI"/>
          <w:color w:val="242424"/>
          <w:sz w:val="21"/>
          <w:szCs w:val="21"/>
        </w:rPr>
        <w:br/>
      </w:r>
      <w:r>
        <w:rPr>
          <w:rFonts w:ascii="Segoe UI" w:hAnsi="Segoe UI" w:cs="Segoe UI"/>
          <w:color w:val="242424"/>
          <w:sz w:val="21"/>
          <w:szCs w:val="21"/>
          <w:shd w:val="clear" w:color="auto" w:fill="FFFFFF"/>
        </w:rPr>
        <w:t>json += "}";</w:t>
      </w:r>
    </w:p>
    <w:p w14:paraId="2F226E03" w14:textId="56E34553" w:rsidR="000D33DA" w:rsidRDefault="000D33DA" w:rsidP="00101F37">
      <w:pPr>
        <w:rPr>
          <w:rFonts w:ascii="Segoe UI" w:hAnsi="Segoe UI" w:cs="Segoe UI"/>
          <w:color w:val="242424"/>
          <w:sz w:val="21"/>
          <w:szCs w:val="21"/>
          <w:shd w:val="clear" w:color="auto" w:fill="FFFFFF"/>
        </w:rPr>
      </w:pPr>
    </w:p>
    <w:p w14:paraId="67E771FE" w14:textId="350D0C3E" w:rsidR="000D33DA" w:rsidRDefault="000D33DA" w:rsidP="00101F37">
      <w:pPr>
        <w:rPr>
          <w:rFonts w:ascii="Segoe UI" w:hAnsi="Segoe UI" w:cs="Segoe UI"/>
          <w:color w:val="242424"/>
          <w:sz w:val="21"/>
          <w:szCs w:val="21"/>
          <w:shd w:val="clear" w:color="auto" w:fill="FFFFFF"/>
        </w:rPr>
      </w:pPr>
    </w:p>
    <w:p w14:paraId="2B741059" w14:textId="0676B8C7" w:rsidR="000D33DA" w:rsidRDefault="000D33DA" w:rsidP="00101F37">
      <w:pPr>
        <w:rPr>
          <w:rFonts w:ascii="Segoe UI" w:hAnsi="Segoe UI" w:cs="Segoe UI"/>
          <w:color w:val="242424"/>
          <w:sz w:val="21"/>
          <w:szCs w:val="21"/>
          <w:shd w:val="clear" w:color="auto" w:fill="FFFFFF"/>
        </w:rPr>
      </w:pPr>
      <w:r>
        <w:rPr>
          <w:rFonts w:ascii="Segoe UI" w:hAnsi="Segoe UI" w:cs="Segoe UI"/>
          <w:color w:val="242424"/>
          <w:sz w:val="21"/>
          <w:szCs w:val="21"/>
          <w:shd w:val="clear" w:color="auto" w:fill="FFFFFF"/>
        </w:rPr>
        <w:t>New:</w:t>
      </w:r>
    </w:p>
    <w:p w14:paraId="139B4EDC" w14:textId="70E5F85D" w:rsidR="000D33DA" w:rsidRDefault="000D33DA" w:rsidP="000D33DA">
      <w:pPr>
        <w:pStyle w:val="ListParagraph"/>
        <w:numPr>
          <w:ilvl w:val="0"/>
          <w:numId w:val="41"/>
        </w:numPr>
      </w:pPr>
      <w:r>
        <w:t xml:space="preserve"> Tree re order</w:t>
      </w:r>
      <w:r w:rsidR="000318BC">
        <w:t xml:space="preserve"> and modules renaming.</w:t>
      </w:r>
    </w:p>
    <w:p w14:paraId="43135F1D" w14:textId="3BDEFC3C" w:rsidR="000D33DA" w:rsidRDefault="000D33DA" w:rsidP="00BB57B3"/>
    <w:p w14:paraId="747F4C41" w14:textId="529D5E3C" w:rsidR="00BB57B3" w:rsidRDefault="00BB57B3" w:rsidP="00BB57B3"/>
    <w:p w14:paraId="7A35111D" w14:textId="2C57E19B" w:rsidR="00BB57B3" w:rsidRDefault="00BB57B3" w:rsidP="00BB57B3">
      <w:r>
        <w:lastRenderedPageBreak/>
        <w:t>Expexcted Request: Start , MaxLength</w:t>
      </w:r>
    </w:p>
    <w:p w14:paraId="53D19493" w14:textId="5BAC3A50" w:rsidR="00BB57B3" w:rsidRDefault="00BB57B3" w:rsidP="00BB57B3">
      <w:r>
        <w:t>Expected Response should be :</w:t>
      </w:r>
    </w:p>
    <w:p w14:paraId="5FDC2B2A" w14:textId="5A4A6B04" w:rsidR="00BB57B3" w:rsidRDefault="00BB57B3" w:rsidP="00BB57B3">
      <w:pPr>
        <w:spacing w:after="0"/>
        <w:jc w:val="left"/>
        <w:rPr>
          <w:rFonts w:ascii="Segoe UI" w:hAnsi="Segoe UI" w:cs="Segoe UI"/>
          <w:sz w:val="21"/>
          <w:szCs w:val="21"/>
        </w:rPr>
      </w:pPr>
      <w:r>
        <w:rPr>
          <w:rFonts w:ascii="Segoe UI" w:hAnsi="Segoe UI" w:cs="Segoe UI"/>
          <w:sz w:val="21"/>
          <w:szCs w:val="21"/>
        </w:rPr>
        <w:t xml:space="preserve"> </w:t>
      </w:r>
    </w:p>
    <w:p w14:paraId="73F86A1E" w14:textId="6B2A3880" w:rsidR="004021C5" w:rsidRDefault="004021C5" w:rsidP="00BB57B3">
      <w:pPr>
        <w:spacing w:after="0"/>
        <w:jc w:val="left"/>
        <w:rPr>
          <w:rFonts w:ascii="Segoe UI" w:hAnsi="Segoe UI" w:cs="Segoe UI"/>
          <w:sz w:val="21"/>
          <w:szCs w:val="21"/>
        </w:rPr>
      </w:pPr>
      <w:r>
        <w:rPr>
          <w:rFonts w:ascii="Segoe UI" w:hAnsi="Segoe UI" w:cs="Segoe UI"/>
          <w:sz w:val="21"/>
          <w:szCs w:val="21"/>
        </w:rPr>
        <w:t>Length:</w:t>
      </w:r>
    </w:p>
    <w:p w14:paraId="4DC67CD0" w14:textId="07CC719D" w:rsidR="004021C5" w:rsidRDefault="004021C5" w:rsidP="00BB57B3">
      <w:pPr>
        <w:spacing w:after="0"/>
        <w:jc w:val="left"/>
        <w:rPr>
          <w:rFonts w:ascii="Segoe UI" w:hAnsi="Segoe UI" w:cs="Segoe UI"/>
          <w:sz w:val="21"/>
          <w:szCs w:val="21"/>
        </w:rPr>
      </w:pPr>
      <w:r>
        <w:rPr>
          <w:rFonts w:ascii="Segoe UI" w:hAnsi="Segoe UI" w:cs="Segoe UI"/>
          <w:sz w:val="21"/>
          <w:szCs w:val="21"/>
        </w:rPr>
        <w:t>Current:</w:t>
      </w:r>
    </w:p>
    <w:p w14:paraId="492F4E54" w14:textId="36DCD27E" w:rsidR="004021C5" w:rsidRDefault="004021C5" w:rsidP="00BB57B3">
      <w:pPr>
        <w:spacing w:after="0"/>
        <w:jc w:val="left"/>
        <w:rPr>
          <w:rFonts w:ascii="Segoe UI" w:hAnsi="Segoe UI" w:cs="Segoe UI"/>
          <w:sz w:val="21"/>
          <w:szCs w:val="21"/>
        </w:rPr>
      </w:pPr>
    </w:p>
    <w:p w14:paraId="50840DC7" w14:textId="21532C3B" w:rsidR="004021C5" w:rsidRPr="00BB57B3" w:rsidRDefault="004021C5" w:rsidP="00BB57B3">
      <w:pPr>
        <w:spacing w:after="0"/>
        <w:jc w:val="left"/>
        <w:rPr>
          <w:rFonts w:ascii="Segoe UI" w:hAnsi="Segoe UI" w:cs="Segoe UI"/>
          <w:sz w:val="21"/>
          <w:szCs w:val="21"/>
        </w:rPr>
      </w:pPr>
      <w:r>
        <w:rPr>
          <w:rFonts w:ascii="Segoe UI" w:hAnsi="Segoe UI" w:cs="Segoe UI"/>
          <w:sz w:val="21"/>
          <w:szCs w:val="21"/>
        </w:rPr>
        <w:t>Length  15 , current page 2 , 31 +15</w:t>
      </w:r>
    </w:p>
    <w:p w14:paraId="1C70C992" w14:textId="77777777" w:rsidR="00BB57B3" w:rsidRPr="00BB57B3" w:rsidRDefault="00BB57B3" w:rsidP="00BB57B3">
      <w:pPr>
        <w:spacing w:before="100" w:beforeAutospacing="1" w:after="100" w:afterAutospacing="1"/>
        <w:jc w:val="left"/>
        <w:rPr>
          <w:rFonts w:ascii="Segoe UI" w:hAnsi="Segoe UI" w:cs="Segoe UI"/>
          <w:sz w:val="21"/>
          <w:szCs w:val="21"/>
        </w:rPr>
      </w:pPr>
      <w:r w:rsidRPr="00BB57B3">
        <w:rPr>
          <w:rFonts w:ascii="Segoe UI" w:hAnsi="Segoe UI" w:cs="Segoe UI"/>
          <w:sz w:val="21"/>
          <w:szCs w:val="21"/>
          <w:highlight w:val="yellow"/>
        </w:rPr>
        <w:t>{</w:t>
      </w:r>
      <w:r w:rsidRPr="00BB57B3">
        <w:rPr>
          <w:rFonts w:ascii="Segoe UI" w:hAnsi="Segoe UI" w:cs="Segoe UI"/>
          <w:sz w:val="21"/>
          <w:szCs w:val="21"/>
          <w:highlight w:val="yellow"/>
        </w:rPr>
        <w:br/>
        <w:t>"draw": "2",</w:t>
      </w:r>
      <w:r w:rsidRPr="00BB57B3">
        <w:rPr>
          <w:rFonts w:ascii="Segoe UI" w:hAnsi="Segoe UI" w:cs="Segoe UI"/>
          <w:sz w:val="21"/>
          <w:szCs w:val="21"/>
          <w:highlight w:val="yellow"/>
        </w:rPr>
        <w:br/>
        <w:t>"recordsTotal": "1",</w:t>
      </w:r>
      <w:r w:rsidRPr="00BB57B3">
        <w:rPr>
          <w:rFonts w:ascii="Segoe UI" w:hAnsi="Segoe UI" w:cs="Segoe UI"/>
          <w:sz w:val="21"/>
          <w:szCs w:val="21"/>
          <w:highlight w:val="yellow"/>
        </w:rPr>
        <w:br/>
        <w:t>"recordsFiltered": "1",</w:t>
      </w:r>
      <w:r w:rsidRPr="00BB57B3">
        <w:rPr>
          <w:rFonts w:ascii="Segoe UI" w:hAnsi="Segoe UI" w:cs="Segoe UI"/>
          <w:sz w:val="21"/>
          <w:szCs w:val="21"/>
          <w:highlight w:val="yellow"/>
        </w:rPr>
        <w:br/>
        <w:t>"data": [{</w:t>
      </w:r>
      <w:r w:rsidRPr="00BB57B3">
        <w:rPr>
          <w:rFonts w:ascii="Segoe UI" w:hAnsi="Segoe UI" w:cs="Segoe UI"/>
          <w:sz w:val="21"/>
          <w:szCs w:val="21"/>
        </w:rPr>
        <w:br/>
        <w:t>"_Id": "123456",</w:t>
      </w:r>
      <w:r w:rsidRPr="00BB57B3">
        <w:rPr>
          <w:rFonts w:ascii="Segoe UI" w:hAnsi="Segoe UI" w:cs="Segoe UI"/>
          <w:sz w:val="21"/>
          <w:szCs w:val="21"/>
        </w:rPr>
        <w:br/>
        <w:t>"msisdn": "0786302113",</w:t>
      </w:r>
      <w:r w:rsidRPr="00BB57B3">
        <w:rPr>
          <w:rFonts w:ascii="Segoe UI" w:hAnsi="Segoe UI" w:cs="Segoe UI"/>
          <w:sz w:val="21"/>
          <w:szCs w:val="21"/>
        </w:rPr>
        <w:br/>
        <w:t>"event": {</w:t>
      </w:r>
      <w:r w:rsidRPr="00BB57B3">
        <w:rPr>
          <w:rFonts w:ascii="Segoe UI" w:hAnsi="Segoe UI" w:cs="Segoe UI"/>
          <w:sz w:val="21"/>
          <w:szCs w:val="21"/>
        </w:rPr>
        <w:br/>
        <w:t>"type": "Change Profile",</w:t>
      </w:r>
      <w:r w:rsidRPr="00BB57B3">
        <w:rPr>
          <w:rFonts w:ascii="Segoe UI" w:hAnsi="Segoe UI" w:cs="Segoe UI"/>
          <w:sz w:val="21"/>
          <w:szCs w:val="21"/>
        </w:rPr>
        <w:br/>
        <w:t>"details": {</w:t>
      </w:r>
      <w:r w:rsidRPr="00BB57B3">
        <w:rPr>
          <w:rFonts w:ascii="Segoe UI" w:hAnsi="Segoe UI" w:cs="Segoe UI"/>
          <w:sz w:val="21"/>
          <w:szCs w:val="21"/>
        </w:rPr>
        <w:br/>
        <w:t>"key": "line_details.imsi_details",</w:t>
      </w:r>
      <w:r w:rsidRPr="00BB57B3">
        <w:rPr>
          <w:rFonts w:ascii="Segoe UI" w:hAnsi="Segoe UI" w:cs="Segoe UI"/>
          <w:sz w:val="21"/>
          <w:szCs w:val="21"/>
        </w:rPr>
        <w:br/>
        <w:t>"reference_time": "yyy",</w:t>
      </w:r>
      <w:r w:rsidRPr="00BB57B3">
        <w:rPr>
          <w:rFonts w:ascii="Segoe UI" w:hAnsi="Segoe UI" w:cs="Segoe UI"/>
          <w:sz w:val="21"/>
          <w:szCs w:val="21"/>
        </w:rPr>
        <w:br/>
        <w:t>"full_ar": "fff",</w:t>
      </w:r>
      <w:r w:rsidRPr="00BB57B3">
        <w:rPr>
          <w:rFonts w:ascii="Segoe UI" w:hAnsi="Segoe UI" w:cs="Segoe UI"/>
          <w:sz w:val="21"/>
          <w:szCs w:val="21"/>
        </w:rPr>
        <w:br/>
        <w:t>"full_en": "yyy888yyy",</w:t>
      </w:r>
      <w:r w:rsidRPr="00BB57B3">
        <w:rPr>
          <w:rFonts w:ascii="Segoe UI" w:hAnsi="Segoe UI" w:cs="Segoe UI"/>
          <w:sz w:val="21"/>
          <w:szCs w:val="21"/>
        </w:rPr>
        <w:br/>
        <w:t>"value": {</w:t>
      </w:r>
      <w:r w:rsidRPr="00BB57B3">
        <w:rPr>
          <w:rFonts w:ascii="Segoe UI" w:hAnsi="Segoe UI" w:cs="Segoe UI"/>
          <w:sz w:val="21"/>
          <w:szCs w:val="21"/>
        </w:rPr>
        <w:br/>
        <w:t>"imei": "747",</w:t>
      </w:r>
      <w:r w:rsidRPr="00BB57B3">
        <w:rPr>
          <w:rFonts w:ascii="Segoe UI" w:hAnsi="Segoe UI" w:cs="Segoe UI"/>
          <w:sz w:val="21"/>
          <w:szCs w:val="21"/>
        </w:rPr>
        <w:br/>
        <w:t>"phone_brand": "22",</w:t>
      </w:r>
      <w:r w:rsidRPr="00BB57B3">
        <w:rPr>
          <w:rFonts w:ascii="Segoe UI" w:hAnsi="Segoe UI" w:cs="Segoe UI"/>
          <w:sz w:val="21"/>
          <w:szCs w:val="21"/>
        </w:rPr>
        <w:br/>
        <w:t>"phone_model": "2",</w:t>
      </w:r>
      <w:r w:rsidRPr="00BB57B3">
        <w:rPr>
          <w:rFonts w:ascii="Segoe UI" w:hAnsi="Segoe UI" w:cs="Segoe UI"/>
          <w:sz w:val="21"/>
          <w:szCs w:val="21"/>
        </w:rPr>
        <w:br/>
        <w:t>"sim_status": "888",</w:t>
      </w:r>
      <w:r w:rsidRPr="00BB57B3">
        <w:rPr>
          <w:rFonts w:ascii="Segoe UI" w:hAnsi="Segoe UI" w:cs="Segoe UI"/>
          <w:sz w:val="21"/>
          <w:szCs w:val="21"/>
        </w:rPr>
        <w:br/>
        <w:t>"pin1": "11",</w:t>
      </w:r>
      <w:r w:rsidRPr="00BB57B3">
        <w:rPr>
          <w:rFonts w:ascii="Segoe UI" w:hAnsi="Segoe UI" w:cs="Segoe UI"/>
          <w:sz w:val="21"/>
          <w:szCs w:val="21"/>
        </w:rPr>
        <w:br/>
        <w:t>"pin2": "44",</w:t>
      </w:r>
      <w:r w:rsidRPr="00BB57B3">
        <w:rPr>
          <w:rFonts w:ascii="Segoe UI" w:hAnsi="Segoe UI" w:cs="Segoe UI"/>
          <w:sz w:val="21"/>
          <w:szCs w:val="21"/>
        </w:rPr>
        <w:br/>
        <w:t>"puk1": "4447",</w:t>
      </w:r>
      <w:r w:rsidRPr="00BB57B3">
        <w:rPr>
          <w:rFonts w:ascii="Segoe UI" w:hAnsi="Segoe UI" w:cs="Segoe UI"/>
          <w:sz w:val="21"/>
          <w:szCs w:val="21"/>
        </w:rPr>
        <w:br/>
        <w:t>"puk2": "88"</w:t>
      </w:r>
      <w:r w:rsidRPr="00BB57B3">
        <w:rPr>
          <w:rFonts w:ascii="Segoe UI" w:hAnsi="Segoe UI" w:cs="Segoe UI"/>
          <w:sz w:val="21"/>
          <w:szCs w:val="21"/>
        </w:rPr>
        <w:br/>
        <w:t>},</w:t>
      </w:r>
      <w:r w:rsidRPr="00BB57B3">
        <w:rPr>
          <w:rFonts w:ascii="Segoe UI" w:hAnsi="Segoe UI" w:cs="Segoe UI"/>
          <w:sz w:val="21"/>
          <w:szCs w:val="21"/>
        </w:rPr>
        <w:br/>
        <w:t>"identity": {</w:t>
      </w:r>
      <w:r w:rsidRPr="00BB57B3">
        <w:rPr>
          <w:rFonts w:ascii="Segoe UI" w:hAnsi="Segoe UI" w:cs="Segoe UI"/>
          <w:sz w:val="21"/>
          <w:szCs w:val="21"/>
        </w:rPr>
        <w:br/>
        <w:t>"no": "5555",</w:t>
      </w:r>
      <w:r w:rsidRPr="00BB57B3">
        <w:rPr>
          <w:rFonts w:ascii="Segoe UI" w:hAnsi="Segoe UI" w:cs="Segoe UI"/>
          <w:sz w:val="21"/>
          <w:szCs w:val="21"/>
        </w:rPr>
        <w:br/>
        <w:t>"type": "55555"</w:t>
      </w:r>
      <w:r w:rsidRPr="00BB57B3">
        <w:rPr>
          <w:rFonts w:ascii="Segoe UI" w:hAnsi="Segoe UI" w:cs="Segoe UI"/>
          <w:sz w:val="21"/>
          <w:szCs w:val="21"/>
        </w:rPr>
        <w:br/>
        <w:t>}</w:t>
      </w:r>
      <w:r w:rsidRPr="00BB57B3">
        <w:rPr>
          <w:rFonts w:ascii="Segoe UI" w:hAnsi="Segoe UI" w:cs="Segoe UI"/>
          <w:sz w:val="21"/>
          <w:szCs w:val="21"/>
        </w:rPr>
        <w:br/>
        <w:t>}</w:t>
      </w:r>
      <w:r w:rsidRPr="00BB57B3">
        <w:rPr>
          <w:rFonts w:ascii="Segoe UI" w:hAnsi="Segoe UI" w:cs="Segoe UI"/>
          <w:sz w:val="21"/>
          <w:szCs w:val="21"/>
        </w:rPr>
        <w:br/>
        <w:t>}</w:t>
      </w:r>
      <w:r w:rsidRPr="00BB57B3">
        <w:rPr>
          <w:rFonts w:ascii="Segoe UI" w:hAnsi="Segoe UI" w:cs="Segoe UI"/>
          <w:sz w:val="21"/>
          <w:szCs w:val="21"/>
        </w:rPr>
        <w:br/>
        <w:t>},</w:t>
      </w:r>
      <w:r w:rsidRPr="00BB57B3">
        <w:rPr>
          <w:rFonts w:ascii="Segoe UI" w:hAnsi="Segoe UI" w:cs="Segoe UI"/>
          <w:sz w:val="21"/>
          <w:szCs w:val="21"/>
        </w:rPr>
        <w:br/>
        <w:t>{</w:t>
      </w:r>
      <w:r w:rsidRPr="00BB57B3">
        <w:rPr>
          <w:rFonts w:ascii="Segoe UI" w:hAnsi="Segoe UI" w:cs="Segoe UI"/>
          <w:sz w:val="21"/>
          <w:szCs w:val="21"/>
        </w:rPr>
        <w:br/>
        <w:t>"_Id": "123456",</w:t>
      </w:r>
      <w:r w:rsidRPr="00BB57B3">
        <w:rPr>
          <w:rFonts w:ascii="Segoe UI" w:hAnsi="Segoe UI" w:cs="Segoe UI"/>
          <w:sz w:val="21"/>
          <w:szCs w:val="21"/>
        </w:rPr>
        <w:br/>
        <w:t>"msisdn": "0786302113",</w:t>
      </w:r>
      <w:r w:rsidRPr="00BB57B3">
        <w:rPr>
          <w:rFonts w:ascii="Segoe UI" w:hAnsi="Segoe UI" w:cs="Segoe UI"/>
          <w:sz w:val="21"/>
          <w:szCs w:val="21"/>
        </w:rPr>
        <w:br/>
        <w:t>"event": {</w:t>
      </w:r>
      <w:r w:rsidRPr="00BB57B3">
        <w:rPr>
          <w:rFonts w:ascii="Segoe UI" w:hAnsi="Segoe UI" w:cs="Segoe UI"/>
          <w:sz w:val="21"/>
          <w:szCs w:val="21"/>
        </w:rPr>
        <w:br/>
        <w:t>"type": "Change Profile",</w:t>
      </w:r>
      <w:r w:rsidRPr="00BB57B3">
        <w:rPr>
          <w:rFonts w:ascii="Segoe UI" w:hAnsi="Segoe UI" w:cs="Segoe UI"/>
          <w:sz w:val="21"/>
          <w:szCs w:val="21"/>
        </w:rPr>
        <w:br/>
        <w:t>"details": {</w:t>
      </w:r>
      <w:r w:rsidRPr="00BB57B3">
        <w:rPr>
          <w:rFonts w:ascii="Segoe UI" w:hAnsi="Segoe UI" w:cs="Segoe UI"/>
          <w:sz w:val="21"/>
          <w:szCs w:val="21"/>
        </w:rPr>
        <w:br/>
        <w:t>"key": "line_details.imsi_details",</w:t>
      </w:r>
      <w:r w:rsidRPr="00BB57B3">
        <w:rPr>
          <w:rFonts w:ascii="Segoe UI" w:hAnsi="Segoe UI" w:cs="Segoe UI"/>
          <w:sz w:val="21"/>
          <w:szCs w:val="21"/>
        </w:rPr>
        <w:br/>
        <w:t>"reference_time": "yyy",</w:t>
      </w:r>
      <w:r w:rsidRPr="00BB57B3">
        <w:rPr>
          <w:rFonts w:ascii="Segoe UI" w:hAnsi="Segoe UI" w:cs="Segoe UI"/>
          <w:sz w:val="21"/>
          <w:szCs w:val="21"/>
        </w:rPr>
        <w:br/>
        <w:t>"full_ar": "fff",</w:t>
      </w:r>
      <w:r w:rsidRPr="00BB57B3">
        <w:rPr>
          <w:rFonts w:ascii="Segoe UI" w:hAnsi="Segoe UI" w:cs="Segoe UI"/>
          <w:sz w:val="21"/>
          <w:szCs w:val="21"/>
        </w:rPr>
        <w:br/>
      </w:r>
      <w:r w:rsidRPr="00BB57B3">
        <w:rPr>
          <w:rFonts w:ascii="Segoe UI" w:hAnsi="Segoe UI" w:cs="Segoe UI"/>
          <w:sz w:val="21"/>
          <w:szCs w:val="21"/>
        </w:rPr>
        <w:lastRenderedPageBreak/>
        <w:t>"full_en": "yyy888yyy",</w:t>
      </w:r>
      <w:r w:rsidRPr="00BB57B3">
        <w:rPr>
          <w:rFonts w:ascii="Segoe UI" w:hAnsi="Segoe UI" w:cs="Segoe UI"/>
          <w:sz w:val="21"/>
          <w:szCs w:val="21"/>
        </w:rPr>
        <w:br/>
        <w:t>"value": {</w:t>
      </w:r>
      <w:r w:rsidRPr="00BB57B3">
        <w:rPr>
          <w:rFonts w:ascii="Segoe UI" w:hAnsi="Segoe UI" w:cs="Segoe UI"/>
          <w:sz w:val="21"/>
          <w:szCs w:val="21"/>
        </w:rPr>
        <w:br/>
        <w:t>"imei": "747",</w:t>
      </w:r>
      <w:r w:rsidRPr="00BB57B3">
        <w:rPr>
          <w:rFonts w:ascii="Segoe UI" w:hAnsi="Segoe UI" w:cs="Segoe UI"/>
          <w:sz w:val="21"/>
          <w:szCs w:val="21"/>
        </w:rPr>
        <w:br/>
        <w:t>"phone_brand": "22",</w:t>
      </w:r>
      <w:r w:rsidRPr="00BB57B3">
        <w:rPr>
          <w:rFonts w:ascii="Segoe UI" w:hAnsi="Segoe UI" w:cs="Segoe UI"/>
          <w:sz w:val="21"/>
          <w:szCs w:val="21"/>
        </w:rPr>
        <w:br/>
        <w:t>"phone_model": "2"</w:t>
      </w:r>
      <w:r w:rsidRPr="00BB57B3">
        <w:rPr>
          <w:rFonts w:ascii="Segoe UI" w:hAnsi="Segoe UI" w:cs="Segoe UI"/>
          <w:sz w:val="21"/>
          <w:szCs w:val="21"/>
        </w:rPr>
        <w:br/>
        <w:t>},</w:t>
      </w:r>
      <w:r w:rsidRPr="00BB57B3">
        <w:rPr>
          <w:rFonts w:ascii="Segoe UI" w:hAnsi="Segoe UI" w:cs="Segoe UI"/>
          <w:sz w:val="21"/>
          <w:szCs w:val="21"/>
        </w:rPr>
        <w:br/>
        <w:t>"identity": {</w:t>
      </w:r>
      <w:r w:rsidRPr="00BB57B3">
        <w:rPr>
          <w:rFonts w:ascii="Segoe UI" w:hAnsi="Segoe UI" w:cs="Segoe UI"/>
          <w:sz w:val="21"/>
          <w:szCs w:val="21"/>
        </w:rPr>
        <w:br/>
        <w:t>"no": "5555",</w:t>
      </w:r>
      <w:r w:rsidRPr="00BB57B3">
        <w:rPr>
          <w:rFonts w:ascii="Segoe UI" w:hAnsi="Segoe UI" w:cs="Segoe UI"/>
          <w:sz w:val="21"/>
          <w:szCs w:val="21"/>
        </w:rPr>
        <w:br/>
        <w:t>"type": "55555"</w:t>
      </w:r>
      <w:r w:rsidRPr="00BB57B3">
        <w:rPr>
          <w:rFonts w:ascii="Segoe UI" w:hAnsi="Segoe UI" w:cs="Segoe UI"/>
          <w:sz w:val="21"/>
          <w:szCs w:val="21"/>
        </w:rPr>
        <w:br/>
        <w:t>}</w:t>
      </w:r>
      <w:r w:rsidRPr="00BB57B3">
        <w:rPr>
          <w:rFonts w:ascii="Segoe UI" w:hAnsi="Segoe UI" w:cs="Segoe UI"/>
          <w:sz w:val="21"/>
          <w:szCs w:val="21"/>
        </w:rPr>
        <w:br/>
        <w:t>}</w:t>
      </w:r>
      <w:r w:rsidRPr="00BB57B3">
        <w:rPr>
          <w:rFonts w:ascii="Segoe UI" w:hAnsi="Segoe UI" w:cs="Segoe UI"/>
          <w:sz w:val="21"/>
          <w:szCs w:val="21"/>
        </w:rPr>
        <w:br/>
        <w:t>}</w:t>
      </w:r>
      <w:r w:rsidRPr="00BB57B3">
        <w:rPr>
          <w:rFonts w:ascii="Segoe UI" w:hAnsi="Segoe UI" w:cs="Segoe UI"/>
          <w:sz w:val="21"/>
          <w:szCs w:val="21"/>
        </w:rPr>
        <w:br/>
        <w:t>},</w:t>
      </w:r>
      <w:r w:rsidRPr="00BB57B3">
        <w:rPr>
          <w:rFonts w:ascii="Segoe UI" w:hAnsi="Segoe UI" w:cs="Segoe UI"/>
          <w:sz w:val="21"/>
          <w:szCs w:val="21"/>
        </w:rPr>
        <w:br/>
        <w:t>{</w:t>
      </w:r>
      <w:r w:rsidRPr="00BB57B3">
        <w:rPr>
          <w:rFonts w:ascii="Segoe UI" w:hAnsi="Segoe UI" w:cs="Segoe UI"/>
          <w:sz w:val="21"/>
          <w:szCs w:val="21"/>
        </w:rPr>
        <w:br/>
        <w:t>"_Id": "123456",</w:t>
      </w:r>
      <w:r w:rsidRPr="00BB57B3">
        <w:rPr>
          <w:rFonts w:ascii="Segoe UI" w:hAnsi="Segoe UI" w:cs="Segoe UI"/>
          <w:sz w:val="21"/>
          <w:szCs w:val="21"/>
        </w:rPr>
        <w:br/>
        <w:t>"msisdn": "0786302113",</w:t>
      </w:r>
      <w:r w:rsidRPr="00BB57B3">
        <w:rPr>
          <w:rFonts w:ascii="Segoe UI" w:hAnsi="Segoe UI" w:cs="Segoe UI"/>
          <w:sz w:val="21"/>
          <w:szCs w:val="21"/>
        </w:rPr>
        <w:br/>
        <w:t>"event": {</w:t>
      </w:r>
      <w:r w:rsidRPr="00BB57B3">
        <w:rPr>
          <w:rFonts w:ascii="Segoe UI" w:hAnsi="Segoe UI" w:cs="Segoe UI"/>
          <w:sz w:val="21"/>
          <w:szCs w:val="21"/>
        </w:rPr>
        <w:br/>
        <w:t>"type": "Change Profile",</w:t>
      </w:r>
      <w:r w:rsidRPr="00BB57B3">
        <w:rPr>
          <w:rFonts w:ascii="Segoe UI" w:hAnsi="Segoe UI" w:cs="Segoe UI"/>
          <w:sz w:val="21"/>
          <w:szCs w:val="21"/>
        </w:rPr>
        <w:br/>
        <w:t>"details": {</w:t>
      </w:r>
      <w:r w:rsidRPr="00BB57B3">
        <w:rPr>
          <w:rFonts w:ascii="Segoe UI" w:hAnsi="Segoe UI" w:cs="Segoe UI"/>
          <w:sz w:val="21"/>
          <w:szCs w:val="21"/>
        </w:rPr>
        <w:br/>
        <w:t>"key": "line_details.imsi_details",</w:t>
      </w:r>
      <w:r w:rsidRPr="00BB57B3">
        <w:rPr>
          <w:rFonts w:ascii="Segoe UI" w:hAnsi="Segoe UI" w:cs="Segoe UI"/>
          <w:sz w:val="21"/>
          <w:szCs w:val="21"/>
        </w:rPr>
        <w:br/>
        <w:t>"reference_time": "yyy",</w:t>
      </w:r>
      <w:r w:rsidRPr="00BB57B3">
        <w:rPr>
          <w:rFonts w:ascii="Segoe UI" w:hAnsi="Segoe UI" w:cs="Segoe UI"/>
          <w:sz w:val="21"/>
          <w:szCs w:val="21"/>
        </w:rPr>
        <w:br/>
        <w:t>"full_ar": "fff",</w:t>
      </w:r>
      <w:r w:rsidRPr="00BB57B3">
        <w:rPr>
          <w:rFonts w:ascii="Segoe UI" w:hAnsi="Segoe UI" w:cs="Segoe UI"/>
          <w:sz w:val="21"/>
          <w:szCs w:val="21"/>
        </w:rPr>
        <w:br/>
        <w:t>"full_en": "yyy888yyy",</w:t>
      </w:r>
      <w:r w:rsidRPr="00BB57B3">
        <w:rPr>
          <w:rFonts w:ascii="Segoe UI" w:hAnsi="Segoe UI" w:cs="Segoe UI"/>
          <w:sz w:val="21"/>
          <w:szCs w:val="21"/>
        </w:rPr>
        <w:br/>
        <w:t>"value": {</w:t>
      </w:r>
      <w:r w:rsidRPr="00BB57B3">
        <w:rPr>
          <w:rFonts w:ascii="Segoe UI" w:hAnsi="Segoe UI" w:cs="Segoe UI"/>
          <w:sz w:val="21"/>
          <w:szCs w:val="21"/>
        </w:rPr>
        <w:br/>
        <w:t>"imei": "747",</w:t>
      </w:r>
      <w:r w:rsidRPr="00BB57B3">
        <w:rPr>
          <w:rFonts w:ascii="Segoe UI" w:hAnsi="Segoe UI" w:cs="Segoe UI"/>
          <w:sz w:val="21"/>
          <w:szCs w:val="21"/>
        </w:rPr>
        <w:br/>
        <w:t>"phone_brand": "22",</w:t>
      </w:r>
      <w:r w:rsidRPr="00BB57B3">
        <w:rPr>
          <w:rFonts w:ascii="Segoe UI" w:hAnsi="Segoe UI" w:cs="Segoe UI"/>
          <w:sz w:val="21"/>
          <w:szCs w:val="21"/>
        </w:rPr>
        <w:br/>
        <w:t>"phone_model": "2"</w:t>
      </w:r>
      <w:r w:rsidRPr="00BB57B3">
        <w:rPr>
          <w:rFonts w:ascii="Segoe UI" w:hAnsi="Segoe UI" w:cs="Segoe UI"/>
          <w:sz w:val="21"/>
          <w:szCs w:val="21"/>
        </w:rPr>
        <w:br/>
        <w:t>},</w:t>
      </w:r>
      <w:r w:rsidRPr="00BB57B3">
        <w:rPr>
          <w:rFonts w:ascii="Segoe UI" w:hAnsi="Segoe UI" w:cs="Segoe UI"/>
          <w:sz w:val="21"/>
          <w:szCs w:val="21"/>
        </w:rPr>
        <w:br/>
        <w:t>"identity": {</w:t>
      </w:r>
      <w:r w:rsidRPr="00BB57B3">
        <w:rPr>
          <w:rFonts w:ascii="Segoe UI" w:hAnsi="Segoe UI" w:cs="Segoe UI"/>
          <w:sz w:val="21"/>
          <w:szCs w:val="21"/>
        </w:rPr>
        <w:br/>
        <w:t>"no": "5555",</w:t>
      </w:r>
      <w:r w:rsidRPr="00BB57B3">
        <w:rPr>
          <w:rFonts w:ascii="Segoe UI" w:hAnsi="Segoe UI" w:cs="Segoe UI"/>
          <w:sz w:val="21"/>
          <w:szCs w:val="21"/>
        </w:rPr>
        <w:br/>
        <w:t>"type": "55555"</w:t>
      </w:r>
      <w:r w:rsidRPr="00BB57B3">
        <w:rPr>
          <w:rFonts w:ascii="Segoe UI" w:hAnsi="Segoe UI" w:cs="Segoe UI"/>
          <w:sz w:val="21"/>
          <w:szCs w:val="21"/>
        </w:rPr>
        <w:br/>
        <w:t>}</w:t>
      </w:r>
      <w:r w:rsidRPr="00BB57B3">
        <w:rPr>
          <w:rFonts w:ascii="Segoe UI" w:hAnsi="Segoe UI" w:cs="Segoe UI"/>
          <w:sz w:val="21"/>
          <w:szCs w:val="21"/>
        </w:rPr>
        <w:br/>
        <w:t>}</w:t>
      </w:r>
      <w:r w:rsidRPr="00BB57B3">
        <w:rPr>
          <w:rFonts w:ascii="Segoe UI" w:hAnsi="Segoe UI" w:cs="Segoe UI"/>
          <w:sz w:val="21"/>
          <w:szCs w:val="21"/>
        </w:rPr>
        <w:br/>
        <w:t>}</w:t>
      </w:r>
      <w:r w:rsidRPr="00BB57B3">
        <w:rPr>
          <w:rFonts w:ascii="Segoe UI" w:hAnsi="Segoe UI" w:cs="Segoe UI"/>
          <w:sz w:val="21"/>
          <w:szCs w:val="21"/>
        </w:rPr>
        <w:br/>
        <w:t>},</w:t>
      </w:r>
      <w:r w:rsidRPr="00BB57B3">
        <w:rPr>
          <w:rFonts w:ascii="Segoe UI" w:hAnsi="Segoe UI" w:cs="Segoe UI"/>
          <w:sz w:val="21"/>
          <w:szCs w:val="21"/>
        </w:rPr>
        <w:br/>
        <w:t>{</w:t>
      </w:r>
      <w:r w:rsidRPr="00BB57B3">
        <w:rPr>
          <w:rFonts w:ascii="Segoe UI" w:hAnsi="Segoe UI" w:cs="Segoe UI"/>
          <w:sz w:val="21"/>
          <w:szCs w:val="21"/>
        </w:rPr>
        <w:br/>
        <w:t>"_Id": "123456",</w:t>
      </w:r>
      <w:r w:rsidRPr="00BB57B3">
        <w:rPr>
          <w:rFonts w:ascii="Segoe UI" w:hAnsi="Segoe UI" w:cs="Segoe UI"/>
          <w:sz w:val="21"/>
          <w:szCs w:val="21"/>
        </w:rPr>
        <w:br/>
        <w:t>"msisdn": "0786302113",</w:t>
      </w:r>
      <w:r w:rsidRPr="00BB57B3">
        <w:rPr>
          <w:rFonts w:ascii="Segoe UI" w:hAnsi="Segoe UI" w:cs="Segoe UI"/>
          <w:sz w:val="21"/>
          <w:szCs w:val="21"/>
        </w:rPr>
        <w:br/>
        <w:t>"event": {</w:t>
      </w:r>
      <w:r w:rsidRPr="00BB57B3">
        <w:rPr>
          <w:rFonts w:ascii="Segoe UI" w:hAnsi="Segoe UI" w:cs="Segoe UI"/>
          <w:sz w:val="21"/>
          <w:szCs w:val="21"/>
        </w:rPr>
        <w:br/>
        <w:t>"type": "Change Profile",</w:t>
      </w:r>
      <w:r w:rsidRPr="00BB57B3">
        <w:rPr>
          <w:rFonts w:ascii="Segoe UI" w:hAnsi="Segoe UI" w:cs="Segoe UI"/>
          <w:sz w:val="21"/>
          <w:szCs w:val="21"/>
        </w:rPr>
        <w:br/>
        <w:t>"details": {</w:t>
      </w:r>
      <w:r w:rsidRPr="00BB57B3">
        <w:rPr>
          <w:rFonts w:ascii="Segoe UI" w:hAnsi="Segoe UI" w:cs="Segoe UI"/>
          <w:sz w:val="21"/>
          <w:szCs w:val="21"/>
        </w:rPr>
        <w:br/>
        <w:t>"key": "line_details.imsi_details",</w:t>
      </w:r>
      <w:r w:rsidRPr="00BB57B3">
        <w:rPr>
          <w:rFonts w:ascii="Segoe UI" w:hAnsi="Segoe UI" w:cs="Segoe UI"/>
          <w:sz w:val="21"/>
          <w:szCs w:val="21"/>
        </w:rPr>
        <w:br/>
        <w:t>"reference_time": "yyy",</w:t>
      </w:r>
      <w:r w:rsidRPr="00BB57B3">
        <w:rPr>
          <w:rFonts w:ascii="Segoe UI" w:hAnsi="Segoe UI" w:cs="Segoe UI"/>
          <w:sz w:val="21"/>
          <w:szCs w:val="21"/>
        </w:rPr>
        <w:br/>
        <w:t>"full_ar": "fff",</w:t>
      </w:r>
      <w:r w:rsidRPr="00BB57B3">
        <w:rPr>
          <w:rFonts w:ascii="Segoe UI" w:hAnsi="Segoe UI" w:cs="Segoe UI"/>
          <w:sz w:val="21"/>
          <w:szCs w:val="21"/>
        </w:rPr>
        <w:br/>
        <w:t>"full_en": "yyy888yyy",</w:t>
      </w:r>
      <w:r w:rsidRPr="00BB57B3">
        <w:rPr>
          <w:rFonts w:ascii="Segoe UI" w:hAnsi="Segoe UI" w:cs="Segoe UI"/>
          <w:sz w:val="21"/>
          <w:szCs w:val="21"/>
        </w:rPr>
        <w:br/>
        <w:t>"value": {</w:t>
      </w:r>
      <w:r w:rsidRPr="00BB57B3">
        <w:rPr>
          <w:rFonts w:ascii="Segoe UI" w:hAnsi="Segoe UI" w:cs="Segoe UI"/>
          <w:sz w:val="21"/>
          <w:szCs w:val="21"/>
        </w:rPr>
        <w:br/>
        <w:t>"imei": "747",</w:t>
      </w:r>
      <w:r w:rsidRPr="00BB57B3">
        <w:rPr>
          <w:rFonts w:ascii="Segoe UI" w:hAnsi="Segoe UI" w:cs="Segoe UI"/>
          <w:sz w:val="21"/>
          <w:szCs w:val="21"/>
        </w:rPr>
        <w:br/>
        <w:t>"phone_brand": "22",</w:t>
      </w:r>
      <w:r w:rsidRPr="00BB57B3">
        <w:rPr>
          <w:rFonts w:ascii="Segoe UI" w:hAnsi="Segoe UI" w:cs="Segoe UI"/>
          <w:sz w:val="21"/>
          <w:szCs w:val="21"/>
        </w:rPr>
        <w:br/>
        <w:t>"phone_model": "2"</w:t>
      </w:r>
      <w:r w:rsidRPr="00BB57B3">
        <w:rPr>
          <w:rFonts w:ascii="Segoe UI" w:hAnsi="Segoe UI" w:cs="Segoe UI"/>
          <w:sz w:val="21"/>
          <w:szCs w:val="21"/>
        </w:rPr>
        <w:br/>
      </w:r>
      <w:r w:rsidRPr="00BB57B3">
        <w:rPr>
          <w:rFonts w:ascii="Segoe UI" w:hAnsi="Segoe UI" w:cs="Segoe UI"/>
          <w:sz w:val="21"/>
          <w:szCs w:val="21"/>
        </w:rPr>
        <w:lastRenderedPageBreak/>
        <w:t>},</w:t>
      </w:r>
      <w:r w:rsidRPr="00BB57B3">
        <w:rPr>
          <w:rFonts w:ascii="Segoe UI" w:hAnsi="Segoe UI" w:cs="Segoe UI"/>
          <w:sz w:val="21"/>
          <w:szCs w:val="21"/>
        </w:rPr>
        <w:br/>
        <w:t>"identity": {</w:t>
      </w:r>
      <w:r w:rsidRPr="00BB57B3">
        <w:rPr>
          <w:rFonts w:ascii="Segoe UI" w:hAnsi="Segoe UI" w:cs="Segoe UI"/>
          <w:sz w:val="21"/>
          <w:szCs w:val="21"/>
        </w:rPr>
        <w:br/>
        <w:t>"no": "5555",</w:t>
      </w:r>
      <w:r w:rsidRPr="00BB57B3">
        <w:rPr>
          <w:rFonts w:ascii="Segoe UI" w:hAnsi="Segoe UI" w:cs="Segoe UI"/>
          <w:sz w:val="21"/>
          <w:szCs w:val="21"/>
        </w:rPr>
        <w:br/>
        <w:t>"type": "55555"</w:t>
      </w:r>
      <w:r w:rsidRPr="00BB57B3">
        <w:rPr>
          <w:rFonts w:ascii="Segoe UI" w:hAnsi="Segoe UI" w:cs="Segoe UI"/>
          <w:sz w:val="21"/>
          <w:szCs w:val="21"/>
        </w:rPr>
        <w:br/>
        <w:t>}</w:t>
      </w:r>
      <w:r w:rsidRPr="00BB57B3">
        <w:rPr>
          <w:rFonts w:ascii="Segoe UI" w:hAnsi="Segoe UI" w:cs="Segoe UI"/>
          <w:sz w:val="21"/>
          <w:szCs w:val="21"/>
        </w:rPr>
        <w:br/>
        <w:t>}</w:t>
      </w:r>
      <w:r w:rsidRPr="00BB57B3">
        <w:rPr>
          <w:rFonts w:ascii="Segoe UI" w:hAnsi="Segoe UI" w:cs="Segoe UI"/>
          <w:sz w:val="21"/>
          <w:szCs w:val="21"/>
        </w:rPr>
        <w:br/>
        <w:t>}</w:t>
      </w:r>
      <w:r w:rsidRPr="00BB57B3">
        <w:rPr>
          <w:rFonts w:ascii="Segoe UI" w:hAnsi="Segoe UI" w:cs="Segoe UI"/>
          <w:sz w:val="21"/>
          <w:szCs w:val="21"/>
        </w:rPr>
        <w:br/>
        <w:t>}</w:t>
      </w:r>
      <w:r w:rsidRPr="00BB57B3">
        <w:rPr>
          <w:rFonts w:ascii="Segoe UI" w:hAnsi="Segoe UI" w:cs="Segoe UI"/>
          <w:sz w:val="21"/>
          <w:szCs w:val="21"/>
        </w:rPr>
        <w:br/>
        <w:t>]</w:t>
      </w:r>
      <w:r w:rsidRPr="00BB57B3">
        <w:rPr>
          <w:rFonts w:ascii="Segoe UI" w:hAnsi="Segoe UI" w:cs="Segoe UI"/>
          <w:sz w:val="21"/>
          <w:szCs w:val="21"/>
        </w:rPr>
        <w:br/>
        <w:t>}</w:t>
      </w:r>
    </w:p>
    <w:p w14:paraId="2DF19B51" w14:textId="77777777" w:rsidR="00BB57B3" w:rsidRPr="00BB57B3" w:rsidRDefault="00BB57B3" w:rsidP="00BB57B3">
      <w:pPr>
        <w:spacing w:before="100" w:beforeAutospacing="1" w:after="100" w:afterAutospacing="1"/>
        <w:jc w:val="left"/>
        <w:rPr>
          <w:rFonts w:ascii="Times New Roman" w:hAnsi="Times New Roman" w:cs="Times New Roman"/>
          <w:sz w:val="24"/>
          <w:szCs w:val="24"/>
        </w:rPr>
      </w:pPr>
    </w:p>
    <w:p w14:paraId="1A2DBB59" w14:textId="77777777" w:rsidR="00BB57B3" w:rsidRPr="003C5B07" w:rsidRDefault="00BB57B3" w:rsidP="00BB57B3"/>
    <w:sectPr w:rsidR="00BB57B3" w:rsidRPr="003C5B07" w:rsidSect="00B725A7">
      <w:footerReference w:type="default" r:id="rId35"/>
      <w:endnotePr>
        <w:numFmt w:val="cardinalText"/>
      </w:endnotePr>
      <w:pgSz w:w="11909" w:h="16834" w:code="9"/>
      <w:pgMar w:top="1699" w:right="1138" w:bottom="1238" w:left="1138" w:header="720" w:footer="562" w:gutter="0"/>
      <w:pgBorders w:offsetFrom="page">
        <w:top w:val="single" w:sz="8" w:space="24" w:color="auto" w:shadow="1"/>
        <w:left w:val="single" w:sz="8" w:space="24" w:color="auto" w:shadow="1"/>
        <w:bottom w:val="single" w:sz="8" w:space="24" w:color="auto" w:shadow="1"/>
        <w:right w:val="single" w:sz="8"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E9A4A6" w14:textId="77777777" w:rsidR="008A2F7C" w:rsidRDefault="008A2F7C">
      <w:r>
        <w:separator/>
      </w:r>
    </w:p>
    <w:p w14:paraId="1A5E3A71" w14:textId="77777777" w:rsidR="008A2F7C" w:rsidRDefault="008A2F7C"/>
  </w:endnote>
  <w:endnote w:type="continuationSeparator" w:id="0">
    <w:p w14:paraId="65D56FAE" w14:textId="77777777" w:rsidR="008A2F7C" w:rsidRDefault="008A2F7C">
      <w:r>
        <w:continuationSeparator/>
      </w:r>
    </w:p>
    <w:p w14:paraId="482A44FF" w14:textId="77777777" w:rsidR="008A2F7C" w:rsidRDefault="008A2F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senal">
    <w:altName w:val="Century"/>
    <w:panose1 w:val="00000000000000000000"/>
    <w:charset w:val="00"/>
    <w:family w:val="modern"/>
    <w:notTrueType/>
    <w:pitch w:val="variable"/>
    <w:sig w:usb0="00000207" w:usb1="5000C07B" w:usb2="00000000" w:usb3="00000000" w:csb0="00000097"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T T 11 Eo 00">
    <w:altName w:val="Times New Roman"/>
    <w:panose1 w:val="00000000000000000000"/>
    <w:charset w:val="00"/>
    <w:family w:val="auto"/>
    <w:notTrueType/>
    <w:pitch w:val="default"/>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Effra Heavy">
    <w:altName w:val="Franklin Gothic Demi Cond"/>
    <w:charset w:val="00"/>
    <w:family w:val="auto"/>
    <w:pitch w:val="variable"/>
    <w:sig w:usb0="A00000AF" w:usb1="5000205B" w:usb2="00000000" w:usb3="00000000" w:csb0="0000009B" w:csb1="00000000"/>
  </w:font>
  <w:font w:name="Century Schoolbook">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BoldItalic">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5B4EA" w14:textId="77777777" w:rsidR="00AB1777" w:rsidRPr="00FC4BA4" w:rsidRDefault="00AB1777" w:rsidP="00FC4BA4">
    <w:pPr>
      <w:pStyle w:val="Footer"/>
      <w:tabs>
        <w:tab w:val="clear" w:pos="8306"/>
        <w:tab w:val="right" w:pos="9630"/>
      </w:tabs>
      <w:ind w:right="3"/>
      <w:jc w:val="both"/>
      <w:rPr>
        <w:rFonts w:ascii="Arsenal" w:hAnsi="Arsenal" w:cs="Tahoma"/>
        <w:b/>
        <w:bCs/>
        <w:color w:val="808080"/>
        <w:sz w:val="16"/>
        <w:szCs w:val="16"/>
      </w:rPr>
    </w:pPr>
    <w:r w:rsidRPr="00FC4BA4">
      <w:rPr>
        <w:rStyle w:val="PageNumber"/>
        <w:rFonts w:ascii="Arsenal" w:hAnsi="Arsenal" w:cs="Tahoma"/>
        <w:b/>
        <w:bCs/>
        <w:color w:val="808080"/>
        <w:sz w:val="16"/>
        <w:szCs w:val="16"/>
      </w:rPr>
      <w:t>The information contained in this document is the property of Globitel and may be the subject of patents pending or granted, and must not be copied or disclosed outside your organization without prior written permission. It should not be used for commercial purposes without prior agreement in writing.</w:t>
    </w:r>
    <w:r w:rsidRPr="00FC4BA4">
      <w:rPr>
        <w:rStyle w:val="PageNumber"/>
        <w:rFonts w:ascii="Arsenal" w:hAnsi="Arsenal" w:cs="Tahoma"/>
        <w:b/>
        <w:bCs/>
        <w:color w:val="808080"/>
        <w:sz w:val="16"/>
        <w:szCs w:val="16"/>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DF0E7" w14:textId="397FD9C9" w:rsidR="00AB1777" w:rsidRPr="00073269" w:rsidRDefault="00AB1777" w:rsidP="00945268">
    <w:pPr>
      <w:spacing w:after="0"/>
      <w:jc w:val="right"/>
      <w:rPr>
        <w:rFonts w:ascii="Arsenal" w:hAnsi="Arsenal" w:cs="Arial"/>
        <w:sz w:val="22"/>
        <w:szCs w:val="22"/>
      </w:rPr>
    </w:pPr>
    <w:r w:rsidRPr="00073269">
      <w:rPr>
        <w:rFonts w:ascii="Arsenal" w:hAnsi="Arsenal" w:cs="Arial"/>
        <w:sz w:val="22"/>
        <w:szCs w:val="22"/>
      </w:rPr>
      <w:t xml:space="preserve">© Globitel </w:t>
    </w:r>
    <w:r w:rsidR="0041371B">
      <w:rPr>
        <w:rFonts w:ascii="Arsenal" w:hAnsi="Arsenal" w:cs="Arial"/>
        <w:sz w:val="22"/>
        <w:szCs w:val="22"/>
      </w:rPr>
      <w:t>2022</w:t>
    </w:r>
    <w:r w:rsidRPr="00073269">
      <w:rPr>
        <w:rFonts w:ascii="Arsenal" w:hAnsi="Arsenal" w:cs="Arial"/>
        <w:sz w:val="22"/>
        <w:szCs w:val="22"/>
      </w:rPr>
      <w:t>: All Rights Reserved</w:t>
    </w:r>
  </w:p>
  <w:p w14:paraId="618F99F8" w14:textId="77777777" w:rsidR="00AB1777" w:rsidRDefault="00AB1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9DABEF" w14:textId="77777777" w:rsidR="008A2F7C" w:rsidRDefault="008A2F7C">
      <w:r>
        <w:separator/>
      </w:r>
    </w:p>
    <w:p w14:paraId="26D9D97A" w14:textId="77777777" w:rsidR="008A2F7C" w:rsidRDefault="008A2F7C"/>
  </w:footnote>
  <w:footnote w:type="continuationSeparator" w:id="0">
    <w:p w14:paraId="4C95AC48" w14:textId="77777777" w:rsidR="008A2F7C" w:rsidRDefault="008A2F7C">
      <w:r>
        <w:continuationSeparator/>
      </w:r>
    </w:p>
    <w:p w14:paraId="24FF16B5" w14:textId="77777777" w:rsidR="008A2F7C" w:rsidRDefault="008A2F7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3891286"/>
      <w:docPartObj>
        <w:docPartGallery w:val="Page Numbers (Top of Page)"/>
        <w:docPartUnique/>
      </w:docPartObj>
    </w:sdtPr>
    <w:sdtEndPr>
      <w:rPr>
        <w:noProof/>
      </w:rPr>
    </w:sdtEndPr>
    <w:sdtContent>
      <w:p w14:paraId="61BA2D41" w14:textId="77777777" w:rsidR="00AB1777" w:rsidRDefault="00AB1777">
        <w:pPr>
          <w:pStyle w:val="Header"/>
          <w:jc w:val="right"/>
        </w:pPr>
        <w:r>
          <w:fldChar w:fldCharType="begin"/>
        </w:r>
        <w:r>
          <w:instrText xml:space="preserve"> PAGE   \* MERGEFORMAT </w:instrText>
        </w:r>
        <w:r>
          <w:fldChar w:fldCharType="separate"/>
        </w:r>
        <w:r>
          <w:rPr>
            <w:noProof/>
          </w:rPr>
          <w:t>i</w:t>
        </w:r>
        <w:r>
          <w:rPr>
            <w:noProof/>
          </w:rPr>
          <w:fldChar w:fldCharType="end"/>
        </w:r>
      </w:p>
    </w:sdtContent>
  </w:sdt>
  <w:p w14:paraId="3E67019C" w14:textId="77777777" w:rsidR="00AB1777" w:rsidRPr="00856051" w:rsidRDefault="00AB1777" w:rsidP="005826EC">
    <w:pPr>
      <w:pStyle w:val="Header"/>
      <w:tabs>
        <w:tab w:val="clear" w:pos="4320"/>
        <w:tab w:val="clear" w:pos="8640"/>
        <w:tab w:val="left" w:pos="1848"/>
      </w:tabs>
      <w:ind w:firstLine="720"/>
      <w:rPr>
        <w:rFonts w:ascii="Arsenal" w:hAnsi="Arsenal"/>
      </w:rPr>
    </w:pPr>
    <w:r>
      <w:rPr>
        <w:rFonts w:ascii="Arsenal" w:hAnsi="Arsenal"/>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D2297"/>
    <w:multiLevelType w:val="hybridMultilevel"/>
    <w:tmpl w:val="E03ABD80"/>
    <w:lvl w:ilvl="0" w:tplc="CA34BBD2">
      <w:start w:val="4"/>
      <w:numFmt w:val="bullet"/>
      <w:lvlText w:val="-"/>
      <w:lvlJc w:val="left"/>
      <w:pPr>
        <w:ind w:left="1710" w:hanging="360"/>
      </w:pPr>
      <w:rPr>
        <w:rFonts w:ascii="Tahoma" w:eastAsia="Times New Roman" w:hAnsi="Tahoma" w:cs="Tahoma"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 w15:restartNumberingAfterBreak="0">
    <w:nsid w:val="02837DF8"/>
    <w:multiLevelType w:val="hybridMultilevel"/>
    <w:tmpl w:val="73A29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EC58F1"/>
    <w:multiLevelType w:val="hybridMultilevel"/>
    <w:tmpl w:val="BC34A1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39C1C36"/>
    <w:multiLevelType w:val="hybridMultilevel"/>
    <w:tmpl w:val="EF9E2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1F75A6"/>
    <w:multiLevelType w:val="hybridMultilevel"/>
    <w:tmpl w:val="CA28DF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6A4E8B"/>
    <w:multiLevelType w:val="hybridMultilevel"/>
    <w:tmpl w:val="DBD61E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3E06D2"/>
    <w:multiLevelType w:val="hybridMultilevel"/>
    <w:tmpl w:val="AEC43096"/>
    <w:lvl w:ilvl="0" w:tplc="D8F8578A">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7" w15:restartNumberingAfterBreak="0">
    <w:nsid w:val="090F407A"/>
    <w:multiLevelType w:val="hybridMultilevel"/>
    <w:tmpl w:val="32648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9C3717"/>
    <w:multiLevelType w:val="hybridMultilevel"/>
    <w:tmpl w:val="CA28DF6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06A6E88"/>
    <w:multiLevelType w:val="hybridMultilevel"/>
    <w:tmpl w:val="19E25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B824DD"/>
    <w:multiLevelType w:val="hybridMultilevel"/>
    <w:tmpl w:val="5DD2DE5E"/>
    <w:lvl w:ilvl="0" w:tplc="E83A886E">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15:restartNumberingAfterBreak="0">
    <w:nsid w:val="118D0E65"/>
    <w:multiLevelType w:val="hybridMultilevel"/>
    <w:tmpl w:val="B9160B8A"/>
    <w:lvl w:ilvl="0" w:tplc="CEAE60B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912F47"/>
    <w:multiLevelType w:val="multilevel"/>
    <w:tmpl w:val="545A9570"/>
    <w:lvl w:ilvl="0">
      <w:start w:val="1"/>
      <w:numFmt w:val="decimal"/>
      <w:lvlText w:val="%1."/>
      <w:lvlJc w:val="left"/>
      <w:pPr>
        <w:tabs>
          <w:tab w:val="num" w:pos="720"/>
        </w:tabs>
        <w:ind w:left="720" w:hanging="360"/>
      </w:pPr>
    </w:lvl>
    <w:lvl w:ilvl="1">
      <w:start w:val="1"/>
      <w:numFmt w:val="decimal"/>
      <w:lvlText w:val="%2."/>
      <w:lvlJc w:val="left"/>
      <w:pPr>
        <w:tabs>
          <w:tab w:val="num" w:pos="720"/>
        </w:tabs>
        <w:ind w:left="720" w:hanging="360"/>
      </w:pPr>
    </w:lvl>
    <w:lvl w:ilvl="2">
      <w:start w:val="1"/>
      <w:numFmt w:val="bullet"/>
      <w:lvlText w:val=""/>
      <w:lvlJc w:val="left"/>
      <w:pPr>
        <w:ind w:left="2160" w:hanging="360"/>
      </w:pPr>
      <w:rPr>
        <w:rFonts w:ascii="Symbol" w:hAnsi="Symbol" w:hint="default"/>
        <w:color w:val="000000"/>
      </w:rPr>
    </w:lvl>
    <w:lvl w:ilvl="3">
      <w:start w:val="1"/>
      <w:numFmt w:val="bullet"/>
      <w:lvlText w:val="o"/>
      <w:lvlJc w:val="left"/>
      <w:pPr>
        <w:ind w:left="2880" w:hanging="360"/>
      </w:pPr>
      <w:rPr>
        <w:rFonts w:ascii="Courier New" w:hAnsi="Courier New" w:cs="Courier New" w:hint="default"/>
        <w:color w:val="00000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1AFD23AB"/>
    <w:multiLevelType w:val="multilevel"/>
    <w:tmpl w:val="4AE49F6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936"/>
        </w:tabs>
        <w:ind w:left="93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548"/>
        </w:tabs>
        <w:ind w:left="154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15:restartNumberingAfterBreak="0">
    <w:nsid w:val="1B153126"/>
    <w:multiLevelType w:val="hybridMultilevel"/>
    <w:tmpl w:val="D8107B7C"/>
    <w:lvl w:ilvl="0" w:tplc="176A9F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D1D2B00"/>
    <w:multiLevelType w:val="hybridMultilevel"/>
    <w:tmpl w:val="3110B9EA"/>
    <w:lvl w:ilvl="0" w:tplc="C31CBC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DF44A66"/>
    <w:multiLevelType w:val="hybridMultilevel"/>
    <w:tmpl w:val="5DD2DE5E"/>
    <w:lvl w:ilvl="0" w:tplc="E83A886E">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7" w15:restartNumberingAfterBreak="0">
    <w:nsid w:val="1E75189D"/>
    <w:multiLevelType w:val="hybridMultilevel"/>
    <w:tmpl w:val="AD6A6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27394E"/>
    <w:multiLevelType w:val="multilevel"/>
    <w:tmpl w:val="2F7639C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220E1F0C"/>
    <w:multiLevelType w:val="hybridMultilevel"/>
    <w:tmpl w:val="6952E802"/>
    <w:lvl w:ilvl="0" w:tplc="207A477E">
      <w:start w:val="1"/>
      <w:numFmt w:val="decimal"/>
      <w:lvlText w:val="%1."/>
      <w:lvlJc w:val="left"/>
      <w:pPr>
        <w:ind w:left="720" w:hanging="360"/>
      </w:pPr>
      <w:rPr>
        <w:rFonts w:hint="default"/>
        <w:b w:val="0"/>
        <w:bCs w:val="0"/>
        <w:color w:val="000000" w:themeColor="tex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920260"/>
    <w:multiLevelType w:val="hybridMultilevel"/>
    <w:tmpl w:val="BC34A1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5DC29F0"/>
    <w:multiLevelType w:val="hybridMultilevel"/>
    <w:tmpl w:val="573C0D40"/>
    <w:lvl w:ilvl="0" w:tplc="5C98CF14">
      <w:numFmt w:val="decimal"/>
      <w:lvlText w:val="%1."/>
      <w:lvlJc w:val="left"/>
      <w:pPr>
        <w:ind w:left="720" w:hanging="360"/>
      </w:pPr>
      <w:rPr>
        <w:rFonts w:hint="default"/>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2" w15:restartNumberingAfterBreak="0">
    <w:nsid w:val="2C61450F"/>
    <w:multiLevelType w:val="hybridMultilevel"/>
    <w:tmpl w:val="0C0C7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947088"/>
    <w:multiLevelType w:val="multilevel"/>
    <w:tmpl w:val="0498A1DE"/>
    <w:lvl w:ilvl="0">
      <w:start w:val="1"/>
      <w:numFmt w:val="bullet"/>
      <w:lvlText w:val=""/>
      <w:lvlJc w:val="left"/>
      <w:pPr>
        <w:tabs>
          <w:tab w:val="num" w:pos="1980"/>
        </w:tabs>
        <w:ind w:left="1980" w:hanging="360"/>
      </w:pPr>
      <w:rPr>
        <w:rFonts w:ascii="Symbol" w:hAnsi="Symbol" w:hint="default"/>
        <w:sz w:val="20"/>
      </w:rPr>
    </w:lvl>
    <w:lvl w:ilvl="1">
      <w:start w:val="1"/>
      <w:numFmt w:val="decimal"/>
      <w:lvlText w:val="%2."/>
      <w:lvlJc w:val="left"/>
      <w:pPr>
        <w:ind w:left="990" w:hanging="360"/>
      </w:pPr>
      <w:rPr>
        <w:rFonts w:hint="default"/>
      </w:rPr>
    </w:lvl>
    <w:lvl w:ilvl="2">
      <w:start w:val="101"/>
      <w:numFmt w:val="bullet"/>
      <w:lvlText w:val="-"/>
      <w:lvlJc w:val="left"/>
      <w:pPr>
        <w:ind w:left="1260" w:hanging="360"/>
      </w:pPr>
      <w:rPr>
        <w:rFonts w:ascii="Tahoma" w:eastAsia="Times New Roman" w:hAnsi="Tahoma" w:cs="Tahoma" w:hint="default"/>
      </w:rPr>
    </w:lvl>
    <w:lvl w:ilvl="3">
      <w:start w:val="1"/>
      <w:numFmt w:val="lowerLetter"/>
      <w:lvlText w:val="%4)"/>
      <w:lvlJc w:val="left"/>
      <w:pPr>
        <w:ind w:left="2880" w:hanging="360"/>
      </w:pPr>
      <w:rPr>
        <w:rFonts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0B26A8B"/>
    <w:multiLevelType w:val="hybridMultilevel"/>
    <w:tmpl w:val="CA28DF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532C06"/>
    <w:multiLevelType w:val="hybridMultilevel"/>
    <w:tmpl w:val="60C62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4CF290F"/>
    <w:multiLevelType w:val="multilevel"/>
    <w:tmpl w:val="D39E131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7" w15:restartNumberingAfterBreak="0">
    <w:nsid w:val="352B757C"/>
    <w:multiLevelType w:val="hybridMultilevel"/>
    <w:tmpl w:val="CA28DF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6DF3F1F"/>
    <w:multiLevelType w:val="hybridMultilevel"/>
    <w:tmpl w:val="9E7EC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642B14"/>
    <w:multiLevelType w:val="hybridMultilevel"/>
    <w:tmpl w:val="BC34A1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FF27980"/>
    <w:multiLevelType w:val="hybridMultilevel"/>
    <w:tmpl w:val="5C464506"/>
    <w:lvl w:ilvl="0" w:tplc="1C24E4D0">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2CF478E"/>
    <w:multiLevelType w:val="hybridMultilevel"/>
    <w:tmpl w:val="00F2A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4D56198"/>
    <w:multiLevelType w:val="hybridMultilevel"/>
    <w:tmpl w:val="BC34A1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F762FD9"/>
    <w:multiLevelType w:val="hybridMultilevel"/>
    <w:tmpl w:val="CA28DF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050473C"/>
    <w:multiLevelType w:val="hybridMultilevel"/>
    <w:tmpl w:val="F4420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12258B1"/>
    <w:multiLevelType w:val="hybridMultilevel"/>
    <w:tmpl w:val="71F8D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1E21EAF"/>
    <w:multiLevelType w:val="hybridMultilevel"/>
    <w:tmpl w:val="AD6A64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5E24F27"/>
    <w:multiLevelType w:val="hybridMultilevel"/>
    <w:tmpl w:val="53B81340"/>
    <w:lvl w:ilvl="0" w:tplc="E51C14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63E22C3"/>
    <w:multiLevelType w:val="hybridMultilevel"/>
    <w:tmpl w:val="5DD2DE5E"/>
    <w:lvl w:ilvl="0" w:tplc="E83A886E">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9" w15:restartNumberingAfterBreak="0">
    <w:nsid w:val="676903BD"/>
    <w:multiLevelType w:val="hybridMultilevel"/>
    <w:tmpl w:val="DD7C88F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pStyle w:val="Heading7"/>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9A07BE7"/>
    <w:multiLevelType w:val="hybridMultilevel"/>
    <w:tmpl w:val="DB0E6B36"/>
    <w:lvl w:ilvl="0" w:tplc="82CAFAE6">
      <w:start w:val="1"/>
      <w:numFmt w:val="decimal"/>
      <w:lvlText w:val="%1-"/>
      <w:lvlJc w:val="left"/>
      <w:pPr>
        <w:ind w:left="990" w:hanging="360"/>
      </w:pPr>
      <w:rPr>
        <w:rFonts w:cs="Times New Roman" w:hint="default"/>
      </w:rPr>
    </w:lvl>
    <w:lvl w:ilvl="1" w:tplc="04090019" w:tentative="1">
      <w:start w:val="1"/>
      <w:numFmt w:val="lowerLetter"/>
      <w:lvlText w:val="%2."/>
      <w:lvlJc w:val="left"/>
      <w:pPr>
        <w:ind w:left="1710" w:hanging="360"/>
      </w:pPr>
      <w:rPr>
        <w:rFonts w:cs="Times New Roman"/>
      </w:rPr>
    </w:lvl>
    <w:lvl w:ilvl="2" w:tplc="0409001B">
      <w:start w:val="1"/>
      <w:numFmt w:val="lowerRoman"/>
      <w:lvlText w:val="%3."/>
      <w:lvlJc w:val="right"/>
      <w:pPr>
        <w:ind w:left="2430" w:hanging="180"/>
      </w:pPr>
      <w:rPr>
        <w:rFonts w:cs="Times New Roman"/>
      </w:rPr>
    </w:lvl>
    <w:lvl w:ilvl="3" w:tplc="0409000F" w:tentative="1">
      <w:start w:val="1"/>
      <w:numFmt w:val="decimal"/>
      <w:lvlText w:val="%4."/>
      <w:lvlJc w:val="left"/>
      <w:pPr>
        <w:ind w:left="3150" w:hanging="360"/>
      </w:pPr>
      <w:rPr>
        <w:rFonts w:cs="Times New Roman"/>
      </w:rPr>
    </w:lvl>
    <w:lvl w:ilvl="4" w:tplc="04090019" w:tentative="1">
      <w:start w:val="1"/>
      <w:numFmt w:val="lowerLetter"/>
      <w:lvlText w:val="%5."/>
      <w:lvlJc w:val="left"/>
      <w:pPr>
        <w:ind w:left="3870" w:hanging="360"/>
      </w:pPr>
      <w:rPr>
        <w:rFonts w:cs="Times New Roman"/>
      </w:rPr>
    </w:lvl>
    <w:lvl w:ilvl="5" w:tplc="0409001B" w:tentative="1">
      <w:start w:val="1"/>
      <w:numFmt w:val="lowerRoman"/>
      <w:lvlText w:val="%6."/>
      <w:lvlJc w:val="right"/>
      <w:pPr>
        <w:ind w:left="4590" w:hanging="180"/>
      </w:pPr>
      <w:rPr>
        <w:rFonts w:cs="Times New Roman"/>
      </w:rPr>
    </w:lvl>
    <w:lvl w:ilvl="6" w:tplc="0409000F" w:tentative="1">
      <w:start w:val="1"/>
      <w:numFmt w:val="decimal"/>
      <w:lvlText w:val="%7."/>
      <w:lvlJc w:val="left"/>
      <w:pPr>
        <w:ind w:left="5310" w:hanging="360"/>
      </w:pPr>
      <w:rPr>
        <w:rFonts w:cs="Times New Roman"/>
      </w:rPr>
    </w:lvl>
    <w:lvl w:ilvl="7" w:tplc="04090019" w:tentative="1">
      <w:start w:val="1"/>
      <w:numFmt w:val="lowerLetter"/>
      <w:lvlText w:val="%8."/>
      <w:lvlJc w:val="left"/>
      <w:pPr>
        <w:ind w:left="6030" w:hanging="360"/>
      </w:pPr>
      <w:rPr>
        <w:rFonts w:cs="Times New Roman"/>
      </w:rPr>
    </w:lvl>
    <w:lvl w:ilvl="8" w:tplc="0409001B" w:tentative="1">
      <w:start w:val="1"/>
      <w:numFmt w:val="lowerRoman"/>
      <w:lvlText w:val="%9."/>
      <w:lvlJc w:val="right"/>
      <w:pPr>
        <w:ind w:left="6750" w:hanging="180"/>
      </w:pPr>
      <w:rPr>
        <w:rFonts w:cs="Times New Roman"/>
      </w:rPr>
    </w:lvl>
  </w:abstractNum>
  <w:abstractNum w:abstractNumId="41" w15:restartNumberingAfterBreak="0">
    <w:nsid w:val="6BB07B9D"/>
    <w:multiLevelType w:val="multilevel"/>
    <w:tmpl w:val="0498A1DE"/>
    <w:lvl w:ilvl="0">
      <w:start w:val="1"/>
      <w:numFmt w:val="bullet"/>
      <w:lvlText w:val=""/>
      <w:lvlJc w:val="left"/>
      <w:pPr>
        <w:tabs>
          <w:tab w:val="num" w:pos="1980"/>
        </w:tabs>
        <w:ind w:left="1980" w:hanging="360"/>
      </w:pPr>
      <w:rPr>
        <w:rFonts w:ascii="Symbol" w:hAnsi="Symbol" w:hint="default"/>
        <w:sz w:val="20"/>
      </w:rPr>
    </w:lvl>
    <w:lvl w:ilvl="1">
      <w:start w:val="1"/>
      <w:numFmt w:val="decimal"/>
      <w:lvlText w:val="%2."/>
      <w:lvlJc w:val="left"/>
      <w:pPr>
        <w:ind w:left="990" w:hanging="360"/>
      </w:pPr>
      <w:rPr>
        <w:rFonts w:hint="default"/>
      </w:rPr>
    </w:lvl>
    <w:lvl w:ilvl="2">
      <w:start w:val="101"/>
      <w:numFmt w:val="bullet"/>
      <w:lvlText w:val="-"/>
      <w:lvlJc w:val="left"/>
      <w:pPr>
        <w:ind w:left="1260" w:hanging="360"/>
      </w:pPr>
      <w:rPr>
        <w:rFonts w:ascii="Tahoma" w:eastAsia="Times New Roman" w:hAnsi="Tahoma" w:cs="Tahoma" w:hint="default"/>
      </w:rPr>
    </w:lvl>
    <w:lvl w:ilvl="3">
      <w:start w:val="1"/>
      <w:numFmt w:val="lowerLetter"/>
      <w:lvlText w:val="%4)"/>
      <w:lvlJc w:val="left"/>
      <w:pPr>
        <w:ind w:left="2880" w:hanging="360"/>
      </w:pPr>
      <w:rPr>
        <w:rFonts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EFB61BF"/>
    <w:multiLevelType w:val="hybridMultilevel"/>
    <w:tmpl w:val="BC34A1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590A4A"/>
    <w:multiLevelType w:val="hybridMultilevel"/>
    <w:tmpl w:val="A2CAD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0E00717"/>
    <w:multiLevelType w:val="hybridMultilevel"/>
    <w:tmpl w:val="931C1CBC"/>
    <w:lvl w:ilvl="0" w:tplc="0409000F">
      <w:start w:val="1"/>
      <w:numFmt w:val="decimal"/>
      <w:lvlText w:val="%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F978B6"/>
    <w:multiLevelType w:val="hybridMultilevel"/>
    <w:tmpl w:val="CA28DF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83B4419"/>
    <w:multiLevelType w:val="hybridMultilevel"/>
    <w:tmpl w:val="1DFC8DA8"/>
    <w:lvl w:ilvl="0" w:tplc="01289B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A334499"/>
    <w:multiLevelType w:val="hybridMultilevel"/>
    <w:tmpl w:val="C24438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C436F1B"/>
    <w:multiLevelType w:val="hybridMultilevel"/>
    <w:tmpl w:val="CA28DF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86081066">
    <w:abstractNumId w:val="13"/>
  </w:num>
  <w:num w:numId="2" w16cid:durableId="1226140250">
    <w:abstractNumId w:val="39"/>
  </w:num>
  <w:num w:numId="3" w16cid:durableId="890966432">
    <w:abstractNumId w:val="23"/>
  </w:num>
  <w:num w:numId="4" w16cid:durableId="18170046">
    <w:abstractNumId w:val="24"/>
  </w:num>
  <w:num w:numId="5" w16cid:durableId="2039310343">
    <w:abstractNumId w:val="38"/>
  </w:num>
  <w:num w:numId="6" w16cid:durableId="1056247114">
    <w:abstractNumId w:val="6"/>
  </w:num>
  <w:num w:numId="7" w16cid:durableId="1238132535">
    <w:abstractNumId w:val="0"/>
  </w:num>
  <w:num w:numId="8" w16cid:durableId="780878591">
    <w:abstractNumId w:val="16"/>
  </w:num>
  <w:num w:numId="9" w16cid:durableId="777024570">
    <w:abstractNumId w:val="3"/>
  </w:num>
  <w:num w:numId="10" w16cid:durableId="981737691">
    <w:abstractNumId w:val="10"/>
  </w:num>
  <w:num w:numId="11" w16cid:durableId="15815496">
    <w:abstractNumId w:val="47"/>
  </w:num>
  <w:num w:numId="12" w16cid:durableId="1468009810">
    <w:abstractNumId w:val="21"/>
  </w:num>
  <w:num w:numId="13" w16cid:durableId="111368063">
    <w:abstractNumId w:val="41"/>
  </w:num>
  <w:num w:numId="14" w16cid:durableId="1434977943">
    <w:abstractNumId w:val="42"/>
  </w:num>
  <w:num w:numId="15" w16cid:durableId="1965386865">
    <w:abstractNumId w:val="35"/>
  </w:num>
  <w:num w:numId="16" w16cid:durableId="1103914620">
    <w:abstractNumId w:val="32"/>
  </w:num>
  <w:num w:numId="17" w16cid:durableId="1596817095">
    <w:abstractNumId w:val="25"/>
  </w:num>
  <w:num w:numId="18" w16cid:durableId="1770541121">
    <w:abstractNumId w:val="20"/>
  </w:num>
  <w:num w:numId="19" w16cid:durableId="752434088">
    <w:abstractNumId w:val="2"/>
  </w:num>
  <w:num w:numId="20" w16cid:durableId="1948853703">
    <w:abstractNumId w:val="28"/>
  </w:num>
  <w:num w:numId="21" w16cid:durableId="1608466542">
    <w:abstractNumId w:val="34"/>
  </w:num>
  <w:num w:numId="22" w16cid:durableId="238949350">
    <w:abstractNumId w:val="29"/>
  </w:num>
  <w:num w:numId="23" w16cid:durableId="1953784413">
    <w:abstractNumId w:val="9"/>
  </w:num>
  <w:num w:numId="24" w16cid:durableId="1379821762">
    <w:abstractNumId w:val="17"/>
  </w:num>
  <w:num w:numId="25" w16cid:durableId="1003708019">
    <w:abstractNumId w:val="15"/>
  </w:num>
  <w:num w:numId="26" w16cid:durableId="1271015452">
    <w:abstractNumId w:val="36"/>
  </w:num>
  <w:num w:numId="27" w16cid:durableId="1966736309">
    <w:abstractNumId w:val="40"/>
  </w:num>
  <w:num w:numId="28" w16cid:durableId="1401322141">
    <w:abstractNumId w:val="43"/>
  </w:num>
  <w:num w:numId="29" w16cid:durableId="931085340">
    <w:abstractNumId w:val="44"/>
  </w:num>
  <w:num w:numId="30" w16cid:durableId="859316917">
    <w:abstractNumId w:val="48"/>
  </w:num>
  <w:num w:numId="31" w16cid:durableId="1655719611">
    <w:abstractNumId w:val="33"/>
  </w:num>
  <w:num w:numId="32" w16cid:durableId="615794991">
    <w:abstractNumId w:val="4"/>
  </w:num>
  <w:num w:numId="33" w16cid:durableId="109597152">
    <w:abstractNumId w:val="22"/>
  </w:num>
  <w:num w:numId="34" w16cid:durableId="402877978">
    <w:abstractNumId w:val="37"/>
  </w:num>
  <w:num w:numId="35" w16cid:durableId="1397051874">
    <w:abstractNumId w:val="19"/>
  </w:num>
  <w:num w:numId="36" w16cid:durableId="180820927">
    <w:abstractNumId w:val="11"/>
  </w:num>
  <w:num w:numId="37" w16cid:durableId="508525144">
    <w:abstractNumId w:val="1"/>
  </w:num>
  <w:num w:numId="38" w16cid:durableId="1021517643">
    <w:abstractNumId w:val="31"/>
  </w:num>
  <w:num w:numId="39" w16cid:durableId="233047058">
    <w:abstractNumId w:val="46"/>
  </w:num>
  <w:num w:numId="40" w16cid:durableId="1013848437">
    <w:abstractNumId w:val="5"/>
  </w:num>
  <w:num w:numId="41" w16cid:durableId="6176262">
    <w:abstractNumId w:val="7"/>
  </w:num>
  <w:num w:numId="42" w16cid:durableId="834032602">
    <w:abstractNumId w:val="18"/>
  </w:num>
  <w:num w:numId="43" w16cid:durableId="1619338435">
    <w:abstractNumId w:val="30"/>
  </w:num>
  <w:num w:numId="44" w16cid:durableId="161166586">
    <w:abstractNumId w:val="14"/>
  </w:num>
  <w:num w:numId="45" w16cid:durableId="1533417129">
    <w:abstractNumId w:val="26"/>
  </w:num>
  <w:num w:numId="46" w16cid:durableId="904140873">
    <w:abstractNumId w:val="45"/>
  </w:num>
  <w:num w:numId="47" w16cid:durableId="1888757096">
    <w:abstractNumId w:val="27"/>
  </w:num>
  <w:num w:numId="48" w16cid:durableId="688604622">
    <w:abstractNumId w:val="12"/>
    <w:lvlOverride w:ilvl="0">
      <w:startOverride w:val="1"/>
    </w:lvlOverride>
    <w:lvlOverride w:ilvl="1">
      <w:startOverride w:val="1"/>
    </w:lvlOverride>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856041432">
    <w:abstractNumId w:val="8"/>
  </w:num>
  <w:num w:numId="50" w16cid:durableId="1674912311">
    <w:abstractNumId w:val="12"/>
    <w:lvlOverride w:ilvl="0">
      <w:startOverride w:val="1"/>
    </w:lvlOverride>
    <w:lvlOverride w:ilvl="1">
      <w:startOverride w:val="1"/>
    </w:lvlOverride>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rawingGridVerticalSpacing w:val="187"/>
  <w:displayHorizontalDrawingGridEvery w:val="2"/>
  <w:noPunctuationKerning/>
  <w:characterSpacingControl w:val="doNotCompress"/>
  <w:hdrShapeDefaults>
    <o:shapedefaults v:ext="edit" spidmax="2050" fillcolor="white">
      <v:fill color="white"/>
    </o:shapedefaults>
  </w:hdrShapeDefaults>
  <w:footnotePr>
    <w:footnote w:id="-1"/>
    <w:footnote w:id="0"/>
  </w:footnotePr>
  <w:endnotePr>
    <w:numFmt w:val="cardinalText"/>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3B1"/>
    <w:rsid w:val="00000017"/>
    <w:rsid w:val="000005B4"/>
    <w:rsid w:val="00000919"/>
    <w:rsid w:val="00000A69"/>
    <w:rsid w:val="00000ADD"/>
    <w:rsid w:val="00000B7D"/>
    <w:rsid w:val="00001476"/>
    <w:rsid w:val="00001763"/>
    <w:rsid w:val="000019AB"/>
    <w:rsid w:val="00001E08"/>
    <w:rsid w:val="00001F82"/>
    <w:rsid w:val="00001F90"/>
    <w:rsid w:val="0000219E"/>
    <w:rsid w:val="0000221A"/>
    <w:rsid w:val="00002226"/>
    <w:rsid w:val="00002356"/>
    <w:rsid w:val="00002357"/>
    <w:rsid w:val="0000241D"/>
    <w:rsid w:val="00002A88"/>
    <w:rsid w:val="00002ACE"/>
    <w:rsid w:val="00003329"/>
    <w:rsid w:val="000033B3"/>
    <w:rsid w:val="00003469"/>
    <w:rsid w:val="0000367A"/>
    <w:rsid w:val="00003B88"/>
    <w:rsid w:val="00003C0B"/>
    <w:rsid w:val="00003C77"/>
    <w:rsid w:val="00003E1C"/>
    <w:rsid w:val="00003F48"/>
    <w:rsid w:val="00004184"/>
    <w:rsid w:val="0000436D"/>
    <w:rsid w:val="00004B14"/>
    <w:rsid w:val="00004E05"/>
    <w:rsid w:val="00005040"/>
    <w:rsid w:val="000051D3"/>
    <w:rsid w:val="0000552D"/>
    <w:rsid w:val="00005A8C"/>
    <w:rsid w:val="00005DD8"/>
    <w:rsid w:val="00006380"/>
    <w:rsid w:val="00006900"/>
    <w:rsid w:val="00006A29"/>
    <w:rsid w:val="00006B1C"/>
    <w:rsid w:val="00006B37"/>
    <w:rsid w:val="00006DCD"/>
    <w:rsid w:val="00006FCE"/>
    <w:rsid w:val="00006FEB"/>
    <w:rsid w:val="00007038"/>
    <w:rsid w:val="0000769D"/>
    <w:rsid w:val="000076DF"/>
    <w:rsid w:val="00007B5E"/>
    <w:rsid w:val="00007BF5"/>
    <w:rsid w:val="00010070"/>
    <w:rsid w:val="0001047E"/>
    <w:rsid w:val="00010815"/>
    <w:rsid w:val="00010988"/>
    <w:rsid w:val="00010A81"/>
    <w:rsid w:val="00010A98"/>
    <w:rsid w:val="00010C09"/>
    <w:rsid w:val="00010C97"/>
    <w:rsid w:val="00010F48"/>
    <w:rsid w:val="0001113A"/>
    <w:rsid w:val="00011153"/>
    <w:rsid w:val="00011326"/>
    <w:rsid w:val="000114D4"/>
    <w:rsid w:val="0001163D"/>
    <w:rsid w:val="00011D33"/>
    <w:rsid w:val="0001201E"/>
    <w:rsid w:val="000122F3"/>
    <w:rsid w:val="000123EC"/>
    <w:rsid w:val="000123F8"/>
    <w:rsid w:val="0001240D"/>
    <w:rsid w:val="00012597"/>
    <w:rsid w:val="00012661"/>
    <w:rsid w:val="00012891"/>
    <w:rsid w:val="00012B32"/>
    <w:rsid w:val="00012D36"/>
    <w:rsid w:val="00012EA0"/>
    <w:rsid w:val="00012FAA"/>
    <w:rsid w:val="0001311B"/>
    <w:rsid w:val="00013136"/>
    <w:rsid w:val="00013367"/>
    <w:rsid w:val="0001360C"/>
    <w:rsid w:val="00013BB9"/>
    <w:rsid w:val="00013FFD"/>
    <w:rsid w:val="0001427E"/>
    <w:rsid w:val="0001467A"/>
    <w:rsid w:val="000149DA"/>
    <w:rsid w:val="00014C8D"/>
    <w:rsid w:val="00014E95"/>
    <w:rsid w:val="00015571"/>
    <w:rsid w:val="00015A7B"/>
    <w:rsid w:val="00015C61"/>
    <w:rsid w:val="00015D3B"/>
    <w:rsid w:val="0001676B"/>
    <w:rsid w:val="00016BD8"/>
    <w:rsid w:val="00017457"/>
    <w:rsid w:val="00017505"/>
    <w:rsid w:val="00017561"/>
    <w:rsid w:val="00017B35"/>
    <w:rsid w:val="00017C1F"/>
    <w:rsid w:val="00017D49"/>
    <w:rsid w:val="00017E44"/>
    <w:rsid w:val="00020270"/>
    <w:rsid w:val="000205E7"/>
    <w:rsid w:val="0002099B"/>
    <w:rsid w:val="00020B85"/>
    <w:rsid w:val="000210DF"/>
    <w:rsid w:val="0002110D"/>
    <w:rsid w:val="0002185C"/>
    <w:rsid w:val="0002208C"/>
    <w:rsid w:val="000222D5"/>
    <w:rsid w:val="000227C4"/>
    <w:rsid w:val="00023DD3"/>
    <w:rsid w:val="000242BC"/>
    <w:rsid w:val="000250B8"/>
    <w:rsid w:val="00025127"/>
    <w:rsid w:val="00025A3A"/>
    <w:rsid w:val="00025C68"/>
    <w:rsid w:val="00025CD0"/>
    <w:rsid w:val="00026170"/>
    <w:rsid w:val="00026487"/>
    <w:rsid w:val="00026601"/>
    <w:rsid w:val="0002661A"/>
    <w:rsid w:val="00026CF2"/>
    <w:rsid w:val="00026FC0"/>
    <w:rsid w:val="00026FF5"/>
    <w:rsid w:val="0002717B"/>
    <w:rsid w:val="000275D2"/>
    <w:rsid w:val="0002771A"/>
    <w:rsid w:val="00027C3E"/>
    <w:rsid w:val="00027C49"/>
    <w:rsid w:val="00027E3C"/>
    <w:rsid w:val="00030095"/>
    <w:rsid w:val="00030160"/>
    <w:rsid w:val="0003049E"/>
    <w:rsid w:val="000304AA"/>
    <w:rsid w:val="0003095A"/>
    <w:rsid w:val="00030C64"/>
    <w:rsid w:val="00030CFD"/>
    <w:rsid w:val="00030DBE"/>
    <w:rsid w:val="00030FFB"/>
    <w:rsid w:val="000310D9"/>
    <w:rsid w:val="0003118F"/>
    <w:rsid w:val="00031433"/>
    <w:rsid w:val="000316D1"/>
    <w:rsid w:val="00031817"/>
    <w:rsid w:val="0003186E"/>
    <w:rsid w:val="000318BC"/>
    <w:rsid w:val="0003192E"/>
    <w:rsid w:val="00031C2B"/>
    <w:rsid w:val="00031EB0"/>
    <w:rsid w:val="00031F22"/>
    <w:rsid w:val="00032276"/>
    <w:rsid w:val="0003274B"/>
    <w:rsid w:val="00032ED5"/>
    <w:rsid w:val="00032F1F"/>
    <w:rsid w:val="00032FD9"/>
    <w:rsid w:val="000334C7"/>
    <w:rsid w:val="0003385A"/>
    <w:rsid w:val="000339EB"/>
    <w:rsid w:val="00033A25"/>
    <w:rsid w:val="00033E56"/>
    <w:rsid w:val="00033E8C"/>
    <w:rsid w:val="00034007"/>
    <w:rsid w:val="0003416C"/>
    <w:rsid w:val="0003446B"/>
    <w:rsid w:val="000346CA"/>
    <w:rsid w:val="00034738"/>
    <w:rsid w:val="000348E7"/>
    <w:rsid w:val="00034BBE"/>
    <w:rsid w:val="00034C48"/>
    <w:rsid w:val="000351EE"/>
    <w:rsid w:val="00035556"/>
    <w:rsid w:val="000358AF"/>
    <w:rsid w:val="00035A7A"/>
    <w:rsid w:val="00035AC8"/>
    <w:rsid w:val="00035C97"/>
    <w:rsid w:val="00036851"/>
    <w:rsid w:val="00036F6A"/>
    <w:rsid w:val="00037320"/>
    <w:rsid w:val="00037351"/>
    <w:rsid w:val="000374F5"/>
    <w:rsid w:val="0003769F"/>
    <w:rsid w:val="0004062F"/>
    <w:rsid w:val="0004094B"/>
    <w:rsid w:val="00040B2E"/>
    <w:rsid w:val="00040E71"/>
    <w:rsid w:val="000410EB"/>
    <w:rsid w:val="0004124C"/>
    <w:rsid w:val="000417D6"/>
    <w:rsid w:val="00041C2C"/>
    <w:rsid w:val="00042102"/>
    <w:rsid w:val="0004221C"/>
    <w:rsid w:val="000424BD"/>
    <w:rsid w:val="00042B2D"/>
    <w:rsid w:val="00042B63"/>
    <w:rsid w:val="00042C2E"/>
    <w:rsid w:val="00042DBA"/>
    <w:rsid w:val="00042F8E"/>
    <w:rsid w:val="000430B6"/>
    <w:rsid w:val="0004321E"/>
    <w:rsid w:val="0004327A"/>
    <w:rsid w:val="000432B9"/>
    <w:rsid w:val="00043537"/>
    <w:rsid w:val="0004378B"/>
    <w:rsid w:val="00043BE9"/>
    <w:rsid w:val="0004437B"/>
    <w:rsid w:val="00044A44"/>
    <w:rsid w:val="00044E6A"/>
    <w:rsid w:val="00045349"/>
    <w:rsid w:val="0004537F"/>
    <w:rsid w:val="0004539F"/>
    <w:rsid w:val="00045759"/>
    <w:rsid w:val="00045811"/>
    <w:rsid w:val="00045EF8"/>
    <w:rsid w:val="000463C0"/>
    <w:rsid w:val="000466FB"/>
    <w:rsid w:val="0004687F"/>
    <w:rsid w:val="00047041"/>
    <w:rsid w:val="00047086"/>
    <w:rsid w:val="000471C6"/>
    <w:rsid w:val="000472AB"/>
    <w:rsid w:val="000474AE"/>
    <w:rsid w:val="0004753F"/>
    <w:rsid w:val="0004762B"/>
    <w:rsid w:val="00047B57"/>
    <w:rsid w:val="0005038F"/>
    <w:rsid w:val="000509B5"/>
    <w:rsid w:val="00050DE2"/>
    <w:rsid w:val="0005116C"/>
    <w:rsid w:val="000512E9"/>
    <w:rsid w:val="00051550"/>
    <w:rsid w:val="0005158B"/>
    <w:rsid w:val="000518FD"/>
    <w:rsid w:val="000519D4"/>
    <w:rsid w:val="000519DE"/>
    <w:rsid w:val="00051E71"/>
    <w:rsid w:val="00052061"/>
    <w:rsid w:val="00052829"/>
    <w:rsid w:val="000528F8"/>
    <w:rsid w:val="00052E47"/>
    <w:rsid w:val="000530F0"/>
    <w:rsid w:val="0005343D"/>
    <w:rsid w:val="0005360A"/>
    <w:rsid w:val="0005363D"/>
    <w:rsid w:val="00053CC0"/>
    <w:rsid w:val="00054131"/>
    <w:rsid w:val="0005413A"/>
    <w:rsid w:val="000542BA"/>
    <w:rsid w:val="00054340"/>
    <w:rsid w:val="000545D0"/>
    <w:rsid w:val="0005462E"/>
    <w:rsid w:val="00054D28"/>
    <w:rsid w:val="00054D45"/>
    <w:rsid w:val="00054E60"/>
    <w:rsid w:val="000553AF"/>
    <w:rsid w:val="0005567D"/>
    <w:rsid w:val="0005574F"/>
    <w:rsid w:val="00055ED3"/>
    <w:rsid w:val="00056329"/>
    <w:rsid w:val="00056420"/>
    <w:rsid w:val="00056735"/>
    <w:rsid w:val="00056741"/>
    <w:rsid w:val="0005674C"/>
    <w:rsid w:val="00056C05"/>
    <w:rsid w:val="00056D3D"/>
    <w:rsid w:val="00056DBC"/>
    <w:rsid w:val="00056FBE"/>
    <w:rsid w:val="00057518"/>
    <w:rsid w:val="00057684"/>
    <w:rsid w:val="000576D4"/>
    <w:rsid w:val="000577D6"/>
    <w:rsid w:val="00057D33"/>
    <w:rsid w:val="00057ECF"/>
    <w:rsid w:val="0006069B"/>
    <w:rsid w:val="0006070D"/>
    <w:rsid w:val="00060D70"/>
    <w:rsid w:val="000614F5"/>
    <w:rsid w:val="0006184A"/>
    <w:rsid w:val="00061D07"/>
    <w:rsid w:val="0006225C"/>
    <w:rsid w:val="000627E4"/>
    <w:rsid w:val="00062857"/>
    <w:rsid w:val="0006395E"/>
    <w:rsid w:val="00063E7C"/>
    <w:rsid w:val="00063F42"/>
    <w:rsid w:val="0006434E"/>
    <w:rsid w:val="0006450F"/>
    <w:rsid w:val="0006464E"/>
    <w:rsid w:val="000646B7"/>
    <w:rsid w:val="00064771"/>
    <w:rsid w:val="00064A53"/>
    <w:rsid w:val="00064D7E"/>
    <w:rsid w:val="000654E5"/>
    <w:rsid w:val="000658DC"/>
    <w:rsid w:val="00065F42"/>
    <w:rsid w:val="00066156"/>
    <w:rsid w:val="00066A70"/>
    <w:rsid w:val="00066AEF"/>
    <w:rsid w:val="00066BF7"/>
    <w:rsid w:val="00066CC7"/>
    <w:rsid w:val="00066DD9"/>
    <w:rsid w:val="00066FBA"/>
    <w:rsid w:val="0006756D"/>
    <w:rsid w:val="00067649"/>
    <w:rsid w:val="000700EA"/>
    <w:rsid w:val="0007057B"/>
    <w:rsid w:val="000705ED"/>
    <w:rsid w:val="0007070D"/>
    <w:rsid w:val="00070A3E"/>
    <w:rsid w:val="00070DF0"/>
    <w:rsid w:val="00070EA3"/>
    <w:rsid w:val="00071027"/>
    <w:rsid w:val="00071903"/>
    <w:rsid w:val="00071A90"/>
    <w:rsid w:val="00071CA3"/>
    <w:rsid w:val="00071EBB"/>
    <w:rsid w:val="00072135"/>
    <w:rsid w:val="00072413"/>
    <w:rsid w:val="00072989"/>
    <w:rsid w:val="00072E4D"/>
    <w:rsid w:val="00073140"/>
    <w:rsid w:val="00073145"/>
    <w:rsid w:val="00073269"/>
    <w:rsid w:val="000733BF"/>
    <w:rsid w:val="0007343A"/>
    <w:rsid w:val="00073447"/>
    <w:rsid w:val="00073B58"/>
    <w:rsid w:val="00073CD2"/>
    <w:rsid w:val="00073E24"/>
    <w:rsid w:val="00073F4E"/>
    <w:rsid w:val="00074AFB"/>
    <w:rsid w:val="00074D1D"/>
    <w:rsid w:val="0007595C"/>
    <w:rsid w:val="000759CA"/>
    <w:rsid w:val="000759CF"/>
    <w:rsid w:val="00075A33"/>
    <w:rsid w:val="00075C75"/>
    <w:rsid w:val="00075D31"/>
    <w:rsid w:val="00075F05"/>
    <w:rsid w:val="000760C0"/>
    <w:rsid w:val="0007620A"/>
    <w:rsid w:val="00076374"/>
    <w:rsid w:val="0007677A"/>
    <w:rsid w:val="000772D5"/>
    <w:rsid w:val="00077519"/>
    <w:rsid w:val="0007758E"/>
    <w:rsid w:val="0007792B"/>
    <w:rsid w:val="00077B05"/>
    <w:rsid w:val="00077C76"/>
    <w:rsid w:val="00077CF2"/>
    <w:rsid w:val="0008043E"/>
    <w:rsid w:val="00080670"/>
    <w:rsid w:val="0008070F"/>
    <w:rsid w:val="00080D93"/>
    <w:rsid w:val="00080FB9"/>
    <w:rsid w:val="0008116D"/>
    <w:rsid w:val="000811D8"/>
    <w:rsid w:val="000817D5"/>
    <w:rsid w:val="00081D88"/>
    <w:rsid w:val="00081E88"/>
    <w:rsid w:val="000821D0"/>
    <w:rsid w:val="00082540"/>
    <w:rsid w:val="000825ED"/>
    <w:rsid w:val="000825F3"/>
    <w:rsid w:val="0008292A"/>
    <w:rsid w:val="00082A7D"/>
    <w:rsid w:val="00082FAC"/>
    <w:rsid w:val="00083563"/>
    <w:rsid w:val="0008391F"/>
    <w:rsid w:val="000839A9"/>
    <w:rsid w:val="000839BD"/>
    <w:rsid w:val="00083A10"/>
    <w:rsid w:val="00083C39"/>
    <w:rsid w:val="000840D2"/>
    <w:rsid w:val="0008418E"/>
    <w:rsid w:val="000846DC"/>
    <w:rsid w:val="00084C48"/>
    <w:rsid w:val="000852F5"/>
    <w:rsid w:val="00085428"/>
    <w:rsid w:val="00085910"/>
    <w:rsid w:val="000859E0"/>
    <w:rsid w:val="00085E9A"/>
    <w:rsid w:val="00085F01"/>
    <w:rsid w:val="00085FB3"/>
    <w:rsid w:val="00086366"/>
    <w:rsid w:val="00086AE0"/>
    <w:rsid w:val="00087061"/>
    <w:rsid w:val="00087663"/>
    <w:rsid w:val="000876CE"/>
    <w:rsid w:val="00087ACB"/>
    <w:rsid w:val="00090351"/>
    <w:rsid w:val="00090DF8"/>
    <w:rsid w:val="00090F04"/>
    <w:rsid w:val="000912D9"/>
    <w:rsid w:val="000918BE"/>
    <w:rsid w:val="00091B96"/>
    <w:rsid w:val="0009248D"/>
    <w:rsid w:val="00092496"/>
    <w:rsid w:val="00092660"/>
    <w:rsid w:val="00092845"/>
    <w:rsid w:val="00092A44"/>
    <w:rsid w:val="00092AED"/>
    <w:rsid w:val="00092C97"/>
    <w:rsid w:val="00092CFC"/>
    <w:rsid w:val="0009309A"/>
    <w:rsid w:val="00093294"/>
    <w:rsid w:val="00093337"/>
    <w:rsid w:val="00093589"/>
    <w:rsid w:val="000935F6"/>
    <w:rsid w:val="00093703"/>
    <w:rsid w:val="0009380C"/>
    <w:rsid w:val="000938D0"/>
    <w:rsid w:val="000938FD"/>
    <w:rsid w:val="00093D6B"/>
    <w:rsid w:val="00093D95"/>
    <w:rsid w:val="0009420D"/>
    <w:rsid w:val="00094703"/>
    <w:rsid w:val="0009481C"/>
    <w:rsid w:val="00094AFC"/>
    <w:rsid w:val="00094CE5"/>
    <w:rsid w:val="00094DB3"/>
    <w:rsid w:val="00094DFE"/>
    <w:rsid w:val="00094F60"/>
    <w:rsid w:val="00094FBC"/>
    <w:rsid w:val="0009553D"/>
    <w:rsid w:val="0009562A"/>
    <w:rsid w:val="0009577F"/>
    <w:rsid w:val="000961FC"/>
    <w:rsid w:val="000963BF"/>
    <w:rsid w:val="0009656D"/>
    <w:rsid w:val="000966F8"/>
    <w:rsid w:val="0009696F"/>
    <w:rsid w:val="00096AD7"/>
    <w:rsid w:val="00096E4E"/>
    <w:rsid w:val="00096ED9"/>
    <w:rsid w:val="00096F2E"/>
    <w:rsid w:val="0009735A"/>
    <w:rsid w:val="00097E78"/>
    <w:rsid w:val="00097EE6"/>
    <w:rsid w:val="000A05FC"/>
    <w:rsid w:val="000A0713"/>
    <w:rsid w:val="000A07D6"/>
    <w:rsid w:val="000A088D"/>
    <w:rsid w:val="000A0C58"/>
    <w:rsid w:val="000A0E38"/>
    <w:rsid w:val="000A0F36"/>
    <w:rsid w:val="000A103E"/>
    <w:rsid w:val="000A1079"/>
    <w:rsid w:val="000A1149"/>
    <w:rsid w:val="000A1320"/>
    <w:rsid w:val="000A1ADD"/>
    <w:rsid w:val="000A1D4D"/>
    <w:rsid w:val="000A1E7A"/>
    <w:rsid w:val="000A1F15"/>
    <w:rsid w:val="000A2521"/>
    <w:rsid w:val="000A2912"/>
    <w:rsid w:val="000A2D73"/>
    <w:rsid w:val="000A2E7A"/>
    <w:rsid w:val="000A2ECB"/>
    <w:rsid w:val="000A2F81"/>
    <w:rsid w:val="000A3261"/>
    <w:rsid w:val="000A3873"/>
    <w:rsid w:val="000A3DBC"/>
    <w:rsid w:val="000A4348"/>
    <w:rsid w:val="000A43E7"/>
    <w:rsid w:val="000A4689"/>
    <w:rsid w:val="000A4AC0"/>
    <w:rsid w:val="000A4B14"/>
    <w:rsid w:val="000A4BD5"/>
    <w:rsid w:val="000A4C68"/>
    <w:rsid w:val="000A4CD0"/>
    <w:rsid w:val="000A5176"/>
    <w:rsid w:val="000A537D"/>
    <w:rsid w:val="000A558B"/>
    <w:rsid w:val="000A5644"/>
    <w:rsid w:val="000A58BC"/>
    <w:rsid w:val="000A6598"/>
    <w:rsid w:val="000A67FB"/>
    <w:rsid w:val="000A6AA0"/>
    <w:rsid w:val="000A715F"/>
    <w:rsid w:val="000A7389"/>
    <w:rsid w:val="000A744D"/>
    <w:rsid w:val="000A75AF"/>
    <w:rsid w:val="000A7AD0"/>
    <w:rsid w:val="000A7C64"/>
    <w:rsid w:val="000B005A"/>
    <w:rsid w:val="000B00CC"/>
    <w:rsid w:val="000B05D4"/>
    <w:rsid w:val="000B09F3"/>
    <w:rsid w:val="000B0BB1"/>
    <w:rsid w:val="000B0C69"/>
    <w:rsid w:val="000B0DD4"/>
    <w:rsid w:val="000B1371"/>
    <w:rsid w:val="000B138B"/>
    <w:rsid w:val="000B13F8"/>
    <w:rsid w:val="000B14FC"/>
    <w:rsid w:val="000B1885"/>
    <w:rsid w:val="000B1C37"/>
    <w:rsid w:val="000B1D66"/>
    <w:rsid w:val="000B1F8B"/>
    <w:rsid w:val="000B211E"/>
    <w:rsid w:val="000B2148"/>
    <w:rsid w:val="000B2568"/>
    <w:rsid w:val="000B2799"/>
    <w:rsid w:val="000B28D6"/>
    <w:rsid w:val="000B2A31"/>
    <w:rsid w:val="000B305A"/>
    <w:rsid w:val="000B31B9"/>
    <w:rsid w:val="000B3555"/>
    <w:rsid w:val="000B3799"/>
    <w:rsid w:val="000B3F78"/>
    <w:rsid w:val="000B3FC7"/>
    <w:rsid w:val="000B4093"/>
    <w:rsid w:val="000B432C"/>
    <w:rsid w:val="000B452B"/>
    <w:rsid w:val="000B4835"/>
    <w:rsid w:val="000B485C"/>
    <w:rsid w:val="000B4872"/>
    <w:rsid w:val="000B52F9"/>
    <w:rsid w:val="000B5461"/>
    <w:rsid w:val="000B5468"/>
    <w:rsid w:val="000B5557"/>
    <w:rsid w:val="000B56F3"/>
    <w:rsid w:val="000B578A"/>
    <w:rsid w:val="000B583C"/>
    <w:rsid w:val="000B5C75"/>
    <w:rsid w:val="000B5C7A"/>
    <w:rsid w:val="000B5C93"/>
    <w:rsid w:val="000B5D0C"/>
    <w:rsid w:val="000B5D94"/>
    <w:rsid w:val="000B5DE6"/>
    <w:rsid w:val="000B60F3"/>
    <w:rsid w:val="000B6112"/>
    <w:rsid w:val="000B6202"/>
    <w:rsid w:val="000B6433"/>
    <w:rsid w:val="000B6487"/>
    <w:rsid w:val="000B64E1"/>
    <w:rsid w:val="000B6715"/>
    <w:rsid w:val="000B6934"/>
    <w:rsid w:val="000B6B04"/>
    <w:rsid w:val="000B6C6E"/>
    <w:rsid w:val="000B7068"/>
    <w:rsid w:val="000B7115"/>
    <w:rsid w:val="000B737D"/>
    <w:rsid w:val="000B7472"/>
    <w:rsid w:val="000B7511"/>
    <w:rsid w:val="000B75A8"/>
    <w:rsid w:val="000B7E95"/>
    <w:rsid w:val="000C03C7"/>
    <w:rsid w:val="000C0BED"/>
    <w:rsid w:val="000C0CE4"/>
    <w:rsid w:val="000C0D84"/>
    <w:rsid w:val="000C0D96"/>
    <w:rsid w:val="000C0DC2"/>
    <w:rsid w:val="000C156C"/>
    <w:rsid w:val="000C16B3"/>
    <w:rsid w:val="000C17F3"/>
    <w:rsid w:val="000C2277"/>
    <w:rsid w:val="000C286B"/>
    <w:rsid w:val="000C2E6F"/>
    <w:rsid w:val="000C312C"/>
    <w:rsid w:val="000C31F7"/>
    <w:rsid w:val="000C339C"/>
    <w:rsid w:val="000C344C"/>
    <w:rsid w:val="000C3924"/>
    <w:rsid w:val="000C39B9"/>
    <w:rsid w:val="000C40FE"/>
    <w:rsid w:val="000C41B8"/>
    <w:rsid w:val="000C42E2"/>
    <w:rsid w:val="000C48B4"/>
    <w:rsid w:val="000C4D86"/>
    <w:rsid w:val="000C4FEF"/>
    <w:rsid w:val="000C5333"/>
    <w:rsid w:val="000C5548"/>
    <w:rsid w:val="000C5952"/>
    <w:rsid w:val="000C6147"/>
    <w:rsid w:val="000C62D2"/>
    <w:rsid w:val="000C6366"/>
    <w:rsid w:val="000C662A"/>
    <w:rsid w:val="000C66B5"/>
    <w:rsid w:val="000C6772"/>
    <w:rsid w:val="000C6A67"/>
    <w:rsid w:val="000C6CC8"/>
    <w:rsid w:val="000C724F"/>
    <w:rsid w:val="000C73CF"/>
    <w:rsid w:val="000C7744"/>
    <w:rsid w:val="000C786D"/>
    <w:rsid w:val="000C78DB"/>
    <w:rsid w:val="000C7A6B"/>
    <w:rsid w:val="000C7BF5"/>
    <w:rsid w:val="000D0037"/>
    <w:rsid w:val="000D07B0"/>
    <w:rsid w:val="000D09D5"/>
    <w:rsid w:val="000D12D5"/>
    <w:rsid w:val="000D1625"/>
    <w:rsid w:val="000D1655"/>
    <w:rsid w:val="000D1BA9"/>
    <w:rsid w:val="000D1C7D"/>
    <w:rsid w:val="000D1DDB"/>
    <w:rsid w:val="000D2252"/>
    <w:rsid w:val="000D251D"/>
    <w:rsid w:val="000D275D"/>
    <w:rsid w:val="000D28C2"/>
    <w:rsid w:val="000D2B04"/>
    <w:rsid w:val="000D31C1"/>
    <w:rsid w:val="000D33DA"/>
    <w:rsid w:val="000D38A8"/>
    <w:rsid w:val="000D3FF0"/>
    <w:rsid w:val="000D42C3"/>
    <w:rsid w:val="000D42F6"/>
    <w:rsid w:val="000D4427"/>
    <w:rsid w:val="000D4540"/>
    <w:rsid w:val="000D4628"/>
    <w:rsid w:val="000D473C"/>
    <w:rsid w:val="000D532B"/>
    <w:rsid w:val="000D538F"/>
    <w:rsid w:val="000D5A45"/>
    <w:rsid w:val="000D6024"/>
    <w:rsid w:val="000D61D6"/>
    <w:rsid w:val="000D64A9"/>
    <w:rsid w:val="000D66EF"/>
    <w:rsid w:val="000D672A"/>
    <w:rsid w:val="000D6AC4"/>
    <w:rsid w:val="000D6C94"/>
    <w:rsid w:val="000D71FD"/>
    <w:rsid w:val="000D7287"/>
    <w:rsid w:val="000D7595"/>
    <w:rsid w:val="000D7734"/>
    <w:rsid w:val="000D77B5"/>
    <w:rsid w:val="000D7852"/>
    <w:rsid w:val="000D7AF0"/>
    <w:rsid w:val="000E0278"/>
    <w:rsid w:val="000E02AF"/>
    <w:rsid w:val="000E0572"/>
    <w:rsid w:val="000E08A8"/>
    <w:rsid w:val="000E0AA4"/>
    <w:rsid w:val="000E0BBB"/>
    <w:rsid w:val="000E0E3C"/>
    <w:rsid w:val="000E1089"/>
    <w:rsid w:val="000E1919"/>
    <w:rsid w:val="000E1C97"/>
    <w:rsid w:val="000E22EA"/>
    <w:rsid w:val="000E245D"/>
    <w:rsid w:val="000E39F5"/>
    <w:rsid w:val="000E3A65"/>
    <w:rsid w:val="000E3B8E"/>
    <w:rsid w:val="000E3BA6"/>
    <w:rsid w:val="000E3C2D"/>
    <w:rsid w:val="000E3EDF"/>
    <w:rsid w:val="000E3F73"/>
    <w:rsid w:val="000E3FB0"/>
    <w:rsid w:val="000E4649"/>
    <w:rsid w:val="000E4E1E"/>
    <w:rsid w:val="000E5243"/>
    <w:rsid w:val="000E52DE"/>
    <w:rsid w:val="000E57AB"/>
    <w:rsid w:val="000E5A59"/>
    <w:rsid w:val="000E609F"/>
    <w:rsid w:val="000E6235"/>
    <w:rsid w:val="000E62E9"/>
    <w:rsid w:val="000E67A0"/>
    <w:rsid w:val="000E67FE"/>
    <w:rsid w:val="000E6DCC"/>
    <w:rsid w:val="000E6E7A"/>
    <w:rsid w:val="000E750D"/>
    <w:rsid w:val="000E767A"/>
    <w:rsid w:val="000E784C"/>
    <w:rsid w:val="000E7BB1"/>
    <w:rsid w:val="000F09C7"/>
    <w:rsid w:val="000F0E3D"/>
    <w:rsid w:val="000F1574"/>
    <w:rsid w:val="000F1DD9"/>
    <w:rsid w:val="000F255D"/>
    <w:rsid w:val="000F2A61"/>
    <w:rsid w:val="000F2A9E"/>
    <w:rsid w:val="000F2BEB"/>
    <w:rsid w:val="000F387F"/>
    <w:rsid w:val="000F3C51"/>
    <w:rsid w:val="000F3E5C"/>
    <w:rsid w:val="000F3FD2"/>
    <w:rsid w:val="000F442E"/>
    <w:rsid w:val="000F4435"/>
    <w:rsid w:val="000F44A8"/>
    <w:rsid w:val="000F4511"/>
    <w:rsid w:val="000F487D"/>
    <w:rsid w:val="000F4BEE"/>
    <w:rsid w:val="000F5063"/>
    <w:rsid w:val="000F51DE"/>
    <w:rsid w:val="000F53ED"/>
    <w:rsid w:val="000F54D6"/>
    <w:rsid w:val="000F5766"/>
    <w:rsid w:val="000F58B3"/>
    <w:rsid w:val="000F59AF"/>
    <w:rsid w:val="000F60A6"/>
    <w:rsid w:val="000F62F5"/>
    <w:rsid w:val="000F669F"/>
    <w:rsid w:val="000F66C8"/>
    <w:rsid w:val="000F691F"/>
    <w:rsid w:val="000F693D"/>
    <w:rsid w:val="000F6AF3"/>
    <w:rsid w:val="000F6D05"/>
    <w:rsid w:val="000F719A"/>
    <w:rsid w:val="000F724E"/>
    <w:rsid w:val="000F72E0"/>
    <w:rsid w:val="000F7383"/>
    <w:rsid w:val="000F74BA"/>
    <w:rsid w:val="000F75F3"/>
    <w:rsid w:val="000F7799"/>
    <w:rsid w:val="000F7C1C"/>
    <w:rsid w:val="000F7D6C"/>
    <w:rsid w:val="000F7D6E"/>
    <w:rsid w:val="000F7EAD"/>
    <w:rsid w:val="001003EB"/>
    <w:rsid w:val="0010041F"/>
    <w:rsid w:val="00100BB7"/>
    <w:rsid w:val="001012A6"/>
    <w:rsid w:val="00101373"/>
    <w:rsid w:val="001014A7"/>
    <w:rsid w:val="00101513"/>
    <w:rsid w:val="0010170D"/>
    <w:rsid w:val="00101F37"/>
    <w:rsid w:val="00102066"/>
    <w:rsid w:val="00102265"/>
    <w:rsid w:val="0010254F"/>
    <w:rsid w:val="00102852"/>
    <w:rsid w:val="00102C71"/>
    <w:rsid w:val="00103A88"/>
    <w:rsid w:val="00103D0E"/>
    <w:rsid w:val="00103D1E"/>
    <w:rsid w:val="00103D4F"/>
    <w:rsid w:val="00104309"/>
    <w:rsid w:val="001050A1"/>
    <w:rsid w:val="001057E7"/>
    <w:rsid w:val="00105881"/>
    <w:rsid w:val="001059D0"/>
    <w:rsid w:val="00105A35"/>
    <w:rsid w:val="00105B9F"/>
    <w:rsid w:val="00105F96"/>
    <w:rsid w:val="00105FFB"/>
    <w:rsid w:val="0010606F"/>
    <w:rsid w:val="0010609B"/>
    <w:rsid w:val="0010621E"/>
    <w:rsid w:val="001062F1"/>
    <w:rsid w:val="0010630C"/>
    <w:rsid w:val="00106361"/>
    <w:rsid w:val="0010667F"/>
    <w:rsid w:val="00106C28"/>
    <w:rsid w:val="00106D40"/>
    <w:rsid w:val="00106F75"/>
    <w:rsid w:val="00107057"/>
    <w:rsid w:val="00107196"/>
    <w:rsid w:val="001071D1"/>
    <w:rsid w:val="001075A8"/>
    <w:rsid w:val="00107904"/>
    <w:rsid w:val="0010790B"/>
    <w:rsid w:val="00107D64"/>
    <w:rsid w:val="00107F08"/>
    <w:rsid w:val="00110232"/>
    <w:rsid w:val="001106D4"/>
    <w:rsid w:val="00110797"/>
    <w:rsid w:val="00110852"/>
    <w:rsid w:val="001109A7"/>
    <w:rsid w:val="001109B0"/>
    <w:rsid w:val="001109B6"/>
    <w:rsid w:val="00110C36"/>
    <w:rsid w:val="00110EF6"/>
    <w:rsid w:val="00110FE8"/>
    <w:rsid w:val="001116B2"/>
    <w:rsid w:val="00111C95"/>
    <w:rsid w:val="00111EBB"/>
    <w:rsid w:val="00111F95"/>
    <w:rsid w:val="00111FF3"/>
    <w:rsid w:val="0011209D"/>
    <w:rsid w:val="001124D4"/>
    <w:rsid w:val="00112642"/>
    <w:rsid w:val="00112B95"/>
    <w:rsid w:val="00112C58"/>
    <w:rsid w:val="00112E10"/>
    <w:rsid w:val="00113048"/>
    <w:rsid w:val="0011338E"/>
    <w:rsid w:val="00113477"/>
    <w:rsid w:val="001134BC"/>
    <w:rsid w:val="00113544"/>
    <w:rsid w:val="00113910"/>
    <w:rsid w:val="00113DC3"/>
    <w:rsid w:val="0011407F"/>
    <w:rsid w:val="0011434A"/>
    <w:rsid w:val="0011466D"/>
    <w:rsid w:val="00114997"/>
    <w:rsid w:val="001151AB"/>
    <w:rsid w:val="00115586"/>
    <w:rsid w:val="00115DD7"/>
    <w:rsid w:val="00116155"/>
    <w:rsid w:val="001161B9"/>
    <w:rsid w:val="00116680"/>
    <w:rsid w:val="00116AA7"/>
    <w:rsid w:val="00116E25"/>
    <w:rsid w:val="00116E6A"/>
    <w:rsid w:val="00117181"/>
    <w:rsid w:val="001172C0"/>
    <w:rsid w:val="001173B8"/>
    <w:rsid w:val="00117455"/>
    <w:rsid w:val="001175A0"/>
    <w:rsid w:val="00117A0C"/>
    <w:rsid w:val="00117A8B"/>
    <w:rsid w:val="00117AFF"/>
    <w:rsid w:val="00120053"/>
    <w:rsid w:val="00120062"/>
    <w:rsid w:val="00120764"/>
    <w:rsid w:val="001211DB"/>
    <w:rsid w:val="001212BC"/>
    <w:rsid w:val="001214A5"/>
    <w:rsid w:val="00121525"/>
    <w:rsid w:val="0012155E"/>
    <w:rsid w:val="001216D3"/>
    <w:rsid w:val="001218DF"/>
    <w:rsid w:val="0012196A"/>
    <w:rsid w:val="001219D3"/>
    <w:rsid w:val="00121A21"/>
    <w:rsid w:val="00121D7E"/>
    <w:rsid w:val="00121E16"/>
    <w:rsid w:val="00122420"/>
    <w:rsid w:val="00122646"/>
    <w:rsid w:val="00122723"/>
    <w:rsid w:val="00122724"/>
    <w:rsid w:val="00122B18"/>
    <w:rsid w:val="00123131"/>
    <w:rsid w:val="00123450"/>
    <w:rsid w:val="001238EC"/>
    <w:rsid w:val="00123B10"/>
    <w:rsid w:val="00123B27"/>
    <w:rsid w:val="00123C98"/>
    <w:rsid w:val="00123EAC"/>
    <w:rsid w:val="001244B8"/>
    <w:rsid w:val="0012491E"/>
    <w:rsid w:val="00124951"/>
    <w:rsid w:val="00125219"/>
    <w:rsid w:val="0012527A"/>
    <w:rsid w:val="00125566"/>
    <w:rsid w:val="001256A0"/>
    <w:rsid w:val="00125B05"/>
    <w:rsid w:val="00125F96"/>
    <w:rsid w:val="00125FD7"/>
    <w:rsid w:val="001261DA"/>
    <w:rsid w:val="0012622D"/>
    <w:rsid w:val="001262B5"/>
    <w:rsid w:val="0012670B"/>
    <w:rsid w:val="001269E6"/>
    <w:rsid w:val="00126BA5"/>
    <w:rsid w:val="00126E73"/>
    <w:rsid w:val="00127223"/>
    <w:rsid w:val="0012748B"/>
    <w:rsid w:val="00127AAD"/>
    <w:rsid w:val="00130551"/>
    <w:rsid w:val="001305EC"/>
    <w:rsid w:val="00130862"/>
    <w:rsid w:val="00130AF4"/>
    <w:rsid w:val="00130D0E"/>
    <w:rsid w:val="00131029"/>
    <w:rsid w:val="001313F6"/>
    <w:rsid w:val="0013153E"/>
    <w:rsid w:val="00131A80"/>
    <w:rsid w:val="00131EAC"/>
    <w:rsid w:val="00132601"/>
    <w:rsid w:val="0013267B"/>
    <w:rsid w:val="00132B28"/>
    <w:rsid w:val="00132DF1"/>
    <w:rsid w:val="001332F6"/>
    <w:rsid w:val="00133994"/>
    <w:rsid w:val="00133A92"/>
    <w:rsid w:val="00133BBF"/>
    <w:rsid w:val="00133C3F"/>
    <w:rsid w:val="00133FB4"/>
    <w:rsid w:val="0013482D"/>
    <w:rsid w:val="00134838"/>
    <w:rsid w:val="001348E9"/>
    <w:rsid w:val="00134DE2"/>
    <w:rsid w:val="00134EC3"/>
    <w:rsid w:val="0013510A"/>
    <w:rsid w:val="001356C4"/>
    <w:rsid w:val="00135774"/>
    <w:rsid w:val="001357E5"/>
    <w:rsid w:val="0013610A"/>
    <w:rsid w:val="00136275"/>
    <w:rsid w:val="0013637F"/>
    <w:rsid w:val="00136492"/>
    <w:rsid w:val="00136D22"/>
    <w:rsid w:val="00137689"/>
    <w:rsid w:val="001376E5"/>
    <w:rsid w:val="00137816"/>
    <w:rsid w:val="0013792B"/>
    <w:rsid w:val="001379AF"/>
    <w:rsid w:val="00137FD3"/>
    <w:rsid w:val="00140165"/>
    <w:rsid w:val="001401C0"/>
    <w:rsid w:val="0014072B"/>
    <w:rsid w:val="00140A68"/>
    <w:rsid w:val="00140F27"/>
    <w:rsid w:val="001410E9"/>
    <w:rsid w:val="001413AD"/>
    <w:rsid w:val="001416B8"/>
    <w:rsid w:val="001417A5"/>
    <w:rsid w:val="00141812"/>
    <w:rsid w:val="00141A98"/>
    <w:rsid w:val="001420CB"/>
    <w:rsid w:val="00142102"/>
    <w:rsid w:val="0014218A"/>
    <w:rsid w:val="001429DE"/>
    <w:rsid w:val="00142A89"/>
    <w:rsid w:val="00142AEB"/>
    <w:rsid w:val="00142B99"/>
    <w:rsid w:val="00142C22"/>
    <w:rsid w:val="00142CC6"/>
    <w:rsid w:val="00143022"/>
    <w:rsid w:val="001430B6"/>
    <w:rsid w:val="00143282"/>
    <w:rsid w:val="001435E5"/>
    <w:rsid w:val="0014377B"/>
    <w:rsid w:val="00143C2C"/>
    <w:rsid w:val="00144078"/>
    <w:rsid w:val="001440F3"/>
    <w:rsid w:val="0014414F"/>
    <w:rsid w:val="0014421A"/>
    <w:rsid w:val="001442E1"/>
    <w:rsid w:val="00144CA4"/>
    <w:rsid w:val="00144D66"/>
    <w:rsid w:val="001451B4"/>
    <w:rsid w:val="0014526B"/>
    <w:rsid w:val="001460C7"/>
    <w:rsid w:val="001466CB"/>
    <w:rsid w:val="00146888"/>
    <w:rsid w:val="001468C9"/>
    <w:rsid w:val="001469A7"/>
    <w:rsid w:val="00146C55"/>
    <w:rsid w:val="00146CDF"/>
    <w:rsid w:val="00146F45"/>
    <w:rsid w:val="0014728C"/>
    <w:rsid w:val="00147D8C"/>
    <w:rsid w:val="00150051"/>
    <w:rsid w:val="001500C5"/>
    <w:rsid w:val="0015022B"/>
    <w:rsid w:val="00150353"/>
    <w:rsid w:val="0015097B"/>
    <w:rsid w:val="00150EB9"/>
    <w:rsid w:val="001510AB"/>
    <w:rsid w:val="001512A6"/>
    <w:rsid w:val="001514E9"/>
    <w:rsid w:val="001515E1"/>
    <w:rsid w:val="00151FDB"/>
    <w:rsid w:val="0015207A"/>
    <w:rsid w:val="0015229E"/>
    <w:rsid w:val="00152364"/>
    <w:rsid w:val="001526AC"/>
    <w:rsid w:val="00152747"/>
    <w:rsid w:val="00152A80"/>
    <w:rsid w:val="001530AB"/>
    <w:rsid w:val="001530CC"/>
    <w:rsid w:val="001531DE"/>
    <w:rsid w:val="00153708"/>
    <w:rsid w:val="001539EF"/>
    <w:rsid w:val="001544C8"/>
    <w:rsid w:val="001544DE"/>
    <w:rsid w:val="001547F5"/>
    <w:rsid w:val="001547F9"/>
    <w:rsid w:val="00154BDB"/>
    <w:rsid w:val="001550F0"/>
    <w:rsid w:val="001552F9"/>
    <w:rsid w:val="001558A2"/>
    <w:rsid w:val="00155CCD"/>
    <w:rsid w:val="00155EB2"/>
    <w:rsid w:val="0015614A"/>
    <w:rsid w:val="001565A7"/>
    <w:rsid w:val="001566E3"/>
    <w:rsid w:val="00156736"/>
    <w:rsid w:val="00156766"/>
    <w:rsid w:val="00156CF7"/>
    <w:rsid w:val="00156E90"/>
    <w:rsid w:val="00156FCF"/>
    <w:rsid w:val="0015741D"/>
    <w:rsid w:val="001576CD"/>
    <w:rsid w:val="00157BA6"/>
    <w:rsid w:val="00157E58"/>
    <w:rsid w:val="00160235"/>
    <w:rsid w:val="0016040B"/>
    <w:rsid w:val="001605A0"/>
    <w:rsid w:val="00160D39"/>
    <w:rsid w:val="00161927"/>
    <w:rsid w:val="0016192C"/>
    <w:rsid w:val="00161937"/>
    <w:rsid w:val="00161BF3"/>
    <w:rsid w:val="00161D20"/>
    <w:rsid w:val="00161E92"/>
    <w:rsid w:val="0016219D"/>
    <w:rsid w:val="0016223A"/>
    <w:rsid w:val="001625B6"/>
    <w:rsid w:val="00162636"/>
    <w:rsid w:val="00162A72"/>
    <w:rsid w:val="00162D50"/>
    <w:rsid w:val="00162D78"/>
    <w:rsid w:val="00162DA3"/>
    <w:rsid w:val="00162F9E"/>
    <w:rsid w:val="001631D7"/>
    <w:rsid w:val="001632C6"/>
    <w:rsid w:val="00163323"/>
    <w:rsid w:val="00163429"/>
    <w:rsid w:val="00163431"/>
    <w:rsid w:val="0016349B"/>
    <w:rsid w:val="001634CE"/>
    <w:rsid w:val="001636BE"/>
    <w:rsid w:val="001638E6"/>
    <w:rsid w:val="001638EE"/>
    <w:rsid w:val="00163AE6"/>
    <w:rsid w:val="00163C10"/>
    <w:rsid w:val="001643B1"/>
    <w:rsid w:val="001643FB"/>
    <w:rsid w:val="001655E2"/>
    <w:rsid w:val="001656E8"/>
    <w:rsid w:val="00165D7C"/>
    <w:rsid w:val="0016621C"/>
    <w:rsid w:val="001664AA"/>
    <w:rsid w:val="0016663C"/>
    <w:rsid w:val="001669AF"/>
    <w:rsid w:val="00166C83"/>
    <w:rsid w:val="00167508"/>
    <w:rsid w:val="00167601"/>
    <w:rsid w:val="0016796F"/>
    <w:rsid w:val="001679D6"/>
    <w:rsid w:val="00167A78"/>
    <w:rsid w:val="0017024F"/>
    <w:rsid w:val="00170BAD"/>
    <w:rsid w:val="001710D2"/>
    <w:rsid w:val="00171226"/>
    <w:rsid w:val="0017128A"/>
    <w:rsid w:val="0017135D"/>
    <w:rsid w:val="001714A2"/>
    <w:rsid w:val="0017163D"/>
    <w:rsid w:val="001718DB"/>
    <w:rsid w:val="00171BE0"/>
    <w:rsid w:val="00171CC5"/>
    <w:rsid w:val="00171CCC"/>
    <w:rsid w:val="00172151"/>
    <w:rsid w:val="001721BB"/>
    <w:rsid w:val="00172338"/>
    <w:rsid w:val="00172673"/>
    <w:rsid w:val="00172728"/>
    <w:rsid w:val="00172BD1"/>
    <w:rsid w:val="00172C0C"/>
    <w:rsid w:val="00172D06"/>
    <w:rsid w:val="0017369F"/>
    <w:rsid w:val="00173FD4"/>
    <w:rsid w:val="00174137"/>
    <w:rsid w:val="00174486"/>
    <w:rsid w:val="001745BD"/>
    <w:rsid w:val="0017469A"/>
    <w:rsid w:val="001746AE"/>
    <w:rsid w:val="00174ADF"/>
    <w:rsid w:val="00174B69"/>
    <w:rsid w:val="00174CDB"/>
    <w:rsid w:val="00174D80"/>
    <w:rsid w:val="00174EDB"/>
    <w:rsid w:val="001750EC"/>
    <w:rsid w:val="00175F21"/>
    <w:rsid w:val="00175FAD"/>
    <w:rsid w:val="001760B8"/>
    <w:rsid w:val="00176187"/>
    <w:rsid w:val="001762B3"/>
    <w:rsid w:val="00176488"/>
    <w:rsid w:val="0017666E"/>
    <w:rsid w:val="001769CF"/>
    <w:rsid w:val="00176DE4"/>
    <w:rsid w:val="00177250"/>
    <w:rsid w:val="00177320"/>
    <w:rsid w:val="001773E7"/>
    <w:rsid w:val="0017766A"/>
    <w:rsid w:val="001778BC"/>
    <w:rsid w:val="001778FF"/>
    <w:rsid w:val="001779A5"/>
    <w:rsid w:val="00177A21"/>
    <w:rsid w:val="00177D11"/>
    <w:rsid w:val="00180006"/>
    <w:rsid w:val="001801B9"/>
    <w:rsid w:val="0018077E"/>
    <w:rsid w:val="00180871"/>
    <w:rsid w:val="001810F4"/>
    <w:rsid w:val="00181153"/>
    <w:rsid w:val="00181540"/>
    <w:rsid w:val="00181561"/>
    <w:rsid w:val="0018172A"/>
    <w:rsid w:val="001817CD"/>
    <w:rsid w:val="00181D5B"/>
    <w:rsid w:val="00181E49"/>
    <w:rsid w:val="0018208B"/>
    <w:rsid w:val="00182135"/>
    <w:rsid w:val="001821F8"/>
    <w:rsid w:val="00182402"/>
    <w:rsid w:val="00182679"/>
    <w:rsid w:val="00182846"/>
    <w:rsid w:val="00182E68"/>
    <w:rsid w:val="00183101"/>
    <w:rsid w:val="0018313A"/>
    <w:rsid w:val="001831EB"/>
    <w:rsid w:val="001836A3"/>
    <w:rsid w:val="001836DE"/>
    <w:rsid w:val="001839F3"/>
    <w:rsid w:val="00183B82"/>
    <w:rsid w:val="00183E34"/>
    <w:rsid w:val="00183EF2"/>
    <w:rsid w:val="0018420A"/>
    <w:rsid w:val="0018436A"/>
    <w:rsid w:val="001845D5"/>
    <w:rsid w:val="001846DB"/>
    <w:rsid w:val="0018484B"/>
    <w:rsid w:val="001848E6"/>
    <w:rsid w:val="00184F6F"/>
    <w:rsid w:val="0018503E"/>
    <w:rsid w:val="00185061"/>
    <w:rsid w:val="001852E9"/>
    <w:rsid w:val="00185335"/>
    <w:rsid w:val="001853CA"/>
    <w:rsid w:val="00185407"/>
    <w:rsid w:val="00185573"/>
    <w:rsid w:val="001856F2"/>
    <w:rsid w:val="00185E29"/>
    <w:rsid w:val="00186516"/>
    <w:rsid w:val="001866B9"/>
    <w:rsid w:val="001868D4"/>
    <w:rsid w:val="001868DC"/>
    <w:rsid w:val="00186CF2"/>
    <w:rsid w:val="00186E40"/>
    <w:rsid w:val="00186E61"/>
    <w:rsid w:val="00186F1C"/>
    <w:rsid w:val="00186FB1"/>
    <w:rsid w:val="00187393"/>
    <w:rsid w:val="0018743D"/>
    <w:rsid w:val="0018758F"/>
    <w:rsid w:val="00187C47"/>
    <w:rsid w:val="001901D5"/>
    <w:rsid w:val="001902C7"/>
    <w:rsid w:val="001905C2"/>
    <w:rsid w:val="001905F4"/>
    <w:rsid w:val="001909A1"/>
    <w:rsid w:val="00190A02"/>
    <w:rsid w:val="00190D72"/>
    <w:rsid w:val="00190E37"/>
    <w:rsid w:val="0019107B"/>
    <w:rsid w:val="00191280"/>
    <w:rsid w:val="001912CD"/>
    <w:rsid w:val="0019135C"/>
    <w:rsid w:val="00191699"/>
    <w:rsid w:val="00191F4E"/>
    <w:rsid w:val="00192089"/>
    <w:rsid w:val="001920C2"/>
    <w:rsid w:val="001923C5"/>
    <w:rsid w:val="0019255C"/>
    <w:rsid w:val="00192B6D"/>
    <w:rsid w:val="00192BCE"/>
    <w:rsid w:val="00192D48"/>
    <w:rsid w:val="00193099"/>
    <w:rsid w:val="001930BE"/>
    <w:rsid w:val="001932CC"/>
    <w:rsid w:val="001936D5"/>
    <w:rsid w:val="00193A62"/>
    <w:rsid w:val="00193A76"/>
    <w:rsid w:val="001943A1"/>
    <w:rsid w:val="00194A8F"/>
    <w:rsid w:val="00195400"/>
    <w:rsid w:val="0019579A"/>
    <w:rsid w:val="00195899"/>
    <w:rsid w:val="001958F6"/>
    <w:rsid w:val="00195A76"/>
    <w:rsid w:val="00195C28"/>
    <w:rsid w:val="00195DCB"/>
    <w:rsid w:val="00195E3E"/>
    <w:rsid w:val="00195FA8"/>
    <w:rsid w:val="001961ED"/>
    <w:rsid w:val="0019625E"/>
    <w:rsid w:val="001962E4"/>
    <w:rsid w:val="001962F1"/>
    <w:rsid w:val="00196A06"/>
    <w:rsid w:val="00196A24"/>
    <w:rsid w:val="00196ADA"/>
    <w:rsid w:val="00196B22"/>
    <w:rsid w:val="00196B9E"/>
    <w:rsid w:val="00196BB9"/>
    <w:rsid w:val="00196D3D"/>
    <w:rsid w:val="0019740A"/>
    <w:rsid w:val="0019781B"/>
    <w:rsid w:val="00197A2F"/>
    <w:rsid w:val="00197A6E"/>
    <w:rsid w:val="00197D65"/>
    <w:rsid w:val="00197E6B"/>
    <w:rsid w:val="00197F00"/>
    <w:rsid w:val="001A0125"/>
    <w:rsid w:val="001A01A0"/>
    <w:rsid w:val="001A0434"/>
    <w:rsid w:val="001A0590"/>
    <w:rsid w:val="001A064E"/>
    <w:rsid w:val="001A0A72"/>
    <w:rsid w:val="001A0B99"/>
    <w:rsid w:val="001A0BCD"/>
    <w:rsid w:val="001A0ED9"/>
    <w:rsid w:val="001A1255"/>
    <w:rsid w:val="001A1343"/>
    <w:rsid w:val="001A13E5"/>
    <w:rsid w:val="001A17C5"/>
    <w:rsid w:val="001A1890"/>
    <w:rsid w:val="001A21DC"/>
    <w:rsid w:val="001A2376"/>
    <w:rsid w:val="001A2C5B"/>
    <w:rsid w:val="001A2F54"/>
    <w:rsid w:val="001A32AE"/>
    <w:rsid w:val="001A3491"/>
    <w:rsid w:val="001A38BE"/>
    <w:rsid w:val="001A397F"/>
    <w:rsid w:val="001A3A20"/>
    <w:rsid w:val="001A3B1A"/>
    <w:rsid w:val="001A3C2E"/>
    <w:rsid w:val="001A3EAD"/>
    <w:rsid w:val="001A40DF"/>
    <w:rsid w:val="001A4167"/>
    <w:rsid w:val="001A41C0"/>
    <w:rsid w:val="001A4243"/>
    <w:rsid w:val="001A43D8"/>
    <w:rsid w:val="001A4474"/>
    <w:rsid w:val="001A463B"/>
    <w:rsid w:val="001A46BD"/>
    <w:rsid w:val="001A48F2"/>
    <w:rsid w:val="001A4924"/>
    <w:rsid w:val="001A49D0"/>
    <w:rsid w:val="001A4A17"/>
    <w:rsid w:val="001A4C23"/>
    <w:rsid w:val="001A4F4D"/>
    <w:rsid w:val="001A513D"/>
    <w:rsid w:val="001A559E"/>
    <w:rsid w:val="001A5936"/>
    <w:rsid w:val="001A5E71"/>
    <w:rsid w:val="001A606A"/>
    <w:rsid w:val="001A65B8"/>
    <w:rsid w:val="001A68C0"/>
    <w:rsid w:val="001A69C8"/>
    <w:rsid w:val="001A6B15"/>
    <w:rsid w:val="001A6C3B"/>
    <w:rsid w:val="001A6C98"/>
    <w:rsid w:val="001A6EA6"/>
    <w:rsid w:val="001A708F"/>
    <w:rsid w:val="001A73C6"/>
    <w:rsid w:val="001A74A2"/>
    <w:rsid w:val="001A7ABF"/>
    <w:rsid w:val="001A7D4B"/>
    <w:rsid w:val="001B00F4"/>
    <w:rsid w:val="001B084D"/>
    <w:rsid w:val="001B0AB8"/>
    <w:rsid w:val="001B11E5"/>
    <w:rsid w:val="001B14DF"/>
    <w:rsid w:val="001B1638"/>
    <w:rsid w:val="001B175C"/>
    <w:rsid w:val="001B17B3"/>
    <w:rsid w:val="001B1B17"/>
    <w:rsid w:val="001B20D7"/>
    <w:rsid w:val="001B22B7"/>
    <w:rsid w:val="001B25EB"/>
    <w:rsid w:val="001B2CD2"/>
    <w:rsid w:val="001B2EB1"/>
    <w:rsid w:val="001B3017"/>
    <w:rsid w:val="001B3046"/>
    <w:rsid w:val="001B30D8"/>
    <w:rsid w:val="001B381D"/>
    <w:rsid w:val="001B3CAA"/>
    <w:rsid w:val="001B3CF1"/>
    <w:rsid w:val="001B3FC5"/>
    <w:rsid w:val="001B3FEA"/>
    <w:rsid w:val="001B4031"/>
    <w:rsid w:val="001B4297"/>
    <w:rsid w:val="001B44D1"/>
    <w:rsid w:val="001B4BC4"/>
    <w:rsid w:val="001B4DA0"/>
    <w:rsid w:val="001B5DBF"/>
    <w:rsid w:val="001B5E6D"/>
    <w:rsid w:val="001B5FFF"/>
    <w:rsid w:val="001B60A1"/>
    <w:rsid w:val="001B6417"/>
    <w:rsid w:val="001B6475"/>
    <w:rsid w:val="001B690E"/>
    <w:rsid w:val="001B6B51"/>
    <w:rsid w:val="001B6BED"/>
    <w:rsid w:val="001B702C"/>
    <w:rsid w:val="001B756C"/>
    <w:rsid w:val="001B796A"/>
    <w:rsid w:val="001B7A7D"/>
    <w:rsid w:val="001B7D9B"/>
    <w:rsid w:val="001C01A1"/>
    <w:rsid w:val="001C01DC"/>
    <w:rsid w:val="001C04C0"/>
    <w:rsid w:val="001C04E4"/>
    <w:rsid w:val="001C0A99"/>
    <w:rsid w:val="001C0EEB"/>
    <w:rsid w:val="001C11B5"/>
    <w:rsid w:val="001C1609"/>
    <w:rsid w:val="001C16A4"/>
    <w:rsid w:val="001C1A7E"/>
    <w:rsid w:val="001C1C58"/>
    <w:rsid w:val="001C2124"/>
    <w:rsid w:val="001C2142"/>
    <w:rsid w:val="001C3124"/>
    <w:rsid w:val="001C38F9"/>
    <w:rsid w:val="001C392D"/>
    <w:rsid w:val="001C3A7B"/>
    <w:rsid w:val="001C3D0F"/>
    <w:rsid w:val="001C3DEA"/>
    <w:rsid w:val="001C404C"/>
    <w:rsid w:val="001C406E"/>
    <w:rsid w:val="001C4294"/>
    <w:rsid w:val="001C4503"/>
    <w:rsid w:val="001C4A1F"/>
    <w:rsid w:val="001C4F1D"/>
    <w:rsid w:val="001C541A"/>
    <w:rsid w:val="001C5A72"/>
    <w:rsid w:val="001C6052"/>
    <w:rsid w:val="001C60CC"/>
    <w:rsid w:val="001C6149"/>
    <w:rsid w:val="001C6A20"/>
    <w:rsid w:val="001C6BD4"/>
    <w:rsid w:val="001C7421"/>
    <w:rsid w:val="001C7593"/>
    <w:rsid w:val="001C7BEA"/>
    <w:rsid w:val="001C7FF3"/>
    <w:rsid w:val="001D083F"/>
    <w:rsid w:val="001D089C"/>
    <w:rsid w:val="001D0C6C"/>
    <w:rsid w:val="001D0CC2"/>
    <w:rsid w:val="001D135D"/>
    <w:rsid w:val="001D13AA"/>
    <w:rsid w:val="001D1BBF"/>
    <w:rsid w:val="001D1CCD"/>
    <w:rsid w:val="001D1DFA"/>
    <w:rsid w:val="001D2038"/>
    <w:rsid w:val="001D2060"/>
    <w:rsid w:val="001D2373"/>
    <w:rsid w:val="001D276E"/>
    <w:rsid w:val="001D2A26"/>
    <w:rsid w:val="001D2C43"/>
    <w:rsid w:val="001D2CD0"/>
    <w:rsid w:val="001D2F54"/>
    <w:rsid w:val="001D3196"/>
    <w:rsid w:val="001D32C4"/>
    <w:rsid w:val="001D353A"/>
    <w:rsid w:val="001D3C5B"/>
    <w:rsid w:val="001D3DE6"/>
    <w:rsid w:val="001D3EFC"/>
    <w:rsid w:val="001D40A7"/>
    <w:rsid w:val="001D4138"/>
    <w:rsid w:val="001D42A9"/>
    <w:rsid w:val="001D44EF"/>
    <w:rsid w:val="001D4535"/>
    <w:rsid w:val="001D4729"/>
    <w:rsid w:val="001D4799"/>
    <w:rsid w:val="001D4898"/>
    <w:rsid w:val="001D4A37"/>
    <w:rsid w:val="001D4A85"/>
    <w:rsid w:val="001D4C98"/>
    <w:rsid w:val="001D502D"/>
    <w:rsid w:val="001D5122"/>
    <w:rsid w:val="001D5512"/>
    <w:rsid w:val="001D558A"/>
    <w:rsid w:val="001D564F"/>
    <w:rsid w:val="001D5854"/>
    <w:rsid w:val="001D5B32"/>
    <w:rsid w:val="001D5DFF"/>
    <w:rsid w:val="001D6434"/>
    <w:rsid w:val="001D686F"/>
    <w:rsid w:val="001D6889"/>
    <w:rsid w:val="001D6A09"/>
    <w:rsid w:val="001D6BD7"/>
    <w:rsid w:val="001D6C63"/>
    <w:rsid w:val="001D6D0A"/>
    <w:rsid w:val="001D6F16"/>
    <w:rsid w:val="001D727E"/>
    <w:rsid w:val="001D72C3"/>
    <w:rsid w:val="001D742A"/>
    <w:rsid w:val="001D76EF"/>
    <w:rsid w:val="001D78BB"/>
    <w:rsid w:val="001D7D0B"/>
    <w:rsid w:val="001D7D17"/>
    <w:rsid w:val="001D7FCC"/>
    <w:rsid w:val="001E013F"/>
    <w:rsid w:val="001E0AF8"/>
    <w:rsid w:val="001E0B94"/>
    <w:rsid w:val="001E0BBA"/>
    <w:rsid w:val="001E1210"/>
    <w:rsid w:val="001E16D0"/>
    <w:rsid w:val="001E1B22"/>
    <w:rsid w:val="001E1D53"/>
    <w:rsid w:val="001E1D55"/>
    <w:rsid w:val="001E1E98"/>
    <w:rsid w:val="001E227F"/>
    <w:rsid w:val="001E232E"/>
    <w:rsid w:val="001E2425"/>
    <w:rsid w:val="001E2451"/>
    <w:rsid w:val="001E2A48"/>
    <w:rsid w:val="001E2A8F"/>
    <w:rsid w:val="001E2C4F"/>
    <w:rsid w:val="001E2E30"/>
    <w:rsid w:val="001E300B"/>
    <w:rsid w:val="001E333C"/>
    <w:rsid w:val="001E33FD"/>
    <w:rsid w:val="001E3544"/>
    <w:rsid w:val="001E357C"/>
    <w:rsid w:val="001E390B"/>
    <w:rsid w:val="001E3C7B"/>
    <w:rsid w:val="001E40B3"/>
    <w:rsid w:val="001E44AE"/>
    <w:rsid w:val="001E4517"/>
    <w:rsid w:val="001E45D6"/>
    <w:rsid w:val="001E47F0"/>
    <w:rsid w:val="001E492D"/>
    <w:rsid w:val="001E4AC9"/>
    <w:rsid w:val="001E4CF6"/>
    <w:rsid w:val="001E52CD"/>
    <w:rsid w:val="001E5319"/>
    <w:rsid w:val="001E5438"/>
    <w:rsid w:val="001E587B"/>
    <w:rsid w:val="001E5907"/>
    <w:rsid w:val="001E591B"/>
    <w:rsid w:val="001E595B"/>
    <w:rsid w:val="001E5C5A"/>
    <w:rsid w:val="001E5D52"/>
    <w:rsid w:val="001E63D3"/>
    <w:rsid w:val="001E6857"/>
    <w:rsid w:val="001E6962"/>
    <w:rsid w:val="001E697C"/>
    <w:rsid w:val="001E6BC5"/>
    <w:rsid w:val="001E7219"/>
    <w:rsid w:val="001E7A2C"/>
    <w:rsid w:val="001E7B96"/>
    <w:rsid w:val="001E7E50"/>
    <w:rsid w:val="001E7FD6"/>
    <w:rsid w:val="001F04CD"/>
    <w:rsid w:val="001F06E3"/>
    <w:rsid w:val="001F0BBE"/>
    <w:rsid w:val="001F0FA5"/>
    <w:rsid w:val="001F1085"/>
    <w:rsid w:val="001F1136"/>
    <w:rsid w:val="001F1563"/>
    <w:rsid w:val="001F15F6"/>
    <w:rsid w:val="001F1BCC"/>
    <w:rsid w:val="001F1DFA"/>
    <w:rsid w:val="001F1F3E"/>
    <w:rsid w:val="001F21F9"/>
    <w:rsid w:val="001F23F2"/>
    <w:rsid w:val="001F2D50"/>
    <w:rsid w:val="001F30B6"/>
    <w:rsid w:val="001F35D3"/>
    <w:rsid w:val="001F3B92"/>
    <w:rsid w:val="001F3EB6"/>
    <w:rsid w:val="001F410F"/>
    <w:rsid w:val="001F4633"/>
    <w:rsid w:val="001F46A1"/>
    <w:rsid w:val="001F498C"/>
    <w:rsid w:val="001F4D70"/>
    <w:rsid w:val="001F5B3A"/>
    <w:rsid w:val="001F5C0C"/>
    <w:rsid w:val="001F5C79"/>
    <w:rsid w:val="001F6074"/>
    <w:rsid w:val="001F63C3"/>
    <w:rsid w:val="001F64B6"/>
    <w:rsid w:val="001F6561"/>
    <w:rsid w:val="001F65B5"/>
    <w:rsid w:val="001F6B01"/>
    <w:rsid w:val="001F6D30"/>
    <w:rsid w:val="001F72CE"/>
    <w:rsid w:val="001F7451"/>
    <w:rsid w:val="001F77B4"/>
    <w:rsid w:val="001F7A24"/>
    <w:rsid w:val="001F7A3D"/>
    <w:rsid w:val="001F7C00"/>
    <w:rsid w:val="001F7F4D"/>
    <w:rsid w:val="00200006"/>
    <w:rsid w:val="00200997"/>
    <w:rsid w:val="002009AF"/>
    <w:rsid w:val="002009C5"/>
    <w:rsid w:val="002011CD"/>
    <w:rsid w:val="002013F0"/>
    <w:rsid w:val="002017D8"/>
    <w:rsid w:val="00201949"/>
    <w:rsid w:val="00201B49"/>
    <w:rsid w:val="00201BBF"/>
    <w:rsid w:val="00201DA8"/>
    <w:rsid w:val="002022DF"/>
    <w:rsid w:val="00202372"/>
    <w:rsid w:val="002029D9"/>
    <w:rsid w:val="00202E2E"/>
    <w:rsid w:val="002030DB"/>
    <w:rsid w:val="00203392"/>
    <w:rsid w:val="00203537"/>
    <w:rsid w:val="00203C5F"/>
    <w:rsid w:val="00203D18"/>
    <w:rsid w:val="00203EB5"/>
    <w:rsid w:val="00203ED3"/>
    <w:rsid w:val="00204881"/>
    <w:rsid w:val="002049AE"/>
    <w:rsid w:val="00204B10"/>
    <w:rsid w:val="00204EA1"/>
    <w:rsid w:val="002053F0"/>
    <w:rsid w:val="00205764"/>
    <w:rsid w:val="002063B0"/>
    <w:rsid w:val="0020666F"/>
    <w:rsid w:val="00206959"/>
    <w:rsid w:val="00206AC4"/>
    <w:rsid w:val="0020709A"/>
    <w:rsid w:val="0020719B"/>
    <w:rsid w:val="00207304"/>
    <w:rsid w:val="002073E1"/>
    <w:rsid w:val="0020747F"/>
    <w:rsid w:val="00207824"/>
    <w:rsid w:val="00207D69"/>
    <w:rsid w:val="00207E91"/>
    <w:rsid w:val="00210106"/>
    <w:rsid w:val="0021033E"/>
    <w:rsid w:val="00210555"/>
    <w:rsid w:val="00210E56"/>
    <w:rsid w:val="00211160"/>
    <w:rsid w:val="0021167C"/>
    <w:rsid w:val="0021175B"/>
    <w:rsid w:val="0021188D"/>
    <w:rsid w:val="002118D5"/>
    <w:rsid w:val="002118F0"/>
    <w:rsid w:val="00211A36"/>
    <w:rsid w:val="00211EAD"/>
    <w:rsid w:val="00212180"/>
    <w:rsid w:val="002125DC"/>
    <w:rsid w:val="00212AE1"/>
    <w:rsid w:val="00212B59"/>
    <w:rsid w:val="00212F69"/>
    <w:rsid w:val="00213211"/>
    <w:rsid w:val="00213691"/>
    <w:rsid w:val="002138F5"/>
    <w:rsid w:val="00213999"/>
    <w:rsid w:val="00213D0E"/>
    <w:rsid w:val="00213D2D"/>
    <w:rsid w:val="00213F03"/>
    <w:rsid w:val="00213F8A"/>
    <w:rsid w:val="00214187"/>
    <w:rsid w:val="00214711"/>
    <w:rsid w:val="002148BA"/>
    <w:rsid w:val="002155AA"/>
    <w:rsid w:val="0021589A"/>
    <w:rsid w:val="00215BEB"/>
    <w:rsid w:val="00215CE5"/>
    <w:rsid w:val="00215D7D"/>
    <w:rsid w:val="00215E10"/>
    <w:rsid w:val="00215E1D"/>
    <w:rsid w:val="002164B6"/>
    <w:rsid w:val="002167A4"/>
    <w:rsid w:val="00216B4F"/>
    <w:rsid w:val="00216EAB"/>
    <w:rsid w:val="00216EC0"/>
    <w:rsid w:val="00217087"/>
    <w:rsid w:val="0021725F"/>
    <w:rsid w:val="002172F2"/>
    <w:rsid w:val="002175B7"/>
    <w:rsid w:val="002175B8"/>
    <w:rsid w:val="0021794F"/>
    <w:rsid w:val="002179D3"/>
    <w:rsid w:val="00217A57"/>
    <w:rsid w:val="00217A65"/>
    <w:rsid w:val="00217D63"/>
    <w:rsid w:val="00217DD5"/>
    <w:rsid w:val="00220169"/>
    <w:rsid w:val="002207BC"/>
    <w:rsid w:val="00220946"/>
    <w:rsid w:val="002209BF"/>
    <w:rsid w:val="00220A16"/>
    <w:rsid w:val="00220AC9"/>
    <w:rsid w:val="00220BA1"/>
    <w:rsid w:val="00220EDB"/>
    <w:rsid w:val="00221264"/>
    <w:rsid w:val="00221350"/>
    <w:rsid w:val="00221394"/>
    <w:rsid w:val="00221677"/>
    <w:rsid w:val="00221768"/>
    <w:rsid w:val="00221924"/>
    <w:rsid w:val="00221ABF"/>
    <w:rsid w:val="0022233C"/>
    <w:rsid w:val="0022235A"/>
    <w:rsid w:val="00222514"/>
    <w:rsid w:val="002228E1"/>
    <w:rsid w:val="00222BA7"/>
    <w:rsid w:val="002231D1"/>
    <w:rsid w:val="0022325F"/>
    <w:rsid w:val="002235F2"/>
    <w:rsid w:val="00223D79"/>
    <w:rsid w:val="00223F55"/>
    <w:rsid w:val="002240A4"/>
    <w:rsid w:val="002245AA"/>
    <w:rsid w:val="002249E6"/>
    <w:rsid w:val="00224E95"/>
    <w:rsid w:val="00225098"/>
    <w:rsid w:val="0022509C"/>
    <w:rsid w:val="0022521F"/>
    <w:rsid w:val="0022549F"/>
    <w:rsid w:val="0022556D"/>
    <w:rsid w:val="0022576E"/>
    <w:rsid w:val="00225805"/>
    <w:rsid w:val="002258ED"/>
    <w:rsid w:val="00225A57"/>
    <w:rsid w:val="00225BD2"/>
    <w:rsid w:val="00226004"/>
    <w:rsid w:val="00226052"/>
    <w:rsid w:val="00226150"/>
    <w:rsid w:val="00226363"/>
    <w:rsid w:val="002265DE"/>
    <w:rsid w:val="00226992"/>
    <w:rsid w:val="00226CBD"/>
    <w:rsid w:val="00226FC4"/>
    <w:rsid w:val="002275F7"/>
    <w:rsid w:val="00227AAC"/>
    <w:rsid w:val="00227AFD"/>
    <w:rsid w:val="00227BFB"/>
    <w:rsid w:val="002300E8"/>
    <w:rsid w:val="00230635"/>
    <w:rsid w:val="00230C18"/>
    <w:rsid w:val="00230E3F"/>
    <w:rsid w:val="00231099"/>
    <w:rsid w:val="00231559"/>
    <w:rsid w:val="00231733"/>
    <w:rsid w:val="00231ADE"/>
    <w:rsid w:val="00231E37"/>
    <w:rsid w:val="00231E9B"/>
    <w:rsid w:val="00231FFB"/>
    <w:rsid w:val="002325A6"/>
    <w:rsid w:val="002326BA"/>
    <w:rsid w:val="00232C15"/>
    <w:rsid w:val="0023321F"/>
    <w:rsid w:val="00233B61"/>
    <w:rsid w:val="00233DF9"/>
    <w:rsid w:val="00233EC3"/>
    <w:rsid w:val="00234CE6"/>
    <w:rsid w:val="00234D01"/>
    <w:rsid w:val="0023519E"/>
    <w:rsid w:val="0023573C"/>
    <w:rsid w:val="00235820"/>
    <w:rsid w:val="0023583B"/>
    <w:rsid w:val="00235934"/>
    <w:rsid w:val="00235C0D"/>
    <w:rsid w:val="002361A6"/>
    <w:rsid w:val="00236219"/>
    <w:rsid w:val="00236551"/>
    <w:rsid w:val="00236BEB"/>
    <w:rsid w:val="00236BFF"/>
    <w:rsid w:val="00236CE9"/>
    <w:rsid w:val="00236E5C"/>
    <w:rsid w:val="00236F55"/>
    <w:rsid w:val="00237037"/>
    <w:rsid w:val="002374C0"/>
    <w:rsid w:val="0023773F"/>
    <w:rsid w:val="002377BD"/>
    <w:rsid w:val="00237938"/>
    <w:rsid w:val="00237A5D"/>
    <w:rsid w:val="00237B5C"/>
    <w:rsid w:val="00237B94"/>
    <w:rsid w:val="00237CFD"/>
    <w:rsid w:val="00237F6B"/>
    <w:rsid w:val="00240124"/>
    <w:rsid w:val="0024055E"/>
    <w:rsid w:val="00240561"/>
    <w:rsid w:val="0024088C"/>
    <w:rsid w:val="00240927"/>
    <w:rsid w:val="00240BCC"/>
    <w:rsid w:val="00240E4A"/>
    <w:rsid w:val="00241542"/>
    <w:rsid w:val="0024163F"/>
    <w:rsid w:val="00241916"/>
    <w:rsid w:val="00241CAF"/>
    <w:rsid w:val="00241DDD"/>
    <w:rsid w:val="0024210A"/>
    <w:rsid w:val="00242117"/>
    <w:rsid w:val="0024242B"/>
    <w:rsid w:val="0024278F"/>
    <w:rsid w:val="002428B3"/>
    <w:rsid w:val="00242AEC"/>
    <w:rsid w:val="00242F21"/>
    <w:rsid w:val="002430A4"/>
    <w:rsid w:val="0024364E"/>
    <w:rsid w:val="00243792"/>
    <w:rsid w:val="00243801"/>
    <w:rsid w:val="002439CA"/>
    <w:rsid w:val="00243A9B"/>
    <w:rsid w:val="00243B35"/>
    <w:rsid w:val="00243F14"/>
    <w:rsid w:val="00243F2A"/>
    <w:rsid w:val="00244232"/>
    <w:rsid w:val="00244705"/>
    <w:rsid w:val="002447A3"/>
    <w:rsid w:val="00244CCF"/>
    <w:rsid w:val="00245222"/>
    <w:rsid w:val="002453CC"/>
    <w:rsid w:val="00245703"/>
    <w:rsid w:val="00245775"/>
    <w:rsid w:val="00245872"/>
    <w:rsid w:val="00245B83"/>
    <w:rsid w:val="002460D2"/>
    <w:rsid w:val="0024629C"/>
    <w:rsid w:val="002466CE"/>
    <w:rsid w:val="00246EEC"/>
    <w:rsid w:val="00247220"/>
    <w:rsid w:val="0024754F"/>
    <w:rsid w:val="0024775C"/>
    <w:rsid w:val="0024778E"/>
    <w:rsid w:val="00247B5A"/>
    <w:rsid w:val="00247C28"/>
    <w:rsid w:val="0025004B"/>
    <w:rsid w:val="002502D5"/>
    <w:rsid w:val="00250C12"/>
    <w:rsid w:val="00251184"/>
    <w:rsid w:val="00251210"/>
    <w:rsid w:val="00251772"/>
    <w:rsid w:val="00251A41"/>
    <w:rsid w:val="00251B08"/>
    <w:rsid w:val="00251BB9"/>
    <w:rsid w:val="00251F41"/>
    <w:rsid w:val="00251FC1"/>
    <w:rsid w:val="0025213E"/>
    <w:rsid w:val="00252F64"/>
    <w:rsid w:val="00252FCA"/>
    <w:rsid w:val="00252FFE"/>
    <w:rsid w:val="002531EF"/>
    <w:rsid w:val="002535F9"/>
    <w:rsid w:val="00253C42"/>
    <w:rsid w:val="00253EF0"/>
    <w:rsid w:val="00254224"/>
    <w:rsid w:val="00254250"/>
    <w:rsid w:val="0025444B"/>
    <w:rsid w:val="002544C8"/>
    <w:rsid w:val="002545A3"/>
    <w:rsid w:val="00254845"/>
    <w:rsid w:val="00254F89"/>
    <w:rsid w:val="00255389"/>
    <w:rsid w:val="00255541"/>
    <w:rsid w:val="00255628"/>
    <w:rsid w:val="0025568D"/>
    <w:rsid w:val="00255828"/>
    <w:rsid w:val="00255E0C"/>
    <w:rsid w:val="00256146"/>
    <w:rsid w:val="002562AF"/>
    <w:rsid w:val="00256334"/>
    <w:rsid w:val="002565BC"/>
    <w:rsid w:val="002565BE"/>
    <w:rsid w:val="002568AC"/>
    <w:rsid w:val="00256EEB"/>
    <w:rsid w:val="00257089"/>
    <w:rsid w:val="0025729C"/>
    <w:rsid w:val="002572CA"/>
    <w:rsid w:val="0025772C"/>
    <w:rsid w:val="0025791A"/>
    <w:rsid w:val="00257CED"/>
    <w:rsid w:val="00257F35"/>
    <w:rsid w:val="00260057"/>
    <w:rsid w:val="0026040E"/>
    <w:rsid w:val="002604C3"/>
    <w:rsid w:val="00260707"/>
    <w:rsid w:val="00260A2F"/>
    <w:rsid w:val="00260BFB"/>
    <w:rsid w:val="00261130"/>
    <w:rsid w:val="00261305"/>
    <w:rsid w:val="00261AF2"/>
    <w:rsid w:val="00261B00"/>
    <w:rsid w:val="00261B08"/>
    <w:rsid w:val="00261FC8"/>
    <w:rsid w:val="00262000"/>
    <w:rsid w:val="00262718"/>
    <w:rsid w:val="002628D5"/>
    <w:rsid w:val="002628E4"/>
    <w:rsid w:val="00262C25"/>
    <w:rsid w:val="00262D68"/>
    <w:rsid w:val="00262EDF"/>
    <w:rsid w:val="0026305E"/>
    <w:rsid w:val="002630E4"/>
    <w:rsid w:val="0026311B"/>
    <w:rsid w:val="00263518"/>
    <w:rsid w:val="0026354B"/>
    <w:rsid w:val="00263E2F"/>
    <w:rsid w:val="00264870"/>
    <w:rsid w:val="0026492A"/>
    <w:rsid w:val="002649CD"/>
    <w:rsid w:val="00264A42"/>
    <w:rsid w:val="00264A47"/>
    <w:rsid w:val="00264EC1"/>
    <w:rsid w:val="00264EFD"/>
    <w:rsid w:val="002654AD"/>
    <w:rsid w:val="0026594F"/>
    <w:rsid w:val="002659E3"/>
    <w:rsid w:val="00265C12"/>
    <w:rsid w:val="002661CC"/>
    <w:rsid w:val="00266246"/>
    <w:rsid w:val="00266856"/>
    <w:rsid w:val="002668BD"/>
    <w:rsid w:val="00266C95"/>
    <w:rsid w:val="00266CC6"/>
    <w:rsid w:val="00266E45"/>
    <w:rsid w:val="00267093"/>
    <w:rsid w:val="00267AEB"/>
    <w:rsid w:val="00267DBF"/>
    <w:rsid w:val="00267E8F"/>
    <w:rsid w:val="0027021B"/>
    <w:rsid w:val="002702F3"/>
    <w:rsid w:val="00270701"/>
    <w:rsid w:val="00270B2A"/>
    <w:rsid w:val="00270B5D"/>
    <w:rsid w:val="002711D8"/>
    <w:rsid w:val="002713FB"/>
    <w:rsid w:val="002719C2"/>
    <w:rsid w:val="00272163"/>
    <w:rsid w:val="002724C9"/>
    <w:rsid w:val="00272BB2"/>
    <w:rsid w:val="00272CC0"/>
    <w:rsid w:val="00272CCD"/>
    <w:rsid w:val="00272F4A"/>
    <w:rsid w:val="002730E6"/>
    <w:rsid w:val="00273185"/>
    <w:rsid w:val="002731C0"/>
    <w:rsid w:val="00273321"/>
    <w:rsid w:val="00273B59"/>
    <w:rsid w:val="00273C0C"/>
    <w:rsid w:val="00273C53"/>
    <w:rsid w:val="00273C62"/>
    <w:rsid w:val="00273FBF"/>
    <w:rsid w:val="0027411F"/>
    <w:rsid w:val="00274186"/>
    <w:rsid w:val="00274C5B"/>
    <w:rsid w:val="00274F04"/>
    <w:rsid w:val="00274F17"/>
    <w:rsid w:val="00275022"/>
    <w:rsid w:val="00275108"/>
    <w:rsid w:val="00275148"/>
    <w:rsid w:val="002756F0"/>
    <w:rsid w:val="00275980"/>
    <w:rsid w:val="002759CB"/>
    <w:rsid w:val="00275C78"/>
    <w:rsid w:val="00275CBD"/>
    <w:rsid w:val="00275D8A"/>
    <w:rsid w:val="00276980"/>
    <w:rsid w:val="00276B15"/>
    <w:rsid w:val="00276B9A"/>
    <w:rsid w:val="00277137"/>
    <w:rsid w:val="00277D10"/>
    <w:rsid w:val="00277D2F"/>
    <w:rsid w:val="002801EA"/>
    <w:rsid w:val="00280321"/>
    <w:rsid w:val="00280542"/>
    <w:rsid w:val="00280715"/>
    <w:rsid w:val="002808BC"/>
    <w:rsid w:val="002808C2"/>
    <w:rsid w:val="00280975"/>
    <w:rsid w:val="00281039"/>
    <w:rsid w:val="002816A5"/>
    <w:rsid w:val="002816B4"/>
    <w:rsid w:val="0028174C"/>
    <w:rsid w:val="00281855"/>
    <w:rsid w:val="002818C7"/>
    <w:rsid w:val="00281CEA"/>
    <w:rsid w:val="00281D94"/>
    <w:rsid w:val="00281F59"/>
    <w:rsid w:val="00282576"/>
    <w:rsid w:val="002825D8"/>
    <w:rsid w:val="00282613"/>
    <w:rsid w:val="0028271A"/>
    <w:rsid w:val="00282929"/>
    <w:rsid w:val="00282A01"/>
    <w:rsid w:val="00282B05"/>
    <w:rsid w:val="00282B32"/>
    <w:rsid w:val="00282BA5"/>
    <w:rsid w:val="00283BA7"/>
    <w:rsid w:val="00283DD2"/>
    <w:rsid w:val="002840F4"/>
    <w:rsid w:val="002843FA"/>
    <w:rsid w:val="0028493D"/>
    <w:rsid w:val="00284A13"/>
    <w:rsid w:val="00284CB4"/>
    <w:rsid w:val="0028501C"/>
    <w:rsid w:val="002850F5"/>
    <w:rsid w:val="00285282"/>
    <w:rsid w:val="0028554F"/>
    <w:rsid w:val="00285578"/>
    <w:rsid w:val="00285597"/>
    <w:rsid w:val="002855B4"/>
    <w:rsid w:val="002857D5"/>
    <w:rsid w:val="002857E8"/>
    <w:rsid w:val="00285924"/>
    <w:rsid w:val="00285A10"/>
    <w:rsid w:val="00285C8D"/>
    <w:rsid w:val="00285F48"/>
    <w:rsid w:val="00286200"/>
    <w:rsid w:val="002865C3"/>
    <w:rsid w:val="002865DA"/>
    <w:rsid w:val="002867C3"/>
    <w:rsid w:val="002869A3"/>
    <w:rsid w:val="00286B60"/>
    <w:rsid w:val="0028705C"/>
    <w:rsid w:val="002872E9"/>
    <w:rsid w:val="0028745F"/>
    <w:rsid w:val="00287900"/>
    <w:rsid w:val="0028790C"/>
    <w:rsid w:val="00287B1D"/>
    <w:rsid w:val="00287E8F"/>
    <w:rsid w:val="00287F23"/>
    <w:rsid w:val="0029003E"/>
    <w:rsid w:val="002903C4"/>
    <w:rsid w:val="002904D2"/>
    <w:rsid w:val="002904EA"/>
    <w:rsid w:val="002908A7"/>
    <w:rsid w:val="00290D08"/>
    <w:rsid w:val="00290D1E"/>
    <w:rsid w:val="00290EFB"/>
    <w:rsid w:val="00290F0B"/>
    <w:rsid w:val="00291123"/>
    <w:rsid w:val="0029144B"/>
    <w:rsid w:val="002919B6"/>
    <w:rsid w:val="00291D7F"/>
    <w:rsid w:val="00291FB0"/>
    <w:rsid w:val="0029210D"/>
    <w:rsid w:val="002926A0"/>
    <w:rsid w:val="00292741"/>
    <w:rsid w:val="00292860"/>
    <w:rsid w:val="00292A69"/>
    <w:rsid w:val="00292ABC"/>
    <w:rsid w:val="00292B33"/>
    <w:rsid w:val="0029306C"/>
    <w:rsid w:val="002932AA"/>
    <w:rsid w:val="0029347F"/>
    <w:rsid w:val="002935E0"/>
    <w:rsid w:val="00293DC5"/>
    <w:rsid w:val="00293E22"/>
    <w:rsid w:val="00293F30"/>
    <w:rsid w:val="002940E5"/>
    <w:rsid w:val="0029420E"/>
    <w:rsid w:val="00294278"/>
    <w:rsid w:val="00294428"/>
    <w:rsid w:val="00294481"/>
    <w:rsid w:val="0029467E"/>
    <w:rsid w:val="00294838"/>
    <w:rsid w:val="00294E33"/>
    <w:rsid w:val="002954B5"/>
    <w:rsid w:val="00295514"/>
    <w:rsid w:val="00295745"/>
    <w:rsid w:val="00295868"/>
    <w:rsid w:val="00295969"/>
    <w:rsid w:val="00295A00"/>
    <w:rsid w:val="00295AA4"/>
    <w:rsid w:val="00295C38"/>
    <w:rsid w:val="0029778F"/>
    <w:rsid w:val="00297A3C"/>
    <w:rsid w:val="00297C5C"/>
    <w:rsid w:val="00297FA1"/>
    <w:rsid w:val="002A0041"/>
    <w:rsid w:val="002A025D"/>
    <w:rsid w:val="002A02EB"/>
    <w:rsid w:val="002A0589"/>
    <w:rsid w:val="002A05B6"/>
    <w:rsid w:val="002A09DC"/>
    <w:rsid w:val="002A0C9F"/>
    <w:rsid w:val="002A0D83"/>
    <w:rsid w:val="002A0E7A"/>
    <w:rsid w:val="002A1214"/>
    <w:rsid w:val="002A14DD"/>
    <w:rsid w:val="002A169C"/>
    <w:rsid w:val="002A173D"/>
    <w:rsid w:val="002A184B"/>
    <w:rsid w:val="002A1938"/>
    <w:rsid w:val="002A19CD"/>
    <w:rsid w:val="002A1B55"/>
    <w:rsid w:val="002A1C29"/>
    <w:rsid w:val="002A1CBC"/>
    <w:rsid w:val="002A1D0F"/>
    <w:rsid w:val="002A207E"/>
    <w:rsid w:val="002A2813"/>
    <w:rsid w:val="002A2A00"/>
    <w:rsid w:val="002A2C03"/>
    <w:rsid w:val="002A2F27"/>
    <w:rsid w:val="002A3150"/>
    <w:rsid w:val="002A34F5"/>
    <w:rsid w:val="002A35F3"/>
    <w:rsid w:val="002A374E"/>
    <w:rsid w:val="002A37AA"/>
    <w:rsid w:val="002A3C40"/>
    <w:rsid w:val="002A3D8C"/>
    <w:rsid w:val="002A3FAB"/>
    <w:rsid w:val="002A4206"/>
    <w:rsid w:val="002A483E"/>
    <w:rsid w:val="002A4934"/>
    <w:rsid w:val="002A4ACC"/>
    <w:rsid w:val="002A4BC1"/>
    <w:rsid w:val="002A522E"/>
    <w:rsid w:val="002A53B2"/>
    <w:rsid w:val="002A575E"/>
    <w:rsid w:val="002A5B26"/>
    <w:rsid w:val="002A5E27"/>
    <w:rsid w:val="002A5EAE"/>
    <w:rsid w:val="002A5F2A"/>
    <w:rsid w:val="002A6139"/>
    <w:rsid w:val="002A6CDF"/>
    <w:rsid w:val="002A6D45"/>
    <w:rsid w:val="002A70C2"/>
    <w:rsid w:val="002A7354"/>
    <w:rsid w:val="002A73A7"/>
    <w:rsid w:val="002A74C1"/>
    <w:rsid w:val="002A776C"/>
    <w:rsid w:val="002A7905"/>
    <w:rsid w:val="002A79DF"/>
    <w:rsid w:val="002A7BBA"/>
    <w:rsid w:val="002B0002"/>
    <w:rsid w:val="002B020F"/>
    <w:rsid w:val="002B0245"/>
    <w:rsid w:val="002B0BE4"/>
    <w:rsid w:val="002B0F6E"/>
    <w:rsid w:val="002B1115"/>
    <w:rsid w:val="002B11BD"/>
    <w:rsid w:val="002B128B"/>
    <w:rsid w:val="002B12D3"/>
    <w:rsid w:val="002B1582"/>
    <w:rsid w:val="002B1605"/>
    <w:rsid w:val="002B166F"/>
    <w:rsid w:val="002B1B44"/>
    <w:rsid w:val="002B1BC8"/>
    <w:rsid w:val="002B1F01"/>
    <w:rsid w:val="002B2288"/>
    <w:rsid w:val="002B254D"/>
    <w:rsid w:val="002B26F9"/>
    <w:rsid w:val="002B2833"/>
    <w:rsid w:val="002B2BDA"/>
    <w:rsid w:val="002B3266"/>
    <w:rsid w:val="002B35E8"/>
    <w:rsid w:val="002B36B8"/>
    <w:rsid w:val="002B38B6"/>
    <w:rsid w:val="002B38EC"/>
    <w:rsid w:val="002B3905"/>
    <w:rsid w:val="002B3BD5"/>
    <w:rsid w:val="002B3F05"/>
    <w:rsid w:val="002B42B6"/>
    <w:rsid w:val="002B4492"/>
    <w:rsid w:val="002B46C3"/>
    <w:rsid w:val="002B487A"/>
    <w:rsid w:val="002B4DA9"/>
    <w:rsid w:val="002B51D5"/>
    <w:rsid w:val="002B5219"/>
    <w:rsid w:val="002B53DA"/>
    <w:rsid w:val="002B5EFD"/>
    <w:rsid w:val="002B5FE0"/>
    <w:rsid w:val="002B614D"/>
    <w:rsid w:val="002B67E4"/>
    <w:rsid w:val="002B67FD"/>
    <w:rsid w:val="002B6AAA"/>
    <w:rsid w:val="002B6C91"/>
    <w:rsid w:val="002B6C97"/>
    <w:rsid w:val="002B6CEA"/>
    <w:rsid w:val="002B6D10"/>
    <w:rsid w:val="002B6E0F"/>
    <w:rsid w:val="002B6EFA"/>
    <w:rsid w:val="002B7C94"/>
    <w:rsid w:val="002C0502"/>
    <w:rsid w:val="002C0A5F"/>
    <w:rsid w:val="002C0B64"/>
    <w:rsid w:val="002C0BA4"/>
    <w:rsid w:val="002C0D14"/>
    <w:rsid w:val="002C0E73"/>
    <w:rsid w:val="002C18DC"/>
    <w:rsid w:val="002C2599"/>
    <w:rsid w:val="002C25FC"/>
    <w:rsid w:val="002C264B"/>
    <w:rsid w:val="002C2697"/>
    <w:rsid w:val="002C2888"/>
    <w:rsid w:val="002C2AE5"/>
    <w:rsid w:val="002C2CEE"/>
    <w:rsid w:val="002C2F58"/>
    <w:rsid w:val="002C31BB"/>
    <w:rsid w:val="002C3346"/>
    <w:rsid w:val="002C3F02"/>
    <w:rsid w:val="002C3F9C"/>
    <w:rsid w:val="002C4118"/>
    <w:rsid w:val="002C4332"/>
    <w:rsid w:val="002C45EC"/>
    <w:rsid w:val="002C4D0C"/>
    <w:rsid w:val="002C4F46"/>
    <w:rsid w:val="002C57BF"/>
    <w:rsid w:val="002C59CC"/>
    <w:rsid w:val="002C5B17"/>
    <w:rsid w:val="002C6430"/>
    <w:rsid w:val="002C64F4"/>
    <w:rsid w:val="002C6AA7"/>
    <w:rsid w:val="002C6D35"/>
    <w:rsid w:val="002C6D86"/>
    <w:rsid w:val="002C6DEF"/>
    <w:rsid w:val="002C6E08"/>
    <w:rsid w:val="002C71F9"/>
    <w:rsid w:val="002C730E"/>
    <w:rsid w:val="002C7313"/>
    <w:rsid w:val="002C7354"/>
    <w:rsid w:val="002C7451"/>
    <w:rsid w:val="002C77B6"/>
    <w:rsid w:val="002C7D61"/>
    <w:rsid w:val="002D021C"/>
    <w:rsid w:val="002D0A49"/>
    <w:rsid w:val="002D0C13"/>
    <w:rsid w:val="002D132C"/>
    <w:rsid w:val="002D1416"/>
    <w:rsid w:val="002D14B9"/>
    <w:rsid w:val="002D1763"/>
    <w:rsid w:val="002D1904"/>
    <w:rsid w:val="002D2ADA"/>
    <w:rsid w:val="002D2B01"/>
    <w:rsid w:val="002D3673"/>
    <w:rsid w:val="002D3BF3"/>
    <w:rsid w:val="002D3C94"/>
    <w:rsid w:val="002D3D97"/>
    <w:rsid w:val="002D3DF8"/>
    <w:rsid w:val="002D4384"/>
    <w:rsid w:val="002D43F8"/>
    <w:rsid w:val="002D4A96"/>
    <w:rsid w:val="002D4BC0"/>
    <w:rsid w:val="002D4CF9"/>
    <w:rsid w:val="002D4DA7"/>
    <w:rsid w:val="002D4EB8"/>
    <w:rsid w:val="002D4F48"/>
    <w:rsid w:val="002D522A"/>
    <w:rsid w:val="002D547C"/>
    <w:rsid w:val="002D54B3"/>
    <w:rsid w:val="002D5579"/>
    <w:rsid w:val="002D58E9"/>
    <w:rsid w:val="002D5B06"/>
    <w:rsid w:val="002D5F69"/>
    <w:rsid w:val="002D60A1"/>
    <w:rsid w:val="002D6144"/>
    <w:rsid w:val="002D6466"/>
    <w:rsid w:val="002D6538"/>
    <w:rsid w:val="002D695F"/>
    <w:rsid w:val="002D6C79"/>
    <w:rsid w:val="002D6EBE"/>
    <w:rsid w:val="002D702C"/>
    <w:rsid w:val="002D77CA"/>
    <w:rsid w:val="002D781F"/>
    <w:rsid w:val="002D7EED"/>
    <w:rsid w:val="002E0497"/>
    <w:rsid w:val="002E04C2"/>
    <w:rsid w:val="002E04FD"/>
    <w:rsid w:val="002E073D"/>
    <w:rsid w:val="002E0E85"/>
    <w:rsid w:val="002E1083"/>
    <w:rsid w:val="002E114B"/>
    <w:rsid w:val="002E1524"/>
    <w:rsid w:val="002E1A88"/>
    <w:rsid w:val="002E1BD4"/>
    <w:rsid w:val="002E1F48"/>
    <w:rsid w:val="002E2107"/>
    <w:rsid w:val="002E22C8"/>
    <w:rsid w:val="002E2581"/>
    <w:rsid w:val="002E2A54"/>
    <w:rsid w:val="002E2AD1"/>
    <w:rsid w:val="002E2FD2"/>
    <w:rsid w:val="002E3284"/>
    <w:rsid w:val="002E3400"/>
    <w:rsid w:val="002E390F"/>
    <w:rsid w:val="002E43EF"/>
    <w:rsid w:val="002E4920"/>
    <w:rsid w:val="002E4AE3"/>
    <w:rsid w:val="002E4D34"/>
    <w:rsid w:val="002E4EC9"/>
    <w:rsid w:val="002E5012"/>
    <w:rsid w:val="002E550A"/>
    <w:rsid w:val="002E56F3"/>
    <w:rsid w:val="002E580C"/>
    <w:rsid w:val="002E5B4D"/>
    <w:rsid w:val="002E64DB"/>
    <w:rsid w:val="002E6DFE"/>
    <w:rsid w:val="002E6F73"/>
    <w:rsid w:val="002E6FD2"/>
    <w:rsid w:val="002E700F"/>
    <w:rsid w:val="002E707A"/>
    <w:rsid w:val="002E71B1"/>
    <w:rsid w:val="002E74C2"/>
    <w:rsid w:val="002F01AE"/>
    <w:rsid w:val="002F0214"/>
    <w:rsid w:val="002F0399"/>
    <w:rsid w:val="002F043A"/>
    <w:rsid w:val="002F0474"/>
    <w:rsid w:val="002F1034"/>
    <w:rsid w:val="002F114C"/>
    <w:rsid w:val="002F13FD"/>
    <w:rsid w:val="002F1528"/>
    <w:rsid w:val="002F19AF"/>
    <w:rsid w:val="002F1B1D"/>
    <w:rsid w:val="002F1B35"/>
    <w:rsid w:val="002F1B7A"/>
    <w:rsid w:val="002F2BFB"/>
    <w:rsid w:val="002F33D0"/>
    <w:rsid w:val="002F356A"/>
    <w:rsid w:val="002F36B9"/>
    <w:rsid w:val="002F3CB3"/>
    <w:rsid w:val="002F3E3D"/>
    <w:rsid w:val="002F4030"/>
    <w:rsid w:val="002F442A"/>
    <w:rsid w:val="002F487B"/>
    <w:rsid w:val="002F4AA7"/>
    <w:rsid w:val="002F4E0E"/>
    <w:rsid w:val="002F4EC3"/>
    <w:rsid w:val="002F4EDD"/>
    <w:rsid w:val="002F58E6"/>
    <w:rsid w:val="002F5BAC"/>
    <w:rsid w:val="002F5E4C"/>
    <w:rsid w:val="002F6125"/>
    <w:rsid w:val="002F61D4"/>
    <w:rsid w:val="002F6739"/>
    <w:rsid w:val="002F69BA"/>
    <w:rsid w:val="002F6AB0"/>
    <w:rsid w:val="002F6CD8"/>
    <w:rsid w:val="002F6DD2"/>
    <w:rsid w:val="002F6F98"/>
    <w:rsid w:val="002F7B4D"/>
    <w:rsid w:val="002F7B5C"/>
    <w:rsid w:val="002F7E1E"/>
    <w:rsid w:val="002F7F86"/>
    <w:rsid w:val="003004BF"/>
    <w:rsid w:val="0030064D"/>
    <w:rsid w:val="00300689"/>
    <w:rsid w:val="0030198B"/>
    <w:rsid w:val="00301A17"/>
    <w:rsid w:val="00301AE5"/>
    <w:rsid w:val="00301D80"/>
    <w:rsid w:val="00301F45"/>
    <w:rsid w:val="00301FCC"/>
    <w:rsid w:val="0030209C"/>
    <w:rsid w:val="00302146"/>
    <w:rsid w:val="0030217E"/>
    <w:rsid w:val="0030238F"/>
    <w:rsid w:val="003023AD"/>
    <w:rsid w:val="003027BF"/>
    <w:rsid w:val="0030293D"/>
    <w:rsid w:val="00302BCB"/>
    <w:rsid w:val="003030FD"/>
    <w:rsid w:val="003031A7"/>
    <w:rsid w:val="00303236"/>
    <w:rsid w:val="00303256"/>
    <w:rsid w:val="003033BE"/>
    <w:rsid w:val="003033CA"/>
    <w:rsid w:val="003035C5"/>
    <w:rsid w:val="00303D6C"/>
    <w:rsid w:val="00303E31"/>
    <w:rsid w:val="00303F20"/>
    <w:rsid w:val="00304239"/>
    <w:rsid w:val="0030424D"/>
    <w:rsid w:val="0030475B"/>
    <w:rsid w:val="00304A63"/>
    <w:rsid w:val="00304BE5"/>
    <w:rsid w:val="00304C6A"/>
    <w:rsid w:val="00304DED"/>
    <w:rsid w:val="00304EE5"/>
    <w:rsid w:val="00304F55"/>
    <w:rsid w:val="00305A8C"/>
    <w:rsid w:val="00306002"/>
    <w:rsid w:val="0030664E"/>
    <w:rsid w:val="00306A37"/>
    <w:rsid w:val="00306F17"/>
    <w:rsid w:val="00306F27"/>
    <w:rsid w:val="003071D7"/>
    <w:rsid w:val="00307408"/>
    <w:rsid w:val="00307651"/>
    <w:rsid w:val="003077EC"/>
    <w:rsid w:val="0030793C"/>
    <w:rsid w:val="003079A3"/>
    <w:rsid w:val="00307B44"/>
    <w:rsid w:val="00310592"/>
    <w:rsid w:val="00310C9A"/>
    <w:rsid w:val="00310CFE"/>
    <w:rsid w:val="00310D97"/>
    <w:rsid w:val="00310D9E"/>
    <w:rsid w:val="00310EE4"/>
    <w:rsid w:val="003110A7"/>
    <w:rsid w:val="003111E6"/>
    <w:rsid w:val="0031136B"/>
    <w:rsid w:val="00311586"/>
    <w:rsid w:val="0031170B"/>
    <w:rsid w:val="00311D08"/>
    <w:rsid w:val="003120EF"/>
    <w:rsid w:val="00312283"/>
    <w:rsid w:val="00312291"/>
    <w:rsid w:val="003122B0"/>
    <w:rsid w:val="003122DF"/>
    <w:rsid w:val="0031282E"/>
    <w:rsid w:val="00312AF7"/>
    <w:rsid w:val="00312CBA"/>
    <w:rsid w:val="00312CD4"/>
    <w:rsid w:val="00313006"/>
    <w:rsid w:val="003137FB"/>
    <w:rsid w:val="003139ED"/>
    <w:rsid w:val="00313FB6"/>
    <w:rsid w:val="0031419D"/>
    <w:rsid w:val="00314481"/>
    <w:rsid w:val="003144D7"/>
    <w:rsid w:val="00314569"/>
    <w:rsid w:val="00314701"/>
    <w:rsid w:val="003148C3"/>
    <w:rsid w:val="00314945"/>
    <w:rsid w:val="00314A89"/>
    <w:rsid w:val="00314CC7"/>
    <w:rsid w:val="00315759"/>
    <w:rsid w:val="00315782"/>
    <w:rsid w:val="00315B99"/>
    <w:rsid w:val="00315B9E"/>
    <w:rsid w:val="00315F87"/>
    <w:rsid w:val="00316195"/>
    <w:rsid w:val="003163EC"/>
    <w:rsid w:val="00316665"/>
    <w:rsid w:val="0031688A"/>
    <w:rsid w:val="00316933"/>
    <w:rsid w:val="00316A4B"/>
    <w:rsid w:val="00316CEF"/>
    <w:rsid w:val="003170BC"/>
    <w:rsid w:val="00317B5A"/>
    <w:rsid w:val="00317C8B"/>
    <w:rsid w:val="00317CEA"/>
    <w:rsid w:val="003201C6"/>
    <w:rsid w:val="00320502"/>
    <w:rsid w:val="00320A9A"/>
    <w:rsid w:val="00320AF2"/>
    <w:rsid w:val="00320C8F"/>
    <w:rsid w:val="003210AB"/>
    <w:rsid w:val="00321227"/>
    <w:rsid w:val="00321454"/>
    <w:rsid w:val="003214C2"/>
    <w:rsid w:val="003214E1"/>
    <w:rsid w:val="003215FE"/>
    <w:rsid w:val="003219CC"/>
    <w:rsid w:val="00321A1C"/>
    <w:rsid w:val="00321CDF"/>
    <w:rsid w:val="00321D36"/>
    <w:rsid w:val="00321D79"/>
    <w:rsid w:val="00321FEA"/>
    <w:rsid w:val="00322868"/>
    <w:rsid w:val="003228E1"/>
    <w:rsid w:val="00322D4A"/>
    <w:rsid w:val="00323175"/>
    <w:rsid w:val="003231AE"/>
    <w:rsid w:val="00323285"/>
    <w:rsid w:val="003237D3"/>
    <w:rsid w:val="00323AEF"/>
    <w:rsid w:val="00323C7E"/>
    <w:rsid w:val="00323CA2"/>
    <w:rsid w:val="00323D94"/>
    <w:rsid w:val="00323DD1"/>
    <w:rsid w:val="003240C5"/>
    <w:rsid w:val="0032413A"/>
    <w:rsid w:val="00324289"/>
    <w:rsid w:val="00324C7D"/>
    <w:rsid w:val="00324CA1"/>
    <w:rsid w:val="00324D94"/>
    <w:rsid w:val="003251B4"/>
    <w:rsid w:val="003256EA"/>
    <w:rsid w:val="00325804"/>
    <w:rsid w:val="00325EDE"/>
    <w:rsid w:val="003260B2"/>
    <w:rsid w:val="00326222"/>
    <w:rsid w:val="003262EF"/>
    <w:rsid w:val="0032684A"/>
    <w:rsid w:val="00326CF1"/>
    <w:rsid w:val="003271C9"/>
    <w:rsid w:val="00327A5E"/>
    <w:rsid w:val="00327C7C"/>
    <w:rsid w:val="00330052"/>
    <w:rsid w:val="00330A42"/>
    <w:rsid w:val="00330D60"/>
    <w:rsid w:val="00331441"/>
    <w:rsid w:val="003315D7"/>
    <w:rsid w:val="003319E5"/>
    <w:rsid w:val="00331BD1"/>
    <w:rsid w:val="00332037"/>
    <w:rsid w:val="0033219A"/>
    <w:rsid w:val="0033237F"/>
    <w:rsid w:val="003326EF"/>
    <w:rsid w:val="00332CD9"/>
    <w:rsid w:val="003330F9"/>
    <w:rsid w:val="0033389C"/>
    <w:rsid w:val="00333B25"/>
    <w:rsid w:val="00333B5C"/>
    <w:rsid w:val="00333BAD"/>
    <w:rsid w:val="00333C6C"/>
    <w:rsid w:val="00333EAE"/>
    <w:rsid w:val="00333F81"/>
    <w:rsid w:val="0033400D"/>
    <w:rsid w:val="00334374"/>
    <w:rsid w:val="00334532"/>
    <w:rsid w:val="003347E0"/>
    <w:rsid w:val="003348D7"/>
    <w:rsid w:val="00334BAB"/>
    <w:rsid w:val="00334D5D"/>
    <w:rsid w:val="00334D75"/>
    <w:rsid w:val="00334D7E"/>
    <w:rsid w:val="00334E56"/>
    <w:rsid w:val="00334E80"/>
    <w:rsid w:val="0033545A"/>
    <w:rsid w:val="00335481"/>
    <w:rsid w:val="003355B7"/>
    <w:rsid w:val="003355C8"/>
    <w:rsid w:val="003355CC"/>
    <w:rsid w:val="0033572C"/>
    <w:rsid w:val="00335828"/>
    <w:rsid w:val="00335B3E"/>
    <w:rsid w:val="00335E11"/>
    <w:rsid w:val="00336157"/>
    <w:rsid w:val="003365D0"/>
    <w:rsid w:val="0033670E"/>
    <w:rsid w:val="003367C3"/>
    <w:rsid w:val="0033681D"/>
    <w:rsid w:val="003369F9"/>
    <w:rsid w:val="00336A43"/>
    <w:rsid w:val="00336ACC"/>
    <w:rsid w:val="00336BC0"/>
    <w:rsid w:val="00336DE2"/>
    <w:rsid w:val="00336F3C"/>
    <w:rsid w:val="0033715F"/>
    <w:rsid w:val="00337211"/>
    <w:rsid w:val="00337596"/>
    <w:rsid w:val="00337815"/>
    <w:rsid w:val="00337B42"/>
    <w:rsid w:val="00337B47"/>
    <w:rsid w:val="003406C4"/>
    <w:rsid w:val="0034090A"/>
    <w:rsid w:val="00340C25"/>
    <w:rsid w:val="00340F58"/>
    <w:rsid w:val="003410D4"/>
    <w:rsid w:val="0034132C"/>
    <w:rsid w:val="00341948"/>
    <w:rsid w:val="00341D15"/>
    <w:rsid w:val="00341E54"/>
    <w:rsid w:val="00342028"/>
    <w:rsid w:val="0034210B"/>
    <w:rsid w:val="0034226D"/>
    <w:rsid w:val="0034247C"/>
    <w:rsid w:val="00342664"/>
    <w:rsid w:val="003426DA"/>
    <w:rsid w:val="003426F3"/>
    <w:rsid w:val="00342CD9"/>
    <w:rsid w:val="00342D33"/>
    <w:rsid w:val="00342E8E"/>
    <w:rsid w:val="003430E8"/>
    <w:rsid w:val="003436E4"/>
    <w:rsid w:val="003437CA"/>
    <w:rsid w:val="003438F2"/>
    <w:rsid w:val="00343D29"/>
    <w:rsid w:val="00344158"/>
    <w:rsid w:val="003441A8"/>
    <w:rsid w:val="003441BD"/>
    <w:rsid w:val="00344237"/>
    <w:rsid w:val="003442E9"/>
    <w:rsid w:val="00344409"/>
    <w:rsid w:val="00344643"/>
    <w:rsid w:val="0034496C"/>
    <w:rsid w:val="003449D7"/>
    <w:rsid w:val="00344B37"/>
    <w:rsid w:val="00344D35"/>
    <w:rsid w:val="00344E29"/>
    <w:rsid w:val="00345429"/>
    <w:rsid w:val="003455E8"/>
    <w:rsid w:val="00345793"/>
    <w:rsid w:val="00345AD3"/>
    <w:rsid w:val="00345CA6"/>
    <w:rsid w:val="00345E55"/>
    <w:rsid w:val="00345F9D"/>
    <w:rsid w:val="0034602A"/>
    <w:rsid w:val="0034606F"/>
    <w:rsid w:val="00346123"/>
    <w:rsid w:val="00346717"/>
    <w:rsid w:val="0034672F"/>
    <w:rsid w:val="003467C3"/>
    <w:rsid w:val="003468B1"/>
    <w:rsid w:val="00346AC0"/>
    <w:rsid w:val="00346AF5"/>
    <w:rsid w:val="00346B0D"/>
    <w:rsid w:val="00346B5D"/>
    <w:rsid w:val="00346C1C"/>
    <w:rsid w:val="00346C2C"/>
    <w:rsid w:val="00346CDF"/>
    <w:rsid w:val="00346E4A"/>
    <w:rsid w:val="0034770B"/>
    <w:rsid w:val="00347D4C"/>
    <w:rsid w:val="00350750"/>
    <w:rsid w:val="0035092D"/>
    <w:rsid w:val="00350CC6"/>
    <w:rsid w:val="00350FDE"/>
    <w:rsid w:val="00351089"/>
    <w:rsid w:val="0035121A"/>
    <w:rsid w:val="0035121F"/>
    <w:rsid w:val="00351506"/>
    <w:rsid w:val="0035167E"/>
    <w:rsid w:val="00351758"/>
    <w:rsid w:val="00351B87"/>
    <w:rsid w:val="00351E0F"/>
    <w:rsid w:val="00352923"/>
    <w:rsid w:val="00352EA3"/>
    <w:rsid w:val="003530BE"/>
    <w:rsid w:val="003531F2"/>
    <w:rsid w:val="00353231"/>
    <w:rsid w:val="0035323F"/>
    <w:rsid w:val="003536A8"/>
    <w:rsid w:val="0035394B"/>
    <w:rsid w:val="00353C35"/>
    <w:rsid w:val="00353EA8"/>
    <w:rsid w:val="003544AA"/>
    <w:rsid w:val="00354940"/>
    <w:rsid w:val="003550A0"/>
    <w:rsid w:val="003553DF"/>
    <w:rsid w:val="003555C5"/>
    <w:rsid w:val="00355666"/>
    <w:rsid w:val="00355BA0"/>
    <w:rsid w:val="00355D05"/>
    <w:rsid w:val="00356344"/>
    <w:rsid w:val="00356459"/>
    <w:rsid w:val="003565E1"/>
    <w:rsid w:val="003575AF"/>
    <w:rsid w:val="0035765E"/>
    <w:rsid w:val="003578B7"/>
    <w:rsid w:val="003578C6"/>
    <w:rsid w:val="00357DBA"/>
    <w:rsid w:val="003601F3"/>
    <w:rsid w:val="00360206"/>
    <w:rsid w:val="00360327"/>
    <w:rsid w:val="00360545"/>
    <w:rsid w:val="00360A31"/>
    <w:rsid w:val="00360B03"/>
    <w:rsid w:val="00360C27"/>
    <w:rsid w:val="00360C74"/>
    <w:rsid w:val="00361048"/>
    <w:rsid w:val="003611DD"/>
    <w:rsid w:val="0036141B"/>
    <w:rsid w:val="003615DD"/>
    <w:rsid w:val="003616F8"/>
    <w:rsid w:val="003617DF"/>
    <w:rsid w:val="00361902"/>
    <w:rsid w:val="00361FB7"/>
    <w:rsid w:val="00362016"/>
    <w:rsid w:val="0036202F"/>
    <w:rsid w:val="003621EB"/>
    <w:rsid w:val="0036263F"/>
    <w:rsid w:val="003627D5"/>
    <w:rsid w:val="00363163"/>
    <w:rsid w:val="0036354B"/>
    <w:rsid w:val="003636F7"/>
    <w:rsid w:val="0036372F"/>
    <w:rsid w:val="00363A9D"/>
    <w:rsid w:val="00364211"/>
    <w:rsid w:val="00364282"/>
    <w:rsid w:val="003645E4"/>
    <w:rsid w:val="003646F9"/>
    <w:rsid w:val="00364B51"/>
    <w:rsid w:val="00364BD9"/>
    <w:rsid w:val="00364C09"/>
    <w:rsid w:val="00365025"/>
    <w:rsid w:val="0036527F"/>
    <w:rsid w:val="00365340"/>
    <w:rsid w:val="0036534A"/>
    <w:rsid w:val="0036537F"/>
    <w:rsid w:val="00365741"/>
    <w:rsid w:val="003658F0"/>
    <w:rsid w:val="00365AE9"/>
    <w:rsid w:val="00365B7E"/>
    <w:rsid w:val="00365BED"/>
    <w:rsid w:val="00365ED7"/>
    <w:rsid w:val="0036603F"/>
    <w:rsid w:val="00366652"/>
    <w:rsid w:val="00366758"/>
    <w:rsid w:val="00366842"/>
    <w:rsid w:val="003669C5"/>
    <w:rsid w:val="00366AAF"/>
    <w:rsid w:val="00366F12"/>
    <w:rsid w:val="00366F2C"/>
    <w:rsid w:val="003670C2"/>
    <w:rsid w:val="00367475"/>
    <w:rsid w:val="003675F5"/>
    <w:rsid w:val="003676AF"/>
    <w:rsid w:val="003676E4"/>
    <w:rsid w:val="0036775D"/>
    <w:rsid w:val="003701B6"/>
    <w:rsid w:val="00370305"/>
    <w:rsid w:val="0037032D"/>
    <w:rsid w:val="0037065F"/>
    <w:rsid w:val="00370787"/>
    <w:rsid w:val="00370793"/>
    <w:rsid w:val="003707B7"/>
    <w:rsid w:val="00370A6F"/>
    <w:rsid w:val="00370AD8"/>
    <w:rsid w:val="00370BD3"/>
    <w:rsid w:val="00370E63"/>
    <w:rsid w:val="00371247"/>
    <w:rsid w:val="00371264"/>
    <w:rsid w:val="00371413"/>
    <w:rsid w:val="00371760"/>
    <w:rsid w:val="00371795"/>
    <w:rsid w:val="00371804"/>
    <w:rsid w:val="0037185C"/>
    <w:rsid w:val="00371B61"/>
    <w:rsid w:val="00372307"/>
    <w:rsid w:val="0037289E"/>
    <w:rsid w:val="00372BEE"/>
    <w:rsid w:val="00372DE8"/>
    <w:rsid w:val="00372F6D"/>
    <w:rsid w:val="00372FC8"/>
    <w:rsid w:val="0037320D"/>
    <w:rsid w:val="00373631"/>
    <w:rsid w:val="0037393E"/>
    <w:rsid w:val="0037440C"/>
    <w:rsid w:val="003745E5"/>
    <w:rsid w:val="00374A23"/>
    <w:rsid w:val="00374ED8"/>
    <w:rsid w:val="00375013"/>
    <w:rsid w:val="003752F7"/>
    <w:rsid w:val="003753E4"/>
    <w:rsid w:val="00375486"/>
    <w:rsid w:val="003758F1"/>
    <w:rsid w:val="00375BF9"/>
    <w:rsid w:val="0037620D"/>
    <w:rsid w:val="003767D3"/>
    <w:rsid w:val="00376AC4"/>
    <w:rsid w:val="0037705B"/>
    <w:rsid w:val="0037712D"/>
    <w:rsid w:val="003771C2"/>
    <w:rsid w:val="003774A4"/>
    <w:rsid w:val="0037754A"/>
    <w:rsid w:val="00377758"/>
    <w:rsid w:val="003806CD"/>
    <w:rsid w:val="00380732"/>
    <w:rsid w:val="003807AE"/>
    <w:rsid w:val="0038134F"/>
    <w:rsid w:val="003813F0"/>
    <w:rsid w:val="003817B3"/>
    <w:rsid w:val="00381EE0"/>
    <w:rsid w:val="00381F06"/>
    <w:rsid w:val="0038224B"/>
    <w:rsid w:val="00382447"/>
    <w:rsid w:val="003824FC"/>
    <w:rsid w:val="003827A2"/>
    <w:rsid w:val="00382ECF"/>
    <w:rsid w:val="003834DA"/>
    <w:rsid w:val="003836BB"/>
    <w:rsid w:val="00383732"/>
    <w:rsid w:val="0038390A"/>
    <w:rsid w:val="003845E4"/>
    <w:rsid w:val="00384636"/>
    <w:rsid w:val="0038470D"/>
    <w:rsid w:val="00384A60"/>
    <w:rsid w:val="003851A5"/>
    <w:rsid w:val="00385807"/>
    <w:rsid w:val="00385A0A"/>
    <w:rsid w:val="00385C6F"/>
    <w:rsid w:val="00385DEB"/>
    <w:rsid w:val="00385F75"/>
    <w:rsid w:val="003864CD"/>
    <w:rsid w:val="003864E1"/>
    <w:rsid w:val="0038654F"/>
    <w:rsid w:val="00386553"/>
    <w:rsid w:val="003865A1"/>
    <w:rsid w:val="003866E1"/>
    <w:rsid w:val="003866F6"/>
    <w:rsid w:val="0038690E"/>
    <w:rsid w:val="00386954"/>
    <w:rsid w:val="0038701D"/>
    <w:rsid w:val="00387428"/>
    <w:rsid w:val="003878E9"/>
    <w:rsid w:val="00387AD4"/>
    <w:rsid w:val="00387F1F"/>
    <w:rsid w:val="003902DE"/>
    <w:rsid w:val="00390A7D"/>
    <w:rsid w:val="00390E43"/>
    <w:rsid w:val="00390F59"/>
    <w:rsid w:val="00391136"/>
    <w:rsid w:val="0039114B"/>
    <w:rsid w:val="003911B6"/>
    <w:rsid w:val="003912DE"/>
    <w:rsid w:val="00391340"/>
    <w:rsid w:val="003917BC"/>
    <w:rsid w:val="00391967"/>
    <w:rsid w:val="00391C10"/>
    <w:rsid w:val="00391DCE"/>
    <w:rsid w:val="00391EB6"/>
    <w:rsid w:val="0039247F"/>
    <w:rsid w:val="0039262F"/>
    <w:rsid w:val="00392725"/>
    <w:rsid w:val="00393046"/>
    <w:rsid w:val="0039326D"/>
    <w:rsid w:val="00393330"/>
    <w:rsid w:val="0039343B"/>
    <w:rsid w:val="00393AD5"/>
    <w:rsid w:val="00394013"/>
    <w:rsid w:val="0039407D"/>
    <w:rsid w:val="00394291"/>
    <w:rsid w:val="0039492A"/>
    <w:rsid w:val="0039496C"/>
    <w:rsid w:val="003949D1"/>
    <w:rsid w:val="00394E56"/>
    <w:rsid w:val="00394FBF"/>
    <w:rsid w:val="00395183"/>
    <w:rsid w:val="003952B7"/>
    <w:rsid w:val="00395457"/>
    <w:rsid w:val="003957C5"/>
    <w:rsid w:val="003959D1"/>
    <w:rsid w:val="00395C3F"/>
    <w:rsid w:val="00396213"/>
    <w:rsid w:val="00396238"/>
    <w:rsid w:val="0039630E"/>
    <w:rsid w:val="003965A4"/>
    <w:rsid w:val="00396917"/>
    <w:rsid w:val="00396926"/>
    <w:rsid w:val="00396AD4"/>
    <w:rsid w:val="00396EBC"/>
    <w:rsid w:val="003972F6"/>
    <w:rsid w:val="0039758D"/>
    <w:rsid w:val="0039763D"/>
    <w:rsid w:val="003978A4"/>
    <w:rsid w:val="003978DC"/>
    <w:rsid w:val="00397914"/>
    <w:rsid w:val="00397926"/>
    <w:rsid w:val="00397C76"/>
    <w:rsid w:val="00397DA4"/>
    <w:rsid w:val="003A00A9"/>
    <w:rsid w:val="003A02DE"/>
    <w:rsid w:val="003A0F36"/>
    <w:rsid w:val="003A121F"/>
    <w:rsid w:val="003A143B"/>
    <w:rsid w:val="003A1771"/>
    <w:rsid w:val="003A17D5"/>
    <w:rsid w:val="003A238E"/>
    <w:rsid w:val="003A23FE"/>
    <w:rsid w:val="003A262B"/>
    <w:rsid w:val="003A274C"/>
    <w:rsid w:val="003A2B10"/>
    <w:rsid w:val="003A2FC1"/>
    <w:rsid w:val="003A3098"/>
    <w:rsid w:val="003A32A4"/>
    <w:rsid w:val="003A37B6"/>
    <w:rsid w:val="003A396E"/>
    <w:rsid w:val="003A3A98"/>
    <w:rsid w:val="003A3BEC"/>
    <w:rsid w:val="003A3E9E"/>
    <w:rsid w:val="003A3FB6"/>
    <w:rsid w:val="003A445C"/>
    <w:rsid w:val="003A484A"/>
    <w:rsid w:val="003A4C15"/>
    <w:rsid w:val="003A4CD7"/>
    <w:rsid w:val="003A500C"/>
    <w:rsid w:val="003A5202"/>
    <w:rsid w:val="003A55B6"/>
    <w:rsid w:val="003A5743"/>
    <w:rsid w:val="003A5819"/>
    <w:rsid w:val="003A5890"/>
    <w:rsid w:val="003A5914"/>
    <w:rsid w:val="003A5A2B"/>
    <w:rsid w:val="003A610E"/>
    <w:rsid w:val="003A6208"/>
    <w:rsid w:val="003A62BC"/>
    <w:rsid w:val="003A680C"/>
    <w:rsid w:val="003A68EC"/>
    <w:rsid w:val="003A6A50"/>
    <w:rsid w:val="003A6FFF"/>
    <w:rsid w:val="003A72E4"/>
    <w:rsid w:val="003A7453"/>
    <w:rsid w:val="003A7637"/>
    <w:rsid w:val="003A7903"/>
    <w:rsid w:val="003A7BC9"/>
    <w:rsid w:val="003A7C0E"/>
    <w:rsid w:val="003A7CEB"/>
    <w:rsid w:val="003B000E"/>
    <w:rsid w:val="003B0194"/>
    <w:rsid w:val="003B036B"/>
    <w:rsid w:val="003B048D"/>
    <w:rsid w:val="003B0661"/>
    <w:rsid w:val="003B09F2"/>
    <w:rsid w:val="003B0BBD"/>
    <w:rsid w:val="003B0BC2"/>
    <w:rsid w:val="003B0F0D"/>
    <w:rsid w:val="003B1333"/>
    <w:rsid w:val="003B1334"/>
    <w:rsid w:val="003B172E"/>
    <w:rsid w:val="003B1E9E"/>
    <w:rsid w:val="003B1F00"/>
    <w:rsid w:val="003B278C"/>
    <w:rsid w:val="003B2942"/>
    <w:rsid w:val="003B2969"/>
    <w:rsid w:val="003B2B42"/>
    <w:rsid w:val="003B2B56"/>
    <w:rsid w:val="003B2DD7"/>
    <w:rsid w:val="003B30FF"/>
    <w:rsid w:val="003B331A"/>
    <w:rsid w:val="003B3462"/>
    <w:rsid w:val="003B38C4"/>
    <w:rsid w:val="003B3FCE"/>
    <w:rsid w:val="003B41D5"/>
    <w:rsid w:val="003B42DA"/>
    <w:rsid w:val="003B463D"/>
    <w:rsid w:val="003B475A"/>
    <w:rsid w:val="003B47BA"/>
    <w:rsid w:val="003B49C8"/>
    <w:rsid w:val="003B4CA5"/>
    <w:rsid w:val="003B5398"/>
    <w:rsid w:val="003B5435"/>
    <w:rsid w:val="003B5B80"/>
    <w:rsid w:val="003B5BC9"/>
    <w:rsid w:val="003B5BE0"/>
    <w:rsid w:val="003B5CA2"/>
    <w:rsid w:val="003B5DE0"/>
    <w:rsid w:val="003B615D"/>
    <w:rsid w:val="003B6253"/>
    <w:rsid w:val="003B6469"/>
    <w:rsid w:val="003B6AC3"/>
    <w:rsid w:val="003B6B9E"/>
    <w:rsid w:val="003B708C"/>
    <w:rsid w:val="003B71B9"/>
    <w:rsid w:val="003B71FB"/>
    <w:rsid w:val="003B7296"/>
    <w:rsid w:val="003B744D"/>
    <w:rsid w:val="003B7AD9"/>
    <w:rsid w:val="003B7BCC"/>
    <w:rsid w:val="003B7C78"/>
    <w:rsid w:val="003C0289"/>
    <w:rsid w:val="003C05E9"/>
    <w:rsid w:val="003C07BA"/>
    <w:rsid w:val="003C0953"/>
    <w:rsid w:val="003C099B"/>
    <w:rsid w:val="003C0B78"/>
    <w:rsid w:val="003C0E7D"/>
    <w:rsid w:val="003C0E9B"/>
    <w:rsid w:val="003C0ECA"/>
    <w:rsid w:val="003C1394"/>
    <w:rsid w:val="003C13DE"/>
    <w:rsid w:val="003C1867"/>
    <w:rsid w:val="003C18D5"/>
    <w:rsid w:val="003C1CD3"/>
    <w:rsid w:val="003C2278"/>
    <w:rsid w:val="003C2A3B"/>
    <w:rsid w:val="003C2CEC"/>
    <w:rsid w:val="003C2DBD"/>
    <w:rsid w:val="003C31F5"/>
    <w:rsid w:val="003C3337"/>
    <w:rsid w:val="003C3582"/>
    <w:rsid w:val="003C35B6"/>
    <w:rsid w:val="003C43F2"/>
    <w:rsid w:val="003C46E6"/>
    <w:rsid w:val="003C4C05"/>
    <w:rsid w:val="003C4FD9"/>
    <w:rsid w:val="003C5312"/>
    <w:rsid w:val="003C5408"/>
    <w:rsid w:val="003C5437"/>
    <w:rsid w:val="003C5578"/>
    <w:rsid w:val="003C5B07"/>
    <w:rsid w:val="003C5B25"/>
    <w:rsid w:val="003C5CD2"/>
    <w:rsid w:val="003C6467"/>
    <w:rsid w:val="003C66DD"/>
    <w:rsid w:val="003C693D"/>
    <w:rsid w:val="003C6BE2"/>
    <w:rsid w:val="003C6EED"/>
    <w:rsid w:val="003C718F"/>
    <w:rsid w:val="003C73DB"/>
    <w:rsid w:val="003C75E6"/>
    <w:rsid w:val="003C76C9"/>
    <w:rsid w:val="003C7951"/>
    <w:rsid w:val="003C7A6E"/>
    <w:rsid w:val="003C7A75"/>
    <w:rsid w:val="003C7AA9"/>
    <w:rsid w:val="003C7BA2"/>
    <w:rsid w:val="003C7C1C"/>
    <w:rsid w:val="003C7E11"/>
    <w:rsid w:val="003C7E8D"/>
    <w:rsid w:val="003C7FA6"/>
    <w:rsid w:val="003C7FCC"/>
    <w:rsid w:val="003D02AD"/>
    <w:rsid w:val="003D0494"/>
    <w:rsid w:val="003D0500"/>
    <w:rsid w:val="003D081A"/>
    <w:rsid w:val="003D0B7D"/>
    <w:rsid w:val="003D0DAA"/>
    <w:rsid w:val="003D0DE2"/>
    <w:rsid w:val="003D0F1E"/>
    <w:rsid w:val="003D1080"/>
    <w:rsid w:val="003D126B"/>
    <w:rsid w:val="003D185A"/>
    <w:rsid w:val="003D19C5"/>
    <w:rsid w:val="003D1A3A"/>
    <w:rsid w:val="003D1CC4"/>
    <w:rsid w:val="003D2253"/>
    <w:rsid w:val="003D228E"/>
    <w:rsid w:val="003D2C25"/>
    <w:rsid w:val="003D2CEC"/>
    <w:rsid w:val="003D2D76"/>
    <w:rsid w:val="003D2E4E"/>
    <w:rsid w:val="003D2FB3"/>
    <w:rsid w:val="003D3214"/>
    <w:rsid w:val="003D32FA"/>
    <w:rsid w:val="003D3501"/>
    <w:rsid w:val="003D3521"/>
    <w:rsid w:val="003D3558"/>
    <w:rsid w:val="003D3A2B"/>
    <w:rsid w:val="003D3A8A"/>
    <w:rsid w:val="003D3E11"/>
    <w:rsid w:val="003D41B0"/>
    <w:rsid w:val="003D42E5"/>
    <w:rsid w:val="003D450B"/>
    <w:rsid w:val="003D49E0"/>
    <w:rsid w:val="003D49E9"/>
    <w:rsid w:val="003D4B50"/>
    <w:rsid w:val="003D4DB3"/>
    <w:rsid w:val="003D4EF3"/>
    <w:rsid w:val="003D4F40"/>
    <w:rsid w:val="003D5738"/>
    <w:rsid w:val="003D5799"/>
    <w:rsid w:val="003D590A"/>
    <w:rsid w:val="003D5F3E"/>
    <w:rsid w:val="003D632E"/>
    <w:rsid w:val="003D6684"/>
    <w:rsid w:val="003D68C4"/>
    <w:rsid w:val="003D6B99"/>
    <w:rsid w:val="003D6C0B"/>
    <w:rsid w:val="003D6E4B"/>
    <w:rsid w:val="003D6E9F"/>
    <w:rsid w:val="003D6F6B"/>
    <w:rsid w:val="003D6FE3"/>
    <w:rsid w:val="003D71F5"/>
    <w:rsid w:val="003D78D1"/>
    <w:rsid w:val="003D7912"/>
    <w:rsid w:val="003D7B94"/>
    <w:rsid w:val="003D7C60"/>
    <w:rsid w:val="003D7D59"/>
    <w:rsid w:val="003D7DAE"/>
    <w:rsid w:val="003E010A"/>
    <w:rsid w:val="003E01F3"/>
    <w:rsid w:val="003E0619"/>
    <w:rsid w:val="003E0830"/>
    <w:rsid w:val="003E0BAC"/>
    <w:rsid w:val="003E0C95"/>
    <w:rsid w:val="003E1661"/>
    <w:rsid w:val="003E1789"/>
    <w:rsid w:val="003E17E0"/>
    <w:rsid w:val="003E1CCF"/>
    <w:rsid w:val="003E1EB2"/>
    <w:rsid w:val="003E1F73"/>
    <w:rsid w:val="003E26E6"/>
    <w:rsid w:val="003E2713"/>
    <w:rsid w:val="003E2C0B"/>
    <w:rsid w:val="003E2DF5"/>
    <w:rsid w:val="003E2E76"/>
    <w:rsid w:val="003E32D8"/>
    <w:rsid w:val="003E33F3"/>
    <w:rsid w:val="003E361C"/>
    <w:rsid w:val="003E390C"/>
    <w:rsid w:val="003E3CDE"/>
    <w:rsid w:val="003E3E97"/>
    <w:rsid w:val="003E445A"/>
    <w:rsid w:val="003E4A8D"/>
    <w:rsid w:val="003E54F2"/>
    <w:rsid w:val="003E592A"/>
    <w:rsid w:val="003E5D30"/>
    <w:rsid w:val="003E613E"/>
    <w:rsid w:val="003E65DF"/>
    <w:rsid w:val="003E680E"/>
    <w:rsid w:val="003E687F"/>
    <w:rsid w:val="003E6A5E"/>
    <w:rsid w:val="003E6EE4"/>
    <w:rsid w:val="003E6F25"/>
    <w:rsid w:val="003E700C"/>
    <w:rsid w:val="003E710F"/>
    <w:rsid w:val="003E71C9"/>
    <w:rsid w:val="003E7201"/>
    <w:rsid w:val="003E7467"/>
    <w:rsid w:val="003E78C9"/>
    <w:rsid w:val="003E7F6E"/>
    <w:rsid w:val="003F0153"/>
    <w:rsid w:val="003F03EA"/>
    <w:rsid w:val="003F06B3"/>
    <w:rsid w:val="003F0AAB"/>
    <w:rsid w:val="003F0C13"/>
    <w:rsid w:val="003F0E75"/>
    <w:rsid w:val="003F0F56"/>
    <w:rsid w:val="003F11F6"/>
    <w:rsid w:val="003F1411"/>
    <w:rsid w:val="003F1497"/>
    <w:rsid w:val="003F14DB"/>
    <w:rsid w:val="003F1C2D"/>
    <w:rsid w:val="003F1C5E"/>
    <w:rsid w:val="003F1FAD"/>
    <w:rsid w:val="003F2460"/>
    <w:rsid w:val="003F24C7"/>
    <w:rsid w:val="003F26C9"/>
    <w:rsid w:val="003F27C6"/>
    <w:rsid w:val="003F2B58"/>
    <w:rsid w:val="003F3000"/>
    <w:rsid w:val="003F38E2"/>
    <w:rsid w:val="003F39D3"/>
    <w:rsid w:val="003F3B9F"/>
    <w:rsid w:val="003F3EE5"/>
    <w:rsid w:val="003F4091"/>
    <w:rsid w:val="003F4407"/>
    <w:rsid w:val="003F44F2"/>
    <w:rsid w:val="003F4663"/>
    <w:rsid w:val="003F4995"/>
    <w:rsid w:val="003F4D0A"/>
    <w:rsid w:val="003F5177"/>
    <w:rsid w:val="003F51D0"/>
    <w:rsid w:val="003F539C"/>
    <w:rsid w:val="003F5417"/>
    <w:rsid w:val="003F55F5"/>
    <w:rsid w:val="003F5650"/>
    <w:rsid w:val="003F567E"/>
    <w:rsid w:val="003F5C66"/>
    <w:rsid w:val="003F6295"/>
    <w:rsid w:val="003F6557"/>
    <w:rsid w:val="003F65D9"/>
    <w:rsid w:val="003F687B"/>
    <w:rsid w:val="003F6A91"/>
    <w:rsid w:val="003F7171"/>
    <w:rsid w:val="003F7480"/>
    <w:rsid w:val="003F75AD"/>
    <w:rsid w:val="003F75CC"/>
    <w:rsid w:val="003F7764"/>
    <w:rsid w:val="003F787B"/>
    <w:rsid w:val="003F7BDD"/>
    <w:rsid w:val="003F7FC6"/>
    <w:rsid w:val="004000BD"/>
    <w:rsid w:val="004002F0"/>
    <w:rsid w:val="004009E5"/>
    <w:rsid w:val="00400EAA"/>
    <w:rsid w:val="004010F8"/>
    <w:rsid w:val="004010F9"/>
    <w:rsid w:val="00401837"/>
    <w:rsid w:val="0040193C"/>
    <w:rsid w:val="00401FAD"/>
    <w:rsid w:val="004021C5"/>
    <w:rsid w:val="0040235C"/>
    <w:rsid w:val="00402A6E"/>
    <w:rsid w:val="00402BFE"/>
    <w:rsid w:val="00402E85"/>
    <w:rsid w:val="00403088"/>
    <w:rsid w:val="004033DE"/>
    <w:rsid w:val="004035C0"/>
    <w:rsid w:val="004039CB"/>
    <w:rsid w:val="00403EA8"/>
    <w:rsid w:val="00403FAD"/>
    <w:rsid w:val="00404521"/>
    <w:rsid w:val="004045C0"/>
    <w:rsid w:val="00404A21"/>
    <w:rsid w:val="00404B43"/>
    <w:rsid w:val="00404B9E"/>
    <w:rsid w:val="00404EA7"/>
    <w:rsid w:val="00405363"/>
    <w:rsid w:val="0040553C"/>
    <w:rsid w:val="00405C1A"/>
    <w:rsid w:val="00405CC5"/>
    <w:rsid w:val="00405ED4"/>
    <w:rsid w:val="00405FF2"/>
    <w:rsid w:val="00406104"/>
    <w:rsid w:val="004062C0"/>
    <w:rsid w:val="00406756"/>
    <w:rsid w:val="00406AF2"/>
    <w:rsid w:val="00406B2D"/>
    <w:rsid w:val="00406BF7"/>
    <w:rsid w:val="00406C19"/>
    <w:rsid w:val="00406D31"/>
    <w:rsid w:val="00406F20"/>
    <w:rsid w:val="0040769A"/>
    <w:rsid w:val="004077EC"/>
    <w:rsid w:val="0040788E"/>
    <w:rsid w:val="00407B53"/>
    <w:rsid w:val="00407E29"/>
    <w:rsid w:val="00407EF3"/>
    <w:rsid w:val="004100C3"/>
    <w:rsid w:val="00410169"/>
    <w:rsid w:val="004107B6"/>
    <w:rsid w:val="0041095C"/>
    <w:rsid w:val="00410B16"/>
    <w:rsid w:val="00410CA1"/>
    <w:rsid w:val="00410ED6"/>
    <w:rsid w:val="00411133"/>
    <w:rsid w:val="0041114B"/>
    <w:rsid w:val="004112AB"/>
    <w:rsid w:val="00411BB2"/>
    <w:rsid w:val="00411DFD"/>
    <w:rsid w:val="00412370"/>
    <w:rsid w:val="00412468"/>
    <w:rsid w:val="00412530"/>
    <w:rsid w:val="004126D4"/>
    <w:rsid w:val="0041280D"/>
    <w:rsid w:val="004129E3"/>
    <w:rsid w:val="00412B3C"/>
    <w:rsid w:val="00412BC7"/>
    <w:rsid w:val="00412C26"/>
    <w:rsid w:val="00412CB2"/>
    <w:rsid w:val="00412D1B"/>
    <w:rsid w:val="00412E43"/>
    <w:rsid w:val="00412F62"/>
    <w:rsid w:val="0041343F"/>
    <w:rsid w:val="0041371B"/>
    <w:rsid w:val="00413D14"/>
    <w:rsid w:val="00413D54"/>
    <w:rsid w:val="0041437B"/>
    <w:rsid w:val="004143FC"/>
    <w:rsid w:val="00414407"/>
    <w:rsid w:val="00415195"/>
    <w:rsid w:val="00415629"/>
    <w:rsid w:val="00415845"/>
    <w:rsid w:val="004159A6"/>
    <w:rsid w:val="00415AD0"/>
    <w:rsid w:val="00415F10"/>
    <w:rsid w:val="00415F7B"/>
    <w:rsid w:val="004162D7"/>
    <w:rsid w:val="0041641E"/>
    <w:rsid w:val="00416B16"/>
    <w:rsid w:val="00416B21"/>
    <w:rsid w:val="00417356"/>
    <w:rsid w:val="0041741A"/>
    <w:rsid w:val="00417A2E"/>
    <w:rsid w:val="0042033F"/>
    <w:rsid w:val="00420581"/>
    <w:rsid w:val="00420608"/>
    <w:rsid w:val="00420643"/>
    <w:rsid w:val="00420BD6"/>
    <w:rsid w:val="00421355"/>
    <w:rsid w:val="00421548"/>
    <w:rsid w:val="0042159C"/>
    <w:rsid w:val="00421A58"/>
    <w:rsid w:val="00421ADF"/>
    <w:rsid w:val="00421FC1"/>
    <w:rsid w:val="00421FC4"/>
    <w:rsid w:val="0042204F"/>
    <w:rsid w:val="00422178"/>
    <w:rsid w:val="00422862"/>
    <w:rsid w:val="00422926"/>
    <w:rsid w:val="00422AE9"/>
    <w:rsid w:val="00422B41"/>
    <w:rsid w:val="00422E35"/>
    <w:rsid w:val="004231BE"/>
    <w:rsid w:val="004233B8"/>
    <w:rsid w:val="00423708"/>
    <w:rsid w:val="00423714"/>
    <w:rsid w:val="00423AB7"/>
    <w:rsid w:val="00423E4B"/>
    <w:rsid w:val="00424347"/>
    <w:rsid w:val="00424697"/>
    <w:rsid w:val="00424A3E"/>
    <w:rsid w:val="00424B10"/>
    <w:rsid w:val="00424BED"/>
    <w:rsid w:val="00424CCC"/>
    <w:rsid w:val="00425180"/>
    <w:rsid w:val="004251CA"/>
    <w:rsid w:val="004255EE"/>
    <w:rsid w:val="00425873"/>
    <w:rsid w:val="0042590D"/>
    <w:rsid w:val="00425A1A"/>
    <w:rsid w:val="00425F0D"/>
    <w:rsid w:val="00426216"/>
    <w:rsid w:val="0042659C"/>
    <w:rsid w:val="004265FE"/>
    <w:rsid w:val="004267B3"/>
    <w:rsid w:val="0042681A"/>
    <w:rsid w:val="00426914"/>
    <w:rsid w:val="00426D47"/>
    <w:rsid w:val="0042712D"/>
    <w:rsid w:val="00427205"/>
    <w:rsid w:val="004273B7"/>
    <w:rsid w:val="00427788"/>
    <w:rsid w:val="004277E4"/>
    <w:rsid w:val="00427833"/>
    <w:rsid w:val="00430022"/>
    <w:rsid w:val="00430058"/>
    <w:rsid w:val="004303DC"/>
    <w:rsid w:val="0043062A"/>
    <w:rsid w:val="0043096D"/>
    <w:rsid w:val="00430B8A"/>
    <w:rsid w:val="00430EF6"/>
    <w:rsid w:val="004313E9"/>
    <w:rsid w:val="00431767"/>
    <w:rsid w:val="00431A06"/>
    <w:rsid w:val="00431D51"/>
    <w:rsid w:val="00431F62"/>
    <w:rsid w:val="00431FD3"/>
    <w:rsid w:val="004328FF"/>
    <w:rsid w:val="00432C49"/>
    <w:rsid w:val="00433631"/>
    <w:rsid w:val="00433833"/>
    <w:rsid w:val="00433D0A"/>
    <w:rsid w:val="00433D28"/>
    <w:rsid w:val="00433F1C"/>
    <w:rsid w:val="00434173"/>
    <w:rsid w:val="004346A4"/>
    <w:rsid w:val="0043509E"/>
    <w:rsid w:val="004350AE"/>
    <w:rsid w:val="004352C3"/>
    <w:rsid w:val="004355D6"/>
    <w:rsid w:val="00435AA7"/>
    <w:rsid w:val="00435CEB"/>
    <w:rsid w:val="00435E96"/>
    <w:rsid w:val="00436193"/>
    <w:rsid w:val="0043662D"/>
    <w:rsid w:val="00436775"/>
    <w:rsid w:val="00436A2E"/>
    <w:rsid w:val="00436E04"/>
    <w:rsid w:val="00437276"/>
    <w:rsid w:val="00437597"/>
    <w:rsid w:val="0044022F"/>
    <w:rsid w:val="00440627"/>
    <w:rsid w:val="00440749"/>
    <w:rsid w:val="0044085C"/>
    <w:rsid w:val="004409F6"/>
    <w:rsid w:val="00440AD3"/>
    <w:rsid w:val="00440BBD"/>
    <w:rsid w:val="00440C35"/>
    <w:rsid w:val="00440D46"/>
    <w:rsid w:val="00440E29"/>
    <w:rsid w:val="0044113F"/>
    <w:rsid w:val="0044117A"/>
    <w:rsid w:val="0044130F"/>
    <w:rsid w:val="004420A5"/>
    <w:rsid w:val="004420FB"/>
    <w:rsid w:val="00442B04"/>
    <w:rsid w:val="00442CD2"/>
    <w:rsid w:val="0044329C"/>
    <w:rsid w:val="00443538"/>
    <w:rsid w:val="004435BC"/>
    <w:rsid w:val="004435CF"/>
    <w:rsid w:val="00444016"/>
    <w:rsid w:val="004440C6"/>
    <w:rsid w:val="00444235"/>
    <w:rsid w:val="0044423E"/>
    <w:rsid w:val="00444272"/>
    <w:rsid w:val="00444676"/>
    <w:rsid w:val="00444839"/>
    <w:rsid w:val="00444862"/>
    <w:rsid w:val="00444C98"/>
    <w:rsid w:val="00444F31"/>
    <w:rsid w:val="004453D3"/>
    <w:rsid w:val="004457E8"/>
    <w:rsid w:val="00445CD5"/>
    <w:rsid w:val="004462BB"/>
    <w:rsid w:val="0044630F"/>
    <w:rsid w:val="004464DE"/>
    <w:rsid w:val="00446945"/>
    <w:rsid w:val="00446A53"/>
    <w:rsid w:val="00446D25"/>
    <w:rsid w:val="00446DEA"/>
    <w:rsid w:val="00447854"/>
    <w:rsid w:val="00447C84"/>
    <w:rsid w:val="00450005"/>
    <w:rsid w:val="00450472"/>
    <w:rsid w:val="0045069B"/>
    <w:rsid w:val="0045079E"/>
    <w:rsid w:val="00450A25"/>
    <w:rsid w:val="00450E20"/>
    <w:rsid w:val="00451101"/>
    <w:rsid w:val="00451235"/>
    <w:rsid w:val="0045127F"/>
    <w:rsid w:val="004513D1"/>
    <w:rsid w:val="00451479"/>
    <w:rsid w:val="004517BE"/>
    <w:rsid w:val="004517FE"/>
    <w:rsid w:val="00451BB7"/>
    <w:rsid w:val="00451C3A"/>
    <w:rsid w:val="0045276E"/>
    <w:rsid w:val="00452C2F"/>
    <w:rsid w:val="0045314A"/>
    <w:rsid w:val="00453548"/>
    <w:rsid w:val="004537E1"/>
    <w:rsid w:val="00453D4D"/>
    <w:rsid w:val="0045433A"/>
    <w:rsid w:val="00454577"/>
    <w:rsid w:val="004547D7"/>
    <w:rsid w:val="00454B53"/>
    <w:rsid w:val="00454DB7"/>
    <w:rsid w:val="00454E7C"/>
    <w:rsid w:val="0045544E"/>
    <w:rsid w:val="00455776"/>
    <w:rsid w:val="00455B5D"/>
    <w:rsid w:val="00455BC9"/>
    <w:rsid w:val="00455CA4"/>
    <w:rsid w:val="00455D9D"/>
    <w:rsid w:val="00455DEE"/>
    <w:rsid w:val="00455E05"/>
    <w:rsid w:val="00455F06"/>
    <w:rsid w:val="00455F45"/>
    <w:rsid w:val="004564E6"/>
    <w:rsid w:val="00456722"/>
    <w:rsid w:val="0045673C"/>
    <w:rsid w:val="00456819"/>
    <w:rsid w:val="00456A5E"/>
    <w:rsid w:val="00456ED7"/>
    <w:rsid w:val="004571FF"/>
    <w:rsid w:val="004572B0"/>
    <w:rsid w:val="004575D7"/>
    <w:rsid w:val="00457B54"/>
    <w:rsid w:val="004602BA"/>
    <w:rsid w:val="0046055E"/>
    <w:rsid w:val="004605B1"/>
    <w:rsid w:val="00460949"/>
    <w:rsid w:val="00460FAE"/>
    <w:rsid w:val="004610B4"/>
    <w:rsid w:val="0046154F"/>
    <w:rsid w:val="0046187A"/>
    <w:rsid w:val="004618EB"/>
    <w:rsid w:val="00461B60"/>
    <w:rsid w:val="00461CA3"/>
    <w:rsid w:val="00461F3C"/>
    <w:rsid w:val="00462A39"/>
    <w:rsid w:val="0046321E"/>
    <w:rsid w:val="00463303"/>
    <w:rsid w:val="004633DB"/>
    <w:rsid w:val="004633DE"/>
    <w:rsid w:val="004638B0"/>
    <w:rsid w:val="004639A4"/>
    <w:rsid w:val="00463D0B"/>
    <w:rsid w:val="00463DED"/>
    <w:rsid w:val="00463E6B"/>
    <w:rsid w:val="004640B1"/>
    <w:rsid w:val="004642A8"/>
    <w:rsid w:val="00464353"/>
    <w:rsid w:val="004644C2"/>
    <w:rsid w:val="00464707"/>
    <w:rsid w:val="00464803"/>
    <w:rsid w:val="004651AC"/>
    <w:rsid w:val="00465430"/>
    <w:rsid w:val="0046551D"/>
    <w:rsid w:val="00465869"/>
    <w:rsid w:val="00465E85"/>
    <w:rsid w:val="00465FB4"/>
    <w:rsid w:val="00466265"/>
    <w:rsid w:val="0046641C"/>
    <w:rsid w:val="00466568"/>
    <w:rsid w:val="004667B3"/>
    <w:rsid w:val="004667E1"/>
    <w:rsid w:val="0046687A"/>
    <w:rsid w:val="00466F54"/>
    <w:rsid w:val="00467331"/>
    <w:rsid w:val="00467B83"/>
    <w:rsid w:val="00470209"/>
    <w:rsid w:val="00470268"/>
    <w:rsid w:val="0047046B"/>
    <w:rsid w:val="0047064C"/>
    <w:rsid w:val="00470FE7"/>
    <w:rsid w:val="0047120D"/>
    <w:rsid w:val="00471618"/>
    <w:rsid w:val="00471F4E"/>
    <w:rsid w:val="004720C9"/>
    <w:rsid w:val="0047244B"/>
    <w:rsid w:val="0047251F"/>
    <w:rsid w:val="00472712"/>
    <w:rsid w:val="00472A73"/>
    <w:rsid w:val="00472EEF"/>
    <w:rsid w:val="004731D7"/>
    <w:rsid w:val="0047336B"/>
    <w:rsid w:val="00473480"/>
    <w:rsid w:val="004735D7"/>
    <w:rsid w:val="0047363F"/>
    <w:rsid w:val="00473686"/>
    <w:rsid w:val="0047399D"/>
    <w:rsid w:val="00473B6D"/>
    <w:rsid w:val="00474040"/>
    <w:rsid w:val="004740A2"/>
    <w:rsid w:val="0047425F"/>
    <w:rsid w:val="00474523"/>
    <w:rsid w:val="00474DC0"/>
    <w:rsid w:val="00474E01"/>
    <w:rsid w:val="00474E97"/>
    <w:rsid w:val="00475152"/>
    <w:rsid w:val="00475220"/>
    <w:rsid w:val="00475568"/>
    <w:rsid w:val="00475643"/>
    <w:rsid w:val="00475806"/>
    <w:rsid w:val="00475987"/>
    <w:rsid w:val="00475F02"/>
    <w:rsid w:val="00476069"/>
    <w:rsid w:val="004760E4"/>
    <w:rsid w:val="00476262"/>
    <w:rsid w:val="00476BED"/>
    <w:rsid w:val="00476D17"/>
    <w:rsid w:val="00476E74"/>
    <w:rsid w:val="00477BB8"/>
    <w:rsid w:val="00477D2A"/>
    <w:rsid w:val="00477E33"/>
    <w:rsid w:val="00477E70"/>
    <w:rsid w:val="00480120"/>
    <w:rsid w:val="00480322"/>
    <w:rsid w:val="0048032F"/>
    <w:rsid w:val="00480345"/>
    <w:rsid w:val="00480C69"/>
    <w:rsid w:val="00480CB8"/>
    <w:rsid w:val="00480E75"/>
    <w:rsid w:val="00480F53"/>
    <w:rsid w:val="00480FF8"/>
    <w:rsid w:val="004810C1"/>
    <w:rsid w:val="004814CE"/>
    <w:rsid w:val="00481698"/>
    <w:rsid w:val="00481AB9"/>
    <w:rsid w:val="00481CC1"/>
    <w:rsid w:val="00482255"/>
    <w:rsid w:val="00482289"/>
    <w:rsid w:val="00482363"/>
    <w:rsid w:val="00482715"/>
    <w:rsid w:val="004827C7"/>
    <w:rsid w:val="00482A6F"/>
    <w:rsid w:val="00482E27"/>
    <w:rsid w:val="00483241"/>
    <w:rsid w:val="0048324D"/>
    <w:rsid w:val="00483664"/>
    <w:rsid w:val="0048379F"/>
    <w:rsid w:val="00483800"/>
    <w:rsid w:val="004839EE"/>
    <w:rsid w:val="00483F10"/>
    <w:rsid w:val="00484467"/>
    <w:rsid w:val="00484470"/>
    <w:rsid w:val="00484573"/>
    <w:rsid w:val="0048460C"/>
    <w:rsid w:val="004849E4"/>
    <w:rsid w:val="00484A9D"/>
    <w:rsid w:val="00484ADF"/>
    <w:rsid w:val="00484D43"/>
    <w:rsid w:val="00484F9D"/>
    <w:rsid w:val="004855C9"/>
    <w:rsid w:val="004855F7"/>
    <w:rsid w:val="004856CB"/>
    <w:rsid w:val="0048580F"/>
    <w:rsid w:val="00485919"/>
    <w:rsid w:val="00485A41"/>
    <w:rsid w:val="00485E5F"/>
    <w:rsid w:val="00485EF8"/>
    <w:rsid w:val="004867FC"/>
    <w:rsid w:val="0048684C"/>
    <w:rsid w:val="00486890"/>
    <w:rsid w:val="004869C6"/>
    <w:rsid w:val="00486A0B"/>
    <w:rsid w:val="00486A29"/>
    <w:rsid w:val="00486A67"/>
    <w:rsid w:val="00486C51"/>
    <w:rsid w:val="00486CE4"/>
    <w:rsid w:val="004870EE"/>
    <w:rsid w:val="004871B3"/>
    <w:rsid w:val="0048774E"/>
    <w:rsid w:val="00487B43"/>
    <w:rsid w:val="00487C5F"/>
    <w:rsid w:val="0049005D"/>
    <w:rsid w:val="004905BD"/>
    <w:rsid w:val="00490A85"/>
    <w:rsid w:val="00490C48"/>
    <w:rsid w:val="00490C6A"/>
    <w:rsid w:val="00490D38"/>
    <w:rsid w:val="00490D9C"/>
    <w:rsid w:val="00490DA6"/>
    <w:rsid w:val="004910BB"/>
    <w:rsid w:val="004910CE"/>
    <w:rsid w:val="00491138"/>
    <w:rsid w:val="00491295"/>
    <w:rsid w:val="00491CCC"/>
    <w:rsid w:val="00491E1E"/>
    <w:rsid w:val="00491E8C"/>
    <w:rsid w:val="0049216E"/>
    <w:rsid w:val="004924BF"/>
    <w:rsid w:val="004924EF"/>
    <w:rsid w:val="00492BFC"/>
    <w:rsid w:val="00492E44"/>
    <w:rsid w:val="00492FC6"/>
    <w:rsid w:val="004934AF"/>
    <w:rsid w:val="00493866"/>
    <w:rsid w:val="004939F4"/>
    <w:rsid w:val="00493A17"/>
    <w:rsid w:val="00493A3E"/>
    <w:rsid w:val="00493DB1"/>
    <w:rsid w:val="00493EC1"/>
    <w:rsid w:val="00493EF0"/>
    <w:rsid w:val="00493FCD"/>
    <w:rsid w:val="004940B5"/>
    <w:rsid w:val="0049427B"/>
    <w:rsid w:val="00494646"/>
    <w:rsid w:val="004947ED"/>
    <w:rsid w:val="004949CF"/>
    <w:rsid w:val="004949FD"/>
    <w:rsid w:val="00494CA7"/>
    <w:rsid w:val="00494D37"/>
    <w:rsid w:val="00494E22"/>
    <w:rsid w:val="004950AA"/>
    <w:rsid w:val="0049526C"/>
    <w:rsid w:val="0049546F"/>
    <w:rsid w:val="00495571"/>
    <w:rsid w:val="00495C3D"/>
    <w:rsid w:val="00496034"/>
    <w:rsid w:val="00496140"/>
    <w:rsid w:val="00496320"/>
    <w:rsid w:val="004964B2"/>
    <w:rsid w:val="004968EF"/>
    <w:rsid w:val="00496988"/>
    <w:rsid w:val="00496AA5"/>
    <w:rsid w:val="00496D6B"/>
    <w:rsid w:val="004975F3"/>
    <w:rsid w:val="004978E0"/>
    <w:rsid w:val="00497B30"/>
    <w:rsid w:val="00497C53"/>
    <w:rsid w:val="004A0273"/>
    <w:rsid w:val="004A0B23"/>
    <w:rsid w:val="004A0C19"/>
    <w:rsid w:val="004A0E4E"/>
    <w:rsid w:val="004A11E5"/>
    <w:rsid w:val="004A1279"/>
    <w:rsid w:val="004A133E"/>
    <w:rsid w:val="004A1468"/>
    <w:rsid w:val="004A15A3"/>
    <w:rsid w:val="004A164E"/>
    <w:rsid w:val="004A1B30"/>
    <w:rsid w:val="004A1F89"/>
    <w:rsid w:val="004A1FF1"/>
    <w:rsid w:val="004A2349"/>
    <w:rsid w:val="004A23BA"/>
    <w:rsid w:val="004A261D"/>
    <w:rsid w:val="004A28EC"/>
    <w:rsid w:val="004A2A18"/>
    <w:rsid w:val="004A2C55"/>
    <w:rsid w:val="004A2CDD"/>
    <w:rsid w:val="004A300C"/>
    <w:rsid w:val="004A3102"/>
    <w:rsid w:val="004A3135"/>
    <w:rsid w:val="004A343C"/>
    <w:rsid w:val="004A34B2"/>
    <w:rsid w:val="004A39CC"/>
    <w:rsid w:val="004A3A98"/>
    <w:rsid w:val="004A3F4B"/>
    <w:rsid w:val="004A40F1"/>
    <w:rsid w:val="004A4106"/>
    <w:rsid w:val="004A433A"/>
    <w:rsid w:val="004A4541"/>
    <w:rsid w:val="004A4728"/>
    <w:rsid w:val="004A48B7"/>
    <w:rsid w:val="004A52FB"/>
    <w:rsid w:val="004A55C1"/>
    <w:rsid w:val="004A55D3"/>
    <w:rsid w:val="004A57DD"/>
    <w:rsid w:val="004A57F9"/>
    <w:rsid w:val="004A5843"/>
    <w:rsid w:val="004A61E7"/>
    <w:rsid w:val="004A67D1"/>
    <w:rsid w:val="004A6978"/>
    <w:rsid w:val="004A69D3"/>
    <w:rsid w:val="004A7930"/>
    <w:rsid w:val="004A7CBD"/>
    <w:rsid w:val="004A7D81"/>
    <w:rsid w:val="004A7EEE"/>
    <w:rsid w:val="004B01EF"/>
    <w:rsid w:val="004B022B"/>
    <w:rsid w:val="004B06B6"/>
    <w:rsid w:val="004B0F42"/>
    <w:rsid w:val="004B1303"/>
    <w:rsid w:val="004B1387"/>
    <w:rsid w:val="004B15E8"/>
    <w:rsid w:val="004B1646"/>
    <w:rsid w:val="004B16F1"/>
    <w:rsid w:val="004B180E"/>
    <w:rsid w:val="004B19A6"/>
    <w:rsid w:val="004B1F5E"/>
    <w:rsid w:val="004B1FDF"/>
    <w:rsid w:val="004B2347"/>
    <w:rsid w:val="004B2B56"/>
    <w:rsid w:val="004B30E7"/>
    <w:rsid w:val="004B336D"/>
    <w:rsid w:val="004B37D4"/>
    <w:rsid w:val="004B39DF"/>
    <w:rsid w:val="004B3D2E"/>
    <w:rsid w:val="004B4052"/>
    <w:rsid w:val="004B41A2"/>
    <w:rsid w:val="004B4305"/>
    <w:rsid w:val="004B455D"/>
    <w:rsid w:val="004B4743"/>
    <w:rsid w:val="004B48DE"/>
    <w:rsid w:val="004B4F78"/>
    <w:rsid w:val="004B5208"/>
    <w:rsid w:val="004B524D"/>
    <w:rsid w:val="004B5450"/>
    <w:rsid w:val="004B581A"/>
    <w:rsid w:val="004B5ED9"/>
    <w:rsid w:val="004B5F7F"/>
    <w:rsid w:val="004B6327"/>
    <w:rsid w:val="004B6601"/>
    <w:rsid w:val="004B661E"/>
    <w:rsid w:val="004B69E6"/>
    <w:rsid w:val="004B6FB5"/>
    <w:rsid w:val="004B7035"/>
    <w:rsid w:val="004B71F7"/>
    <w:rsid w:val="004B7609"/>
    <w:rsid w:val="004B79E1"/>
    <w:rsid w:val="004B7BFF"/>
    <w:rsid w:val="004B7C54"/>
    <w:rsid w:val="004B7E33"/>
    <w:rsid w:val="004B7FF2"/>
    <w:rsid w:val="004C0C72"/>
    <w:rsid w:val="004C0EA8"/>
    <w:rsid w:val="004C1399"/>
    <w:rsid w:val="004C1436"/>
    <w:rsid w:val="004C1438"/>
    <w:rsid w:val="004C1479"/>
    <w:rsid w:val="004C165F"/>
    <w:rsid w:val="004C1762"/>
    <w:rsid w:val="004C1E61"/>
    <w:rsid w:val="004C2795"/>
    <w:rsid w:val="004C2AE8"/>
    <w:rsid w:val="004C316A"/>
    <w:rsid w:val="004C347A"/>
    <w:rsid w:val="004C34E8"/>
    <w:rsid w:val="004C38BC"/>
    <w:rsid w:val="004C428B"/>
    <w:rsid w:val="004C42D5"/>
    <w:rsid w:val="004C4844"/>
    <w:rsid w:val="004C4F68"/>
    <w:rsid w:val="004C54B7"/>
    <w:rsid w:val="004C5717"/>
    <w:rsid w:val="004C5726"/>
    <w:rsid w:val="004C575B"/>
    <w:rsid w:val="004C5CB6"/>
    <w:rsid w:val="004C5FC6"/>
    <w:rsid w:val="004C6114"/>
    <w:rsid w:val="004C6503"/>
    <w:rsid w:val="004C6632"/>
    <w:rsid w:val="004C6805"/>
    <w:rsid w:val="004C6DDB"/>
    <w:rsid w:val="004C7195"/>
    <w:rsid w:val="004C7260"/>
    <w:rsid w:val="004C7460"/>
    <w:rsid w:val="004C7979"/>
    <w:rsid w:val="004C7A1B"/>
    <w:rsid w:val="004C7B40"/>
    <w:rsid w:val="004C7E9D"/>
    <w:rsid w:val="004D1203"/>
    <w:rsid w:val="004D27B2"/>
    <w:rsid w:val="004D2A21"/>
    <w:rsid w:val="004D2CEC"/>
    <w:rsid w:val="004D2D38"/>
    <w:rsid w:val="004D33B7"/>
    <w:rsid w:val="004D3963"/>
    <w:rsid w:val="004D39F5"/>
    <w:rsid w:val="004D3A7E"/>
    <w:rsid w:val="004D3EB2"/>
    <w:rsid w:val="004D4036"/>
    <w:rsid w:val="004D4BFB"/>
    <w:rsid w:val="004D4F72"/>
    <w:rsid w:val="004D5080"/>
    <w:rsid w:val="004D53A0"/>
    <w:rsid w:val="004D550C"/>
    <w:rsid w:val="004D5901"/>
    <w:rsid w:val="004D5A29"/>
    <w:rsid w:val="004D5EC5"/>
    <w:rsid w:val="004D691E"/>
    <w:rsid w:val="004D6979"/>
    <w:rsid w:val="004D6E86"/>
    <w:rsid w:val="004D6EEC"/>
    <w:rsid w:val="004D7354"/>
    <w:rsid w:val="004D76D4"/>
    <w:rsid w:val="004D79D9"/>
    <w:rsid w:val="004D7D05"/>
    <w:rsid w:val="004D7E31"/>
    <w:rsid w:val="004D7E65"/>
    <w:rsid w:val="004D7FE0"/>
    <w:rsid w:val="004E0353"/>
    <w:rsid w:val="004E03FA"/>
    <w:rsid w:val="004E08FA"/>
    <w:rsid w:val="004E08FC"/>
    <w:rsid w:val="004E0C5A"/>
    <w:rsid w:val="004E105C"/>
    <w:rsid w:val="004E1230"/>
    <w:rsid w:val="004E151A"/>
    <w:rsid w:val="004E153E"/>
    <w:rsid w:val="004E16E7"/>
    <w:rsid w:val="004E1DB3"/>
    <w:rsid w:val="004E1DBD"/>
    <w:rsid w:val="004E1F87"/>
    <w:rsid w:val="004E2112"/>
    <w:rsid w:val="004E2245"/>
    <w:rsid w:val="004E2B36"/>
    <w:rsid w:val="004E2C49"/>
    <w:rsid w:val="004E30D9"/>
    <w:rsid w:val="004E35B3"/>
    <w:rsid w:val="004E3838"/>
    <w:rsid w:val="004E3DFA"/>
    <w:rsid w:val="004E42CD"/>
    <w:rsid w:val="004E42E2"/>
    <w:rsid w:val="004E45F0"/>
    <w:rsid w:val="004E4675"/>
    <w:rsid w:val="004E4CE4"/>
    <w:rsid w:val="004E4F4C"/>
    <w:rsid w:val="004E53C6"/>
    <w:rsid w:val="004E56F5"/>
    <w:rsid w:val="004E58C3"/>
    <w:rsid w:val="004E628D"/>
    <w:rsid w:val="004E6BB7"/>
    <w:rsid w:val="004E6DB3"/>
    <w:rsid w:val="004E6FCF"/>
    <w:rsid w:val="004E75D7"/>
    <w:rsid w:val="004E76B6"/>
    <w:rsid w:val="004E7819"/>
    <w:rsid w:val="004E7837"/>
    <w:rsid w:val="004E7981"/>
    <w:rsid w:val="004E79ED"/>
    <w:rsid w:val="004E7B6F"/>
    <w:rsid w:val="004E7C0D"/>
    <w:rsid w:val="004E7E86"/>
    <w:rsid w:val="004F0AEC"/>
    <w:rsid w:val="004F1037"/>
    <w:rsid w:val="004F10D6"/>
    <w:rsid w:val="004F1278"/>
    <w:rsid w:val="004F131A"/>
    <w:rsid w:val="004F138E"/>
    <w:rsid w:val="004F1607"/>
    <w:rsid w:val="004F1671"/>
    <w:rsid w:val="004F1B7D"/>
    <w:rsid w:val="004F1BC8"/>
    <w:rsid w:val="004F1F7F"/>
    <w:rsid w:val="004F26B6"/>
    <w:rsid w:val="004F293D"/>
    <w:rsid w:val="004F298E"/>
    <w:rsid w:val="004F2B09"/>
    <w:rsid w:val="004F2B64"/>
    <w:rsid w:val="004F320C"/>
    <w:rsid w:val="004F3930"/>
    <w:rsid w:val="004F3BB7"/>
    <w:rsid w:val="004F3C36"/>
    <w:rsid w:val="004F403B"/>
    <w:rsid w:val="004F42B2"/>
    <w:rsid w:val="004F43A8"/>
    <w:rsid w:val="004F4536"/>
    <w:rsid w:val="004F4637"/>
    <w:rsid w:val="004F4700"/>
    <w:rsid w:val="004F49B9"/>
    <w:rsid w:val="004F4B04"/>
    <w:rsid w:val="004F4F21"/>
    <w:rsid w:val="004F5239"/>
    <w:rsid w:val="004F5367"/>
    <w:rsid w:val="004F664A"/>
    <w:rsid w:val="004F69E3"/>
    <w:rsid w:val="004F6AB7"/>
    <w:rsid w:val="004F6F2B"/>
    <w:rsid w:val="004F6FD8"/>
    <w:rsid w:val="004F74CC"/>
    <w:rsid w:val="004F78CA"/>
    <w:rsid w:val="004F7BED"/>
    <w:rsid w:val="004F7D76"/>
    <w:rsid w:val="004F7E7C"/>
    <w:rsid w:val="004F7F7D"/>
    <w:rsid w:val="00500251"/>
    <w:rsid w:val="00500402"/>
    <w:rsid w:val="00500673"/>
    <w:rsid w:val="00500752"/>
    <w:rsid w:val="00500BFC"/>
    <w:rsid w:val="00500C8E"/>
    <w:rsid w:val="005013F9"/>
    <w:rsid w:val="00501460"/>
    <w:rsid w:val="00501482"/>
    <w:rsid w:val="005016D5"/>
    <w:rsid w:val="00501897"/>
    <w:rsid w:val="00501BB0"/>
    <w:rsid w:val="00501CD1"/>
    <w:rsid w:val="00502499"/>
    <w:rsid w:val="00502519"/>
    <w:rsid w:val="0050251F"/>
    <w:rsid w:val="0050253A"/>
    <w:rsid w:val="005025A5"/>
    <w:rsid w:val="005025FE"/>
    <w:rsid w:val="00502767"/>
    <w:rsid w:val="005027A5"/>
    <w:rsid w:val="005027C3"/>
    <w:rsid w:val="005027CE"/>
    <w:rsid w:val="00502CE9"/>
    <w:rsid w:val="00502D5E"/>
    <w:rsid w:val="00502D97"/>
    <w:rsid w:val="00502FE2"/>
    <w:rsid w:val="0050330A"/>
    <w:rsid w:val="00503459"/>
    <w:rsid w:val="00503D44"/>
    <w:rsid w:val="00503D91"/>
    <w:rsid w:val="00503EAF"/>
    <w:rsid w:val="00503F26"/>
    <w:rsid w:val="0050428A"/>
    <w:rsid w:val="005042E3"/>
    <w:rsid w:val="00504986"/>
    <w:rsid w:val="005049AD"/>
    <w:rsid w:val="00504D13"/>
    <w:rsid w:val="00504DCC"/>
    <w:rsid w:val="0050505A"/>
    <w:rsid w:val="00505087"/>
    <w:rsid w:val="005051E8"/>
    <w:rsid w:val="00505200"/>
    <w:rsid w:val="0050524C"/>
    <w:rsid w:val="00505604"/>
    <w:rsid w:val="00505618"/>
    <w:rsid w:val="0050575C"/>
    <w:rsid w:val="00505B6F"/>
    <w:rsid w:val="00505BF2"/>
    <w:rsid w:val="00505CA4"/>
    <w:rsid w:val="00505E36"/>
    <w:rsid w:val="00505F92"/>
    <w:rsid w:val="00506251"/>
    <w:rsid w:val="00506326"/>
    <w:rsid w:val="00506414"/>
    <w:rsid w:val="0050663D"/>
    <w:rsid w:val="00507670"/>
    <w:rsid w:val="00507817"/>
    <w:rsid w:val="005078B4"/>
    <w:rsid w:val="00507AEC"/>
    <w:rsid w:val="00507B68"/>
    <w:rsid w:val="00507D2C"/>
    <w:rsid w:val="005106BC"/>
    <w:rsid w:val="00510A26"/>
    <w:rsid w:val="00510AE4"/>
    <w:rsid w:val="00510CBE"/>
    <w:rsid w:val="00510E9B"/>
    <w:rsid w:val="00510EC6"/>
    <w:rsid w:val="00510FFE"/>
    <w:rsid w:val="00511089"/>
    <w:rsid w:val="005115B8"/>
    <w:rsid w:val="0051191D"/>
    <w:rsid w:val="00511EDB"/>
    <w:rsid w:val="00511FBE"/>
    <w:rsid w:val="0051226C"/>
    <w:rsid w:val="00512464"/>
    <w:rsid w:val="005124F3"/>
    <w:rsid w:val="0051290C"/>
    <w:rsid w:val="00512D5C"/>
    <w:rsid w:val="00512E30"/>
    <w:rsid w:val="00512ECF"/>
    <w:rsid w:val="0051315B"/>
    <w:rsid w:val="00513306"/>
    <w:rsid w:val="00513644"/>
    <w:rsid w:val="005137E2"/>
    <w:rsid w:val="00513AA2"/>
    <w:rsid w:val="00513B69"/>
    <w:rsid w:val="00513DA2"/>
    <w:rsid w:val="005140F5"/>
    <w:rsid w:val="00514104"/>
    <w:rsid w:val="00514250"/>
    <w:rsid w:val="00514609"/>
    <w:rsid w:val="00514707"/>
    <w:rsid w:val="00514E94"/>
    <w:rsid w:val="00515242"/>
    <w:rsid w:val="00515590"/>
    <w:rsid w:val="005158AC"/>
    <w:rsid w:val="005159C3"/>
    <w:rsid w:val="00515BCA"/>
    <w:rsid w:val="005160B0"/>
    <w:rsid w:val="005163AB"/>
    <w:rsid w:val="005164B8"/>
    <w:rsid w:val="005164BE"/>
    <w:rsid w:val="00516669"/>
    <w:rsid w:val="005166A4"/>
    <w:rsid w:val="00516F1A"/>
    <w:rsid w:val="00516FC7"/>
    <w:rsid w:val="00517325"/>
    <w:rsid w:val="0051775E"/>
    <w:rsid w:val="00517834"/>
    <w:rsid w:val="00517AAA"/>
    <w:rsid w:val="00517CAA"/>
    <w:rsid w:val="00517DC1"/>
    <w:rsid w:val="005201D0"/>
    <w:rsid w:val="00520345"/>
    <w:rsid w:val="0052069C"/>
    <w:rsid w:val="00520ACA"/>
    <w:rsid w:val="005214F5"/>
    <w:rsid w:val="00521BA6"/>
    <w:rsid w:val="005221C4"/>
    <w:rsid w:val="005221DA"/>
    <w:rsid w:val="00522487"/>
    <w:rsid w:val="0052266C"/>
    <w:rsid w:val="005226DF"/>
    <w:rsid w:val="00522719"/>
    <w:rsid w:val="00522C9D"/>
    <w:rsid w:val="00522DEE"/>
    <w:rsid w:val="005234A3"/>
    <w:rsid w:val="005235DA"/>
    <w:rsid w:val="0052360D"/>
    <w:rsid w:val="005236FF"/>
    <w:rsid w:val="005237CA"/>
    <w:rsid w:val="00523805"/>
    <w:rsid w:val="0052389A"/>
    <w:rsid w:val="005238B1"/>
    <w:rsid w:val="005242A5"/>
    <w:rsid w:val="00524360"/>
    <w:rsid w:val="0052485E"/>
    <w:rsid w:val="00524A98"/>
    <w:rsid w:val="00524EBC"/>
    <w:rsid w:val="00524FB3"/>
    <w:rsid w:val="0052570E"/>
    <w:rsid w:val="00525D23"/>
    <w:rsid w:val="00525E1D"/>
    <w:rsid w:val="00525E51"/>
    <w:rsid w:val="00525F86"/>
    <w:rsid w:val="0052638B"/>
    <w:rsid w:val="00526445"/>
    <w:rsid w:val="005266F8"/>
    <w:rsid w:val="0052677B"/>
    <w:rsid w:val="00526CAE"/>
    <w:rsid w:val="00526DE4"/>
    <w:rsid w:val="00527BF7"/>
    <w:rsid w:val="0053001B"/>
    <w:rsid w:val="00530116"/>
    <w:rsid w:val="00530448"/>
    <w:rsid w:val="00530998"/>
    <w:rsid w:val="00530B20"/>
    <w:rsid w:val="00530C8A"/>
    <w:rsid w:val="00530F74"/>
    <w:rsid w:val="005310CD"/>
    <w:rsid w:val="00531117"/>
    <w:rsid w:val="0053139D"/>
    <w:rsid w:val="005314AE"/>
    <w:rsid w:val="00531744"/>
    <w:rsid w:val="00531873"/>
    <w:rsid w:val="00531E1F"/>
    <w:rsid w:val="00531EDA"/>
    <w:rsid w:val="005328C6"/>
    <w:rsid w:val="005331B5"/>
    <w:rsid w:val="00533289"/>
    <w:rsid w:val="0053349E"/>
    <w:rsid w:val="0053355B"/>
    <w:rsid w:val="0053360C"/>
    <w:rsid w:val="0053396D"/>
    <w:rsid w:val="00533B89"/>
    <w:rsid w:val="00533CE0"/>
    <w:rsid w:val="00533E95"/>
    <w:rsid w:val="00533F13"/>
    <w:rsid w:val="00533FEE"/>
    <w:rsid w:val="00534097"/>
    <w:rsid w:val="00534D7A"/>
    <w:rsid w:val="00534DDE"/>
    <w:rsid w:val="00534ECD"/>
    <w:rsid w:val="005350D8"/>
    <w:rsid w:val="00535DAD"/>
    <w:rsid w:val="00535DFE"/>
    <w:rsid w:val="00535EFF"/>
    <w:rsid w:val="005360F9"/>
    <w:rsid w:val="00536205"/>
    <w:rsid w:val="005365AD"/>
    <w:rsid w:val="0053681B"/>
    <w:rsid w:val="00536D4D"/>
    <w:rsid w:val="005374EA"/>
    <w:rsid w:val="00537505"/>
    <w:rsid w:val="0053767F"/>
    <w:rsid w:val="0053798E"/>
    <w:rsid w:val="00537B4E"/>
    <w:rsid w:val="00537F31"/>
    <w:rsid w:val="005403B0"/>
    <w:rsid w:val="00540647"/>
    <w:rsid w:val="00540679"/>
    <w:rsid w:val="00540855"/>
    <w:rsid w:val="00540B1E"/>
    <w:rsid w:val="00540C7F"/>
    <w:rsid w:val="00540F8B"/>
    <w:rsid w:val="005410DB"/>
    <w:rsid w:val="005414B3"/>
    <w:rsid w:val="005417A5"/>
    <w:rsid w:val="00541839"/>
    <w:rsid w:val="0054190B"/>
    <w:rsid w:val="00541A39"/>
    <w:rsid w:val="00541ECF"/>
    <w:rsid w:val="0054255C"/>
    <w:rsid w:val="0054258F"/>
    <w:rsid w:val="00542AF1"/>
    <w:rsid w:val="00542BF7"/>
    <w:rsid w:val="00542C1A"/>
    <w:rsid w:val="00542CC1"/>
    <w:rsid w:val="00542CC3"/>
    <w:rsid w:val="00542F37"/>
    <w:rsid w:val="00543212"/>
    <w:rsid w:val="005434BD"/>
    <w:rsid w:val="00543598"/>
    <w:rsid w:val="00543599"/>
    <w:rsid w:val="00543908"/>
    <w:rsid w:val="00543C18"/>
    <w:rsid w:val="00543C40"/>
    <w:rsid w:val="005444CB"/>
    <w:rsid w:val="00544B10"/>
    <w:rsid w:val="0054504D"/>
    <w:rsid w:val="005453E4"/>
    <w:rsid w:val="00545A26"/>
    <w:rsid w:val="00545CF4"/>
    <w:rsid w:val="0054610E"/>
    <w:rsid w:val="00546526"/>
    <w:rsid w:val="0054661C"/>
    <w:rsid w:val="00546667"/>
    <w:rsid w:val="00546A33"/>
    <w:rsid w:val="00546C6A"/>
    <w:rsid w:val="005472F4"/>
    <w:rsid w:val="005473E9"/>
    <w:rsid w:val="00547A79"/>
    <w:rsid w:val="00547E96"/>
    <w:rsid w:val="005501E7"/>
    <w:rsid w:val="005502FF"/>
    <w:rsid w:val="00550820"/>
    <w:rsid w:val="00550855"/>
    <w:rsid w:val="00550F1C"/>
    <w:rsid w:val="00551087"/>
    <w:rsid w:val="00551312"/>
    <w:rsid w:val="00551409"/>
    <w:rsid w:val="00551438"/>
    <w:rsid w:val="0055149C"/>
    <w:rsid w:val="0055195E"/>
    <w:rsid w:val="00551CF2"/>
    <w:rsid w:val="00552002"/>
    <w:rsid w:val="005522A5"/>
    <w:rsid w:val="00552407"/>
    <w:rsid w:val="00552C1E"/>
    <w:rsid w:val="00552E06"/>
    <w:rsid w:val="005535AA"/>
    <w:rsid w:val="00553733"/>
    <w:rsid w:val="0055380E"/>
    <w:rsid w:val="005539CF"/>
    <w:rsid w:val="00553B58"/>
    <w:rsid w:val="00553F36"/>
    <w:rsid w:val="0055435C"/>
    <w:rsid w:val="0055446F"/>
    <w:rsid w:val="00554D18"/>
    <w:rsid w:val="00555050"/>
    <w:rsid w:val="005552C9"/>
    <w:rsid w:val="00555711"/>
    <w:rsid w:val="00555AAF"/>
    <w:rsid w:val="00555C0D"/>
    <w:rsid w:val="00555CD4"/>
    <w:rsid w:val="005563BF"/>
    <w:rsid w:val="0055671A"/>
    <w:rsid w:val="0055695F"/>
    <w:rsid w:val="005571F7"/>
    <w:rsid w:val="00557820"/>
    <w:rsid w:val="00557982"/>
    <w:rsid w:val="00557F31"/>
    <w:rsid w:val="0056032C"/>
    <w:rsid w:val="00560AAD"/>
    <w:rsid w:val="00560E9C"/>
    <w:rsid w:val="00561432"/>
    <w:rsid w:val="00561522"/>
    <w:rsid w:val="00561933"/>
    <w:rsid w:val="00561C95"/>
    <w:rsid w:val="00562493"/>
    <w:rsid w:val="00562A70"/>
    <w:rsid w:val="00562EF6"/>
    <w:rsid w:val="005636AB"/>
    <w:rsid w:val="005636BB"/>
    <w:rsid w:val="00563993"/>
    <w:rsid w:val="00563B43"/>
    <w:rsid w:val="00563BCB"/>
    <w:rsid w:val="00563E08"/>
    <w:rsid w:val="00564C06"/>
    <w:rsid w:val="00564D37"/>
    <w:rsid w:val="00564F27"/>
    <w:rsid w:val="00564F6A"/>
    <w:rsid w:val="00565176"/>
    <w:rsid w:val="00565682"/>
    <w:rsid w:val="005656B2"/>
    <w:rsid w:val="0056577D"/>
    <w:rsid w:val="00565815"/>
    <w:rsid w:val="00565839"/>
    <w:rsid w:val="00565C9B"/>
    <w:rsid w:val="00565CB5"/>
    <w:rsid w:val="00565FEF"/>
    <w:rsid w:val="00566033"/>
    <w:rsid w:val="00566189"/>
    <w:rsid w:val="005661E8"/>
    <w:rsid w:val="005662F1"/>
    <w:rsid w:val="005665F2"/>
    <w:rsid w:val="00566855"/>
    <w:rsid w:val="00566CC9"/>
    <w:rsid w:val="00566D46"/>
    <w:rsid w:val="00566DB9"/>
    <w:rsid w:val="00566E39"/>
    <w:rsid w:val="00566E4A"/>
    <w:rsid w:val="0056747F"/>
    <w:rsid w:val="0056775F"/>
    <w:rsid w:val="00567772"/>
    <w:rsid w:val="0056784D"/>
    <w:rsid w:val="00567A23"/>
    <w:rsid w:val="00567BAB"/>
    <w:rsid w:val="005704B9"/>
    <w:rsid w:val="00570954"/>
    <w:rsid w:val="00570A40"/>
    <w:rsid w:val="00570BE3"/>
    <w:rsid w:val="00570BE7"/>
    <w:rsid w:val="00570CE6"/>
    <w:rsid w:val="005716A0"/>
    <w:rsid w:val="00571E5A"/>
    <w:rsid w:val="0057237A"/>
    <w:rsid w:val="005723DE"/>
    <w:rsid w:val="005723EE"/>
    <w:rsid w:val="00572407"/>
    <w:rsid w:val="00572949"/>
    <w:rsid w:val="00572BCC"/>
    <w:rsid w:val="0057322B"/>
    <w:rsid w:val="0057338F"/>
    <w:rsid w:val="0057349A"/>
    <w:rsid w:val="00573665"/>
    <w:rsid w:val="0057382C"/>
    <w:rsid w:val="00573F47"/>
    <w:rsid w:val="0057417A"/>
    <w:rsid w:val="005748DF"/>
    <w:rsid w:val="00575886"/>
    <w:rsid w:val="00575C93"/>
    <w:rsid w:val="00575EED"/>
    <w:rsid w:val="00575FC3"/>
    <w:rsid w:val="005764B6"/>
    <w:rsid w:val="0057658B"/>
    <w:rsid w:val="00576590"/>
    <w:rsid w:val="00576765"/>
    <w:rsid w:val="0057691C"/>
    <w:rsid w:val="00577011"/>
    <w:rsid w:val="0057705E"/>
    <w:rsid w:val="005771CD"/>
    <w:rsid w:val="005773B8"/>
    <w:rsid w:val="005774F1"/>
    <w:rsid w:val="0057758F"/>
    <w:rsid w:val="005776A9"/>
    <w:rsid w:val="005779D5"/>
    <w:rsid w:val="00577B18"/>
    <w:rsid w:val="00577D3C"/>
    <w:rsid w:val="00577D71"/>
    <w:rsid w:val="00577E8B"/>
    <w:rsid w:val="005800DA"/>
    <w:rsid w:val="005802DB"/>
    <w:rsid w:val="00580336"/>
    <w:rsid w:val="00580468"/>
    <w:rsid w:val="00580B81"/>
    <w:rsid w:val="00580E73"/>
    <w:rsid w:val="00580FD4"/>
    <w:rsid w:val="005812EC"/>
    <w:rsid w:val="005817EB"/>
    <w:rsid w:val="00581AC8"/>
    <w:rsid w:val="00581E65"/>
    <w:rsid w:val="00582150"/>
    <w:rsid w:val="005826A4"/>
    <w:rsid w:val="005826EC"/>
    <w:rsid w:val="0058284A"/>
    <w:rsid w:val="00582C69"/>
    <w:rsid w:val="00582D5F"/>
    <w:rsid w:val="00583299"/>
    <w:rsid w:val="005834F7"/>
    <w:rsid w:val="005836FE"/>
    <w:rsid w:val="00583A30"/>
    <w:rsid w:val="00583C76"/>
    <w:rsid w:val="00584464"/>
    <w:rsid w:val="005844D9"/>
    <w:rsid w:val="005845BA"/>
    <w:rsid w:val="00584AAF"/>
    <w:rsid w:val="00584C60"/>
    <w:rsid w:val="00584E16"/>
    <w:rsid w:val="00585C67"/>
    <w:rsid w:val="0058636B"/>
    <w:rsid w:val="005865D6"/>
    <w:rsid w:val="0058663B"/>
    <w:rsid w:val="00586741"/>
    <w:rsid w:val="00586E19"/>
    <w:rsid w:val="005872E8"/>
    <w:rsid w:val="005873A9"/>
    <w:rsid w:val="00587912"/>
    <w:rsid w:val="00587B58"/>
    <w:rsid w:val="00587DC8"/>
    <w:rsid w:val="00587EC3"/>
    <w:rsid w:val="005903AD"/>
    <w:rsid w:val="00590573"/>
    <w:rsid w:val="00590AD7"/>
    <w:rsid w:val="00590C76"/>
    <w:rsid w:val="00590D29"/>
    <w:rsid w:val="0059127B"/>
    <w:rsid w:val="00591545"/>
    <w:rsid w:val="00591C1A"/>
    <w:rsid w:val="00591E8A"/>
    <w:rsid w:val="0059222F"/>
    <w:rsid w:val="00592277"/>
    <w:rsid w:val="00592617"/>
    <w:rsid w:val="0059279C"/>
    <w:rsid w:val="00592843"/>
    <w:rsid w:val="00592A4B"/>
    <w:rsid w:val="00592AD8"/>
    <w:rsid w:val="00592BFD"/>
    <w:rsid w:val="00592BFE"/>
    <w:rsid w:val="00592C02"/>
    <w:rsid w:val="00592FAA"/>
    <w:rsid w:val="00592FFB"/>
    <w:rsid w:val="00593025"/>
    <w:rsid w:val="0059306D"/>
    <w:rsid w:val="0059379F"/>
    <w:rsid w:val="005938F9"/>
    <w:rsid w:val="00593B1C"/>
    <w:rsid w:val="00593CE3"/>
    <w:rsid w:val="00594675"/>
    <w:rsid w:val="0059482D"/>
    <w:rsid w:val="005948EE"/>
    <w:rsid w:val="00594983"/>
    <w:rsid w:val="00594D9C"/>
    <w:rsid w:val="00594FED"/>
    <w:rsid w:val="005955BD"/>
    <w:rsid w:val="00595D27"/>
    <w:rsid w:val="00595F7A"/>
    <w:rsid w:val="0059630C"/>
    <w:rsid w:val="0059659B"/>
    <w:rsid w:val="00596C79"/>
    <w:rsid w:val="005970C5"/>
    <w:rsid w:val="005A00AF"/>
    <w:rsid w:val="005A079D"/>
    <w:rsid w:val="005A0A80"/>
    <w:rsid w:val="005A0E17"/>
    <w:rsid w:val="005A0F9B"/>
    <w:rsid w:val="005A10A6"/>
    <w:rsid w:val="005A17B8"/>
    <w:rsid w:val="005A1B68"/>
    <w:rsid w:val="005A1E76"/>
    <w:rsid w:val="005A22AE"/>
    <w:rsid w:val="005A23B0"/>
    <w:rsid w:val="005A2676"/>
    <w:rsid w:val="005A26F5"/>
    <w:rsid w:val="005A28E1"/>
    <w:rsid w:val="005A2E10"/>
    <w:rsid w:val="005A332B"/>
    <w:rsid w:val="005A3522"/>
    <w:rsid w:val="005A38B7"/>
    <w:rsid w:val="005A3AFD"/>
    <w:rsid w:val="005A44C5"/>
    <w:rsid w:val="005A4560"/>
    <w:rsid w:val="005A46B8"/>
    <w:rsid w:val="005A48DF"/>
    <w:rsid w:val="005A533F"/>
    <w:rsid w:val="005A53DB"/>
    <w:rsid w:val="005A588E"/>
    <w:rsid w:val="005A5970"/>
    <w:rsid w:val="005A5AE5"/>
    <w:rsid w:val="005A5AEB"/>
    <w:rsid w:val="005A5AF6"/>
    <w:rsid w:val="005A601D"/>
    <w:rsid w:val="005A664C"/>
    <w:rsid w:val="005A6C61"/>
    <w:rsid w:val="005A6E1B"/>
    <w:rsid w:val="005A6F77"/>
    <w:rsid w:val="005A6F96"/>
    <w:rsid w:val="005A70F1"/>
    <w:rsid w:val="005A76AD"/>
    <w:rsid w:val="005A77C8"/>
    <w:rsid w:val="005A7BA3"/>
    <w:rsid w:val="005A7F85"/>
    <w:rsid w:val="005B0397"/>
    <w:rsid w:val="005B03F5"/>
    <w:rsid w:val="005B040C"/>
    <w:rsid w:val="005B0469"/>
    <w:rsid w:val="005B0554"/>
    <w:rsid w:val="005B0673"/>
    <w:rsid w:val="005B0F06"/>
    <w:rsid w:val="005B1087"/>
    <w:rsid w:val="005B1535"/>
    <w:rsid w:val="005B1AAB"/>
    <w:rsid w:val="005B1CAF"/>
    <w:rsid w:val="005B1D68"/>
    <w:rsid w:val="005B1FFC"/>
    <w:rsid w:val="005B1FFF"/>
    <w:rsid w:val="005B2771"/>
    <w:rsid w:val="005B2888"/>
    <w:rsid w:val="005B2B08"/>
    <w:rsid w:val="005B2F47"/>
    <w:rsid w:val="005B342E"/>
    <w:rsid w:val="005B34D6"/>
    <w:rsid w:val="005B3586"/>
    <w:rsid w:val="005B35B8"/>
    <w:rsid w:val="005B3695"/>
    <w:rsid w:val="005B374B"/>
    <w:rsid w:val="005B4077"/>
    <w:rsid w:val="005B431A"/>
    <w:rsid w:val="005B439F"/>
    <w:rsid w:val="005B484C"/>
    <w:rsid w:val="005B4EE5"/>
    <w:rsid w:val="005B5160"/>
    <w:rsid w:val="005B52E0"/>
    <w:rsid w:val="005B53CF"/>
    <w:rsid w:val="005B5765"/>
    <w:rsid w:val="005B5773"/>
    <w:rsid w:val="005B59B1"/>
    <w:rsid w:val="005B5ACE"/>
    <w:rsid w:val="005B5D9A"/>
    <w:rsid w:val="005B62CE"/>
    <w:rsid w:val="005B6417"/>
    <w:rsid w:val="005B6B01"/>
    <w:rsid w:val="005B6B9A"/>
    <w:rsid w:val="005B6DE2"/>
    <w:rsid w:val="005B6FD0"/>
    <w:rsid w:val="005B73CE"/>
    <w:rsid w:val="005B762E"/>
    <w:rsid w:val="005B7668"/>
    <w:rsid w:val="005B76A1"/>
    <w:rsid w:val="005B7831"/>
    <w:rsid w:val="005B78D6"/>
    <w:rsid w:val="005B78DB"/>
    <w:rsid w:val="005B7915"/>
    <w:rsid w:val="005B7941"/>
    <w:rsid w:val="005B7CAF"/>
    <w:rsid w:val="005B7CB2"/>
    <w:rsid w:val="005B7D01"/>
    <w:rsid w:val="005B7E40"/>
    <w:rsid w:val="005B7E74"/>
    <w:rsid w:val="005B7FEE"/>
    <w:rsid w:val="005C0180"/>
    <w:rsid w:val="005C01DE"/>
    <w:rsid w:val="005C07C0"/>
    <w:rsid w:val="005C0A04"/>
    <w:rsid w:val="005C0FB6"/>
    <w:rsid w:val="005C12EC"/>
    <w:rsid w:val="005C1ACA"/>
    <w:rsid w:val="005C1D29"/>
    <w:rsid w:val="005C1E1F"/>
    <w:rsid w:val="005C224B"/>
    <w:rsid w:val="005C2377"/>
    <w:rsid w:val="005C2590"/>
    <w:rsid w:val="005C26C1"/>
    <w:rsid w:val="005C28BE"/>
    <w:rsid w:val="005C2951"/>
    <w:rsid w:val="005C34C0"/>
    <w:rsid w:val="005C353B"/>
    <w:rsid w:val="005C3559"/>
    <w:rsid w:val="005C3782"/>
    <w:rsid w:val="005C37DA"/>
    <w:rsid w:val="005C3ABC"/>
    <w:rsid w:val="005C3BDB"/>
    <w:rsid w:val="005C3EDE"/>
    <w:rsid w:val="005C48BB"/>
    <w:rsid w:val="005C4AEF"/>
    <w:rsid w:val="005C4BA2"/>
    <w:rsid w:val="005C51F3"/>
    <w:rsid w:val="005C5264"/>
    <w:rsid w:val="005C5285"/>
    <w:rsid w:val="005C57AC"/>
    <w:rsid w:val="005C5A11"/>
    <w:rsid w:val="005C5D62"/>
    <w:rsid w:val="005C5EA0"/>
    <w:rsid w:val="005C5FB2"/>
    <w:rsid w:val="005C623D"/>
    <w:rsid w:val="005C69F2"/>
    <w:rsid w:val="005C6BAE"/>
    <w:rsid w:val="005C6C2D"/>
    <w:rsid w:val="005C70C2"/>
    <w:rsid w:val="005C7898"/>
    <w:rsid w:val="005C79AB"/>
    <w:rsid w:val="005C7DBE"/>
    <w:rsid w:val="005D03A0"/>
    <w:rsid w:val="005D08D8"/>
    <w:rsid w:val="005D0D7C"/>
    <w:rsid w:val="005D0F02"/>
    <w:rsid w:val="005D0F10"/>
    <w:rsid w:val="005D0F51"/>
    <w:rsid w:val="005D1BBF"/>
    <w:rsid w:val="005D1CD3"/>
    <w:rsid w:val="005D1EF5"/>
    <w:rsid w:val="005D2243"/>
    <w:rsid w:val="005D22B3"/>
    <w:rsid w:val="005D234C"/>
    <w:rsid w:val="005D2493"/>
    <w:rsid w:val="005D26BA"/>
    <w:rsid w:val="005D26E2"/>
    <w:rsid w:val="005D2A6E"/>
    <w:rsid w:val="005D2C57"/>
    <w:rsid w:val="005D2E3F"/>
    <w:rsid w:val="005D306D"/>
    <w:rsid w:val="005D3498"/>
    <w:rsid w:val="005D34D7"/>
    <w:rsid w:val="005D34E7"/>
    <w:rsid w:val="005D3982"/>
    <w:rsid w:val="005D3DA8"/>
    <w:rsid w:val="005D3DCD"/>
    <w:rsid w:val="005D3EEB"/>
    <w:rsid w:val="005D408D"/>
    <w:rsid w:val="005D4139"/>
    <w:rsid w:val="005D41DE"/>
    <w:rsid w:val="005D46AD"/>
    <w:rsid w:val="005D4F2D"/>
    <w:rsid w:val="005D54B5"/>
    <w:rsid w:val="005D598B"/>
    <w:rsid w:val="005D5D28"/>
    <w:rsid w:val="005D6384"/>
    <w:rsid w:val="005D6522"/>
    <w:rsid w:val="005D673A"/>
    <w:rsid w:val="005D6AD2"/>
    <w:rsid w:val="005D6E98"/>
    <w:rsid w:val="005D70A7"/>
    <w:rsid w:val="005D72DD"/>
    <w:rsid w:val="005D742F"/>
    <w:rsid w:val="005D751A"/>
    <w:rsid w:val="005D7685"/>
    <w:rsid w:val="005D7B9F"/>
    <w:rsid w:val="005D7E9E"/>
    <w:rsid w:val="005D7EA7"/>
    <w:rsid w:val="005D7F24"/>
    <w:rsid w:val="005D7F64"/>
    <w:rsid w:val="005E00E0"/>
    <w:rsid w:val="005E03F0"/>
    <w:rsid w:val="005E062E"/>
    <w:rsid w:val="005E087C"/>
    <w:rsid w:val="005E0B72"/>
    <w:rsid w:val="005E0E51"/>
    <w:rsid w:val="005E102D"/>
    <w:rsid w:val="005E1292"/>
    <w:rsid w:val="005E1605"/>
    <w:rsid w:val="005E18FC"/>
    <w:rsid w:val="005E197C"/>
    <w:rsid w:val="005E1F31"/>
    <w:rsid w:val="005E2741"/>
    <w:rsid w:val="005E2955"/>
    <w:rsid w:val="005E298F"/>
    <w:rsid w:val="005E2A42"/>
    <w:rsid w:val="005E2B90"/>
    <w:rsid w:val="005E3096"/>
    <w:rsid w:val="005E319D"/>
    <w:rsid w:val="005E3264"/>
    <w:rsid w:val="005E3447"/>
    <w:rsid w:val="005E3DFB"/>
    <w:rsid w:val="005E3EC7"/>
    <w:rsid w:val="005E4332"/>
    <w:rsid w:val="005E43A5"/>
    <w:rsid w:val="005E4607"/>
    <w:rsid w:val="005E4705"/>
    <w:rsid w:val="005E48E1"/>
    <w:rsid w:val="005E4962"/>
    <w:rsid w:val="005E4A2A"/>
    <w:rsid w:val="005E4C9A"/>
    <w:rsid w:val="005E4D84"/>
    <w:rsid w:val="005E4DCD"/>
    <w:rsid w:val="005E4DF9"/>
    <w:rsid w:val="005E4EA7"/>
    <w:rsid w:val="005E52EB"/>
    <w:rsid w:val="005E5423"/>
    <w:rsid w:val="005E564F"/>
    <w:rsid w:val="005E5776"/>
    <w:rsid w:val="005E5A3E"/>
    <w:rsid w:val="005E5EEF"/>
    <w:rsid w:val="005E6134"/>
    <w:rsid w:val="005E63A1"/>
    <w:rsid w:val="005E6AAD"/>
    <w:rsid w:val="005E6BC7"/>
    <w:rsid w:val="005E6FFE"/>
    <w:rsid w:val="005E724B"/>
    <w:rsid w:val="005E72BD"/>
    <w:rsid w:val="005E7303"/>
    <w:rsid w:val="005E7449"/>
    <w:rsid w:val="005E76F2"/>
    <w:rsid w:val="005E77BD"/>
    <w:rsid w:val="005E787A"/>
    <w:rsid w:val="005E7920"/>
    <w:rsid w:val="005E7A88"/>
    <w:rsid w:val="005E7CE0"/>
    <w:rsid w:val="005F0696"/>
    <w:rsid w:val="005F0F41"/>
    <w:rsid w:val="005F0FB3"/>
    <w:rsid w:val="005F0FB9"/>
    <w:rsid w:val="005F1049"/>
    <w:rsid w:val="005F10E0"/>
    <w:rsid w:val="005F11C0"/>
    <w:rsid w:val="005F161F"/>
    <w:rsid w:val="005F17BC"/>
    <w:rsid w:val="005F2702"/>
    <w:rsid w:val="005F2CDB"/>
    <w:rsid w:val="005F3188"/>
    <w:rsid w:val="005F32ED"/>
    <w:rsid w:val="005F373A"/>
    <w:rsid w:val="005F3AED"/>
    <w:rsid w:val="005F3BA7"/>
    <w:rsid w:val="005F409A"/>
    <w:rsid w:val="005F44AC"/>
    <w:rsid w:val="005F44FE"/>
    <w:rsid w:val="005F4BBF"/>
    <w:rsid w:val="005F4CE4"/>
    <w:rsid w:val="005F5007"/>
    <w:rsid w:val="005F5086"/>
    <w:rsid w:val="005F508B"/>
    <w:rsid w:val="005F5529"/>
    <w:rsid w:val="005F56DE"/>
    <w:rsid w:val="005F5994"/>
    <w:rsid w:val="005F5A47"/>
    <w:rsid w:val="005F6078"/>
    <w:rsid w:val="005F6155"/>
    <w:rsid w:val="005F618B"/>
    <w:rsid w:val="005F6290"/>
    <w:rsid w:val="005F6911"/>
    <w:rsid w:val="005F6A23"/>
    <w:rsid w:val="005F6C42"/>
    <w:rsid w:val="005F6D90"/>
    <w:rsid w:val="005F6F9F"/>
    <w:rsid w:val="005F6FE7"/>
    <w:rsid w:val="005F7140"/>
    <w:rsid w:val="005F784F"/>
    <w:rsid w:val="0060038E"/>
    <w:rsid w:val="006003BB"/>
    <w:rsid w:val="006004D3"/>
    <w:rsid w:val="006006A3"/>
    <w:rsid w:val="00600A65"/>
    <w:rsid w:val="00600AA3"/>
    <w:rsid w:val="00600B9D"/>
    <w:rsid w:val="00600E9F"/>
    <w:rsid w:val="006013D9"/>
    <w:rsid w:val="00601B3D"/>
    <w:rsid w:val="00601D6B"/>
    <w:rsid w:val="00601D9D"/>
    <w:rsid w:val="00602928"/>
    <w:rsid w:val="00602AF9"/>
    <w:rsid w:val="00602D5E"/>
    <w:rsid w:val="00602F82"/>
    <w:rsid w:val="00603055"/>
    <w:rsid w:val="006032CF"/>
    <w:rsid w:val="00603469"/>
    <w:rsid w:val="0060357F"/>
    <w:rsid w:val="006036DD"/>
    <w:rsid w:val="00603851"/>
    <w:rsid w:val="00603A21"/>
    <w:rsid w:val="00603E23"/>
    <w:rsid w:val="00603F68"/>
    <w:rsid w:val="0060441F"/>
    <w:rsid w:val="00604781"/>
    <w:rsid w:val="00604D19"/>
    <w:rsid w:val="00605099"/>
    <w:rsid w:val="006050CD"/>
    <w:rsid w:val="006052AA"/>
    <w:rsid w:val="0060548B"/>
    <w:rsid w:val="00605697"/>
    <w:rsid w:val="00605757"/>
    <w:rsid w:val="006059CA"/>
    <w:rsid w:val="006059DF"/>
    <w:rsid w:val="00605BCA"/>
    <w:rsid w:val="00605E90"/>
    <w:rsid w:val="00605F22"/>
    <w:rsid w:val="00606062"/>
    <w:rsid w:val="006063B9"/>
    <w:rsid w:val="006066BB"/>
    <w:rsid w:val="00606F7B"/>
    <w:rsid w:val="00607001"/>
    <w:rsid w:val="0060711B"/>
    <w:rsid w:val="00607496"/>
    <w:rsid w:val="0060774E"/>
    <w:rsid w:val="006078D2"/>
    <w:rsid w:val="006079D7"/>
    <w:rsid w:val="006079DC"/>
    <w:rsid w:val="00607A7E"/>
    <w:rsid w:val="00607ADC"/>
    <w:rsid w:val="00607C7B"/>
    <w:rsid w:val="00607F20"/>
    <w:rsid w:val="00610089"/>
    <w:rsid w:val="006104D5"/>
    <w:rsid w:val="00610768"/>
    <w:rsid w:val="00610841"/>
    <w:rsid w:val="00610866"/>
    <w:rsid w:val="00610B9B"/>
    <w:rsid w:val="00611091"/>
    <w:rsid w:val="00611197"/>
    <w:rsid w:val="0061146F"/>
    <w:rsid w:val="0061162B"/>
    <w:rsid w:val="0061171A"/>
    <w:rsid w:val="00611879"/>
    <w:rsid w:val="00611E9F"/>
    <w:rsid w:val="00612207"/>
    <w:rsid w:val="0061283A"/>
    <w:rsid w:val="00612844"/>
    <w:rsid w:val="00612A9C"/>
    <w:rsid w:val="00612F0B"/>
    <w:rsid w:val="00612F4D"/>
    <w:rsid w:val="00612FB8"/>
    <w:rsid w:val="00613123"/>
    <w:rsid w:val="006137B7"/>
    <w:rsid w:val="00613900"/>
    <w:rsid w:val="00613B6B"/>
    <w:rsid w:val="00613E1A"/>
    <w:rsid w:val="00614647"/>
    <w:rsid w:val="00614758"/>
    <w:rsid w:val="00614772"/>
    <w:rsid w:val="0061481F"/>
    <w:rsid w:val="00614D91"/>
    <w:rsid w:val="00614E2E"/>
    <w:rsid w:val="00614F3E"/>
    <w:rsid w:val="00615428"/>
    <w:rsid w:val="00615B4F"/>
    <w:rsid w:val="00615F4C"/>
    <w:rsid w:val="00615FBA"/>
    <w:rsid w:val="006164F3"/>
    <w:rsid w:val="006167DC"/>
    <w:rsid w:val="00616869"/>
    <w:rsid w:val="006169D7"/>
    <w:rsid w:val="00616D17"/>
    <w:rsid w:val="00616D28"/>
    <w:rsid w:val="00617A1B"/>
    <w:rsid w:val="00617A8F"/>
    <w:rsid w:val="00617DC8"/>
    <w:rsid w:val="00617E06"/>
    <w:rsid w:val="00617E13"/>
    <w:rsid w:val="00617E4D"/>
    <w:rsid w:val="00617F8A"/>
    <w:rsid w:val="006206F4"/>
    <w:rsid w:val="00620CEA"/>
    <w:rsid w:val="00620D40"/>
    <w:rsid w:val="00620D71"/>
    <w:rsid w:val="006210D5"/>
    <w:rsid w:val="00621575"/>
    <w:rsid w:val="006216FC"/>
    <w:rsid w:val="00621745"/>
    <w:rsid w:val="00621CBA"/>
    <w:rsid w:val="00621F12"/>
    <w:rsid w:val="00621FF5"/>
    <w:rsid w:val="0062226C"/>
    <w:rsid w:val="00622464"/>
    <w:rsid w:val="006229F3"/>
    <w:rsid w:val="00622B71"/>
    <w:rsid w:val="00623097"/>
    <w:rsid w:val="0062331F"/>
    <w:rsid w:val="00623367"/>
    <w:rsid w:val="00623479"/>
    <w:rsid w:val="0062364D"/>
    <w:rsid w:val="0062380D"/>
    <w:rsid w:val="0062399A"/>
    <w:rsid w:val="006239F0"/>
    <w:rsid w:val="00623ACB"/>
    <w:rsid w:val="00623AD6"/>
    <w:rsid w:val="00623B94"/>
    <w:rsid w:val="00623CCE"/>
    <w:rsid w:val="00624361"/>
    <w:rsid w:val="006244EF"/>
    <w:rsid w:val="0062493B"/>
    <w:rsid w:val="00624A70"/>
    <w:rsid w:val="00624A89"/>
    <w:rsid w:val="00624B84"/>
    <w:rsid w:val="00624DE3"/>
    <w:rsid w:val="00624EAE"/>
    <w:rsid w:val="00624EBF"/>
    <w:rsid w:val="00624F19"/>
    <w:rsid w:val="00624F7D"/>
    <w:rsid w:val="006250A7"/>
    <w:rsid w:val="00625286"/>
    <w:rsid w:val="00625450"/>
    <w:rsid w:val="00625690"/>
    <w:rsid w:val="0062594E"/>
    <w:rsid w:val="00625DAD"/>
    <w:rsid w:val="006261B7"/>
    <w:rsid w:val="006261D8"/>
    <w:rsid w:val="00626201"/>
    <w:rsid w:val="006267E6"/>
    <w:rsid w:val="00626A5C"/>
    <w:rsid w:val="00626FD4"/>
    <w:rsid w:val="0062729C"/>
    <w:rsid w:val="0062746E"/>
    <w:rsid w:val="006276D8"/>
    <w:rsid w:val="0062782D"/>
    <w:rsid w:val="00627832"/>
    <w:rsid w:val="00627AE0"/>
    <w:rsid w:val="00627D18"/>
    <w:rsid w:val="00627D19"/>
    <w:rsid w:val="00627E6C"/>
    <w:rsid w:val="006301F6"/>
    <w:rsid w:val="006303A6"/>
    <w:rsid w:val="00630621"/>
    <w:rsid w:val="006308F3"/>
    <w:rsid w:val="00630903"/>
    <w:rsid w:val="00630A4A"/>
    <w:rsid w:val="00630CA9"/>
    <w:rsid w:val="00630F31"/>
    <w:rsid w:val="006312C7"/>
    <w:rsid w:val="0063173D"/>
    <w:rsid w:val="00631970"/>
    <w:rsid w:val="00631989"/>
    <w:rsid w:val="00631C52"/>
    <w:rsid w:val="006324A5"/>
    <w:rsid w:val="006327D4"/>
    <w:rsid w:val="00632CAD"/>
    <w:rsid w:val="00632DEB"/>
    <w:rsid w:val="00632EDA"/>
    <w:rsid w:val="00633107"/>
    <w:rsid w:val="006337A9"/>
    <w:rsid w:val="00633FAD"/>
    <w:rsid w:val="0063454B"/>
    <w:rsid w:val="006348D2"/>
    <w:rsid w:val="00634DCA"/>
    <w:rsid w:val="00634E8D"/>
    <w:rsid w:val="006352F8"/>
    <w:rsid w:val="006352FC"/>
    <w:rsid w:val="00635520"/>
    <w:rsid w:val="006357E2"/>
    <w:rsid w:val="00635D11"/>
    <w:rsid w:val="00635DE0"/>
    <w:rsid w:val="00636117"/>
    <w:rsid w:val="006364C3"/>
    <w:rsid w:val="0063660F"/>
    <w:rsid w:val="0063661E"/>
    <w:rsid w:val="00636BCB"/>
    <w:rsid w:val="00636E62"/>
    <w:rsid w:val="00636FD8"/>
    <w:rsid w:val="0063713C"/>
    <w:rsid w:val="0063719C"/>
    <w:rsid w:val="006371E5"/>
    <w:rsid w:val="0063783A"/>
    <w:rsid w:val="0063787C"/>
    <w:rsid w:val="006379B1"/>
    <w:rsid w:val="00637A44"/>
    <w:rsid w:val="00637B20"/>
    <w:rsid w:val="006401E7"/>
    <w:rsid w:val="00640395"/>
    <w:rsid w:val="00640A95"/>
    <w:rsid w:val="00640FF0"/>
    <w:rsid w:val="00641002"/>
    <w:rsid w:val="0064123F"/>
    <w:rsid w:val="00641669"/>
    <w:rsid w:val="00641D9F"/>
    <w:rsid w:val="00641F22"/>
    <w:rsid w:val="00641F70"/>
    <w:rsid w:val="006427D7"/>
    <w:rsid w:val="00642897"/>
    <w:rsid w:val="00642E5B"/>
    <w:rsid w:val="006434D1"/>
    <w:rsid w:val="0064350D"/>
    <w:rsid w:val="00643694"/>
    <w:rsid w:val="006436A7"/>
    <w:rsid w:val="00643730"/>
    <w:rsid w:val="00643890"/>
    <w:rsid w:val="00643974"/>
    <w:rsid w:val="00643B53"/>
    <w:rsid w:val="00643CC9"/>
    <w:rsid w:val="00643E23"/>
    <w:rsid w:val="00643E2C"/>
    <w:rsid w:val="00643EED"/>
    <w:rsid w:val="00643F4B"/>
    <w:rsid w:val="00644168"/>
    <w:rsid w:val="006444D4"/>
    <w:rsid w:val="0064495C"/>
    <w:rsid w:val="0064497C"/>
    <w:rsid w:val="006457F0"/>
    <w:rsid w:val="00645863"/>
    <w:rsid w:val="00645AE2"/>
    <w:rsid w:val="006460D5"/>
    <w:rsid w:val="0064662C"/>
    <w:rsid w:val="006468B4"/>
    <w:rsid w:val="00646A64"/>
    <w:rsid w:val="00646FC0"/>
    <w:rsid w:val="006471EB"/>
    <w:rsid w:val="006472C1"/>
    <w:rsid w:val="00647335"/>
    <w:rsid w:val="00647512"/>
    <w:rsid w:val="00647927"/>
    <w:rsid w:val="00647A72"/>
    <w:rsid w:val="00647AE4"/>
    <w:rsid w:val="00647AFD"/>
    <w:rsid w:val="006500B4"/>
    <w:rsid w:val="006504AA"/>
    <w:rsid w:val="00650506"/>
    <w:rsid w:val="00650772"/>
    <w:rsid w:val="00650997"/>
    <w:rsid w:val="00650BBA"/>
    <w:rsid w:val="00650ECD"/>
    <w:rsid w:val="00652108"/>
    <w:rsid w:val="00652519"/>
    <w:rsid w:val="0065282D"/>
    <w:rsid w:val="0065291E"/>
    <w:rsid w:val="00652A57"/>
    <w:rsid w:val="00652DDA"/>
    <w:rsid w:val="00652F94"/>
    <w:rsid w:val="0065338A"/>
    <w:rsid w:val="00653879"/>
    <w:rsid w:val="00653CAF"/>
    <w:rsid w:val="006545CA"/>
    <w:rsid w:val="00654ABB"/>
    <w:rsid w:val="00654B0D"/>
    <w:rsid w:val="00654CB9"/>
    <w:rsid w:val="006552E7"/>
    <w:rsid w:val="00655ABA"/>
    <w:rsid w:val="00655F2C"/>
    <w:rsid w:val="00655F79"/>
    <w:rsid w:val="006561C3"/>
    <w:rsid w:val="00656621"/>
    <w:rsid w:val="00656A74"/>
    <w:rsid w:val="00656D70"/>
    <w:rsid w:val="00656D82"/>
    <w:rsid w:val="00656E3D"/>
    <w:rsid w:val="00656E45"/>
    <w:rsid w:val="00657A40"/>
    <w:rsid w:val="00657B62"/>
    <w:rsid w:val="00657ED1"/>
    <w:rsid w:val="00660379"/>
    <w:rsid w:val="006606BB"/>
    <w:rsid w:val="00660842"/>
    <w:rsid w:val="00660AEB"/>
    <w:rsid w:val="00660D03"/>
    <w:rsid w:val="00660EBC"/>
    <w:rsid w:val="00660FEC"/>
    <w:rsid w:val="0066121F"/>
    <w:rsid w:val="006614C0"/>
    <w:rsid w:val="00661DB0"/>
    <w:rsid w:val="0066240E"/>
    <w:rsid w:val="00662D0A"/>
    <w:rsid w:val="00662D0E"/>
    <w:rsid w:val="006630C5"/>
    <w:rsid w:val="006636A7"/>
    <w:rsid w:val="006637EF"/>
    <w:rsid w:val="006638EC"/>
    <w:rsid w:val="006639B8"/>
    <w:rsid w:val="00663CFA"/>
    <w:rsid w:val="00663DEE"/>
    <w:rsid w:val="00664115"/>
    <w:rsid w:val="00664388"/>
    <w:rsid w:val="0066442D"/>
    <w:rsid w:val="0066462F"/>
    <w:rsid w:val="0066470C"/>
    <w:rsid w:val="0066496A"/>
    <w:rsid w:val="00664A80"/>
    <w:rsid w:val="006651E9"/>
    <w:rsid w:val="00665222"/>
    <w:rsid w:val="00665529"/>
    <w:rsid w:val="006655DE"/>
    <w:rsid w:val="006656D2"/>
    <w:rsid w:val="0066572B"/>
    <w:rsid w:val="00665882"/>
    <w:rsid w:val="00665A69"/>
    <w:rsid w:val="00665B34"/>
    <w:rsid w:val="0066616C"/>
    <w:rsid w:val="006662D3"/>
    <w:rsid w:val="00666388"/>
    <w:rsid w:val="00666413"/>
    <w:rsid w:val="00666944"/>
    <w:rsid w:val="00666CD6"/>
    <w:rsid w:val="00666FC7"/>
    <w:rsid w:val="00667370"/>
    <w:rsid w:val="006675BB"/>
    <w:rsid w:val="00667647"/>
    <w:rsid w:val="0066794F"/>
    <w:rsid w:val="00670084"/>
    <w:rsid w:val="00670137"/>
    <w:rsid w:val="00670907"/>
    <w:rsid w:val="00670C3C"/>
    <w:rsid w:val="00670CC7"/>
    <w:rsid w:val="00670DA3"/>
    <w:rsid w:val="00670F56"/>
    <w:rsid w:val="006710BF"/>
    <w:rsid w:val="00671186"/>
    <w:rsid w:val="006716F7"/>
    <w:rsid w:val="00671947"/>
    <w:rsid w:val="0067199B"/>
    <w:rsid w:val="00671D14"/>
    <w:rsid w:val="00671D92"/>
    <w:rsid w:val="00671DB6"/>
    <w:rsid w:val="00671E2E"/>
    <w:rsid w:val="00671F00"/>
    <w:rsid w:val="00671F13"/>
    <w:rsid w:val="00671F2B"/>
    <w:rsid w:val="00672302"/>
    <w:rsid w:val="006723BF"/>
    <w:rsid w:val="00672608"/>
    <w:rsid w:val="0067269C"/>
    <w:rsid w:val="00672BB3"/>
    <w:rsid w:val="00672CB0"/>
    <w:rsid w:val="00672ECA"/>
    <w:rsid w:val="006733BA"/>
    <w:rsid w:val="0067361E"/>
    <w:rsid w:val="00673682"/>
    <w:rsid w:val="00673D17"/>
    <w:rsid w:val="0067439E"/>
    <w:rsid w:val="00674429"/>
    <w:rsid w:val="0067492A"/>
    <w:rsid w:val="00675FE5"/>
    <w:rsid w:val="00676207"/>
    <w:rsid w:val="00676663"/>
    <w:rsid w:val="00676684"/>
    <w:rsid w:val="0067669B"/>
    <w:rsid w:val="006769D0"/>
    <w:rsid w:val="00676E91"/>
    <w:rsid w:val="00677725"/>
    <w:rsid w:val="00677893"/>
    <w:rsid w:val="006778A6"/>
    <w:rsid w:val="00677A40"/>
    <w:rsid w:val="00677B2F"/>
    <w:rsid w:val="00677E45"/>
    <w:rsid w:val="00677FB0"/>
    <w:rsid w:val="0068026A"/>
    <w:rsid w:val="00681214"/>
    <w:rsid w:val="0068121C"/>
    <w:rsid w:val="0068131A"/>
    <w:rsid w:val="006815F6"/>
    <w:rsid w:val="00681864"/>
    <w:rsid w:val="00681EAE"/>
    <w:rsid w:val="0068250F"/>
    <w:rsid w:val="0068274E"/>
    <w:rsid w:val="006827F0"/>
    <w:rsid w:val="00682951"/>
    <w:rsid w:val="00682F51"/>
    <w:rsid w:val="00683211"/>
    <w:rsid w:val="006833CA"/>
    <w:rsid w:val="00683624"/>
    <w:rsid w:val="00683BAA"/>
    <w:rsid w:val="00683EE4"/>
    <w:rsid w:val="00683F3E"/>
    <w:rsid w:val="0068401C"/>
    <w:rsid w:val="0068448B"/>
    <w:rsid w:val="00684F44"/>
    <w:rsid w:val="006852FA"/>
    <w:rsid w:val="006857C6"/>
    <w:rsid w:val="006859CC"/>
    <w:rsid w:val="00685A75"/>
    <w:rsid w:val="00685B7D"/>
    <w:rsid w:val="0068637B"/>
    <w:rsid w:val="006866D4"/>
    <w:rsid w:val="006868F1"/>
    <w:rsid w:val="00686F32"/>
    <w:rsid w:val="00686FC2"/>
    <w:rsid w:val="006873E5"/>
    <w:rsid w:val="006876E0"/>
    <w:rsid w:val="006877F2"/>
    <w:rsid w:val="006878E1"/>
    <w:rsid w:val="00687BBA"/>
    <w:rsid w:val="00687EE3"/>
    <w:rsid w:val="00687EF9"/>
    <w:rsid w:val="00687F8F"/>
    <w:rsid w:val="00690036"/>
    <w:rsid w:val="0069005A"/>
    <w:rsid w:val="0069016A"/>
    <w:rsid w:val="0069020B"/>
    <w:rsid w:val="0069028E"/>
    <w:rsid w:val="00690B21"/>
    <w:rsid w:val="00690BCA"/>
    <w:rsid w:val="00690C0F"/>
    <w:rsid w:val="0069106C"/>
    <w:rsid w:val="006910AE"/>
    <w:rsid w:val="006913F8"/>
    <w:rsid w:val="00691403"/>
    <w:rsid w:val="00691500"/>
    <w:rsid w:val="006915D7"/>
    <w:rsid w:val="00692457"/>
    <w:rsid w:val="00692838"/>
    <w:rsid w:val="00692866"/>
    <w:rsid w:val="006928F4"/>
    <w:rsid w:val="00692AFD"/>
    <w:rsid w:val="00692CD1"/>
    <w:rsid w:val="00692E54"/>
    <w:rsid w:val="00693050"/>
    <w:rsid w:val="006932F3"/>
    <w:rsid w:val="0069357B"/>
    <w:rsid w:val="00693998"/>
    <w:rsid w:val="00693D33"/>
    <w:rsid w:val="00693F68"/>
    <w:rsid w:val="00694020"/>
    <w:rsid w:val="00694054"/>
    <w:rsid w:val="006946EA"/>
    <w:rsid w:val="00694972"/>
    <w:rsid w:val="00694A80"/>
    <w:rsid w:val="00694F1D"/>
    <w:rsid w:val="00695012"/>
    <w:rsid w:val="006957E3"/>
    <w:rsid w:val="0069588F"/>
    <w:rsid w:val="00695CFF"/>
    <w:rsid w:val="006968BF"/>
    <w:rsid w:val="00697072"/>
    <w:rsid w:val="006971BF"/>
    <w:rsid w:val="006973A4"/>
    <w:rsid w:val="006974F4"/>
    <w:rsid w:val="006975CF"/>
    <w:rsid w:val="0069780C"/>
    <w:rsid w:val="00697B91"/>
    <w:rsid w:val="006A07EE"/>
    <w:rsid w:val="006A09EC"/>
    <w:rsid w:val="006A09FD"/>
    <w:rsid w:val="006A0A09"/>
    <w:rsid w:val="006A0A41"/>
    <w:rsid w:val="006A0DBD"/>
    <w:rsid w:val="006A111A"/>
    <w:rsid w:val="006A1130"/>
    <w:rsid w:val="006A1382"/>
    <w:rsid w:val="006A146E"/>
    <w:rsid w:val="006A16ED"/>
    <w:rsid w:val="006A1BE3"/>
    <w:rsid w:val="006A1D02"/>
    <w:rsid w:val="006A1D0C"/>
    <w:rsid w:val="006A1E2E"/>
    <w:rsid w:val="006A23ED"/>
    <w:rsid w:val="006A2406"/>
    <w:rsid w:val="006A278A"/>
    <w:rsid w:val="006A281C"/>
    <w:rsid w:val="006A2914"/>
    <w:rsid w:val="006A2B5D"/>
    <w:rsid w:val="006A2F06"/>
    <w:rsid w:val="006A31F7"/>
    <w:rsid w:val="006A32D5"/>
    <w:rsid w:val="006A3407"/>
    <w:rsid w:val="006A3569"/>
    <w:rsid w:val="006A37DF"/>
    <w:rsid w:val="006A39B4"/>
    <w:rsid w:val="006A3D4D"/>
    <w:rsid w:val="006A3EB3"/>
    <w:rsid w:val="006A3EE2"/>
    <w:rsid w:val="006A41AF"/>
    <w:rsid w:val="006A4288"/>
    <w:rsid w:val="006A437C"/>
    <w:rsid w:val="006A44C0"/>
    <w:rsid w:val="006A47E5"/>
    <w:rsid w:val="006A481B"/>
    <w:rsid w:val="006A4896"/>
    <w:rsid w:val="006A4D11"/>
    <w:rsid w:val="006A4FDA"/>
    <w:rsid w:val="006A4FFC"/>
    <w:rsid w:val="006A5114"/>
    <w:rsid w:val="006A521C"/>
    <w:rsid w:val="006A5314"/>
    <w:rsid w:val="006A57B7"/>
    <w:rsid w:val="006A5A19"/>
    <w:rsid w:val="006A5A36"/>
    <w:rsid w:val="006A5F84"/>
    <w:rsid w:val="006A608D"/>
    <w:rsid w:val="006A61CC"/>
    <w:rsid w:val="006A6784"/>
    <w:rsid w:val="006A6FCD"/>
    <w:rsid w:val="006A71DD"/>
    <w:rsid w:val="006A74EE"/>
    <w:rsid w:val="006A78B7"/>
    <w:rsid w:val="006A7C2D"/>
    <w:rsid w:val="006A7C6E"/>
    <w:rsid w:val="006A7FE9"/>
    <w:rsid w:val="006B0086"/>
    <w:rsid w:val="006B049B"/>
    <w:rsid w:val="006B0864"/>
    <w:rsid w:val="006B0ECC"/>
    <w:rsid w:val="006B1153"/>
    <w:rsid w:val="006B11CC"/>
    <w:rsid w:val="006B19EE"/>
    <w:rsid w:val="006B1A42"/>
    <w:rsid w:val="006B1D0C"/>
    <w:rsid w:val="006B1D44"/>
    <w:rsid w:val="006B1D83"/>
    <w:rsid w:val="006B2009"/>
    <w:rsid w:val="006B2469"/>
    <w:rsid w:val="006B2638"/>
    <w:rsid w:val="006B269C"/>
    <w:rsid w:val="006B2851"/>
    <w:rsid w:val="006B2EE1"/>
    <w:rsid w:val="006B32C5"/>
    <w:rsid w:val="006B34BF"/>
    <w:rsid w:val="006B3C6F"/>
    <w:rsid w:val="006B3E5E"/>
    <w:rsid w:val="006B45A2"/>
    <w:rsid w:val="006B463A"/>
    <w:rsid w:val="006B4760"/>
    <w:rsid w:val="006B496F"/>
    <w:rsid w:val="006B4DCF"/>
    <w:rsid w:val="006B4EC5"/>
    <w:rsid w:val="006B52CB"/>
    <w:rsid w:val="006B54B2"/>
    <w:rsid w:val="006B55AA"/>
    <w:rsid w:val="006B5698"/>
    <w:rsid w:val="006B5B90"/>
    <w:rsid w:val="006B607F"/>
    <w:rsid w:val="006B617D"/>
    <w:rsid w:val="006B67CF"/>
    <w:rsid w:val="006B6A7B"/>
    <w:rsid w:val="006B6AA1"/>
    <w:rsid w:val="006B72A8"/>
    <w:rsid w:val="006B75B7"/>
    <w:rsid w:val="006B7B04"/>
    <w:rsid w:val="006B7CFC"/>
    <w:rsid w:val="006B7E10"/>
    <w:rsid w:val="006B7FE2"/>
    <w:rsid w:val="006C0195"/>
    <w:rsid w:val="006C03EB"/>
    <w:rsid w:val="006C046F"/>
    <w:rsid w:val="006C0926"/>
    <w:rsid w:val="006C0A11"/>
    <w:rsid w:val="006C112A"/>
    <w:rsid w:val="006C1283"/>
    <w:rsid w:val="006C13EA"/>
    <w:rsid w:val="006C157A"/>
    <w:rsid w:val="006C16B1"/>
    <w:rsid w:val="006C1714"/>
    <w:rsid w:val="006C1DFC"/>
    <w:rsid w:val="006C1F1C"/>
    <w:rsid w:val="006C23E6"/>
    <w:rsid w:val="006C23EE"/>
    <w:rsid w:val="006C2713"/>
    <w:rsid w:val="006C27A3"/>
    <w:rsid w:val="006C2B22"/>
    <w:rsid w:val="006C2B5F"/>
    <w:rsid w:val="006C303D"/>
    <w:rsid w:val="006C3AB4"/>
    <w:rsid w:val="006C47CB"/>
    <w:rsid w:val="006C49C6"/>
    <w:rsid w:val="006C49CB"/>
    <w:rsid w:val="006C4AC9"/>
    <w:rsid w:val="006C4C06"/>
    <w:rsid w:val="006C4F31"/>
    <w:rsid w:val="006C5104"/>
    <w:rsid w:val="006C5173"/>
    <w:rsid w:val="006C5195"/>
    <w:rsid w:val="006C5294"/>
    <w:rsid w:val="006C5579"/>
    <w:rsid w:val="006C567E"/>
    <w:rsid w:val="006C5ACA"/>
    <w:rsid w:val="006C6326"/>
    <w:rsid w:val="006C68A1"/>
    <w:rsid w:val="006C6B16"/>
    <w:rsid w:val="006C6C4D"/>
    <w:rsid w:val="006C6C8E"/>
    <w:rsid w:val="006C6FDD"/>
    <w:rsid w:val="006C704B"/>
    <w:rsid w:val="006C70B8"/>
    <w:rsid w:val="006C7686"/>
    <w:rsid w:val="006C76B8"/>
    <w:rsid w:val="006C7F4B"/>
    <w:rsid w:val="006C7FE8"/>
    <w:rsid w:val="006D0021"/>
    <w:rsid w:val="006D00DA"/>
    <w:rsid w:val="006D023A"/>
    <w:rsid w:val="006D0384"/>
    <w:rsid w:val="006D05B9"/>
    <w:rsid w:val="006D09AE"/>
    <w:rsid w:val="006D0A27"/>
    <w:rsid w:val="006D0B6A"/>
    <w:rsid w:val="006D0C95"/>
    <w:rsid w:val="006D0CF6"/>
    <w:rsid w:val="006D0FAB"/>
    <w:rsid w:val="006D11F5"/>
    <w:rsid w:val="006D173E"/>
    <w:rsid w:val="006D18DC"/>
    <w:rsid w:val="006D1A16"/>
    <w:rsid w:val="006D1D2A"/>
    <w:rsid w:val="006D22FC"/>
    <w:rsid w:val="006D23DC"/>
    <w:rsid w:val="006D24AB"/>
    <w:rsid w:val="006D2C3D"/>
    <w:rsid w:val="006D30E7"/>
    <w:rsid w:val="006D32FF"/>
    <w:rsid w:val="006D38F4"/>
    <w:rsid w:val="006D3D34"/>
    <w:rsid w:val="006D3F4F"/>
    <w:rsid w:val="006D4087"/>
    <w:rsid w:val="006D414E"/>
    <w:rsid w:val="006D41B2"/>
    <w:rsid w:val="006D495F"/>
    <w:rsid w:val="006D49A1"/>
    <w:rsid w:val="006D49F3"/>
    <w:rsid w:val="006D4CC4"/>
    <w:rsid w:val="006D4D43"/>
    <w:rsid w:val="006D4EC7"/>
    <w:rsid w:val="006D5477"/>
    <w:rsid w:val="006D5514"/>
    <w:rsid w:val="006D55AD"/>
    <w:rsid w:val="006D56CD"/>
    <w:rsid w:val="006D56D3"/>
    <w:rsid w:val="006D5740"/>
    <w:rsid w:val="006D5B4C"/>
    <w:rsid w:val="006D5C41"/>
    <w:rsid w:val="006D5DBD"/>
    <w:rsid w:val="006D5E9B"/>
    <w:rsid w:val="006D6296"/>
    <w:rsid w:val="006D6736"/>
    <w:rsid w:val="006D6739"/>
    <w:rsid w:val="006D691A"/>
    <w:rsid w:val="006D6B3B"/>
    <w:rsid w:val="006D6C8C"/>
    <w:rsid w:val="006D6CD6"/>
    <w:rsid w:val="006D7043"/>
    <w:rsid w:val="006D726C"/>
    <w:rsid w:val="006D736D"/>
    <w:rsid w:val="006D78A7"/>
    <w:rsid w:val="006D7A8F"/>
    <w:rsid w:val="006E0392"/>
    <w:rsid w:val="006E0D79"/>
    <w:rsid w:val="006E108F"/>
    <w:rsid w:val="006E1447"/>
    <w:rsid w:val="006E19AA"/>
    <w:rsid w:val="006E1DF8"/>
    <w:rsid w:val="006E2033"/>
    <w:rsid w:val="006E22FC"/>
    <w:rsid w:val="006E2371"/>
    <w:rsid w:val="006E26AF"/>
    <w:rsid w:val="006E2737"/>
    <w:rsid w:val="006E2C98"/>
    <w:rsid w:val="006E2D7A"/>
    <w:rsid w:val="006E3D57"/>
    <w:rsid w:val="006E3DF7"/>
    <w:rsid w:val="006E3E4E"/>
    <w:rsid w:val="006E4140"/>
    <w:rsid w:val="006E4821"/>
    <w:rsid w:val="006E4EA0"/>
    <w:rsid w:val="006E546A"/>
    <w:rsid w:val="006E5C39"/>
    <w:rsid w:val="006E5C66"/>
    <w:rsid w:val="006E5CC2"/>
    <w:rsid w:val="006E5D5F"/>
    <w:rsid w:val="006E5FD3"/>
    <w:rsid w:val="006E63AB"/>
    <w:rsid w:val="006E65BE"/>
    <w:rsid w:val="006E6B34"/>
    <w:rsid w:val="006E6C0D"/>
    <w:rsid w:val="006E6C43"/>
    <w:rsid w:val="006E7209"/>
    <w:rsid w:val="006E76D4"/>
    <w:rsid w:val="006E78B2"/>
    <w:rsid w:val="006E78D4"/>
    <w:rsid w:val="006E7991"/>
    <w:rsid w:val="006E7A88"/>
    <w:rsid w:val="006F000D"/>
    <w:rsid w:val="006F08EC"/>
    <w:rsid w:val="006F095E"/>
    <w:rsid w:val="006F0D37"/>
    <w:rsid w:val="006F0FA3"/>
    <w:rsid w:val="006F11BF"/>
    <w:rsid w:val="006F11D5"/>
    <w:rsid w:val="006F1771"/>
    <w:rsid w:val="006F1A28"/>
    <w:rsid w:val="006F1C70"/>
    <w:rsid w:val="006F20D3"/>
    <w:rsid w:val="006F258A"/>
    <w:rsid w:val="006F2BA4"/>
    <w:rsid w:val="006F2FB5"/>
    <w:rsid w:val="006F2FDF"/>
    <w:rsid w:val="006F333A"/>
    <w:rsid w:val="006F3603"/>
    <w:rsid w:val="006F37D5"/>
    <w:rsid w:val="006F394C"/>
    <w:rsid w:val="006F3991"/>
    <w:rsid w:val="006F3E1D"/>
    <w:rsid w:val="006F4040"/>
    <w:rsid w:val="006F4077"/>
    <w:rsid w:val="006F4245"/>
    <w:rsid w:val="006F44A3"/>
    <w:rsid w:val="006F466A"/>
    <w:rsid w:val="006F491B"/>
    <w:rsid w:val="006F493E"/>
    <w:rsid w:val="006F4F56"/>
    <w:rsid w:val="006F51C4"/>
    <w:rsid w:val="006F5556"/>
    <w:rsid w:val="006F5AEF"/>
    <w:rsid w:val="006F5B9C"/>
    <w:rsid w:val="006F5C62"/>
    <w:rsid w:val="006F5D26"/>
    <w:rsid w:val="006F5E93"/>
    <w:rsid w:val="006F5F17"/>
    <w:rsid w:val="006F6179"/>
    <w:rsid w:val="006F621C"/>
    <w:rsid w:val="006F6362"/>
    <w:rsid w:val="006F638B"/>
    <w:rsid w:val="006F676E"/>
    <w:rsid w:val="006F6789"/>
    <w:rsid w:val="006F70D3"/>
    <w:rsid w:val="006F71C8"/>
    <w:rsid w:val="006F72CC"/>
    <w:rsid w:val="006F74D0"/>
    <w:rsid w:val="006F7732"/>
    <w:rsid w:val="006F7C0A"/>
    <w:rsid w:val="006F7E5D"/>
    <w:rsid w:val="00700026"/>
    <w:rsid w:val="00700063"/>
    <w:rsid w:val="00700B9B"/>
    <w:rsid w:val="00700D5A"/>
    <w:rsid w:val="00701028"/>
    <w:rsid w:val="00701224"/>
    <w:rsid w:val="0070167C"/>
    <w:rsid w:val="00701AF7"/>
    <w:rsid w:val="00701CFE"/>
    <w:rsid w:val="00702177"/>
    <w:rsid w:val="00702294"/>
    <w:rsid w:val="00702996"/>
    <w:rsid w:val="007029D3"/>
    <w:rsid w:val="00702A17"/>
    <w:rsid w:val="00702B08"/>
    <w:rsid w:val="00702B0F"/>
    <w:rsid w:val="007030C8"/>
    <w:rsid w:val="007032DB"/>
    <w:rsid w:val="00703521"/>
    <w:rsid w:val="007035C7"/>
    <w:rsid w:val="007037BA"/>
    <w:rsid w:val="00703829"/>
    <w:rsid w:val="00703EB5"/>
    <w:rsid w:val="00704074"/>
    <w:rsid w:val="007040F4"/>
    <w:rsid w:val="0070413A"/>
    <w:rsid w:val="0070455C"/>
    <w:rsid w:val="007045A4"/>
    <w:rsid w:val="007047E3"/>
    <w:rsid w:val="00704A79"/>
    <w:rsid w:val="00704B72"/>
    <w:rsid w:val="00704BD2"/>
    <w:rsid w:val="00704E14"/>
    <w:rsid w:val="00704EFB"/>
    <w:rsid w:val="00704F76"/>
    <w:rsid w:val="00704FB4"/>
    <w:rsid w:val="00705518"/>
    <w:rsid w:val="00705F8F"/>
    <w:rsid w:val="007063BA"/>
    <w:rsid w:val="007067CD"/>
    <w:rsid w:val="00706900"/>
    <w:rsid w:val="00706B95"/>
    <w:rsid w:val="00706BCE"/>
    <w:rsid w:val="00706FE5"/>
    <w:rsid w:val="00707201"/>
    <w:rsid w:val="00707311"/>
    <w:rsid w:val="0070735D"/>
    <w:rsid w:val="00707371"/>
    <w:rsid w:val="00707718"/>
    <w:rsid w:val="0070776B"/>
    <w:rsid w:val="007100AD"/>
    <w:rsid w:val="0071010E"/>
    <w:rsid w:val="00710291"/>
    <w:rsid w:val="00710368"/>
    <w:rsid w:val="0071045F"/>
    <w:rsid w:val="007105BF"/>
    <w:rsid w:val="00710669"/>
    <w:rsid w:val="00710AA1"/>
    <w:rsid w:val="0071118A"/>
    <w:rsid w:val="00711415"/>
    <w:rsid w:val="007114C0"/>
    <w:rsid w:val="0071174B"/>
    <w:rsid w:val="0071178C"/>
    <w:rsid w:val="00711862"/>
    <w:rsid w:val="00711931"/>
    <w:rsid w:val="00711A42"/>
    <w:rsid w:val="00711ABB"/>
    <w:rsid w:val="00711F1C"/>
    <w:rsid w:val="00712CD4"/>
    <w:rsid w:val="00712F40"/>
    <w:rsid w:val="007135BF"/>
    <w:rsid w:val="007137E4"/>
    <w:rsid w:val="00713D49"/>
    <w:rsid w:val="00713D4E"/>
    <w:rsid w:val="00713E30"/>
    <w:rsid w:val="00713EC3"/>
    <w:rsid w:val="00713F5B"/>
    <w:rsid w:val="00714286"/>
    <w:rsid w:val="00714405"/>
    <w:rsid w:val="0071466D"/>
    <w:rsid w:val="007148A3"/>
    <w:rsid w:val="00714939"/>
    <w:rsid w:val="007151AF"/>
    <w:rsid w:val="00715234"/>
    <w:rsid w:val="00715394"/>
    <w:rsid w:val="007155C1"/>
    <w:rsid w:val="00715C5D"/>
    <w:rsid w:val="007165CB"/>
    <w:rsid w:val="007173BE"/>
    <w:rsid w:val="0071759C"/>
    <w:rsid w:val="007175DE"/>
    <w:rsid w:val="007178F3"/>
    <w:rsid w:val="007179FB"/>
    <w:rsid w:val="00720084"/>
    <w:rsid w:val="007209AC"/>
    <w:rsid w:val="00720C44"/>
    <w:rsid w:val="00720E16"/>
    <w:rsid w:val="0072103F"/>
    <w:rsid w:val="007210B5"/>
    <w:rsid w:val="00721852"/>
    <w:rsid w:val="00721AEC"/>
    <w:rsid w:val="00721BC4"/>
    <w:rsid w:val="00721E14"/>
    <w:rsid w:val="00722088"/>
    <w:rsid w:val="00722948"/>
    <w:rsid w:val="00722A4A"/>
    <w:rsid w:val="00722AA5"/>
    <w:rsid w:val="007231D0"/>
    <w:rsid w:val="0072361B"/>
    <w:rsid w:val="007238A8"/>
    <w:rsid w:val="00723A9F"/>
    <w:rsid w:val="00723E2A"/>
    <w:rsid w:val="00723E2E"/>
    <w:rsid w:val="00723E91"/>
    <w:rsid w:val="00723FC9"/>
    <w:rsid w:val="00724016"/>
    <w:rsid w:val="00724BBD"/>
    <w:rsid w:val="00724FA0"/>
    <w:rsid w:val="00725532"/>
    <w:rsid w:val="0072558E"/>
    <w:rsid w:val="007255AC"/>
    <w:rsid w:val="0072596B"/>
    <w:rsid w:val="00725B9E"/>
    <w:rsid w:val="00725C4D"/>
    <w:rsid w:val="00725EEE"/>
    <w:rsid w:val="007262D4"/>
    <w:rsid w:val="00726835"/>
    <w:rsid w:val="00726848"/>
    <w:rsid w:val="007268DC"/>
    <w:rsid w:val="00726A40"/>
    <w:rsid w:val="00726BB2"/>
    <w:rsid w:val="00726D17"/>
    <w:rsid w:val="00726E63"/>
    <w:rsid w:val="007274A7"/>
    <w:rsid w:val="00727AE1"/>
    <w:rsid w:val="00727B2C"/>
    <w:rsid w:val="00727D43"/>
    <w:rsid w:val="00727D80"/>
    <w:rsid w:val="00727F1F"/>
    <w:rsid w:val="00730217"/>
    <w:rsid w:val="007309CC"/>
    <w:rsid w:val="00730EAB"/>
    <w:rsid w:val="007310A5"/>
    <w:rsid w:val="00731184"/>
    <w:rsid w:val="00731282"/>
    <w:rsid w:val="007317B0"/>
    <w:rsid w:val="00731A97"/>
    <w:rsid w:val="00731B22"/>
    <w:rsid w:val="00732292"/>
    <w:rsid w:val="00732371"/>
    <w:rsid w:val="007324FC"/>
    <w:rsid w:val="0073257E"/>
    <w:rsid w:val="00732A3C"/>
    <w:rsid w:val="00732AA6"/>
    <w:rsid w:val="00733928"/>
    <w:rsid w:val="00733C04"/>
    <w:rsid w:val="00733CD0"/>
    <w:rsid w:val="007344B0"/>
    <w:rsid w:val="0073490E"/>
    <w:rsid w:val="00734B02"/>
    <w:rsid w:val="00734CA7"/>
    <w:rsid w:val="00735215"/>
    <w:rsid w:val="0073533C"/>
    <w:rsid w:val="0073533E"/>
    <w:rsid w:val="0073584E"/>
    <w:rsid w:val="00735ABC"/>
    <w:rsid w:val="00735E0A"/>
    <w:rsid w:val="00735E34"/>
    <w:rsid w:val="00735F12"/>
    <w:rsid w:val="007362A0"/>
    <w:rsid w:val="0073632B"/>
    <w:rsid w:val="00736619"/>
    <w:rsid w:val="007367D7"/>
    <w:rsid w:val="00736967"/>
    <w:rsid w:val="00736DA7"/>
    <w:rsid w:val="007371EB"/>
    <w:rsid w:val="007371FC"/>
    <w:rsid w:val="00737200"/>
    <w:rsid w:val="0073742E"/>
    <w:rsid w:val="00737631"/>
    <w:rsid w:val="00737A3E"/>
    <w:rsid w:val="00737C62"/>
    <w:rsid w:val="00737C9F"/>
    <w:rsid w:val="00737CB0"/>
    <w:rsid w:val="00737EF5"/>
    <w:rsid w:val="00737F80"/>
    <w:rsid w:val="00737F93"/>
    <w:rsid w:val="0074010C"/>
    <w:rsid w:val="007403B9"/>
    <w:rsid w:val="007408C7"/>
    <w:rsid w:val="00740DBF"/>
    <w:rsid w:val="00740FA9"/>
    <w:rsid w:val="00741333"/>
    <w:rsid w:val="007414F4"/>
    <w:rsid w:val="0074171A"/>
    <w:rsid w:val="00741F2D"/>
    <w:rsid w:val="00742330"/>
    <w:rsid w:val="00742D8B"/>
    <w:rsid w:val="007431F5"/>
    <w:rsid w:val="007432C9"/>
    <w:rsid w:val="007433E0"/>
    <w:rsid w:val="0074360D"/>
    <w:rsid w:val="00743AF7"/>
    <w:rsid w:val="00743D52"/>
    <w:rsid w:val="00743F62"/>
    <w:rsid w:val="00743F91"/>
    <w:rsid w:val="00744055"/>
    <w:rsid w:val="00744232"/>
    <w:rsid w:val="0074438E"/>
    <w:rsid w:val="00744619"/>
    <w:rsid w:val="007447E5"/>
    <w:rsid w:val="0074492D"/>
    <w:rsid w:val="007449F1"/>
    <w:rsid w:val="00744D09"/>
    <w:rsid w:val="00744E4D"/>
    <w:rsid w:val="00744E78"/>
    <w:rsid w:val="00744F0E"/>
    <w:rsid w:val="00744F31"/>
    <w:rsid w:val="007450E5"/>
    <w:rsid w:val="0074516C"/>
    <w:rsid w:val="0074553F"/>
    <w:rsid w:val="007457C7"/>
    <w:rsid w:val="00745863"/>
    <w:rsid w:val="00745A90"/>
    <w:rsid w:val="00745E4C"/>
    <w:rsid w:val="0074642C"/>
    <w:rsid w:val="0074689B"/>
    <w:rsid w:val="007468FA"/>
    <w:rsid w:val="00746BDB"/>
    <w:rsid w:val="00746D7B"/>
    <w:rsid w:val="00746E1B"/>
    <w:rsid w:val="00746ECE"/>
    <w:rsid w:val="0074739F"/>
    <w:rsid w:val="007475CF"/>
    <w:rsid w:val="0074762C"/>
    <w:rsid w:val="00747686"/>
    <w:rsid w:val="007476E7"/>
    <w:rsid w:val="00747FDF"/>
    <w:rsid w:val="00750381"/>
    <w:rsid w:val="00750449"/>
    <w:rsid w:val="00750EE7"/>
    <w:rsid w:val="0075107E"/>
    <w:rsid w:val="0075153B"/>
    <w:rsid w:val="00751AC9"/>
    <w:rsid w:val="00751C3C"/>
    <w:rsid w:val="00751D38"/>
    <w:rsid w:val="00751EB4"/>
    <w:rsid w:val="00751FC0"/>
    <w:rsid w:val="00751FCC"/>
    <w:rsid w:val="00752002"/>
    <w:rsid w:val="007521B7"/>
    <w:rsid w:val="00752B31"/>
    <w:rsid w:val="00752E5E"/>
    <w:rsid w:val="0075316F"/>
    <w:rsid w:val="00753560"/>
    <w:rsid w:val="007537F3"/>
    <w:rsid w:val="00754143"/>
    <w:rsid w:val="007546DD"/>
    <w:rsid w:val="007548C3"/>
    <w:rsid w:val="00754B41"/>
    <w:rsid w:val="00754D5D"/>
    <w:rsid w:val="00754D9D"/>
    <w:rsid w:val="00755496"/>
    <w:rsid w:val="007554C0"/>
    <w:rsid w:val="00755F0C"/>
    <w:rsid w:val="007561A9"/>
    <w:rsid w:val="007562F8"/>
    <w:rsid w:val="007563D5"/>
    <w:rsid w:val="00756472"/>
    <w:rsid w:val="00756586"/>
    <w:rsid w:val="007568A2"/>
    <w:rsid w:val="007569B7"/>
    <w:rsid w:val="00756D67"/>
    <w:rsid w:val="00757093"/>
    <w:rsid w:val="00757240"/>
    <w:rsid w:val="00757397"/>
    <w:rsid w:val="00757715"/>
    <w:rsid w:val="0075777B"/>
    <w:rsid w:val="0075785A"/>
    <w:rsid w:val="00757978"/>
    <w:rsid w:val="00757B62"/>
    <w:rsid w:val="007600ED"/>
    <w:rsid w:val="00760147"/>
    <w:rsid w:val="007603FE"/>
    <w:rsid w:val="00760428"/>
    <w:rsid w:val="00760679"/>
    <w:rsid w:val="007606C3"/>
    <w:rsid w:val="00760C8E"/>
    <w:rsid w:val="00760CB3"/>
    <w:rsid w:val="0076146E"/>
    <w:rsid w:val="007617ED"/>
    <w:rsid w:val="00761A1F"/>
    <w:rsid w:val="00761CE4"/>
    <w:rsid w:val="00761E11"/>
    <w:rsid w:val="0076223B"/>
    <w:rsid w:val="0076226A"/>
    <w:rsid w:val="00762381"/>
    <w:rsid w:val="007634C9"/>
    <w:rsid w:val="00763D17"/>
    <w:rsid w:val="00764060"/>
    <w:rsid w:val="00764350"/>
    <w:rsid w:val="00764636"/>
    <w:rsid w:val="0076464B"/>
    <w:rsid w:val="007649B2"/>
    <w:rsid w:val="00764FD8"/>
    <w:rsid w:val="0076567D"/>
    <w:rsid w:val="007658D5"/>
    <w:rsid w:val="007659D8"/>
    <w:rsid w:val="00765AF1"/>
    <w:rsid w:val="00765C35"/>
    <w:rsid w:val="0076607A"/>
    <w:rsid w:val="007660E2"/>
    <w:rsid w:val="00766250"/>
    <w:rsid w:val="00766565"/>
    <w:rsid w:val="00766702"/>
    <w:rsid w:val="00766885"/>
    <w:rsid w:val="00766AD6"/>
    <w:rsid w:val="00766F11"/>
    <w:rsid w:val="00767496"/>
    <w:rsid w:val="00767649"/>
    <w:rsid w:val="007676F9"/>
    <w:rsid w:val="00767C0C"/>
    <w:rsid w:val="00767D18"/>
    <w:rsid w:val="00767E9E"/>
    <w:rsid w:val="00767F55"/>
    <w:rsid w:val="00770138"/>
    <w:rsid w:val="0077028A"/>
    <w:rsid w:val="007708ED"/>
    <w:rsid w:val="007711A4"/>
    <w:rsid w:val="00771306"/>
    <w:rsid w:val="0077149B"/>
    <w:rsid w:val="00771579"/>
    <w:rsid w:val="0077175F"/>
    <w:rsid w:val="00771A63"/>
    <w:rsid w:val="00771FCA"/>
    <w:rsid w:val="00772162"/>
    <w:rsid w:val="00772169"/>
    <w:rsid w:val="0077254E"/>
    <w:rsid w:val="007731E1"/>
    <w:rsid w:val="00773419"/>
    <w:rsid w:val="007738BD"/>
    <w:rsid w:val="00773BCD"/>
    <w:rsid w:val="00774332"/>
    <w:rsid w:val="007748B1"/>
    <w:rsid w:val="007748C7"/>
    <w:rsid w:val="00774A43"/>
    <w:rsid w:val="007752A8"/>
    <w:rsid w:val="007753B1"/>
    <w:rsid w:val="00775AE5"/>
    <w:rsid w:val="00775D37"/>
    <w:rsid w:val="00776044"/>
    <w:rsid w:val="00776081"/>
    <w:rsid w:val="0077629A"/>
    <w:rsid w:val="0077655E"/>
    <w:rsid w:val="00776811"/>
    <w:rsid w:val="00776EE0"/>
    <w:rsid w:val="0077742A"/>
    <w:rsid w:val="0077769B"/>
    <w:rsid w:val="0077773C"/>
    <w:rsid w:val="007778F9"/>
    <w:rsid w:val="00777B8E"/>
    <w:rsid w:val="00777C8F"/>
    <w:rsid w:val="007801D1"/>
    <w:rsid w:val="0078026F"/>
    <w:rsid w:val="00780A3B"/>
    <w:rsid w:val="00780B05"/>
    <w:rsid w:val="00780D12"/>
    <w:rsid w:val="00780D7C"/>
    <w:rsid w:val="00780F66"/>
    <w:rsid w:val="007810AD"/>
    <w:rsid w:val="0078116A"/>
    <w:rsid w:val="007817D4"/>
    <w:rsid w:val="00781C75"/>
    <w:rsid w:val="00781CCB"/>
    <w:rsid w:val="007820B7"/>
    <w:rsid w:val="00782227"/>
    <w:rsid w:val="00782353"/>
    <w:rsid w:val="007824ED"/>
    <w:rsid w:val="0078263F"/>
    <w:rsid w:val="00783023"/>
    <w:rsid w:val="007830CE"/>
    <w:rsid w:val="007831ED"/>
    <w:rsid w:val="0078322A"/>
    <w:rsid w:val="007832F0"/>
    <w:rsid w:val="007835A0"/>
    <w:rsid w:val="00783816"/>
    <w:rsid w:val="00783DCF"/>
    <w:rsid w:val="00783FB0"/>
    <w:rsid w:val="0078460D"/>
    <w:rsid w:val="0078493F"/>
    <w:rsid w:val="007849FE"/>
    <w:rsid w:val="007854ED"/>
    <w:rsid w:val="0078562E"/>
    <w:rsid w:val="007857B7"/>
    <w:rsid w:val="00785821"/>
    <w:rsid w:val="00785F51"/>
    <w:rsid w:val="007863BD"/>
    <w:rsid w:val="007865C5"/>
    <w:rsid w:val="00786659"/>
    <w:rsid w:val="00786AEE"/>
    <w:rsid w:val="00786CF5"/>
    <w:rsid w:val="00786D76"/>
    <w:rsid w:val="007879F1"/>
    <w:rsid w:val="00787A57"/>
    <w:rsid w:val="00790075"/>
    <w:rsid w:val="007901AA"/>
    <w:rsid w:val="0079026B"/>
    <w:rsid w:val="0079034C"/>
    <w:rsid w:val="007904D8"/>
    <w:rsid w:val="00790522"/>
    <w:rsid w:val="007907C4"/>
    <w:rsid w:val="007909A2"/>
    <w:rsid w:val="007909AC"/>
    <w:rsid w:val="00790AED"/>
    <w:rsid w:val="00790EF2"/>
    <w:rsid w:val="00790FE3"/>
    <w:rsid w:val="007911FB"/>
    <w:rsid w:val="00791B28"/>
    <w:rsid w:val="00791CBA"/>
    <w:rsid w:val="00791DCA"/>
    <w:rsid w:val="00791E13"/>
    <w:rsid w:val="00792063"/>
    <w:rsid w:val="007923F2"/>
    <w:rsid w:val="00792C07"/>
    <w:rsid w:val="00792CC6"/>
    <w:rsid w:val="00792E92"/>
    <w:rsid w:val="00792F10"/>
    <w:rsid w:val="007932AF"/>
    <w:rsid w:val="00793760"/>
    <w:rsid w:val="0079376B"/>
    <w:rsid w:val="007937CD"/>
    <w:rsid w:val="00793D3C"/>
    <w:rsid w:val="00793E6F"/>
    <w:rsid w:val="00794034"/>
    <w:rsid w:val="00794348"/>
    <w:rsid w:val="0079467F"/>
    <w:rsid w:val="00794B8F"/>
    <w:rsid w:val="00794CEC"/>
    <w:rsid w:val="00794FEA"/>
    <w:rsid w:val="00795330"/>
    <w:rsid w:val="00795409"/>
    <w:rsid w:val="00795502"/>
    <w:rsid w:val="007956A7"/>
    <w:rsid w:val="007957E3"/>
    <w:rsid w:val="00795880"/>
    <w:rsid w:val="00795B11"/>
    <w:rsid w:val="00795EA9"/>
    <w:rsid w:val="007961BD"/>
    <w:rsid w:val="007961FE"/>
    <w:rsid w:val="00796B89"/>
    <w:rsid w:val="00797138"/>
    <w:rsid w:val="007974CE"/>
    <w:rsid w:val="007976B7"/>
    <w:rsid w:val="0079789E"/>
    <w:rsid w:val="007979A7"/>
    <w:rsid w:val="00797DE9"/>
    <w:rsid w:val="00797E4C"/>
    <w:rsid w:val="007A059A"/>
    <w:rsid w:val="007A0641"/>
    <w:rsid w:val="007A06F6"/>
    <w:rsid w:val="007A0894"/>
    <w:rsid w:val="007A0D19"/>
    <w:rsid w:val="007A1128"/>
    <w:rsid w:val="007A1340"/>
    <w:rsid w:val="007A1370"/>
    <w:rsid w:val="007A1384"/>
    <w:rsid w:val="007A14E3"/>
    <w:rsid w:val="007A1659"/>
    <w:rsid w:val="007A1A61"/>
    <w:rsid w:val="007A1AEE"/>
    <w:rsid w:val="007A1C7E"/>
    <w:rsid w:val="007A1DE0"/>
    <w:rsid w:val="007A1E90"/>
    <w:rsid w:val="007A2092"/>
    <w:rsid w:val="007A219A"/>
    <w:rsid w:val="007A2A10"/>
    <w:rsid w:val="007A2C58"/>
    <w:rsid w:val="007A330A"/>
    <w:rsid w:val="007A377F"/>
    <w:rsid w:val="007A3A82"/>
    <w:rsid w:val="007A3D1E"/>
    <w:rsid w:val="007A42F8"/>
    <w:rsid w:val="007A441D"/>
    <w:rsid w:val="007A444C"/>
    <w:rsid w:val="007A4546"/>
    <w:rsid w:val="007A4A5F"/>
    <w:rsid w:val="007A4DF6"/>
    <w:rsid w:val="007A501C"/>
    <w:rsid w:val="007A534B"/>
    <w:rsid w:val="007A5532"/>
    <w:rsid w:val="007A578C"/>
    <w:rsid w:val="007A57E5"/>
    <w:rsid w:val="007A57F6"/>
    <w:rsid w:val="007A5CA0"/>
    <w:rsid w:val="007A5CDC"/>
    <w:rsid w:val="007A63A9"/>
    <w:rsid w:val="007A650F"/>
    <w:rsid w:val="007A688E"/>
    <w:rsid w:val="007A6A25"/>
    <w:rsid w:val="007A6FB9"/>
    <w:rsid w:val="007A774A"/>
    <w:rsid w:val="007A7A5C"/>
    <w:rsid w:val="007A7C6C"/>
    <w:rsid w:val="007A7D2A"/>
    <w:rsid w:val="007B034E"/>
    <w:rsid w:val="007B042A"/>
    <w:rsid w:val="007B0885"/>
    <w:rsid w:val="007B08D0"/>
    <w:rsid w:val="007B0937"/>
    <w:rsid w:val="007B09CE"/>
    <w:rsid w:val="007B0A53"/>
    <w:rsid w:val="007B0D34"/>
    <w:rsid w:val="007B0D6A"/>
    <w:rsid w:val="007B0F08"/>
    <w:rsid w:val="007B1218"/>
    <w:rsid w:val="007B16BD"/>
    <w:rsid w:val="007B1968"/>
    <w:rsid w:val="007B199A"/>
    <w:rsid w:val="007B19B2"/>
    <w:rsid w:val="007B1C7B"/>
    <w:rsid w:val="007B1CEC"/>
    <w:rsid w:val="007B1DAE"/>
    <w:rsid w:val="007B1E10"/>
    <w:rsid w:val="007B1F28"/>
    <w:rsid w:val="007B212D"/>
    <w:rsid w:val="007B2331"/>
    <w:rsid w:val="007B2C0D"/>
    <w:rsid w:val="007B2E4C"/>
    <w:rsid w:val="007B2E6D"/>
    <w:rsid w:val="007B31A2"/>
    <w:rsid w:val="007B348C"/>
    <w:rsid w:val="007B37F6"/>
    <w:rsid w:val="007B3A13"/>
    <w:rsid w:val="007B3D96"/>
    <w:rsid w:val="007B3DB7"/>
    <w:rsid w:val="007B4583"/>
    <w:rsid w:val="007B45A5"/>
    <w:rsid w:val="007B4612"/>
    <w:rsid w:val="007B48FF"/>
    <w:rsid w:val="007B49E8"/>
    <w:rsid w:val="007B4A02"/>
    <w:rsid w:val="007B4E2E"/>
    <w:rsid w:val="007B4E72"/>
    <w:rsid w:val="007B4F75"/>
    <w:rsid w:val="007B5353"/>
    <w:rsid w:val="007B53E5"/>
    <w:rsid w:val="007B5618"/>
    <w:rsid w:val="007B58F7"/>
    <w:rsid w:val="007B5A2E"/>
    <w:rsid w:val="007B5A33"/>
    <w:rsid w:val="007B5F32"/>
    <w:rsid w:val="007B61CE"/>
    <w:rsid w:val="007B61FF"/>
    <w:rsid w:val="007B6487"/>
    <w:rsid w:val="007B6A69"/>
    <w:rsid w:val="007B6ABD"/>
    <w:rsid w:val="007B6ACB"/>
    <w:rsid w:val="007B6EF9"/>
    <w:rsid w:val="007B7223"/>
    <w:rsid w:val="007B7373"/>
    <w:rsid w:val="007B7459"/>
    <w:rsid w:val="007B7744"/>
    <w:rsid w:val="007B78BD"/>
    <w:rsid w:val="007B796D"/>
    <w:rsid w:val="007B7A86"/>
    <w:rsid w:val="007B7AF7"/>
    <w:rsid w:val="007B7C97"/>
    <w:rsid w:val="007B7E76"/>
    <w:rsid w:val="007B7FC3"/>
    <w:rsid w:val="007B7FF8"/>
    <w:rsid w:val="007C04CA"/>
    <w:rsid w:val="007C055C"/>
    <w:rsid w:val="007C0643"/>
    <w:rsid w:val="007C0847"/>
    <w:rsid w:val="007C0A98"/>
    <w:rsid w:val="007C0DF8"/>
    <w:rsid w:val="007C1134"/>
    <w:rsid w:val="007C123D"/>
    <w:rsid w:val="007C1517"/>
    <w:rsid w:val="007C1824"/>
    <w:rsid w:val="007C1B74"/>
    <w:rsid w:val="007C1DFD"/>
    <w:rsid w:val="007C1FAF"/>
    <w:rsid w:val="007C27B6"/>
    <w:rsid w:val="007C2A82"/>
    <w:rsid w:val="007C2FE9"/>
    <w:rsid w:val="007C3043"/>
    <w:rsid w:val="007C34E9"/>
    <w:rsid w:val="007C3CE9"/>
    <w:rsid w:val="007C3D03"/>
    <w:rsid w:val="007C3E04"/>
    <w:rsid w:val="007C3F0F"/>
    <w:rsid w:val="007C4074"/>
    <w:rsid w:val="007C42D2"/>
    <w:rsid w:val="007C4318"/>
    <w:rsid w:val="007C454A"/>
    <w:rsid w:val="007C4603"/>
    <w:rsid w:val="007C4F11"/>
    <w:rsid w:val="007C4F52"/>
    <w:rsid w:val="007C5194"/>
    <w:rsid w:val="007C552F"/>
    <w:rsid w:val="007C556B"/>
    <w:rsid w:val="007C55C0"/>
    <w:rsid w:val="007C5676"/>
    <w:rsid w:val="007C5BCA"/>
    <w:rsid w:val="007C5CD5"/>
    <w:rsid w:val="007C631D"/>
    <w:rsid w:val="007C66CB"/>
    <w:rsid w:val="007C68EB"/>
    <w:rsid w:val="007C6D2C"/>
    <w:rsid w:val="007C71B6"/>
    <w:rsid w:val="007C7230"/>
    <w:rsid w:val="007C7409"/>
    <w:rsid w:val="007C75F3"/>
    <w:rsid w:val="007C7664"/>
    <w:rsid w:val="007C78DF"/>
    <w:rsid w:val="007C7956"/>
    <w:rsid w:val="007C7A0D"/>
    <w:rsid w:val="007C7A14"/>
    <w:rsid w:val="007C7DBC"/>
    <w:rsid w:val="007D034C"/>
    <w:rsid w:val="007D0715"/>
    <w:rsid w:val="007D0F21"/>
    <w:rsid w:val="007D149A"/>
    <w:rsid w:val="007D1509"/>
    <w:rsid w:val="007D1800"/>
    <w:rsid w:val="007D1960"/>
    <w:rsid w:val="007D1D9A"/>
    <w:rsid w:val="007D211D"/>
    <w:rsid w:val="007D2430"/>
    <w:rsid w:val="007D2474"/>
    <w:rsid w:val="007D258F"/>
    <w:rsid w:val="007D2B4D"/>
    <w:rsid w:val="007D2BAA"/>
    <w:rsid w:val="007D2C3C"/>
    <w:rsid w:val="007D3632"/>
    <w:rsid w:val="007D3E1C"/>
    <w:rsid w:val="007D3F2C"/>
    <w:rsid w:val="007D441F"/>
    <w:rsid w:val="007D44EF"/>
    <w:rsid w:val="007D4931"/>
    <w:rsid w:val="007D4BD9"/>
    <w:rsid w:val="007D4E74"/>
    <w:rsid w:val="007D51B2"/>
    <w:rsid w:val="007D57BD"/>
    <w:rsid w:val="007D58CA"/>
    <w:rsid w:val="007D5B51"/>
    <w:rsid w:val="007D5E3C"/>
    <w:rsid w:val="007D5FCA"/>
    <w:rsid w:val="007D6212"/>
    <w:rsid w:val="007D67E8"/>
    <w:rsid w:val="007D69C6"/>
    <w:rsid w:val="007D69D4"/>
    <w:rsid w:val="007D6E1E"/>
    <w:rsid w:val="007D7448"/>
    <w:rsid w:val="007D7701"/>
    <w:rsid w:val="007D776B"/>
    <w:rsid w:val="007D7DA4"/>
    <w:rsid w:val="007D7F28"/>
    <w:rsid w:val="007D7FC5"/>
    <w:rsid w:val="007E0355"/>
    <w:rsid w:val="007E0609"/>
    <w:rsid w:val="007E0626"/>
    <w:rsid w:val="007E063B"/>
    <w:rsid w:val="007E0698"/>
    <w:rsid w:val="007E0780"/>
    <w:rsid w:val="007E0971"/>
    <w:rsid w:val="007E0A8E"/>
    <w:rsid w:val="007E0AE9"/>
    <w:rsid w:val="007E0DA1"/>
    <w:rsid w:val="007E1007"/>
    <w:rsid w:val="007E160A"/>
    <w:rsid w:val="007E16D8"/>
    <w:rsid w:val="007E172C"/>
    <w:rsid w:val="007E1A20"/>
    <w:rsid w:val="007E1B39"/>
    <w:rsid w:val="007E1F14"/>
    <w:rsid w:val="007E204D"/>
    <w:rsid w:val="007E25A0"/>
    <w:rsid w:val="007E26D0"/>
    <w:rsid w:val="007E28D9"/>
    <w:rsid w:val="007E33BF"/>
    <w:rsid w:val="007E3D97"/>
    <w:rsid w:val="007E415E"/>
    <w:rsid w:val="007E4342"/>
    <w:rsid w:val="007E4B3D"/>
    <w:rsid w:val="007E4C3D"/>
    <w:rsid w:val="007E4C41"/>
    <w:rsid w:val="007E4D07"/>
    <w:rsid w:val="007E4F75"/>
    <w:rsid w:val="007E51E4"/>
    <w:rsid w:val="007E5439"/>
    <w:rsid w:val="007E5447"/>
    <w:rsid w:val="007E59AF"/>
    <w:rsid w:val="007E5B67"/>
    <w:rsid w:val="007E5D19"/>
    <w:rsid w:val="007E5D4A"/>
    <w:rsid w:val="007E6159"/>
    <w:rsid w:val="007E63AD"/>
    <w:rsid w:val="007E64D0"/>
    <w:rsid w:val="007E64FD"/>
    <w:rsid w:val="007E66A4"/>
    <w:rsid w:val="007E675D"/>
    <w:rsid w:val="007E6A3F"/>
    <w:rsid w:val="007E6E44"/>
    <w:rsid w:val="007E74A8"/>
    <w:rsid w:val="007E756B"/>
    <w:rsid w:val="007E7769"/>
    <w:rsid w:val="007E7B65"/>
    <w:rsid w:val="007E7C1B"/>
    <w:rsid w:val="007E7E4F"/>
    <w:rsid w:val="007E7F5C"/>
    <w:rsid w:val="007F0023"/>
    <w:rsid w:val="007F02F3"/>
    <w:rsid w:val="007F0568"/>
    <w:rsid w:val="007F0910"/>
    <w:rsid w:val="007F0917"/>
    <w:rsid w:val="007F091A"/>
    <w:rsid w:val="007F0B22"/>
    <w:rsid w:val="007F0EB7"/>
    <w:rsid w:val="007F0FDC"/>
    <w:rsid w:val="007F13D4"/>
    <w:rsid w:val="007F14DE"/>
    <w:rsid w:val="007F151C"/>
    <w:rsid w:val="007F1610"/>
    <w:rsid w:val="007F182B"/>
    <w:rsid w:val="007F192A"/>
    <w:rsid w:val="007F1A06"/>
    <w:rsid w:val="007F1BD7"/>
    <w:rsid w:val="007F1C41"/>
    <w:rsid w:val="007F1CF2"/>
    <w:rsid w:val="007F1D1B"/>
    <w:rsid w:val="007F20C0"/>
    <w:rsid w:val="007F225C"/>
    <w:rsid w:val="007F2276"/>
    <w:rsid w:val="007F2845"/>
    <w:rsid w:val="007F285B"/>
    <w:rsid w:val="007F2B19"/>
    <w:rsid w:val="007F3310"/>
    <w:rsid w:val="007F34BA"/>
    <w:rsid w:val="007F35E7"/>
    <w:rsid w:val="007F374C"/>
    <w:rsid w:val="007F3803"/>
    <w:rsid w:val="007F3890"/>
    <w:rsid w:val="007F39B1"/>
    <w:rsid w:val="007F3A34"/>
    <w:rsid w:val="007F3B88"/>
    <w:rsid w:val="007F3EDA"/>
    <w:rsid w:val="007F3FB7"/>
    <w:rsid w:val="007F4A46"/>
    <w:rsid w:val="007F4EED"/>
    <w:rsid w:val="007F4EEE"/>
    <w:rsid w:val="007F51E2"/>
    <w:rsid w:val="007F56DF"/>
    <w:rsid w:val="007F5A6D"/>
    <w:rsid w:val="007F5CE4"/>
    <w:rsid w:val="007F5EA5"/>
    <w:rsid w:val="007F61FE"/>
    <w:rsid w:val="007F643F"/>
    <w:rsid w:val="007F6631"/>
    <w:rsid w:val="007F71C8"/>
    <w:rsid w:val="007F74CC"/>
    <w:rsid w:val="007F7643"/>
    <w:rsid w:val="007F7A27"/>
    <w:rsid w:val="007F7B9C"/>
    <w:rsid w:val="007F7E94"/>
    <w:rsid w:val="0080028D"/>
    <w:rsid w:val="0080028E"/>
    <w:rsid w:val="0080033D"/>
    <w:rsid w:val="008005D7"/>
    <w:rsid w:val="008007C8"/>
    <w:rsid w:val="0080088A"/>
    <w:rsid w:val="00800A3A"/>
    <w:rsid w:val="00800BF5"/>
    <w:rsid w:val="00800E3E"/>
    <w:rsid w:val="0080157F"/>
    <w:rsid w:val="00801674"/>
    <w:rsid w:val="00801E10"/>
    <w:rsid w:val="00801FB6"/>
    <w:rsid w:val="0080217E"/>
    <w:rsid w:val="00802632"/>
    <w:rsid w:val="00802865"/>
    <w:rsid w:val="008029BF"/>
    <w:rsid w:val="00803156"/>
    <w:rsid w:val="00803378"/>
    <w:rsid w:val="008039BE"/>
    <w:rsid w:val="00803BAB"/>
    <w:rsid w:val="00803CF7"/>
    <w:rsid w:val="00803F24"/>
    <w:rsid w:val="008040A0"/>
    <w:rsid w:val="0080416F"/>
    <w:rsid w:val="008045BF"/>
    <w:rsid w:val="00804646"/>
    <w:rsid w:val="00804A5F"/>
    <w:rsid w:val="00804A82"/>
    <w:rsid w:val="00804CAA"/>
    <w:rsid w:val="00804D59"/>
    <w:rsid w:val="00804E35"/>
    <w:rsid w:val="00805147"/>
    <w:rsid w:val="008053E5"/>
    <w:rsid w:val="008056A4"/>
    <w:rsid w:val="00805D61"/>
    <w:rsid w:val="00805E05"/>
    <w:rsid w:val="00805EA0"/>
    <w:rsid w:val="00805F87"/>
    <w:rsid w:val="00805F8C"/>
    <w:rsid w:val="008064F6"/>
    <w:rsid w:val="00806704"/>
    <w:rsid w:val="00806FDA"/>
    <w:rsid w:val="00807045"/>
    <w:rsid w:val="008070A5"/>
    <w:rsid w:val="00807158"/>
    <w:rsid w:val="008071E2"/>
    <w:rsid w:val="008073F4"/>
    <w:rsid w:val="008078D6"/>
    <w:rsid w:val="00807BD4"/>
    <w:rsid w:val="00807C31"/>
    <w:rsid w:val="00807E95"/>
    <w:rsid w:val="0081011C"/>
    <w:rsid w:val="00810164"/>
    <w:rsid w:val="0081018D"/>
    <w:rsid w:val="00810310"/>
    <w:rsid w:val="008103D6"/>
    <w:rsid w:val="00810653"/>
    <w:rsid w:val="0081084E"/>
    <w:rsid w:val="0081090B"/>
    <w:rsid w:val="00810CDD"/>
    <w:rsid w:val="00810D37"/>
    <w:rsid w:val="00811148"/>
    <w:rsid w:val="0081125E"/>
    <w:rsid w:val="008114E6"/>
    <w:rsid w:val="008116DB"/>
    <w:rsid w:val="00811738"/>
    <w:rsid w:val="00811A18"/>
    <w:rsid w:val="00811B60"/>
    <w:rsid w:val="00811C96"/>
    <w:rsid w:val="00811D26"/>
    <w:rsid w:val="00811FD1"/>
    <w:rsid w:val="008123DB"/>
    <w:rsid w:val="00812854"/>
    <w:rsid w:val="00813011"/>
    <w:rsid w:val="0081319C"/>
    <w:rsid w:val="00813400"/>
    <w:rsid w:val="008137F7"/>
    <w:rsid w:val="00813902"/>
    <w:rsid w:val="00813F22"/>
    <w:rsid w:val="008140E1"/>
    <w:rsid w:val="008141D0"/>
    <w:rsid w:val="00814508"/>
    <w:rsid w:val="00814983"/>
    <w:rsid w:val="00814AAC"/>
    <w:rsid w:val="00814B43"/>
    <w:rsid w:val="00814B52"/>
    <w:rsid w:val="00814B8B"/>
    <w:rsid w:val="00814BE6"/>
    <w:rsid w:val="00814E74"/>
    <w:rsid w:val="00814FE4"/>
    <w:rsid w:val="008155AA"/>
    <w:rsid w:val="0081588F"/>
    <w:rsid w:val="008158D4"/>
    <w:rsid w:val="008158DC"/>
    <w:rsid w:val="008162D5"/>
    <w:rsid w:val="00816432"/>
    <w:rsid w:val="008165D9"/>
    <w:rsid w:val="008166ED"/>
    <w:rsid w:val="00816927"/>
    <w:rsid w:val="00816C92"/>
    <w:rsid w:val="0081709E"/>
    <w:rsid w:val="00817157"/>
    <w:rsid w:val="0081719C"/>
    <w:rsid w:val="0081793F"/>
    <w:rsid w:val="00817D7B"/>
    <w:rsid w:val="00817EDB"/>
    <w:rsid w:val="00820039"/>
    <w:rsid w:val="008200DC"/>
    <w:rsid w:val="00820178"/>
    <w:rsid w:val="00820C76"/>
    <w:rsid w:val="00820D74"/>
    <w:rsid w:val="00820E04"/>
    <w:rsid w:val="008210EF"/>
    <w:rsid w:val="008210F6"/>
    <w:rsid w:val="00821820"/>
    <w:rsid w:val="008219DE"/>
    <w:rsid w:val="00821DC9"/>
    <w:rsid w:val="00821F43"/>
    <w:rsid w:val="00822267"/>
    <w:rsid w:val="008222C0"/>
    <w:rsid w:val="008223F6"/>
    <w:rsid w:val="00822420"/>
    <w:rsid w:val="008224DF"/>
    <w:rsid w:val="00822808"/>
    <w:rsid w:val="00822914"/>
    <w:rsid w:val="00822D5F"/>
    <w:rsid w:val="0082314E"/>
    <w:rsid w:val="008233E7"/>
    <w:rsid w:val="0082378D"/>
    <w:rsid w:val="00823C67"/>
    <w:rsid w:val="00824145"/>
    <w:rsid w:val="00824452"/>
    <w:rsid w:val="00824C74"/>
    <w:rsid w:val="00824EB1"/>
    <w:rsid w:val="0082533B"/>
    <w:rsid w:val="0082621A"/>
    <w:rsid w:val="00826318"/>
    <w:rsid w:val="0082637C"/>
    <w:rsid w:val="008268EE"/>
    <w:rsid w:val="00826A52"/>
    <w:rsid w:val="00826F17"/>
    <w:rsid w:val="00827046"/>
    <w:rsid w:val="0082729C"/>
    <w:rsid w:val="0082732D"/>
    <w:rsid w:val="00827949"/>
    <w:rsid w:val="00827B88"/>
    <w:rsid w:val="00827D8B"/>
    <w:rsid w:val="00827EBB"/>
    <w:rsid w:val="00827FAC"/>
    <w:rsid w:val="00827FD7"/>
    <w:rsid w:val="00830008"/>
    <w:rsid w:val="00830133"/>
    <w:rsid w:val="00830739"/>
    <w:rsid w:val="00830827"/>
    <w:rsid w:val="00831075"/>
    <w:rsid w:val="0083159F"/>
    <w:rsid w:val="0083168C"/>
    <w:rsid w:val="0083175B"/>
    <w:rsid w:val="008317CC"/>
    <w:rsid w:val="008318DC"/>
    <w:rsid w:val="00831A5C"/>
    <w:rsid w:val="00831CC2"/>
    <w:rsid w:val="00832528"/>
    <w:rsid w:val="0083262C"/>
    <w:rsid w:val="008326A4"/>
    <w:rsid w:val="008327CD"/>
    <w:rsid w:val="0083299A"/>
    <w:rsid w:val="00832CC4"/>
    <w:rsid w:val="00832D0B"/>
    <w:rsid w:val="00832D96"/>
    <w:rsid w:val="00833677"/>
    <w:rsid w:val="008337B0"/>
    <w:rsid w:val="00833840"/>
    <w:rsid w:val="00833E95"/>
    <w:rsid w:val="00833F18"/>
    <w:rsid w:val="00834035"/>
    <w:rsid w:val="008342D4"/>
    <w:rsid w:val="008343BA"/>
    <w:rsid w:val="00834403"/>
    <w:rsid w:val="00834519"/>
    <w:rsid w:val="00834851"/>
    <w:rsid w:val="008349C7"/>
    <w:rsid w:val="00834AB1"/>
    <w:rsid w:val="00834ADC"/>
    <w:rsid w:val="00834C17"/>
    <w:rsid w:val="00834DEA"/>
    <w:rsid w:val="00834E80"/>
    <w:rsid w:val="00834F44"/>
    <w:rsid w:val="0083522E"/>
    <w:rsid w:val="00835259"/>
    <w:rsid w:val="00835A28"/>
    <w:rsid w:val="00835B0A"/>
    <w:rsid w:val="00835C7E"/>
    <w:rsid w:val="00835CE7"/>
    <w:rsid w:val="00835E2A"/>
    <w:rsid w:val="008360DC"/>
    <w:rsid w:val="008363DA"/>
    <w:rsid w:val="00836706"/>
    <w:rsid w:val="00836D47"/>
    <w:rsid w:val="00836E8C"/>
    <w:rsid w:val="00837528"/>
    <w:rsid w:val="008379C3"/>
    <w:rsid w:val="00837AC5"/>
    <w:rsid w:val="00837DF3"/>
    <w:rsid w:val="008408DF"/>
    <w:rsid w:val="0084091C"/>
    <w:rsid w:val="008409A6"/>
    <w:rsid w:val="00840FA7"/>
    <w:rsid w:val="0084104B"/>
    <w:rsid w:val="008410A7"/>
    <w:rsid w:val="00841224"/>
    <w:rsid w:val="008412B3"/>
    <w:rsid w:val="00841978"/>
    <w:rsid w:val="00842224"/>
    <w:rsid w:val="008428A5"/>
    <w:rsid w:val="00843133"/>
    <w:rsid w:val="008434DE"/>
    <w:rsid w:val="008435CB"/>
    <w:rsid w:val="008438D4"/>
    <w:rsid w:val="0084395A"/>
    <w:rsid w:val="00843C6B"/>
    <w:rsid w:val="00843DB9"/>
    <w:rsid w:val="00843EE5"/>
    <w:rsid w:val="00844209"/>
    <w:rsid w:val="008445D0"/>
    <w:rsid w:val="008449A3"/>
    <w:rsid w:val="00844D04"/>
    <w:rsid w:val="00844F09"/>
    <w:rsid w:val="00844F0E"/>
    <w:rsid w:val="008450A7"/>
    <w:rsid w:val="008454D6"/>
    <w:rsid w:val="00845F8C"/>
    <w:rsid w:val="00846392"/>
    <w:rsid w:val="00846D37"/>
    <w:rsid w:val="00846F07"/>
    <w:rsid w:val="00847768"/>
    <w:rsid w:val="008479D0"/>
    <w:rsid w:val="00847BCD"/>
    <w:rsid w:val="00847D7E"/>
    <w:rsid w:val="008504B6"/>
    <w:rsid w:val="00850AD6"/>
    <w:rsid w:val="00850B7C"/>
    <w:rsid w:val="00851202"/>
    <w:rsid w:val="0085175E"/>
    <w:rsid w:val="00851882"/>
    <w:rsid w:val="008518A3"/>
    <w:rsid w:val="008519F9"/>
    <w:rsid w:val="00851ABB"/>
    <w:rsid w:val="00851F01"/>
    <w:rsid w:val="0085228B"/>
    <w:rsid w:val="0085268C"/>
    <w:rsid w:val="008528FA"/>
    <w:rsid w:val="00852A78"/>
    <w:rsid w:val="00852C05"/>
    <w:rsid w:val="00852DF8"/>
    <w:rsid w:val="008535CE"/>
    <w:rsid w:val="008536A5"/>
    <w:rsid w:val="00853755"/>
    <w:rsid w:val="00853775"/>
    <w:rsid w:val="0085411C"/>
    <w:rsid w:val="00854404"/>
    <w:rsid w:val="0085472D"/>
    <w:rsid w:val="00854821"/>
    <w:rsid w:val="00854E05"/>
    <w:rsid w:val="00854F47"/>
    <w:rsid w:val="008553D1"/>
    <w:rsid w:val="00855447"/>
    <w:rsid w:val="00855711"/>
    <w:rsid w:val="00856051"/>
    <w:rsid w:val="0085697B"/>
    <w:rsid w:val="00856C13"/>
    <w:rsid w:val="00856E5E"/>
    <w:rsid w:val="00856E7C"/>
    <w:rsid w:val="00857005"/>
    <w:rsid w:val="0085706F"/>
    <w:rsid w:val="00857145"/>
    <w:rsid w:val="008575CD"/>
    <w:rsid w:val="0085798A"/>
    <w:rsid w:val="008579EE"/>
    <w:rsid w:val="008601FA"/>
    <w:rsid w:val="00860CD6"/>
    <w:rsid w:val="00860DE2"/>
    <w:rsid w:val="00860E44"/>
    <w:rsid w:val="008610A0"/>
    <w:rsid w:val="0086191C"/>
    <w:rsid w:val="00861B52"/>
    <w:rsid w:val="00861C1D"/>
    <w:rsid w:val="00861C49"/>
    <w:rsid w:val="00861C93"/>
    <w:rsid w:val="00861E3B"/>
    <w:rsid w:val="00862445"/>
    <w:rsid w:val="0086294D"/>
    <w:rsid w:val="00862A1B"/>
    <w:rsid w:val="00862A9A"/>
    <w:rsid w:val="00862D1F"/>
    <w:rsid w:val="00862E47"/>
    <w:rsid w:val="00862E68"/>
    <w:rsid w:val="00863874"/>
    <w:rsid w:val="00863C2F"/>
    <w:rsid w:val="00863E07"/>
    <w:rsid w:val="008641F6"/>
    <w:rsid w:val="00864557"/>
    <w:rsid w:val="008646F0"/>
    <w:rsid w:val="00864998"/>
    <w:rsid w:val="00864A52"/>
    <w:rsid w:val="00864AA4"/>
    <w:rsid w:val="00864E0D"/>
    <w:rsid w:val="00864F74"/>
    <w:rsid w:val="008650D0"/>
    <w:rsid w:val="008650E3"/>
    <w:rsid w:val="008651EF"/>
    <w:rsid w:val="00865A9B"/>
    <w:rsid w:val="00865C75"/>
    <w:rsid w:val="00865EF0"/>
    <w:rsid w:val="00865F31"/>
    <w:rsid w:val="008662F5"/>
    <w:rsid w:val="00866504"/>
    <w:rsid w:val="00866906"/>
    <w:rsid w:val="008669DD"/>
    <w:rsid w:val="00866A8B"/>
    <w:rsid w:val="00866C6B"/>
    <w:rsid w:val="00866D7C"/>
    <w:rsid w:val="00866E59"/>
    <w:rsid w:val="00866F1E"/>
    <w:rsid w:val="008672B6"/>
    <w:rsid w:val="008673FF"/>
    <w:rsid w:val="0086744B"/>
    <w:rsid w:val="008678F1"/>
    <w:rsid w:val="0086796E"/>
    <w:rsid w:val="0086796F"/>
    <w:rsid w:val="00867A41"/>
    <w:rsid w:val="008709B2"/>
    <w:rsid w:val="00870A7B"/>
    <w:rsid w:val="00870C06"/>
    <w:rsid w:val="00870EE0"/>
    <w:rsid w:val="0087122B"/>
    <w:rsid w:val="00871315"/>
    <w:rsid w:val="0087131A"/>
    <w:rsid w:val="008719BC"/>
    <w:rsid w:val="008719F1"/>
    <w:rsid w:val="00871D29"/>
    <w:rsid w:val="00871F32"/>
    <w:rsid w:val="00871FC4"/>
    <w:rsid w:val="008721F8"/>
    <w:rsid w:val="00872275"/>
    <w:rsid w:val="00872728"/>
    <w:rsid w:val="0087277E"/>
    <w:rsid w:val="00872873"/>
    <w:rsid w:val="008728B4"/>
    <w:rsid w:val="00872E89"/>
    <w:rsid w:val="00872EFF"/>
    <w:rsid w:val="008730B6"/>
    <w:rsid w:val="008730B9"/>
    <w:rsid w:val="0087328B"/>
    <w:rsid w:val="00873AFD"/>
    <w:rsid w:val="00874175"/>
    <w:rsid w:val="008743B8"/>
    <w:rsid w:val="008744F0"/>
    <w:rsid w:val="00874657"/>
    <w:rsid w:val="00874AFE"/>
    <w:rsid w:val="00874B33"/>
    <w:rsid w:val="00874D2D"/>
    <w:rsid w:val="00874F31"/>
    <w:rsid w:val="00875131"/>
    <w:rsid w:val="008752F7"/>
    <w:rsid w:val="00875327"/>
    <w:rsid w:val="00875475"/>
    <w:rsid w:val="008755B3"/>
    <w:rsid w:val="0087572B"/>
    <w:rsid w:val="00875E37"/>
    <w:rsid w:val="0087620D"/>
    <w:rsid w:val="0087625D"/>
    <w:rsid w:val="00876324"/>
    <w:rsid w:val="0087665E"/>
    <w:rsid w:val="0087667F"/>
    <w:rsid w:val="00876D41"/>
    <w:rsid w:val="00876DC4"/>
    <w:rsid w:val="00877038"/>
    <w:rsid w:val="0087727E"/>
    <w:rsid w:val="00877359"/>
    <w:rsid w:val="00877603"/>
    <w:rsid w:val="00877728"/>
    <w:rsid w:val="00877963"/>
    <w:rsid w:val="00877A71"/>
    <w:rsid w:val="0088027B"/>
    <w:rsid w:val="0088053D"/>
    <w:rsid w:val="008806FA"/>
    <w:rsid w:val="008809C1"/>
    <w:rsid w:val="00880EE0"/>
    <w:rsid w:val="00881530"/>
    <w:rsid w:val="008816B9"/>
    <w:rsid w:val="0088180A"/>
    <w:rsid w:val="00881846"/>
    <w:rsid w:val="00882315"/>
    <w:rsid w:val="008824BA"/>
    <w:rsid w:val="00882812"/>
    <w:rsid w:val="0088288A"/>
    <w:rsid w:val="00882B07"/>
    <w:rsid w:val="00882D40"/>
    <w:rsid w:val="008831E1"/>
    <w:rsid w:val="0088343D"/>
    <w:rsid w:val="0088377F"/>
    <w:rsid w:val="00883AF6"/>
    <w:rsid w:val="00883C8C"/>
    <w:rsid w:val="00883FB8"/>
    <w:rsid w:val="008841C3"/>
    <w:rsid w:val="00884F16"/>
    <w:rsid w:val="0088506A"/>
    <w:rsid w:val="008850BB"/>
    <w:rsid w:val="0088546B"/>
    <w:rsid w:val="008857C7"/>
    <w:rsid w:val="00885897"/>
    <w:rsid w:val="00885900"/>
    <w:rsid w:val="00885AED"/>
    <w:rsid w:val="00885D63"/>
    <w:rsid w:val="00885FD0"/>
    <w:rsid w:val="00886230"/>
    <w:rsid w:val="00886274"/>
    <w:rsid w:val="008866CC"/>
    <w:rsid w:val="008866F8"/>
    <w:rsid w:val="008869DE"/>
    <w:rsid w:val="00886B7E"/>
    <w:rsid w:val="00887112"/>
    <w:rsid w:val="00887126"/>
    <w:rsid w:val="008871C3"/>
    <w:rsid w:val="0088727C"/>
    <w:rsid w:val="008873D1"/>
    <w:rsid w:val="00887606"/>
    <w:rsid w:val="00887989"/>
    <w:rsid w:val="00887B0E"/>
    <w:rsid w:val="008900A5"/>
    <w:rsid w:val="00890330"/>
    <w:rsid w:val="008905E8"/>
    <w:rsid w:val="008906A0"/>
    <w:rsid w:val="00890F99"/>
    <w:rsid w:val="00891153"/>
    <w:rsid w:val="00891384"/>
    <w:rsid w:val="0089139B"/>
    <w:rsid w:val="0089139E"/>
    <w:rsid w:val="00891A3C"/>
    <w:rsid w:val="00891CF3"/>
    <w:rsid w:val="00891F74"/>
    <w:rsid w:val="00892026"/>
    <w:rsid w:val="00892304"/>
    <w:rsid w:val="00892617"/>
    <w:rsid w:val="0089266F"/>
    <w:rsid w:val="008932D8"/>
    <w:rsid w:val="00893313"/>
    <w:rsid w:val="008935DD"/>
    <w:rsid w:val="008936EE"/>
    <w:rsid w:val="008941C4"/>
    <w:rsid w:val="00894222"/>
    <w:rsid w:val="00894DD9"/>
    <w:rsid w:val="00894FD0"/>
    <w:rsid w:val="00895110"/>
    <w:rsid w:val="00895504"/>
    <w:rsid w:val="0089593E"/>
    <w:rsid w:val="0089615C"/>
    <w:rsid w:val="00896167"/>
    <w:rsid w:val="00896340"/>
    <w:rsid w:val="008964CB"/>
    <w:rsid w:val="0089682E"/>
    <w:rsid w:val="00896AD8"/>
    <w:rsid w:val="00896BE0"/>
    <w:rsid w:val="00897A2E"/>
    <w:rsid w:val="00897DFE"/>
    <w:rsid w:val="008A0304"/>
    <w:rsid w:val="008A05FE"/>
    <w:rsid w:val="008A07B9"/>
    <w:rsid w:val="008A096A"/>
    <w:rsid w:val="008A09A4"/>
    <w:rsid w:val="008A0AF2"/>
    <w:rsid w:val="008A0CE3"/>
    <w:rsid w:val="008A10B0"/>
    <w:rsid w:val="008A130B"/>
    <w:rsid w:val="008A1320"/>
    <w:rsid w:val="008A175A"/>
    <w:rsid w:val="008A17FB"/>
    <w:rsid w:val="008A1A9C"/>
    <w:rsid w:val="008A1EA5"/>
    <w:rsid w:val="008A1FC4"/>
    <w:rsid w:val="008A2113"/>
    <w:rsid w:val="008A2133"/>
    <w:rsid w:val="008A217B"/>
    <w:rsid w:val="008A21F2"/>
    <w:rsid w:val="008A2620"/>
    <w:rsid w:val="008A2661"/>
    <w:rsid w:val="008A2AFC"/>
    <w:rsid w:val="008A2BF6"/>
    <w:rsid w:val="008A2D0C"/>
    <w:rsid w:val="008A2D8A"/>
    <w:rsid w:val="008A2F7C"/>
    <w:rsid w:val="008A364E"/>
    <w:rsid w:val="008A376E"/>
    <w:rsid w:val="008A3988"/>
    <w:rsid w:val="008A3A8D"/>
    <w:rsid w:val="008A3C8A"/>
    <w:rsid w:val="008A4252"/>
    <w:rsid w:val="008A48D2"/>
    <w:rsid w:val="008A4A49"/>
    <w:rsid w:val="008A4B41"/>
    <w:rsid w:val="008A4D20"/>
    <w:rsid w:val="008A4E9F"/>
    <w:rsid w:val="008A5070"/>
    <w:rsid w:val="008A5148"/>
    <w:rsid w:val="008A5571"/>
    <w:rsid w:val="008A5641"/>
    <w:rsid w:val="008A5BFD"/>
    <w:rsid w:val="008A5F1D"/>
    <w:rsid w:val="008A6224"/>
    <w:rsid w:val="008A65DB"/>
    <w:rsid w:val="008A66C4"/>
    <w:rsid w:val="008A6C71"/>
    <w:rsid w:val="008A6D50"/>
    <w:rsid w:val="008A6D7F"/>
    <w:rsid w:val="008A7AEC"/>
    <w:rsid w:val="008A7C5D"/>
    <w:rsid w:val="008B0227"/>
    <w:rsid w:val="008B0481"/>
    <w:rsid w:val="008B063A"/>
    <w:rsid w:val="008B063C"/>
    <w:rsid w:val="008B0B51"/>
    <w:rsid w:val="008B0C9A"/>
    <w:rsid w:val="008B1176"/>
    <w:rsid w:val="008B1421"/>
    <w:rsid w:val="008B1F20"/>
    <w:rsid w:val="008B1F88"/>
    <w:rsid w:val="008B2001"/>
    <w:rsid w:val="008B2032"/>
    <w:rsid w:val="008B2189"/>
    <w:rsid w:val="008B25EC"/>
    <w:rsid w:val="008B28C1"/>
    <w:rsid w:val="008B2940"/>
    <w:rsid w:val="008B2B55"/>
    <w:rsid w:val="008B2BE5"/>
    <w:rsid w:val="008B2CBC"/>
    <w:rsid w:val="008B2E81"/>
    <w:rsid w:val="008B30EC"/>
    <w:rsid w:val="008B3106"/>
    <w:rsid w:val="008B31BF"/>
    <w:rsid w:val="008B33F2"/>
    <w:rsid w:val="008B3512"/>
    <w:rsid w:val="008B3622"/>
    <w:rsid w:val="008B39F1"/>
    <w:rsid w:val="008B40FA"/>
    <w:rsid w:val="008B4109"/>
    <w:rsid w:val="008B4183"/>
    <w:rsid w:val="008B4500"/>
    <w:rsid w:val="008B48C0"/>
    <w:rsid w:val="008B4935"/>
    <w:rsid w:val="008B4CBC"/>
    <w:rsid w:val="008B5099"/>
    <w:rsid w:val="008B50CB"/>
    <w:rsid w:val="008B5176"/>
    <w:rsid w:val="008B5185"/>
    <w:rsid w:val="008B5427"/>
    <w:rsid w:val="008B5645"/>
    <w:rsid w:val="008B5826"/>
    <w:rsid w:val="008B5F9F"/>
    <w:rsid w:val="008B625D"/>
    <w:rsid w:val="008B6846"/>
    <w:rsid w:val="008B6B26"/>
    <w:rsid w:val="008B6B8D"/>
    <w:rsid w:val="008B6C1E"/>
    <w:rsid w:val="008B6CE8"/>
    <w:rsid w:val="008B70BE"/>
    <w:rsid w:val="008B70DD"/>
    <w:rsid w:val="008B72A9"/>
    <w:rsid w:val="008B7449"/>
    <w:rsid w:val="008B748E"/>
    <w:rsid w:val="008B74DB"/>
    <w:rsid w:val="008B78C6"/>
    <w:rsid w:val="008B79FC"/>
    <w:rsid w:val="008C021D"/>
    <w:rsid w:val="008C0710"/>
    <w:rsid w:val="008C0ABC"/>
    <w:rsid w:val="008C0B1C"/>
    <w:rsid w:val="008C11F7"/>
    <w:rsid w:val="008C1548"/>
    <w:rsid w:val="008C1617"/>
    <w:rsid w:val="008C1D5C"/>
    <w:rsid w:val="008C1D77"/>
    <w:rsid w:val="008C1DE1"/>
    <w:rsid w:val="008C2507"/>
    <w:rsid w:val="008C2576"/>
    <w:rsid w:val="008C2588"/>
    <w:rsid w:val="008C276E"/>
    <w:rsid w:val="008C2D61"/>
    <w:rsid w:val="008C3685"/>
    <w:rsid w:val="008C398C"/>
    <w:rsid w:val="008C3ED3"/>
    <w:rsid w:val="008C43CF"/>
    <w:rsid w:val="008C461F"/>
    <w:rsid w:val="008C46C3"/>
    <w:rsid w:val="008C46EF"/>
    <w:rsid w:val="008C48E3"/>
    <w:rsid w:val="008C4D24"/>
    <w:rsid w:val="008C5081"/>
    <w:rsid w:val="008C5215"/>
    <w:rsid w:val="008C52F7"/>
    <w:rsid w:val="008C55DC"/>
    <w:rsid w:val="008C58DC"/>
    <w:rsid w:val="008C5FE3"/>
    <w:rsid w:val="008C6079"/>
    <w:rsid w:val="008C60BC"/>
    <w:rsid w:val="008C6436"/>
    <w:rsid w:val="008C6492"/>
    <w:rsid w:val="008C692A"/>
    <w:rsid w:val="008C6986"/>
    <w:rsid w:val="008C69BC"/>
    <w:rsid w:val="008C6A42"/>
    <w:rsid w:val="008C6E65"/>
    <w:rsid w:val="008C70F3"/>
    <w:rsid w:val="008C7478"/>
    <w:rsid w:val="008C7485"/>
    <w:rsid w:val="008C7A29"/>
    <w:rsid w:val="008C7AC1"/>
    <w:rsid w:val="008D0172"/>
    <w:rsid w:val="008D02AE"/>
    <w:rsid w:val="008D09E5"/>
    <w:rsid w:val="008D0A59"/>
    <w:rsid w:val="008D0A72"/>
    <w:rsid w:val="008D0D42"/>
    <w:rsid w:val="008D0E29"/>
    <w:rsid w:val="008D114B"/>
    <w:rsid w:val="008D11DD"/>
    <w:rsid w:val="008D1505"/>
    <w:rsid w:val="008D18D2"/>
    <w:rsid w:val="008D1BD3"/>
    <w:rsid w:val="008D1DB0"/>
    <w:rsid w:val="008D1F19"/>
    <w:rsid w:val="008D24E0"/>
    <w:rsid w:val="008D2627"/>
    <w:rsid w:val="008D292B"/>
    <w:rsid w:val="008D2AA0"/>
    <w:rsid w:val="008D2E75"/>
    <w:rsid w:val="008D30FB"/>
    <w:rsid w:val="008D316F"/>
    <w:rsid w:val="008D37AC"/>
    <w:rsid w:val="008D3BB3"/>
    <w:rsid w:val="008D3C64"/>
    <w:rsid w:val="008D3D3E"/>
    <w:rsid w:val="008D42E4"/>
    <w:rsid w:val="008D4A48"/>
    <w:rsid w:val="008D4F6D"/>
    <w:rsid w:val="008D55EB"/>
    <w:rsid w:val="008D5954"/>
    <w:rsid w:val="008D5DEC"/>
    <w:rsid w:val="008D5F47"/>
    <w:rsid w:val="008D635C"/>
    <w:rsid w:val="008D6565"/>
    <w:rsid w:val="008D6774"/>
    <w:rsid w:val="008D6976"/>
    <w:rsid w:val="008D6E55"/>
    <w:rsid w:val="008D7612"/>
    <w:rsid w:val="008D78EB"/>
    <w:rsid w:val="008D7C60"/>
    <w:rsid w:val="008D7C7F"/>
    <w:rsid w:val="008D7CA4"/>
    <w:rsid w:val="008D7E46"/>
    <w:rsid w:val="008D7EE5"/>
    <w:rsid w:val="008E01BC"/>
    <w:rsid w:val="008E025E"/>
    <w:rsid w:val="008E0317"/>
    <w:rsid w:val="008E0403"/>
    <w:rsid w:val="008E07BB"/>
    <w:rsid w:val="008E097D"/>
    <w:rsid w:val="008E099F"/>
    <w:rsid w:val="008E0C3B"/>
    <w:rsid w:val="008E0C9F"/>
    <w:rsid w:val="008E0E14"/>
    <w:rsid w:val="008E0E93"/>
    <w:rsid w:val="008E0F59"/>
    <w:rsid w:val="008E10C8"/>
    <w:rsid w:val="008E1218"/>
    <w:rsid w:val="008E1382"/>
    <w:rsid w:val="008E13B8"/>
    <w:rsid w:val="008E142E"/>
    <w:rsid w:val="008E170E"/>
    <w:rsid w:val="008E1831"/>
    <w:rsid w:val="008E1839"/>
    <w:rsid w:val="008E1C02"/>
    <w:rsid w:val="008E1D21"/>
    <w:rsid w:val="008E1D7E"/>
    <w:rsid w:val="008E1E88"/>
    <w:rsid w:val="008E1F4D"/>
    <w:rsid w:val="008E20B6"/>
    <w:rsid w:val="008E2242"/>
    <w:rsid w:val="008E2810"/>
    <w:rsid w:val="008E2B63"/>
    <w:rsid w:val="008E2B76"/>
    <w:rsid w:val="008E2DFD"/>
    <w:rsid w:val="008E2ECB"/>
    <w:rsid w:val="008E2F8E"/>
    <w:rsid w:val="008E3030"/>
    <w:rsid w:val="008E33BF"/>
    <w:rsid w:val="008E37B6"/>
    <w:rsid w:val="008E3927"/>
    <w:rsid w:val="008E3C25"/>
    <w:rsid w:val="008E4AF2"/>
    <w:rsid w:val="008E4B62"/>
    <w:rsid w:val="008E4B8F"/>
    <w:rsid w:val="008E4D5F"/>
    <w:rsid w:val="008E4EBA"/>
    <w:rsid w:val="008E4EE5"/>
    <w:rsid w:val="008E50CB"/>
    <w:rsid w:val="008E57F1"/>
    <w:rsid w:val="008E594D"/>
    <w:rsid w:val="008E5A5C"/>
    <w:rsid w:val="008E5E62"/>
    <w:rsid w:val="008E5EAF"/>
    <w:rsid w:val="008E64D5"/>
    <w:rsid w:val="008E64D9"/>
    <w:rsid w:val="008E6629"/>
    <w:rsid w:val="008E664A"/>
    <w:rsid w:val="008E6A8B"/>
    <w:rsid w:val="008E722C"/>
    <w:rsid w:val="008E737E"/>
    <w:rsid w:val="008E78DE"/>
    <w:rsid w:val="008E7CD4"/>
    <w:rsid w:val="008E7D74"/>
    <w:rsid w:val="008F0218"/>
    <w:rsid w:val="008F03B0"/>
    <w:rsid w:val="008F081F"/>
    <w:rsid w:val="008F10EF"/>
    <w:rsid w:val="008F1213"/>
    <w:rsid w:val="008F1769"/>
    <w:rsid w:val="008F1CA7"/>
    <w:rsid w:val="008F1ED0"/>
    <w:rsid w:val="008F1F47"/>
    <w:rsid w:val="008F2842"/>
    <w:rsid w:val="008F2874"/>
    <w:rsid w:val="008F29DF"/>
    <w:rsid w:val="008F2A7E"/>
    <w:rsid w:val="008F311C"/>
    <w:rsid w:val="008F32D2"/>
    <w:rsid w:val="008F3682"/>
    <w:rsid w:val="008F3D90"/>
    <w:rsid w:val="008F3EFC"/>
    <w:rsid w:val="008F4086"/>
    <w:rsid w:val="008F40D8"/>
    <w:rsid w:val="008F52E9"/>
    <w:rsid w:val="008F55A1"/>
    <w:rsid w:val="008F55A4"/>
    <w:rsid w:val="008F58BB"/>
    <w:rsid w:val="008F5CEC"/>
    <w:rsid w:val="008F5DC8"/>
    <w:rsid w:val="008F6124"/>
    <w:rsid w:val="008F642A"/>
    <w:rsid w:val="008F6AE1"/>
    <w:rsid w:val="008F6B89"/>
    <w:rsid w:val="008F799E"/>
    <w:rsid w:val="008F7DB4"/>
    <w:rsid w:val="0090034E"/>
    <w:rsid w:val="009004C8"/>
    <w:rsid w:val="00900674"/>
    <w:rsid w:val="009007AF"/>
    <w:rsid w:val="00900932"/>
    <w:rsid w:val="00900AE0"/>
    <w:rsid w:val="00901414"/>
    <w:rsid w:val="00901FAE"/>
    <w:rsid w:val="00902062"/>
    <w:rsid w:val="00902292"/>
    <w:rsid w:val="00902680"/>
    <w:rsid w:val="0090289D"/>
    <w:rsid w:val="00902A58"/>
    <w:rsid w:val="00902B8D"/>
    <w:rsid w:val="00903026"/>
    <w:rsid w:val="0090359A"/>
    <w:rsid w:val="00903682"/>
    <w:rsid w:val="00903CF3"/>
    <w:rsid w:val="00903F34"/>
    <w:rsid w:val="00903F8D"/>
    <w:rsid w:val="009041F0"/>
    <w:rsid w:val="009043EF"/>
    <w:rsid w:val="00904892"/>
    <w:rsid w:val="00904913"/>
    <w:rsid w:val="00904A87"/>
    <w:rsid w:val="009055A6"/>
    <w:rsid w:val="00905813"/>
    <w:rsid w:val="00905A1A"/>
    <w:rsid w:val="00905F0A"/>
    <w:rsid w:val="009060AC"/>
    <w:rsid w:val="00906802"/>
    <w:rsid w:val="0090680A"/>
    <w:rsid w:val="00906A36"/>
    <w:rsid w:val="00906A39"/>
    <w:rsid w:val="00906B9F"/>
    <w:rsid w:val="009071A5"/>
    <w:rsid w:val="0090778E"/>
    <w:rsid w:val="00907A5E"/>
    <w:rsid w:val="00907AE0"/>
    <w:rsid w:val="0091009C"/>
    <w:rsid w:val="009100D7"/>
    <w:rsid w:val="0091010C"/>
    <w:rsid w:val="0091033E"/>
    <w:rsid w:val="0091075A"/>
    <w:rsid w:val="00911287"/>
    <w:rsid w:val="00911997"/>
    <w:rsid w:val="00911CA8"/>
    <w:rsid w:val="00911E70"/>
    <w:rsid w:val="0091274D"/>
    <w:rsid w:val="009129F3"/>
    <w:rsid w:val="00912B20"/>
    <w:rsid w:val="00912DC4"/>
    <w:rsid w:val="00912DFE"/>
    <w:rsid w:val="00912E06"/>
    <w:rsid w:val="00912E28"/>
    <w:rsid w:val="00912EDD"/>
    <w:rsid w:val="0091342E"/>
    <w:rsid w:val="00913812"/>
    <w:rsid w:val="00913A31"/>
    <w:rsid w:val="00913C67"/>
    <w:rsid w:val="00913D4B"/>
    <w:rsid w:val="0091415A"/>
    <w:rsid w:val="00914380"/>
    <w:rsid w:val="009145AC"/>
    <w:rsid w:val="009152FC"/>
    <w:rsid w:val="009153D8"/>
    <w:rsid w:val="0091590C"/>
    <w:rsid w:val="00915AE1"/>
    <w:rsid w:val="00915C22"/>
    <w:rsid w:val="00915D84"/>
    <w:rsid w:val="00916162"/>
    <w:rsid w:val="009164E1"/>
    <w:rsid w:val="00916632"/>
    <w:rsid w:val="009167AD"/>
    <w:rsid w:val="009171ED"/>
    <w:rsid w:val="00917840"/>
    <w:rsid w:val="00917851"/>
    <w:rsid w:val="00917CD2"/>
    <w:rsid w:val="0092000C"/>
    <w:rsid w:val="00920201"/>
    <w:rsid w:val="00920300"/>
    <w:rsid w:val="00920537"/>
    <w:rsid w:val="0092059B"/>
    <w:rsid w:val="009208AB"/>
    <w:rsid w:val="009209A5"/>
    <w:rsid w:val="00920F64"/>
    <w:rsid w:val="009211B6"/>
    <w:rsid w:val="00921489"/>
    <w:rsid w:val="0092155C"/>
    <w:rsid w:val="00921A5C"/>
    <w:rsid w:val="00921D97"/>
    <w:rsid w:val="00921EE5"/>
    <w:rsid w:val="009223F8"/>
    <w:rsid w:val="0092297D"/>
    <w:rsid w:val="00922CF4"/>
    <w:rsid w:val="00922DA9"/>
    <w:rsid w:val="00922E63"/>
    <w:rsid w:val="009230A2"/>
    <w:rsid w:val="0092317E"/>
    <w:rsid w:val="00923231"/>
    <w:rsid w:val="009232CF"/>
    <w:rsid w:val="009232D6"/>
    <w:rsid w:val="009234AD"/>
    <w:rsid w:val="009236BF"/>
    <w:rsid w:val="009238F6"/>
    <w:rsid w:val="00923C47"/>
    <w:rsid w:val="00923C75"/>
    <w:rsid w:val="0092417E"/>
    <w:rsid w:val="0092441C"/>
    <w:rsid w:val="009244F7"/>
    <w:rsid w:val="009248E1"/>
    <w:rsid w:val="00924E78"/>
    <w:rsid w:val="00924FE6"/>
    <w:rsid w:val="009251B0"/>
    <w:rsid w:val="00925247"/>
    <w:rsid w:val="0092541A"/>
    <w:rsid w:val="0092542A"/>
    <w:rsid w:val="00925661"/>
    <w:rsid w:val="009256F5"/>
    <w:rsid w:val="0092580F"/>
    <w:rsid w:val="009259D6"/>
    <w:rsid w:val="00925C29"/>
    <w:rsid w:val="00925D59"/>
    <w:rsid w:val="00925E13"/>
    <w:rsid w:val="0092631F"/>
    <w:rsid w:val="009265C5"/>
    <w:rsid w:val="00926B18"/>
    <w:rsid w:val="00926B51"/>
    <w:rsid w:val="00926D18"/>
    <w:rsid w:val="00926E91"/>
    <w:rsid w:val="00927152"/>
    <w:rsid w:val="009271A8"/>
    <w:rsid w:val="009274D7"/>
    <w:rsid w:val="00927AA7"/>
    <w:rsid w:val="00927B8A"/>
    <w:rsid w:val="00927BAF"/>
    <w:rsid w:val="00927E1C"/>
    <w:rsid w:val="0093002A"/>
    <w:rsid w:val="009305C9"/>
    <w:rsid w:val="009305E4"/>
    <w:rsid w:val="00930886"/>
    <w:rsid w:val="00930A17"/>
    <w:rsid w:val="009313E1"/>
    <w:rsid w:val="00931486"/>
    <w:rsid w:val="00931586"/>
    <w:rsid w:val="0093173B"/>
    <w:rsid w:val="00931823"/>
    <w:rsid w:val="00931F92"/>
    <w:rsid w:val="00931FF3"/>
    <w:rsid w:val="00932088"/>
    <w:rsid w:val="00932330"/>
    <w:rsid w:val="00932732"/>
    <w:rsid w:val="009327C2"/>
    <w:rsid w:val="00932819"/>
    <w:rsid w:val="00932891"/>
    <w:rsid w:val="00932BC4"/>
    <w:rsid w:val="00932DEC"/>
    <w:rsid w:val="00932E0A"/>
    <w:rsid w:val="009330D1"/>
    <w:rsid w:val="00933191"/>
    <w:rsid w:val="0093364A"/>
    <w:rsid w:val="009338E7"/>
    <w:rsid w:val="00933C7E"/>
    <w:rsid w:val="00933C86"/>
    <w:rsid w:val="00933CBF"/>
    <w:rsid w:val="00933CFE"/>
    <w:rsid w:val="00933E89"/>
    <w:rsid w:val="00933ED6"/>
    <w:rsid w:val="009341B4"/>
    <w:rsid w:val="009341BB"/>
    <w:rsid w:val="0093454B"/>
    <w:rsid w:val="00934865"/>
    <w:rsid w:val="00934961"/>
    <w:rsid w:val="00934FAF"/>
    <w:rsid w:val="00935170"/>
    <w:rsid w:val="009352C2"/>
    <w:rsid w:val="009352E7"/>
    <w:rsid w:val="009354C4"/>
    <w:rsid w:val="0093553F"/>
    <w:rsid w:val="009357A1"/>
    <w:rsid w:val="00935878"/>
    <w:rsid w:val="0093590A"/>
    <w:rsid w:val="00935D93"/>
    <w:rsid w:val="00935F4A"/>
    <w:rsid w:val="00936367"/>
    <w:rsid w:val="009364FA"/>
    <w:rsid w:val="009366E1"/>
    <w:rsid w:val="0093678B"/>
    <w:rsid w:val="009367CE"/>
    <w:rsid w:val="009368CC"/>
    <w:rsid w:val="00936A1E"/>
    <w:rsid w:val="00936E3E"/>
    <w:rsid w:val="00937657"/>
    <w:rsid w:val="00937721"/>
    <w:rsid w:val="009379BD"/>
    <w:rsid w:val="00940187"/>
    <w:rsid w:val="00940BB8"/>
    <w:rsid w:val="009411D5"/>
    <w:rsid w:val="009411DD"/>
    <w:rsid w:val="009412EF"/>
    <w:rsid w:val="0094174E"/>
    <w:rsid w:val="0094175D"/>
    <w:rsid w:val="00941A9B"/>
    <w:rsid w:val="00941B8E"/>
    <w:rsid w:val="00941C74"/>
    <w:rsid w:val="00941D93"/>
    <w:rsid w:val="00941DFA"/>
    <w:rsid w:val="00942D25"/>
    <w:rsid w:val="00942D72"/>
    <w:rsid w:val="00942D86"/>
    <w:rsid w:val="00942DE7"/>
    <w:rsid w:val="00942E6B"/>
    <w:rsid w:val="00943599"/>
    <w:rsid w:val="00943723"/>
    <w:rsid w:val="00943DF8"/>
    <w:rsid w:val="00943E3A"/>
    <w:rsid w:val="00943E94"/>
    <w:rsid w:val="00943F1A"/>
    <w:rsid w:val="00943FC3"/>
    <w:rsid w:val="009440B8"/>
    <w:rsid w:val="00944175"/>
    <w:rsid w:val="0094471C"/>
    <w:rsid w:val="00944997"/>
    <w:rsid w:val="00944B46"/>
    <w:rsid w:val="00945217"/>
    <w:rsid w:val="00945268"/>
    <w:rsid w:val="00945310"/>
    <w:rsid w:val="00945E4A"/>
    <w:rsid w:val="00945F9A"/>
    <w:rsid w:val="0094605C"/>
    <w:rsid w:val="0094614E"/>
    <w:rsid w:val="00946245"/>
    <w:rsid w:val="00946301"/>
    <w:rsid w:val="00946334"/>
    <w:rsid w:val="00946419"/>
    <w:rsid w:val="00946649"/>
    <w:rsid w:val="00946797"/>
    <w:rsid w:val="0094686D"/>
    <w:rsid w:val="00946AA9"/>
    <w:rsid w:val="00946EA8"/>
    <w:rsid w:val="0094716D"/>
    <w:rsid w:val="00947263"/>
    <w:rsid w:val="0094779F"/>
    <w:rsid w:val="00947B8F"/>
    <w:rsid w:val="00947C29"/>
    <w:rsid w:val="00947E77"/>
    <w:rsid w:val="009501E1"/>
    <w:rsid w:val="009505C3"/>
    <w:rsid w:val="009506FF"/>
    <w:rsid w:val="00950A13"/>
    <w:rsid w:val="00950B37"/>
    <w:rsid w:val="00950D2E"/>
    <w:rsid w:val="00950DCB"/>
    <w:rsid w:val="0095101C"/>
    <w:rsid w:val="00951047"/>
    <w:rsid w:val="009513F3"/>
    <w:rsid w:val="0095142A"/>
    <w:rsid w:val="009517E0"/>
    <w:rsid w:val="0095199F"/>
    <w:rsid w:val="009519A6"/>
    <w:rsid w:val="00951A03"/>
    <w:rsid w:val="00951E8E"/>
    <w:rsid w:val="0095204A"/>
    <w:rsid w:val="00952184"/>
    <w:rsid w:val="009522C4"/>
    <w:rsid w:val="009524D5"/>
    <w:rsid w:val="00952ECB"/>
    <w:rsid w:val="00953065"/>
    <w:rsid w:val="009531E1"/>
    <w:rsid w:val="009533CB"/>
    <w:rsid w:val="00953576"/>
    <w:rsid w:val="009535C0"/>
    <w:rsid w:val="00953E24"/>
    <w:rsid w:val="009543F1"/>
    <w:rsid w:val="00954484"/>
    <w:rsid w:val="009548AE"/>
    <w:rsid w:val="00954B9F"/>
    <w:rsid w:val="00954E7B"/>
    <w:rsid w:val="00954EE9"/>
    <w:rsid w:val="00954EF8"/>
    <w:rsid w:val="00954F87"/>
    <w:rsid w:val="00955285"/>
    <w:rsid w:val="009552A9"/>
    <w:rsid w:val="009555BF"/>
    <w:rsid w:val="0095573D"/>
    <w:rsid w:val="009558DC"/>
    <w:rsid w:val="009559D2"/>
    <w:rsid w:val="009567EE"/>
    <w:rsid w:val="009567FD"/>
    <w:rsid w:val="009569FC"/>
    <w:rsid w:val="00956C30"/>
    <w:rsid w:val="00956D69"/>
    <w:rsid w:val="00956EA8"/>
    <w:rsid w:val="009573BF"/>
    <w:rsid w:val="00957629"/>
    <w:rsid w:val="009576BE"/>
    <w:rsid w:val="009576D2"/>
    <w:rsid w:val="00957F43"/>
    <w:rsid w:val="00960077"/>
    <w:rsid w:val="0096008C"/>
    <w:rsid w:val="00960796"/>
    <w:rsid w:val="009610BE"/>
    <w:rsid w:val="0096165A"/>
    <w:rsid w:val="0096221E"/>
    <w:rsid w:val="00962326"/>
    <w:rsid w:val="00962339"/>
    <w:rsid w:val="00962447"/>
    <w:rsid w:val="00962A1C"/>
    <w:rsid w:val="00962A95"/>
    <w:rsid w:val="00962C29"/>
    <w:rsid w:val="00963205"/>
    <w:rsid w:val="00963347"/>
    <w:rsid w:val="00963642"/>
    <w:rsid w:val="0096394A"/>
    <w:rsid w:val="00963952"/>
    <w:rsid w:val="00963CDD"/>
    <w:rsid w:val="00963EFD"/>
    <w:rsid w:val="00964371"/>
    <w:rsid w:val="009643D4"/>
    <w:rsid w:val="009643EE"/>
    <w:rsid w:val="0096466F"/>
    <w:rsid w:val="009646FD"/>
    <w:rsid w:val="00964975"/>
    <w:rsid w:val="009649CD"/>
    <w:rsid w:val="00964B55"/>
    <w:rsid w:val="00965213"/>
    <w:rsid w:val="00965339"/>
    <w:rsid w:val="00965350"/>
    <w:rsid w:val="00965914"/>
    <w:rsid w:val="00965A36"/>
    <w:rsid w:val="00965D5D"/>
    <w:rsid w:val="00965DD4"/>
    <w:rsid w:val="00965E26"/>
    <w:rsid w:val="009660BC"/>
    <w:rsid w:val="009661E2"/>
    <w:rsid w:val="00966C59"/>
    <w:rsid w:val="009673CE"/>
    <w:rsid w:val="009674CD"/>
    <w:rsid w:val="0096764D"/>
    <w:rsid w:val="00967D2B"/>
    <w:rsid w:val="00967D48"/>
    <w:rsid w:val="00967F73"/>
    <w:rsid w:val="0097001D"/>
    <w:rsid w:val="009700B0"/>
    <w:rsid w:val="009700C7"/>
    <w:rsid w:val="0097047A"/>
    <w:rsid w:val="009706D3"/>
    <w:rsid w:val="009709E9"/>
    <w:rsid w:val="00970C80"/>
    <w:rsid w:val="009710AD"/>
    <w:rsid w:val="00971736"/>
    <w:rsid w:val="0097177F"/>
    <w:rsid w:val="009719AB"/>
    <w:rsid w:val="009719BE"/>
    <w:rsid w:val="00971CD8"/>
    <w:rsid w:val="00972484"/>
    <w:rsid w:val="00972485"/>
    <w:rsid w:val="00972B98"/>
    <w:rsid w:val="00972E34"/>
    <w:rsid w:val="00972EED"/>
    <w:rsid w:val="00973B58"/>
    <w:rsid w:val="00973F48"/>
    <w:rsid w:val="0097404E"/>
    <w:rsid w:val="0097450C"/>
    <w:rsid w:val="009748A6"/>
    <w:rsid w:val="00974C68"/>
    <w:rsid w:val="00975553"/>
    <w:rsid w:val="00975607"/>
    <w:rsid w:val="00975663"/>
    <w:rsid w:val="00975850"/>
    <w:rsid w:val="009759EC"/>
    <w:rsid w:val="00975CE2"/>
    <w:rsid w:val="00975E23"/>
    <w:rsid w:val="00975F22"/>
    <w:rsid w:val="00975F33"/>
    <w:rsid w:val="0097608D"/>
    <w:rsid w:val="0097609E"/>
    <w:rsid w:val="0097639F"/>
    <w:rsid w:val="009763DA"/>
    <w:rsid w:val="00976487"/>
    <w:rsid w:val="00976526"/>
    <w:rsid w:val="009766F9"/>
    <w:rsid w:val="0097682C"/>
    <w:rsid w:val="009769F7"/>
    <w:rsid w:val="00976E6D"/>
    <w:rsid w:val="00977036"/>
    <w:rsid w:val="009771D3"/>
    <w:rsid w:val="009772C9"/>
    <w:rsid w:val="00977423"/>
    <w:rsid w:val="009775D8"/>
    <w:rsid w:val="0097763B"/>
    <w:rsid w:val="00977707"/>
    <w:rsid w:val="00977B73"/>
    <w:rsid w:val="00977B86"/>
    <w:rsid w:val="00977B91"/>
    <w:rsid w:val="00977D68"/>
    <w:rsid w:val="00977FFC"/>
    <w:rsid w:val="00980013"/>
    <w:rsid w:val="009800C6"/>
    <w:rsid w:val="00980213"/>
    <w:rsid w:val="00980528"/>
    <w:rsid w:val="00980686"/>
    <w:rsid w:val="00980BAA"/>
    <w:rsid w:val="00980C22"/>
    <w:rsid w:val="00980EFE"/>
    <w:rsid w:val="009814A2"/>
    <w:rsid w:val="00981593"/>
    <w:rsid w:val="0098184A"/>
    <w:rsid w:val="009819D7"/>
    <w:rsid w:val="00981DC5"/>
    <w:rsid w:val="00981EAB"/>
    <w:rsid w:val="0098211A"/>
    <w:rsid w:val="00982575"/>
    <w:rsid w:val="009825AB"/>
    <w:rsid w:val="009828BD"/>
    <w:rsid w:val="00982A6E"/>
    <w:rsid w:val="00982AFD"/>
    <w:rsid w:val="00982CA8"/>
    <w:rsid w:val="0098317E"/>
    <w:rsid w:val="00983214"/>
    <w:rsid w:val="00983464"/>
    <w:rsid w:val="009834E2"/>
    <w:rsid w:val="009834F9"/>
    <w:rsid w:val="00983752"/>
    <w:rsid w:val="0098395D"/>
    <w:rsid w:val="00983B3F"/>
    <w:rsid w:val="00983C8B"/>
    <w:rsid w:val="00983D0A"/>
    <w:rsid w:val="00984445"/>
    <w:rsid w:val="009844AE"/>
    <w:rsid w:val="0098466E"/>
    <w:rsid w:val="0098479A"/>
    <w:rsid w:val="009847D8"/>
    <w:rsid w:val="00984A35"/>
    <w:rsid w:val="00984ACD"/>
    <w:rsid w:val="00984B13"/>
    <w:rsid w:val="00984B34"/>
    <w:rsid w:val="00984B4E"/>
    <w:rsid w:val="0098543C"/>
    <w:rsid w:val="00985A4B"/>
    <w:rsid w:val="00985BBD"/>
    <w:rsid w:val="00985D16"/>
    <w:rsid w:val="009860A2"/>
    <w:rsid w:val="00986237"/>
    <w:rsid w:val="00986390"/>
    <w:rsid w:val="0098648B"/>
    <w:rsid w:val="0098661F"/>
    <w:rsid w:val="0098680C"/>
    <w:rsid w:val="00986B3A"/>
    <w:rsid w:val="0098705B"/>
    <w:rsid w:val="009877F3"/>
    <w:rsid w:val="00987816"/>
    <w:rsid w:val="0098781B"/>
    <w:rsid w:val="00987854"/>
    <w:rsid w:val="00987B51"/>
    <w:rsid w:val="00987D3E"/>
    <w:rsid w:val="00987EAE"/>
    <w:rsid w:val="00990131"/>
    <w:rsid w:val="00990578"/>
    <w:rsid w:val="00990AC4"/>
    <w:rsid w:val="00990BA2"/>
    <w:rsid w:val="00990C70"/>
    <w:rsid w:val="00990FA2"/>
    <w:rsid w:val="0099126A"/>
    <w:rsid w:val="009912AB"/>
    <w:rsid w:val="009912E0"/>
    <w:rsid w:val="0099141B"/>
    <w:rsid w:val="00991AD7"/>
    <w:rsid w:val="00991BDE"/>
    <w:rsid w:val="00991C52"/>
    <w:rsid w:val="009924BF"/>
    <w:rsid w:val="00992CD5"/>
    <w:rsid w:val="00992CFC"/>
    <w:rsid w:val="00992F50"/>
    <w:rsid w:val="00993190"/>
    <w:rsid w:val="009931D5"/>
    <w:rsid w:val="00993CC3"/>
    <w:rsid w:val="0099438D"/>
    <w:rsid w:val="00994522"/>
    <w:rsid w:val="00994527"/>
    <w:rsid w:val="009947DB"/>
    <w:rsid w:val="00994958"/>
    <w:rsid w:val="0099495D"/>
    <w:rsid w:val="009950A4"/>
    <w:rsid w:val="0099579F"/>
    <w:rsid w:val="009958D0"/>
    <w:rsid w:val="00995B1C"/>
    <w:rsid w:val="00995BD2"/>
    <w:rsid w:val="00995DA8"/>
    <w:rsid w:val="0099618F"/>
    <w:rsid w:val="0099648E"/>
    <w:rsid w:val="0099652D"/>
    <w:rsid w:val="009965DB"/>
    <w:rsid w:val="00996770"/>
    <w:rsid w:val="00996B17"/>
    <w:rsid w:val="00996E30"/>
    <w:rsid w:val="00996F95"/>
    <w:rsid w:val="00996FC5"/>
    <w:rsid w:val="009972E8"/>
    <w:rsid w:val="00997350"/>
    <w:rsid w:val="00997A07"/>
    <w:rsid w:val="00997A54"/>
    <w:rsid w:val="00997C91"/>
    <w:rsid w:val="00997CDE"/>
    <w:rsid w:val="009A0137"/>
    <w:rsid w:val="009A0262"/>
    <w:rsid w:val="009A03C9"/>
    <w:rsid w:val="009A062A"/>
    <w:rsid w:val="009A0688"/>
    <w:rsid w:val="009A094D"/>
    <w:rsid w:val="009A0A2E"/>
    <w:rsid w:val="009A1445"/>
    <w:rsid w:val="009A15DE"/>
    <w:rsid w:val="009A17D6"/>
    <w:rsid w:val="009A18E8"/>
    <w:rsid w:val="009A1BB0"/>
    <w:rsid w:val="009A1BF7"/>
    <w:rsid w:val="009A1CC1"/>
    <w:rsid w:val="009A1FFC"/>
    <w:rsid w:val="009A1FFE"/>
    <w:rsid w:val="009A21B5"/>
    <w:rsid w:val="009A2588"/>
    <w:rsid w:val="009A26B4"/>
    <w:rsid w:val="009A2823"/>
    <w:rsid w:val="009A2C88"/>
    <w:rsid w:val="009A3776"/>
    <w:rsid w:val="009A3812"/>
    <w:rsid w:val="009A3C49"/>
    <w:rsid w:val="009A3E43"/>
    <w:rsid w:val="009A3EF7"/>
    <w:rsid w:val="009A3F1F"/>
    <w:rsid w:val="009A3F23"/>
    <w:rsid w:val="009A3F88"/>
    <w:rsid w:val="009A410B"/>
    <w:rsid w:val="009A438C"/>
    <w:rsid w:val="009A4549"/>
    <w:rsid w:val="009A4631"/>
    <w:rsid w:val="009A486F"/>
    <w:rsid w:val="009A4954"/>
    <w:rsid w:val="009A4A15"/>
    <w:rsid w:val="009A4D3D"/>
    <w:rsid w:val="009A510B"/>
    <w:rsid w:val="009A549D"/>
    <w:rsid w:val="009A5BBB"/>
    <w:rsid w:val="009A5F4E"/>
    <w:rsid w:val="009A60BF"/>
    <w:rsid w:val="009A60FA"/>
    <w:rsid w:val="009A649F"/>
    <w:rsid w:val="009A65DB"/>
    <w:rsid w:val="009A6740"/>
    <w:rsid w:val="009A6836"/>
    <w:rsid w:val="009A68E6"/>
    <w:rsid w:val="009A6A11"/>
    <w:rsid w:val="009A6A93"/>
    <w:rsid w:val="009A6AD5"/>
    <w:rsid w:val="009A6B33"/>
    <w:rsid w:val="009A6F04"/>
    <w:rsid w:val="009A6F36"/>
    <w:rsid w:val="009A6F93"/>
    <w:rsid w:val="009A7596"/>
    <w:rsid w:val="009A7669"/>
    <w:rsid w:val="009A770E"/>
    <w:rsid w:val="009A782F"/>
    <w:rsid w:val="009A7F08"/>
    <w:rsid w:val="009A7FB8"/>
    <w:rsid w:val="009B0AC4"/>
    <w:rsid w:val="009B108F"/>
    <w:rsid w:val="009B11FC"/>
    <w:rsid w:val="009B1763"/>
    <w:rsid w:val="009B1855"/>
    <w:rsid w:val="009B1FA8"/>
    <w:rsid w:val="009B2746"/>
    <w:rsid w:val="009B2787"/>
    <w:rsid w:val="009B2A2F"/>
    <w:rsid w:val="009B2C5B"/>
    <w:rsid w:val="009B3087"/>
    <w:rsid w:val="009B336C"/>
    <w:rsid w:val="009B349C"/>
    <w:rsid w:val="009B37AE"/>
    <w:rsid w:val="009B38F5"/>
    <w:rsid w:val="009B3E62"/>
    <w:rsid w:val="009B3F54"/>
    <w:rsid w:val="009B4098"/>
    <w:rsid w:val="009B464C"/>
    <w:rsid w:val="009B46EB"/>
    <w:rsid w:val="009B47B6"/>
    <w:rsid w:val="009B4FC7"/>
    <w:rsid w:val="009B5093"/>
    <w:rsid w:val="009B525C"/>
    <w:rsid w:val="009B538E"/>
    <w:rsid w:val="009B5920"/>
    <w:rsid w:val="009B599E"/>
    <w:rsid w:val="009B5F3B"/>
    <w:rsid w:val="009B5FDF"/>
    <w:rsid w:val="009B6089"/>
    <w:rsid w:val="009B6273"/>
    <w:rsid w:val="009B63E9"/>
    <w:rsid w:val="009B6459"/>
    <w:rsid w:val="009B646B"/>
    <w:rsid w:val="009B64ED"/>
    <w:rsid w:val="009B663C"/>
    <w:rsid w:val="009B66A0"/>
    <w:rsid w:val="009B676D"/>
    <w:rsid w:val="009B6838"/>
    <w:rsid w:val="009B69A8"/>
    <w:rsid w:val="009B6DBD"/>
    <w:rsid w:val="009B7044"/>
    <w:rsid w:val="009B7428"/>
    <w:rsid w:val="009B7721"/>
    <w:rsid w:val="009B78F0"/>
    <w:rsid w:val="009B7C16"/>
    <w:rsid w:val="009B7DC5"/>
    <w:rsid w:val="009C01D0"/>
    <w:rsid w:val="009C0618"/>
    <w:rsid w:val="009C0754"/>
    <w:rsid w:val="009C07A0"/>
    <w:rsid w:val="009C080A"/>
    <w:rsid w:val="009C0882"/>
    <w:rsid w:val="009C0AC1"/>
    <w:rsid w:val="009C0B40"/>
    <w:rsid w:val="009C121D"/>
    <w:rsid w:val="009C12FF"/>
    <w:rsid w:val="009C1405"/>
    <w:rsid w:val="009C1437"/>
    <w:rsid w:val="009C1A80"/>
    <w:rsid w:val="009C1BE7"/>
    <w:rsid w:val="009C219F"/>
    <w:rsid w:val="009C23C8"/>
    <w:rsid w:val="009C2726"/>
    <w:rsid w:val="009C286E"/>
    <w:rsid w:val="009C2A2C"/>
    <w:rsid w:val="009C3414"/>
    <w:rsid w:val="009C34DC"/>
    <w:rsid w:val="009C3761"/>
    <w:rsid w:val="009C3F6D"/>
    <w:rsid w:val="009C3FFF"/>
    <w:rsid w:val="009C4199"/>
    <w:rsid w:val="009C41FE"/>
    <w:rsid w:val="009C435C"/>
    <w:rsid w:val="009C447F"/>
    <w:rsid w:val="009C460C"/>
    <w:rsid w:val="009C4D7E"/>
    <w:rsid w:val="009C4F1E"/>
    <w:rsid w:val="009C526D"/>
    <w:rsid w:val="009C546C"/>
    <w:rsid w:val="009C55C7"/>
    <w:rsid w:val="009C59D0"/>
    <w:rsid w:val="009C5B76"/>
    <w:rsid w:val="009C5C23"/>
    <w:rsid w:val="009C5D9B"/>
    <w:rsid w:val="009C5EE1"/>
    <w:rsid w:val="009C62A1"/>
    <w:rsid w:val="009C649C"/>
    <w:rsid w:val="009C64A6"/>
    <w:rsid w:val="009C67B4"/>
    <w:rsid w:val="009C6934"/>
    <w:rsid w:val="009C694A"/>
    <w:rsid w:val="009C69F1"/>
    <w:rsid w:val="009C6A04"/>
    <w:rsid w:val="009C6E41"/>
    <w:rsid w:val="009C6FCE"/>
    <w:rsid w:val="009C727C"/>
    <w:rsid w:val="009C7439"/>
    <w:rsid w:val="009C7742"/>
    <w:rsid w:val="009C7890"/>
    <w:rsid w:val="009C7DE4"/>
    <w:rsid w:val="009D009D"/>
    <w:rsid w:val="009D0156"/>
    <w:rsid w:val="009D03EC"/>
    <w:rsid w:val="009D055F"/>
    <w:rsid w:val="009D0563"/>
    <w:rsid w:val="009D07C6"/>
    <w:rsid w:val="009D097B"/>
    <w:rsid w:val="009D0A9D"/>
    <w:rsid w:val="009D0CEF"/>
    <w:rsid w:val="009D13C5"/>
    <w:rsid w:val="009D1599"/>
    <w:rsid w:val="009D15E8"/>
    <w:rsid w:val="009D170D"/>
    <w:rsid w:val="009D17FC"/>
    <w:rsid w:val="009D18B0"/>
    <w:rsid w:val="009D18EB"/>
    <w:rsid w:val="009D20C1"/>
    <w:rsid w:val="009D21E6"/>
    <w:rsid w:val="009D25E9"/>
    <w:rsid w:val="009D2696"/>
    <w:rsid w:val="009D2741"/>
    <w:rsid w:val="009D29DD"/>
    <w:rsid w:val="009D2BFE"/>
    <w:rsid w:val="009D2DDB"/>
    <w:rsid w:val="009D2E9C"/>
    <w:rsid w:val="009D310F"/>
    <w:rsid w:val="009D33DC"/>
    <w:rsid w:val="009D374A"/>
    <w:rsid w:val="009D38CB"/>
    <w:rsid w:val="009D3E73"/>
    <w:rsid w:val="009D439C"/>
    <w:rsid w:val="009D4600"/>
    <w:rsid w:val="009D46B8"/>
    <w:rsid w:val="009D4FA9"/>
    <w:rsid w:val="009D5016"/>
    <w:rsid w:val="009D503C"/>
    <w:rsid w:val="009D50A0"/>
    <w:rsid w:val="009D51E4"/>
    <w:rsid w:val="009D53D6"/>
    <w:rsid w:val="009D55FD"/>
    <w:rsid w:val="009D5610"/>
    <w:rsid w:val="009D5723"/>
    <w:rsid w:val="009D57D6"/>
    <w:rsid w:val="009D5836"/>
    <w:rsid w:val="009D58D1"/>
    <w:rsid w:val="009D5942"/>
    <w:rsid w:val="009D596D"/>
    <w:rsid w:val="009D59CE"/>
    <w:rsid w:val="009D652E"/>
    <w:rsid w:val="009D65A3"/>
    <w:rsid w:val="009D670F"/>
    <w:rsid w:val="009D6912"/>
    <w:rsid w:val="009D6E78"/>
    <w:rsid w:val="009D724D"/>
    <w:rsid w:val="009D7518"/>
    <w:rsid w:val="009D7543"/>
    <w:rsid w:val="009D7663"/>
    <w:rsid w:val="009D7A52"/>
    <w:rsid w:val="009D7B6B"/>
    <w:rsid w:val="009D7D37"/>
    <w:rsid w:val="009D7DE8"/>
    <w:rsid w:val="009E0168"/>
    <w:rsid w:val="009E02DF"/>
    <w:rsid w:val="009E0528"/>
    <w:rsid w:val="009E0B81"/>
    <w:rsid w:val="009E0C8A"/>
    <w:rsid w:val="009E0D9E"/>
    <w:rsid w:val="009E17D9"/>
    <w:rsid w:val="009E1B53"/>
    <w:rsid w:val="009E1C4E"/>
    <w:rsid w:val="009E1F0C"/>
    <w:rsid w:val="009E21EF"/>
    <w:rsid w:val="009E245C"/>
    <w:rsid w:val="009E2DBA"/>
    <w:rsid w:val="009E2EBB"/>
    <w:rsid w:val="009E3224"/>
    <w:rsid w:val="009E343A"/>
    <w:rsid w:val="009E3525"/>
    <w:rsid w:val="009E3691"/>
    <w:rsid w:val="009E373A"/>
    <w:rsid w:val="009E3B44"/>
    <w:rsid w:val="009E40A1"/>
    <w:rsid w:val="009E43ED"/>
    <w:rsid w:val="009E4815"/>
    <w:rsid w:val="009E48AA"/>
    <w:rsid w:val="009E498C"/>
    <w:rsid w:val="009E49E9"/>
    <w:rsid w:val="009E5226"/>
    <w:rsid w:val="009E52BF"/>
    <w:rsid w:val="009E5530"/>
    <w:rsid w:val="009E56DD"/>
    <w:rsid w:val="009E5C87"/>
    <w:rsid w:val="009E5F57"/>
    <w:rsid w:val="009E6338"/>
    <w:rsid w:val="009E6488"/>
    <w:rsid w:val="009E64D8"/>
    <w:rsid w:val="009E65F3"/>
    <w:rsid w:val="009E6A55"/>
    <w:rsid w:val="009E6C6C"/>
    <w:rsid w:val="009E6D40"/>
    <w:rsid w:val="009E6FD1"/>
    <w:rsid w:val="009E73EE"/>
    <w:rsid w:val="009E7432"/>
    <w:rsid w:val="009E7649"/>
    <w:rsid w:val="009E7696"/>
    <w:rsid w:val="009E7A27"/>
    <w:rsid w:val="009E7AD7"/>
    <w:rsid w:val="009E7D81"/>
    <w:rsid w:val="009F0335"/>
    <w:rsid w:val="009F0596"/>
    <w:rsid w:val="009F0B1D"/>
    <w:rsid w:val="009F0DE6"/>
    <w:rsid w:val="009F0EA1"/>
    <w:rsid w:val="009F11B2"/>
    <w:rsid w:val="009F1515"/>
    <w:rsid w:val="009F164F"/>
    <w:rsid w:val="009F169F"/>
    <w:rsid w:val="009F18A4"/>
    <w:rsid w:val="009F1FC6"/>
    <w:rsid w:val="009F25D8"/>
    <w:rsid w:val="009F26A1"/>
    <w:rsid w:val="009F2973"/>
    <w:rsid w:val="009F2D60"/>
    <w:rsid w:val="009F2D91"/>
    <w:rsid w:val="009F3182"/>
    <w:rsid w:val="009F31FD"/>
    <w:rsid w:val="009F3566"/>
    <w:rsid w:val="009F35C5"/>
    <w:rsid w:val="009F3719"/>
    <w:rsid w:val="009F37E7"/>
    <w:rsid w:val="009F48B9"/>
    <w:rsid w:val="009F49AF"/>
    <w:rsid w:val="009F4D21"/>
    <w:rsid w:val="009F4DA4"/>
    <w:rsid w:val="009F5035"/>
    <w:rsid w:val="009F57A4"/>
    <w:rsid w:val="009F5A8D"/>
    <w:rsid w:val="009F5AA5"/>
    <w:rsid w:val="009F5B4F"/>
    <w:rsid w:val="009F5BEE"/>
    <w:rsid w:val="009F5C43"/>
    <w:rsid w:val="009F5D26"/>
    <w:rsid w:val="009F5D51"/>
    <w:rsid w:val="009F5EEA"/>
    <w:rsid w:val="009F6529"/>
    <w:rsid w:val="009F6A58"/>
    <w:rsid w:val="009F6DC0"/>
    <w:rsid w:val="009F6F17"/>
    <w:rsid w:val="009F7070"/>
    <w:rsid w:val="009F71AA"/>
    <w:rsid w:val="009F76A1"/>
    <w:rsid w:val="009F7C97"/>
    <w:rsid w:val="009F7CDA"/>
    <w:rsid w:val="009F7E43"/>
    <w:rsid w:val="00A00251"/>
    <w:rsid w:val="00A006C8"/>
    <w:rsid w:val="00A00BE8"/>
    <w:rsid w:val="00A00FF1"/>
    <w:rsid w:val="00A01160"/>
    <w:rsid w:val="00A0150A"/>
    <w:rsid w:val="00A01586"/>
    <w:rsid w:val="00A01775"/>
    <w:rsid w:val="00A01C09"/>
    <w:rsid w:val="00A01CAC"/>
    <w:rsid w:val="00A01F78"/>
    <w:rsid w:val="00A025D4"/>
    <w:rsid w:val="00A0260B"/>
    <w:rsid w:val="00A02630"/>
    <w:rsid w:val="00A0293E"/>
    <w:rsid w:val="00A02EB4"/>
    <w:rsid w:val="00A032EE"/>
    <w:rsid w:val="00A03778"/>
    <w:rsid w:val="00A039B9"/>
    <w:rsid w:val="00A03D4E"/>
    <w:rsid w:val="00A03D6C"/>
    <w:rsid w:val="00A03FD5"/>
    <w:rsid w:val="00A04196"/>
    <w:rsid w:val="00A044B9"/>
    <w:rsid w:val="00A04553"/>
    <w:rsid w:val="00A04581"/>
    <w:rsid w:val="00A04BF2"/>
    <w:rsid w:val="00A05008"/>
    <w:rsid w:val="00A050AA"/>
    <w:rsid w:val="00A060CF"/>
    <w:rsid w:val="00A067DE"/>
    <w:rsid w:val="00A06B39"/>
    <w:rsid w:val="00A06C7A"/>
    <w:rsid w:val="00A06F93"/>
    <w:rsid w:val="00A0715C"/>
    <w:rsid w:val="00A07355"/>
    <w:rsid w:val="00A07426"/>
    <w:rsid w:val="00A07558"/>
    <w:rsid w:val="00A076B7"/>
    <w:rsid w:val="00A07C23"/>
    <w:rsid w:val="00A07D39"/>
    <w:rsid w:val="00A07D7A"/>
    <w:rsid w:val="00A07E08"/>
    <w:rsid w:val="00A07E88"/>
    <w:rsid w:val="00A07ECB"/>
    <w:rsid w:val="00A10190"/>
    <w:rsid w:val="00A10464"/>
    <w:rsid w:val="00A10664"/>
    <w:rsid w:val="00A10F01"/>
    <w:rsid w:val="00A10F7C"/>
    <w:rsid w:val="00A11581"/>
    <w:rsid w:val="00A11DA6"/>
    <w:rsid w:val="00A11F14"/>
    <w:rsid w:val="00A121A2"/>
    <w:rsid w:val="00A12472"/>
    <w:rsid w:val="00A1254E"/>
    <w:rsid w:val="00A127CC"/>
    <w:rsid w:val="00A1284F"/>
    <w:rsid w:val="00A1289F"/>
    <w:rsid w:val="00A128E0"/>
    <w:rsid w:val="00A12A28"/>
    <w:rsid w:val="00A12C54"/>
    <w:rsid w:val="00A12F38"/>
    <w:rsid w:val="00A1318D"/>
    <w:rsid w:val="00A13838"/>
    <w:rsid w:val="00A13A1C"/>
    <w:rsid w:val="00A13B24"/>
    <w:rsid w:val="00A13CE3"/>
    <w:rsid w:val="00A1400B"/>
    <w:rsid w:val="00A1456E"/>
    <w:rsid w:val="00A1470E"/>
    <w:rsid w:val="00A14E37"/>
    <w:rsid w:val="00A14EB4"/>
    <w:rsid w:val="00A154A6"/>
    <w:rsid w:val="00A15AE1"/>
    <w:rsid w:val="00A15D0C"/>
    <w:rsid w:val="00A15E94"/>
    <w:rsid w:val="00A15F26"/>
    <w:rsid w:val="00A15F5D"/>
    <w:rsid w:val="00A160B2"/>
    <w:rsid w:val="00A163BF"/>
    <w:rsid w:val="00A16864"/>
    <w:rsid w:val="00A16A28"/>
    <w:rsid w:val="00A16A53"/>
    <w:rsid w:val="00A17053"/>
    <w:rsid w:val="00A1756E"/>
    <w:rsid w:val="00A17DBA"/>
    <w:rsid w:val="00A201AA"/>
    <w:rsid w:val="00A201F2"/>
    <w:rsid w:val="00A205C5"/>
    <w:rsid w:val="00A205CC"/>
    <w:rsid w:val="00A20660"/>
    <w:rsid w:val="00A208E4"/>
    <w:rsid w:val="00A20C09"/>
    <w:rsid w:val="00A20C1A"/>
    <w:rsid w:val="00A20D22"/>
    <w:rsid w:val="00A20F91"/>
    <w:rsid w:val="00A213B0"/>
    <w:rsid w:val="00A215F7"/>
    <w:rsid w:val="00A21634"/>
    <w:rsid w:val="00A21EF9"/>
    <w:rsid w:val="00A22856"/>
    <w:rsid w:val="00A22A3A"/>
    <w:rsid w:val="00A22CC3"/>
    <w:rsid w:val="00A22E64"/>
    <w:rsid w:val="00A22E7C"/>
    <w:rsid w:val="00A22F41"/>
    <w:rsid w:val="00A2307C"/>
    <w:rsid w:val="00A2351E"/>
    <w:rsid w:val="00A23565"/>
    <w:rsid w:val="00A2379C"/>
    <w:rsid w:val="00A23A4A"/>
    <w:rsid w:val="00A2419B"/>
    <w:rsid w:val="00A2459D"/>
    <w:rsid w:val="00A24885"/>
    <w:rsid w:val="00A2534F"/>
    <w:rsid w:val="00A25406"/>
    <w:rsid w:val="00A254B3"/>
    <w:rsid w:val="00A260DB"/>
    <w:rsid w:val="00A2618E"/>
    <w:rsid w:val="00A262CC"/>
    <w:rsid w:val="00A26336"/>
    <w:rsid w:val="00A2648F"/>
    <w:rsid w:val="00A265CD"/>
    <w:rsid w:val="00A26611"/>
    <w:rsid w:val="00A2672E"/>
    <w:rsid w:val="00A26D22"/>
    <w:rsid w:val="00A26F67"/>
    <w:rsid w:val="00A27027"/>
    <w:rsid w:val="00A27F7C"/>
    <w:rsid w:val="00A300B6"/>
    <w:rsid w:val="00A30256"/>
    <w:rsid w:val="00A303BA"/>
    <w:rsid w:val="00A305D3"/>
    <w:rsid w:val="00A30959"/>
    <w:rsid w:val="00A30B42"/>
    <w:rsid w:val="00A31004"/>
    <w:rsid w:val="00A3121C"/>
    <w:rsid w:val="00A31518"/>
    <w:rsid w:val="00A31578"/>
    <w:rsid w:val="00A31701"/>
    <w:rsid w:val="00A31CD4"/>
    <w:rsid w:val="00A31FB9"/>
    <w:rsid w:val="00A323D3"/>
    <w:rsid w:val="00A32C11"/>
    <w:rsid w:val="00A33012"/>
    <w:rsid w:val="00A334FF"/>
    <w:rsid w:val="00A33847"/>
    <w:rsid w:val="00A33A42"/>
    <w:rsid w:val="00A3424E"/>
    <w:rsid w:val="00A34562"/>
    <w:rsid w:val="00A34978"/>
    <w:rsid w:val="00A34C5E"/>
    <w:rsid w:val="00A34EDD"/>
    <w:rsid w:val="00A34FA8"/>
    <w:rsid w:val="00A357BB"/>
    <w:rsid w:val="00A35A9C"/>
    <w:rsid w:val="00A35ED5"/>
    <w:rsid w:val="00A3603D"/>
    <w:rsid w:val="00A3608A"/>
    <w:rsid w:val="00A3684B"/>
    <w:rsid w:val="00A36A63"/>
    <w:rsid w:val="00A36ABC"/>
    <w:rsid w:val="00A36CC2"/>
    <w:rsid w:val="00A36DB4"/>
    <w:rsid w:val="00A36ED7"/>
    <w:rsid w:val="00A37212"/>
    <w:rsid w:val="00A375FC"/>
    <w:rsid w:val="00A375FE"/>
    <w:rsid w:val="00A3784C"/>
    <w:rsid w:val="00A37CCF"/>
    <w:rsid w:val="00A37E6D"/>
    <w:rsid w:val="00A40198"/>
    <w:rsid w:val="00A40475"/>
    <w:rsid w:val="00A4057E"/>
    <w:rsid w:val="00A407CE"/>
    <w:rsid w:val="00A4086C"/>
    <w:rsid w:val="00A40E19"/>
    <w:rsid w:val="00A40E2C"/>
    <w:rsid w:val="00A40F47"/>
    <w:rsid w:val="00A4114C"/>
    <w:rsid w:val="00A4118E"/>
    <w:rsid w:val="00A41817"/>
    <w:rsid w:val="00A41903"/>
    <w:rsid w:val="00A41E2F"/>
    <w:rsid w:val="00A42124"/>
    <w:rsid w:val="00A42273"/>
    <w:rsid w:val="00A4262C"/>
    <w:rsid w:val="00A42719"/>
    <w:rsid w:val="00A42734"/>
    <w:rsid w:val="00A427B2"/>
    <w:rsid w:val="00A428E4"/>
    <w:rsid w:val="00A42C4A"/>
    <w:rsid w:val="00A42C8A"/>
    <w:rsid w:val="00A42F04"/>
    <w:rsid w:val="00A43035"/>
    <w:rsid w:val="00A431A1"/>
    <w:rsid w:val="00A43243"/>
    <w:rsid w:val="00A43251"/>
    <w:rsid w:val="00A43276"/>
    <w:rsid w:val="00A43A4B"/>
    <w:rsid w:val="00A43A90"/>
    <w:rsid w:val="00A43D54"/>
    <w:rsid w:val="00A43DC3"/>
    <w:rsid w:val="00A4403A"/>
    <w:rsid w:val="00A4410D"/>
    <w:rsid w:val="00A44183"/>
    <w:rsid w:val="00A447E8"/>
    <w:rsid w:val="00A4484F"/>
    <w:rsid w:val="00A44BB0"/>
    <w:rsid w:val="00A4522C"/>
    <w:rsid w:val="00A454D0"/>
    <w:rsid w:val="00A458B9"/>
    <w:rsid w:val="00A45A1A"/>
    <w:rsid w:val="00A45C76"/>
    <w:rsid w:val="00A45D18"/>
    <w:rsid w:val="00A45D21"/>
    <w:rsid w:val="00A46861"/>
    <w:rsid w:val="00A46C1B"/>
    <w:rsid w:val="00A46E2D"/>
    <w:rsid w:val="00A46F56"/>
    <w:rsid w:val="00A47027"/>
    <w:rsid w:val="00A47189"/>
    <w:rsid w:val="00A47279"/>
    <w:rsid w:val="00A47472"/>
    <w:rsid w:val="00A474E9"/>
    <w:rsid w:val="00A4764E"/>
    <w:rsid w:val="00A4787F"/>
    <w:rsid w:val="00A47EC1"/>
    <w:rsid w:val="00A50383"/>
    <w:rsid w:val="00A50840"/>
    <w:rsid w:val="00A511BC"/>
    <w:rsid w:val="00A51366"/>
    <w:rsid w:val="00A51A9A"/>
    <w:rsid w:val="00A51B27"/>
    <w:rsid w:val="00A522D3"/>
    <w:rsid w:val="00A52AA4"/>
    <w:rsid w:val="00A53211"/>
    <w:rsid w:val="00A5326D"/>
    <w:rsid w:val="00A53315"/>
    <w:rsid w:val="00A53332"/>
    <w:rsid w:val="00A53BAD"/>
    <w:rsid w:val="00A53D11"/>
    <w:rsid w:val="00A53EFD"/>
    <w:rsid w:val="00A53FDC"/>
    <w:rsid w:val="00A5430D"/>
    <w:rsid w:val="00A5471D"/>
    <w:rsid w:val="00A5499A"/>
    <w:rsid w:val="00A549A6"/>
    <w:rsid w:val="00A54CE8"/>
    <w:rsid w:val="00A54F36"/>
    <w:rsid w:val="00A5510D"/>
    <w:rsid w:val="00A55440"/>
    <w:rsid w:val="00A55534"/>
    <w:rsid w:val="00A55849"/>
    <w:rsid w:val="00A562AD"/>
    <w:rsid w:val="00A567A6"/>
    <w:rsid w:val="00A568EB"/>
    <w:rsid w:val="00A569CF"/>
    <w:rsid w:val="00A56C72"/>
    <w:rsid w:val="00A56D26"/>
    <w:rsid w:val="00A56F85"/>
    <w:rsid w:val="00A57002"/>
    <w:rsid w:val="00A5709E"/>
    <w:rsid w:val="00A57DB1"/>
    <w:rsid w:val="00A57F4A"/>
    <w:rsid w:val="00A60274"/>
    <w:rsid w:val="00A604DC"/>
    <w:rsid w:val="00A60756"/>
    <w:rsid w:val="00A608B9"/>
    <w:rsid w:val="00A60BAD"/>
    <w:rsid w:val="00A60D2D"/>
    <w:rsid w:val="00A61091"/>
    <w:rsid w:val="00A61543"/>
    <w:rsid w:val="00A617A3"/>
    <w:rsid w:val="00A617BC"/>
    <w:rsid w:val="00A61CFD"/>
    <w:rsid w:val="00A61E67"/>
    <w:rsid w:val="00A6215C"/>
    <w:rsid w:val="00A622DC"/>
    <w:rsid w:val="00A624B4"/>
    <w:rsid w:val="00A62996"/>
    <w:rsid w:val="00A62BB4"/>
    <w:rsid w:val="00A62DF3"/>
    <w:rsid w:val="00A62F5E"/>
    <w:rsid w:val="00A63A39"/>
    <w:rsid w:val="00A63BD2"/>
    <w:rsid w:val="00A63C67"/>
    <w:rsid w:val="00A640F6"/>
    <w:rsid w:val="00A64215"/>
    <w:rsid w:val="00A6427F"/>
    <w:rsid w:val="00A64438"/>
    <w:rsid w:val="00A6483B"/>
    <w:rsid w:val="00A64DC2"/>
    <w:rsid w:val="00A6537D"/>
    <w:rsid w:val="00A655D3"/>
    <w:rsid w:val="00A656D9"/>
    <w:rsid w:val="00A658CC"/>
    <w:rsid w:val="00A658D8"/>
    <w:rsid w:val="00A65903"/>
    <w:rsid w:val="00A65DC6"/>
    <w:rsid w:val="00A65F9A"/>
    <w:rsid w:val="00A66312"/>
    <w:rsid w:val="00A6639A"/>
    <w:rsid w:val="00A66DBB"/>
    <w:rsid w:val="00A6724D"/>
    <w:rsid w:val="00A6769A"/>
    <w:rsid w:val="00A67F83"/>
    <w:rsid w:val="00A7005D"/>
    <w:rsid w:val="00A70353"/>
    <w:rsid w:val="00A7060A"/>
    <w:rsid w:val="00A7199E"/>
    <w:rsid w:val="00A72193"/>
    <w:rsid w:val="00A72319"/>
    <w:rsid w:val="00A72523"/>
    <w:rsid w:val="00A725D0"/>
    <w:rsid w:val="00A726D0"/>
    <w:rsid w:val="00A726ED"/>
    <w:rsid w:val="00A72847"/>
    <w:rsid w:val="00A72972"/>
    <w:rsid w:val="00A72C77"/>
    <w:rsid w:val="00A72D3B"/>
    <w:rsid w:val="00A72DFB"/>
    <w:rsid w:val="00A731A3"/>
    <w:rsid w:val="00A73499"/>
    <w:rsid w:val="00A73883"/>
    <w:rsid w:val="00A73AAB"/>
    <w:rsid w:val="00A73C92"/>
    <w:rsid w:val="00A74141"/>
    <w:rsid w:val="00A74787"/>
    <w:rsid w:val="00A748A7"/>
    <w:rsid w:val="00A74C0B"/>
    <w:rsid w:val="00A74FDE"/>
    <w:rsid w:val="00A75154"/>
    <w:rsid w:val="00A753C7"/>
    <w:rsid w:val="00A757A8"/>
    <w:rsid w:val="00A75DD3"/>
    <w:rsid w:val="00A75FC1"/>
    <w:rsid w:val="00A76005"/>
    <w:rsid w:val="00A7643E"/>
    <w:rsid w:val="00A766A1"/>
    <w:rsid w:val="00A76786"/>
    <w:rsid w:val="00A76848"/>
    <w:rsid w:val="00A768D9"/>
    <w:rsid w:val="00A76AE0"/>
    <w:rsid w:val="00A76B09"/>
    <w:rsid w:val="00A76CC4"/>
    <w:rsid w:val="00A76D7D"/>
    <w:rsid w:val="00A76DC1"/>
    <w:rsid w:val="00A76F92"/>
    <w:rsid w:val="00A77236"/>
    <w:rsid w:val="00A77287"/>
    <w:rsid w:val="00A773C6"/>
    <w:rsid w:val="00A777BE"/>
    <w:rsid w:val="00A77C2F"/>
    <w:rsid w:val="00A77DFA"/>
    <w:rsid w:val="00A77F03"/>
    <w:rsid w:val="00A80447"/>
    <w:rsid w:val="00A806AE"/>
    <w:rsid w:val="00A80FBA"/>
    <w:rsid w:val="00A81052"/>
    <w:rsid w:val="00A81455"/>
    <w:rsid w:val="00A818C1"/>
    <w:rsid w:val="00A818CF"/>
    <w:rsid w:val="00A81DA2"/>
    <w:rsid w:val="00A81DD5"/>
    <w:rsid w:val="00A82042"/>
    <w:rsid w:val="00A82096"/>
    <w:rsid w:val="00A823AF"/>
    <w:rsid w:val="00A8295A"/>
    <w:rsid w:val="00A82AA4"/>
    <w:rsid w:val="00A82C11"/>
    <w:rsid w:val="00A82D52"/>
    <w:rsid w:val="00A82D55"/>
    <w:rsid w:val="00A82DCC"/>
    <w:rsid w:val="00A82F4C"/>
    <w:rsid w:val="00A83061"/>
    <w:rsid w:val="00A83498"/>
    <w:rsid w:val="00A836F6"/>
    <w:rsid w:val="00A8380D"/>
    <w:rsid w:val="00A83847"/>
    <w:rsid w:val="00A83988"/>
    <w:rsid w:val="00A839BA"/>
    <w:rsid w:val="00A83B79"/>
    <w:rsid w:val="00A83F20"/>
    <w:rsid w:val="00A8426A"/>
    <w:rsid w:val="00A843F4"/>
    <w:rsid w:val="00A845A8"/>
    <w:rsid w:val="00A84882"/>
    <w:rsid w:val="00A84966"/>
    <w:rsid w:val="00A84EC0"/>
    <w:rsid w:val="00A852FD"/>
    <w:rsid w:val="00A85312"/>
    <w:rsid w:val="00A85331"/>
    <w:rsid w:val="00A85B61"/>
    <w:rsid w:val="00A85DBA"/>
    <w:rsid w:val="00A85E4A"/>
    <w:rsid w:val="00A85EC5"/>
    <w:rsid w:val="00A860F1"/>
    <w:rsid w:val="00A8611C"/>
    <w:rsid w:val="00A8639A"/>
    <w:rsid w:val="00A865A6"/>
    <w:rsid w:val="00A86651"/>
    <w:rsid w:val="00A8668F"/>
    <w:rsid w:val="00A86817"/>
    <w:rsid w:val="00A868BA"/>
    <w:rsid w:val="00A86C80"/>
    <w:rsid w:val="00A86EC4"/>
    <w:rsid w:val="00A86ECF"/>
    <w:rsid w:val="00A86F68"/>
    <w:rsid w:val="00A86FBD"/>
    <w:rsid w:val="00A87072"/>
    <w:rsid w:val="00A87458"/>
    <w:rsid w:val="00A87799"/>
    <w:rsid w:val="00A877FA"/>
    <w:rsid w:val="00A87C50"/>
    <w:rsid w:val="00A87D78"/>
    <w:rsid w:val="00A90333"/>
    <w:rsid w:val="00A9065F"/>
    <w:rsid w:val="00A9072D"/>
    <w:rsid w:val="00A90D44"/>
    <w:rsid w:val="00A91877"/>
    <w:rsid w:val="00A91DE2"/>
    <w:rsid w:val="00A91FF5"/>
    <w:rsid w:val="00A9210D"/>
    <w:rsid w:val="00A92347"/>
    <w:rsid w:val="00A923F4"/>
    <w:rsid w:val="00A92482"/>
    <w:rsid w:val="00A926AE"/>
    <w:rsid w:val="00A9277C"/>
    <w:rsid w:val="00A9283E"/>
    <w:rsid w:val="00A928FD"/>
    <w:rsid w:val="00A92B7E"/>
    <w:rsid w:val="00A92CC3"/>
    <w:rsid w:val="00A92D57"/>
    <w:rsid w:val="00A93061"/>
    <w:rsid w:val="00A93291"/>
    <w:rsid w:val="00A933A9"/>
    <w:rsid w:val="00A936C9"/>
    <w:rsid w:val="00A9388C"/>
    <w:rsid w:val="00A93919"/>
    <w:rsid w:val="00A93B0F"/>
    <w:rsid w:val="00A93C38"/>
    <w:rsid w:val="00A93C67"/>
    <w:rsid w:val="00A93CB3"/>
    <w:rsid w:val="00A93E22"/>
    <w:rsid w:val="00A93F25"/>
    <w:rsid w:val="00A93FBC"/>
    <w:rsid w:val="00A9470F"/>
    <w:rsid w:val="00A94831"/>
    <w:rsid w:val="00A948E9"/>
    <w:rsid w:val="00A94BD7"/>
    <w:rsid w:val="00A94F4E"/>
    <w:rsid w:val="00A9505F"/>
    <w:rsid w:val="00A950DB"/>
    <w:rsid w:val="00A952CF"/>
    <w:rsid w:val="00A9567B"/>
    <w:rsid w:val="00A95752"/>
    <w:rsid w:val="00A958A1"/>
    <w:rsid w:val="00A95FB7"/>
    <w:rsid w:val="00A96109"/>
    <w:rsid w:val="00A96516"/>
    <w:rsid w:val="00A96562"/>
    <w:rsid w:val="00A96E19"/>
    <w:rsid w:val="00A96F2F"/>
    <w:rsid w:val="00A97061"/>
    <w:rsid w:val="00A97293"/>
    <w:rsid w:val="00A972BB"/>
    <w:rsid w:val="00A973C1"/>
    <w:rsid w:val="00A97427"/>
    <w:rsid w:val="00A97596"/>
    <w:rsid w:val="00A97673"/>
    <w:rsid w:val="00A9771B"/>
    <w:rsid w:val="00A9771F"/>
    <w:rsid w:val="00A97BAE"/>
    <w:rsid w:val="00A97C66"/>
    <w:rsid w:val="00A97F61"/>
    <w:rsid w:val="00AA02A5"/>
    <w:rsid w:val="00AA0612"/>
    <w:rsid w:val="00AA0706"/>
    <w:rsid w:val="00AA09B1"/>
    <w:rsid w:val="00AA0D0F"/>
    <w:rsid w:val="00AA113C"/>
    <w:rsid w:val="00AA1772"/>
    <w:rsid w:val="00AA17D0"/>
    <w:rsid w:val="00AA1A42"/>
    <w:rsid w:val="00AA1C8A"/>
    <w:rsid w:val="00AA1CD1"/>
    <w:rsid w:val="00AA1ED9"/>
    <w:rsid w:val="00AA1F37"/>
    <w:rsid w:val="00AA23F9"/>
    <w:rsid w:val="00AA247C"/>
    <w:rsid w:val="00AA2D36"/>
    <w:rsid w:val="00AA3035"/>
    <w:rsid w:val="00AA3297"/>
    <w:rsid w:val="00AA33D2"/>
    <w:rsid w:val="00AA3DBA"/>
    <w:rsid w:val="00AA3F59"/>
    <w:rsid w:val="00AA41F3"/>
    <w:rsid w:val="00AA4379"/>
    <w:rsid w:val="00AA43BF"/>
    <w:rsid w:val="00AA4653"/>
    <w:rsid w:val="00AA46FB"/>
    <w:rsid w:val="00AA486D"/>
    <w:rsid w:val="00AA4AAE"/>
    <w:rsid w:val="00AA4B0C"/>
    <w:rsid w:val="00AA4C96"/>
    <w:rsid w:val="00AA4DE0"/>
    <w:rsid w:val="00AA4E1A"/>
    <w:rsid w:val="00AA4E95"/>
    <w:rsid w:val="00AA4F91"/>
    <w:rsid w:val="00AA6224"/>
    <w:rsid w:val="00AA6425"/>
    <w:rsid w:val="00AA6648"/>
    <w:rsid w:val="00AA6A4C"/>
    <w:rsid w:val="00AA6A91"/>
    <w:rsid w:val="00AA6AF8"/>
    <w:rsid w:val="00AA6B90"/>
    <w:rsid w:val="00AA6BE3"/>
    <w:rsid w:val="00AA6CA3"/>
    <w:rsid w:val="00AA6DAA"/>
    <w:rsid w:val="00AA7865"/>
    <w:rsid w:val="00AA7DC0"/>
    <w:rsid w:val="00AB09F3"/>
    <w:rsid w:val="00AB0CC2"/>
    <w:rsid w:val="00AB0CFE"/>
    <w:rsid w:val="00AB0F72"/>
    <w:rsid w:val="00AB1156"/>
    <w:rsid w:val="00AB1416"/>
    <w:rsid w:val="00AB171E"/>
    <w:rsid w:val="00AB1745"/>
    <w:rsid w:val="00AB1777"/>
    <w:rsid w:val="00AB177D"/>
    <w:rsid w:val="00AB1B3B"/>
    <w:rsid w:val="00AB1CB7"/>
    <w:rsid w:val="00AB1D4D"/>
    <w:rsid w:val="00AB2367"/>
    <w:rsid w:val="00AB24B2"/>
    <w:rsid w:val="00AB2728"/>
    <w:rsid w:val="00AB29CE"/>
    <w:rsid w:val="00AB2BE5"/>
    <w:rsid w:val="00AB2D97"/>
    <w:rsid w:val="00AB3148"/>
    <w:rsid w:val="00AB3228"/>
    <w:rsid w:val="00AB343E"/>
    <w:rsid w:val="00AB377F"/>
    <w:rsid w:val="00AB38C9"/>
    <w:rsid w:val="00AB3F0C"/>
    <w:rsid w:val="00AB3FD4"/>
    <w:rsid w:val="00AB402A"/>
    <w:rsid w:val="00AB409D"/>
    <w:rsid w:val="00AB42FA"/>
    <w:rsid w:val="00AB4412"/>
    <w:rsid w:val="00AB4431"/>
    <w:rsid w:val="00AB45C6"/>
    <w:rsid w:val="00AB48E2"/>
    <w:rsid w:val="00AB4C68"/>
    <w:rsid w:val="00AB5048"/>
    <w:rsid w:val="00AB504B"/>
    <w:rsid w:val="00AB5283"/>
    <w:rsid w:val="00AB53EF"/>
    <w:rsid w:val="00AB569E"/>
    <w:rsid w:val="00AB5AE3"/>
    <w:rsid w:val="00AB5C3A"/>
    <w:rsid w:val="00AB5C6E"/>
    <w:rsid w:val="00AB5D5D"/>
    <w:rsid w:val="00AB623D"/>
    <w:rsid w:val="00AB70A0"/>
    <w:rsid w:val="00AB73F5"/>
    <w:rsid w:val="00AB75FC"/>
    <w:rsid w:val="00AB7B27"/>
    <w:rsid w:val="00AB7F7D"/>
    <w:rsid w:val="00AB7FEE"/>
    <w:rsid w:val="00AC0032"/>
    <w:rsid w:val="00AC0201"/>
    <w:rsid w:val="00AC0549"/>
    <w:rsid w:val="00AC05D0"/>
    <w:rsid w:val="00AC06CF"/>
    <w:rsid w:val="00AC0D35"/>
    <w:rsid w:val="00AC10BE"/>
    <w:rsid w:val="00AC11B2"/>
    <w:rsid w:val="00AC1890"/>
    <w:rsid w:val="00AC1B5E"/>
    <w:rsid w:val="00AC21C0"/>
    <w:rsid w:val="00AC2234"/>
    <w:rsid w:val="00AC2744"/>
    <w:rsid w:val="00AC27BF"/>
    <w:rsid w:val="00AC28C6"/>
    <w:rsid w:val="00AC2B78"/>
    <w:rsid w:val="00AC2C35"/>
    <w:rsid w:val="00AC2CD9"/>
    <w:rsid w:val="00AC318C"/>
    <w:rsid w:val="00AC325D"/>
    <w:rsid w:val="00AC398F"/>
    <w:rsid w:val="00AC417A"/>
    <w:rsid w:val="00AC4562"/>
    <w:rsid w:val="00AC4986"/>
    <w:rsid w:val="00AC4BF8"/>
    <w:rsid w:val="00AC52DC"/>
    <w:rsid w:val="00AC5BEB"/>
    <w:rsid w:val="00AC5FAD"/>
    <w:rsid w:val="00AC619B"/>
    <w:rsid w:val="00AC6215"/>
    <w:rsid w:val="00AC6A2E"/>
    <w:rsid w:val="00AC7440"/>
    <w:rsid w:val="00AC753B"/>
    <w:rsid w:val="00AC763D"/>
    <w:rsid w:val="00AC77DF"/>
    <w:rsid w:val="00AC7F1E"/>
    <w:rsid w:val="00AD022C"/>
    <w:rsid w:val="00AD04CA"/>
    <w:rsid w:val="00AD052D"/>
    <w:rsid w:val="00AD1074"/>
    <w:rsid w:val="00AD15AE"/>
    <w:rsid w:val="00AD165D"/>
    <w:rsid w:val="00AD1AF4"/>
    <w:rsid w:val="00AD1EEE"/>
    <w:rsid w:val="00AD28BF"/>
    <w:rsid w:val="00AD28E2"/>
    <w:rsid w:val="00AD2982"/>
    <w:rsid w:val="00AD29CD"/>
    <w:rsid w:val="00AD2AB6"/>
    <w:rsid w:val="00AD2BC1"/>
    <w:rsid w:val="00AD2D5C"/>
    <w:rsid w:val="00AD2E11"/>
    <w:rsid w:val="00AD2EA7"/>
    <w:rsid w:val="00AD2FE9"/>
    <w:rsid w:val="00AD3117"/>
    <w:rsid w:val="00AD38EF"/>
    <w:rsid w:val="00AD391E"/>
    <w:rsid w:val="00AD3AD5"/>
    <w:rsid w:val="00AD3BCF"/>
    <w:rsid w:val="00AD3BEA"/>
    <w:rsid w:val="00AD3C10"/>
    <w:rsid w:val="00AD417F"/>
    <w:rsid w:val="00AD43FC"/>
    <w:rsid w:val="00AD44A0"/>
    <w:rsid w:val="00AD476E"/>
    <w:rsid w:val="00AD497C"/>
    <w:rsid w:val="00AD4CF7"/>
    <w:rsid w:val="00AD4E8A"/>
    <w:rsid w:val="00AD4F26"/>
    <w:rsid w:val="00AD5068"/>
    <w:rsid w:val="00AD57DA"/>
    <w:rsid w:val="00AD6565"/>
    <w:rsid w:val="00AD67CA"/>
    <w:rsid w:val="00AD6866"/>
    <w:rsid w:val="00AD6A63"/>
    <w:rsid w:val="00AD6E5E"/>
    <w:rsid w:val="00AD738A"/>
    <w:rsid w:val="00AD77F4"/>
    <w:rsid w:val="00AD7F63"/>
    <w:rsid w:val="00AD7FD7"/>
    <w:rsid w:val="00AE013F"/>
    <w:rsid w:val="00AE022E"/>
    <w:rsid w:val="00AE04AB"/>
    <w:rsid w:val="00AE09FE"/>
    <w:rsid w:val="00AE0AFF"/>
    <w:rsid w:val="00AE12B3"/>
    <w:rsid w:val="00AE166F"/>
    <w:rsid w:val="00AE1AE4"/>
    <w:rsid w:val="00AE1C64"/>
    <w:rsid w:val="00AE265D"/>
    <w:rsid w:val="00AE29A5"/>
    <w:rsid w:val="00AE29D7"/>
    <w:rsid w:val="00AE2CBB"/>
    <w:rsid w:val="00AE3347"/>
    <w:rsid w:val="00AE33B9"/>
    <w:rsid w:val="00AE35CF"/>
    <w:rsid w:val="00AE3724"/>
    <w:rsid w:val="00AE3BFB"/>
    <w:rsid w:val="00AE3EC3"/>
    <w:rsid w:val="00AE3ED8"/>
    <w:rsid w:val="00AE3EE1"/>
    <w:rsid w:val="00AE423C"/>
    <w:rsid w:val="00AE48CC"/>
    <w:rsid w:val="00AE4BBE"/>
    <w:rsid w:val="00AE4F4F"/>
    <w:rsid w:val="00AE4FE7"/>
    <w:rsid w:val="00AE51D0"/>
    <w:rsid w:val="00AE5539"/>
    <w:rsid w:val="00AE58E4"/>
    <w:rsid w:val="00AE5B56"/>
    <w:rsid w:val="00AE5B5F"/>
    <w:rsid w:val="00AE6165"/>
    <w:rsid w:val="00AE6280"/>
    <w:rsid w:val="00AE6543"/>
    <w:rsid w:val="00AE65C6"/>
    <w:rsid w:val="00AE671C"/>
    <w:rsid w:val="00AE68B2"/>
    <w:rsid w:val="00AE6AA8"/>
    <w:rsid w:val="00AE6AF5"/>
    <w:rsid w:val="00AE711C"/>
    <w:rsid w:val="00AE7153"/>
    <w:rsid w:val="00AE723B"/>
    <w:rsid w:val="00AE72AA"/>
    <w:rsid w:val="00AE7480"/>
    <w:rsid w:val="00AE7510"/>
    <w:rsid w:val="00AE79DA"/>
    <w:rsid w:val="00AF0204"/>
    <w:rsid w:val="00AF0494"/>
    <w:rsid w:val="00AF05C0"/>
    <w:rsid w:val="00AF0876"/>
    <w:rsid w:val="00AF0D1B"/>
    <w:rsid w:val="00AF0ED8"/>
    <w:rsid w:val="00AF11B0"/>
    <w:rsid w:val="00AF1235"/>
    <w:rsid w:val="00AF12D5"/>
    <w:rsid w:val="00AF1384"/>
    <w:rsid w:val="00AF1789"/>
    <w:rsid w:val="00AF25DC"/>
    <w:rsid w:val="00AF2A31"/>
    <w:rsid w:val="00AF2B68"/>
    <w:rsid w:val="00AF302C"/>
    <w:rsid w:val="00AF37A0"/>
    <w:rsid w:val="00AF38C7"/>
    <w:rsid w:val="00AF3A19"/>
    <w:rsid w:val="00AF3A46"/>
    <w:rsid w:val="00AF3AE0"/>
    <w:rsid w:val="00AF3E17"/>
    <w:rsid w:val="00AF3F8B"/>
    <w:rsid w:val="00AF4490"/>
    <w:rsid w:val="00AF470A"/>
    <w:rsid w:val="00AF480A"/>
    <w:rsid w:val="00AF4816"/>
    <w:rsid w:val="00AF486E"/>
    <w:rsid w:val="00AF4954"/>
    <w:rsid w:val="00AF49E9"/>
    <w:rsid w:val="00AF4EE0"/>
    <w:rsid w:val="00AF54D3"/>
    <w:rsid w:val="00AF5647"/>
    <w:rsid w:val="00AF56BF"/>
    <w:rsid w:val="00AF5861"/>
    <w:rsid w:val="00AF5CC1"/>
    <w:rsid w:val="00AF5E1E"/>
    <w:rsid w:val="00AF60CD"/>
    <w:rsid w:val="00AF66FB"/>
    <w:rsid w:val="00AF6710"/>
    <w:rsid w:val="00AF6733"/>
    <w:rsid w:val="00AF6A7B"/>
    <w:rsid w:val="00AF6E96"/>
    <w:rsid w:val="00AF7164"/>
    <w:rsid w:val="00AF73A6"/>
    <w:rsid w:val="00AF73AD"/>
    <w:rsid w:val="00AF7980"/>
    <w:rsid w:val="00AF7A55"/>
    <w:rsid w:val="00AF7CF4"/>
    <w:rsid w:val="00AF7F80"/>
    <w:rsid w:val="00B003EC"/>
    <w:rsid w:val="00B00C1B"/>
    <w:rsid w:val="00B011A3"/>
    <w:rsid w:val="00B01291"/>
    <w:rsid w:val="00B01B91"/>
    <w:rsid w:val="00B02046"/>
    <w:rsid w:val="00B02544"/>
    <w:rsid w:val="00B025C7"/>
    <w:rsid w:val="00B02C38"/>
    <w:rsid w:val="00B02C47"/>
    <w:rsid w:val="00B02DAB"/>
    <w:rsid w:val="00B03358"/>
    <w:rsid w:val="00B0363D"/>
    <w:rsid w:val="00B039BC"/>
    <w:rsid w:val="00B03A20"/>
    <w:rsid w:val="00B043E1"/>
    <w:rsid w:val="00B047B8"/>
    <w:rsid w:val="00B04A4D"/>
    <w:rsid w:val="00B04AA4"/>
    <w:rsid w:val="00B04AD6"/>
    <w:rsid w:val="00B051EB"/>
    <w:rsid w:val="00B0564A"/>
    <w:rsid w:val="00B056EB"/>
    <w:rsid w:val="00B05AAA"/>
    <w:rsid w:val="00B05E53"/>
    <w:rsid w:val="00B05F33"/>
    <w:rsid w:val="00B06193"/>
    <w:rsid w:val="00B06EAB"/>
    <w:rsid w:val="00B070E0"/>
    <w:rsid w:val="00B0732E"/>
    <w:rsid w:val="00B07D77"/>
    <w:rsid w:val="00B07F9B"/>
    <w:rsid w:val="00B10011"/>
    <w:rsid w:val="00B1056A"/>
    <w:rsid w:val="00B10695"/>
    <w:rsid w:val="00B10B11"/>
    <w:rsid w:val="00B10C36"/>
    <w:rsid w:val="00B10DD5"/>
    <w:rsid w:val="00B10EDE"/>
    <w:rsid w:val="00B1100F"/>
    <w:rsid w:val="00B113CF"/>
    <w:rsid w:val="00B114D6"/>
    <w:rsid w:val="00B115A5"/>
    <w:rsid w:val="00B1172D"/>
    <w:rsid w:val="00B11A1D"/>
    <w:rsid w:val="00B11D86"/>
    <w:rsid w:val="00B11DBE"/>
    <w:rsid w:val="00B12151"/>
    <w:rsid w:val="00B124B4"/>
    <w:rsid w:val="00B125B8"/>
    <w:rsid w:val="00B12741"/>
    <w:rsid w:val="00B12B3E"/>
    <w:rsid w:val="00B12BA3"/>
    <w:rsid w:val="00B130A4"/>
    <w:rsid w:val="00B135A6"/>
    <w:rsid w:val="00B1376D"/>
    <w:rsid w:val="00B13B99"/>
    <w:rsid w:val="00B13D14"/>
    <w:rsid w:val="00B13D48"/>
    <w:rsid w:val="00B13F59"/>
    <w:rsid w:val="00B140E8"/>
    <w:rsid w:val="00B1457A"/>
    <w:rsid w:val="00B14BD4"/>
    <w:rsid w:val="00B14BE2"/>
    <w:rsid w:val="00B14D17"/>
    <w:rsid w:val="00B15335"/>
    <w:rsid w:val="00B1533D"/>
    <w:rsid w:val="00B15385"/>
    <w:rsid w:val="00B15526"/>
    <w:rsid w:val="00B15ABD"/>
    <w:rsid w:val="00B16334"/>
    <w:rsid w:val="00B164CE"/>
    <w:rsid w:val="00B16520"/>
    <w:rsid w:val="00B1653D"/>
    <w:rsid w:val="00B165A9"/>
    <w:rsid w:val="00B16E7C"/>
    <w:rsid w:val="00B16F65"/>
    <w:rsid w:val="00B16F9E"/>
    <w:rsid w:val="00B1736A"/>
    <w:rsid w:val="00B17554"/>
    <w:rsid w:val="00B17F19"/>
    <w:rsid w:val="00B20388"/>
    <w:rsid w:val="00B20475"/>
    <w:rsid w:val="00B2049A"/>
    <w:rsid w:val="00B20A86"/>
    <w:rsid w:val="00B20C38"/>
    <w:rsid w:val="00B20D78"/>
    <w:rsid w:val="00B20E99"/>
    <w:rsid w:val="00B20EF0"/>
    <w:rsid w:val="00B20F17"/>
    <w:rsid w:val="00B20FC2"/>
    <w:rsid w:val="00B2136E"/>
    <w:rsid w:val="00B21643"/>
    <w:rsid w:val="00B219C2"/>
    <w:rsid w:val="00B22008"/>
    <w:rsid w:val="00B22179"/>
    <w:rsid w:val="00B2259F"/>
    <w:rsid w:val="00B22826"/>
    <w:rsid w:val="00B2282A"/>
    <w:rsid w:val="00B2284C"/>
    <w:rsid w:val="00B22B02"/>
    <w:rsid w:val="00B22B85"/>
    <w:rsid w:val="00B22BBD"/>
    <w:rsid w:val="00B22C97"/>
    <w:rsid w:val="00B22D6B"/>
    <w:rsid w:val="00B22E9C"/>
    <w:rsid w:val="00B2303E"/>
    <w:rsid w:val="00B230E7"/>
    <w:rsid w:val="00B235B1"/>
    <w:rsid w:val="00B23BB8"/>
    <w:rsid w:val="00B23D00"/>
    <w:rsid w:val="00B23E7E"/>
    <w:rsid w:val="00B23E9E"/>
    <w:rsid w:val="00B240EF"/>
    <w:rsid w:val="00B242AC"/>
    <w:rsid w:val="00B242D1"/>
    <w:rsid w:val="00B2437E"/>
    <w:rsid w:val="00B24712"/>
    <w:rsid w:val="00B251D6"/>
    <w:rsid w:val="00B25216"/>
    <w:rsid w:val="00B2524E"/>
    <w:rsid w:val="00B25264"/>
    <w:rsid w:val="00B25591"/>
    <w:rsid w:val="00B258A8"/>
    <w:rsid w:val="00B25974"/>
    <w:rsid w:val="00B25DAB"/>
    <w:rsid w:val="00B25F92"/>
    <w:rsid w:val="00B261E6"/>
    <w:rsid w:val="00B26254"/>
    <w:rsid w:val="00B265B3"/>
    <w:rsid w:val="00B26865"/>
    <w:rsid w:val="00B26CAF"/>
    <w:rsid w:val="00B26E31"/>
    <w:rsid w:val="00B26F97"/>
    <w:rsid w:val="00B270A4"/>
    <w:rsid w:val="00B270B3"/>
    <w:rsid w:val="00B27448"/>
    <w:rsid w:val="00B27C10"/>
    <w:rsid w:val="00B27FCB"/>
    <w:rsid w:val="00B30AA0"/>
    <w:rsid w:val="00B30FDF"/>
    <w:rsid w:val="00B3151F"/>
    <w:rsid w:val="00B31729"/>
    <w:rsid w:val="00B31935"/>
    <w:rsid w:val="00B31AB7"/>
    <w:rsid w:val="00B31E08"/>
    <w:rsid w:val="00B32303"/>
    <w:rsid w:val="00B32467"/>
    <w:rsid w:val="00B32564"/>
    <w:rsid w:val="00B32794"/>
    <w:rsid w:val="00B327FB"/>
    <w:rsid w:val="00B328E5"/>
    <w:rsid w:val="00B32A37"/>
    <w:rsid w:val="00B32E87"/>
    <w:rsid w:val="00B330C3"/>
    <w:rsid w:val="00B33229"/>
    <w:rsid w:val="00B3343C"/>
    <w:rsid w:val="00B33855"/>
    <w:rsid w:val="00B34065"/>
    <w:rsid w:val="00B342F7"/>
    <w:rsid w:val="00B343FE"/>
    <w:rsid w:val="00B34679"/>
    <w:rsid w:val="00B34A5F"/>
    <w:rsid w:val="00B3560F"/>
    <w:rsid w:val="00B35857"/>
    <w:rsid w:val="00B358A6"/>
    <w:rsid w:val="00B358B2"/>
    <w:rsid w:val="00B35E3E"/>
    <w:rsid w:val="00B35E8B"/>
    <w:rsid w:val="00B363DF"/>
    <w:rsid w:val="00B36A81"/>
    <w:rsid w:val="00B36D1F"/>
    <w:rsid w:val="00B36D4D"/>
    <w:rsid w:val="00B36D7B"/>
    <w:rsid w:val="00B37713"/>
    <w:rsid w:val="00B37729"/>
    <w:rsid w:val="00B377A7"/>
    <w:rsid w:val="00B37D76"/>
    <w:rsid w:val="00B37FF9"/>
    <w:rsid w:val="00B40072"/>
    <w:rsid w:val="00B40235"/>
    <w:rsid w:val="00B407DF"/>
    <w:rsid w:val="00B409C0"/>
    <w:rsid w:val="00B40ACC"/>
    <w:rsid w:val="00B40B19"/>
    <w:rsid w:val="00B40BF1"/>
    <w:rsid w:val="00B40CB0"/>
    <w:rsid w:val="00B40CB2"/>
    <w:rsid w:val="00B40DD8"/>
    <w:rsid w:val="00B4104C"/>
    <w:rsid w:val="00B4107E"/>
    <w:rsid w:val="00B411B5"/>
    <w:rsid w:val="00B4123A"/>
    <w:rsid w:val="00B41908"/>
    <w:rsid w:val="00B41E04"/>
    <w:rsid w:val="00B41F43"/>
    <w:rsid w:val="00B4244B"/>
    <w:rsid w:val="00B4263E"/>
    <w:rsid w:val="00B4275F"/>
    <w:rsid w:val="00B42974"/>
    <w:rsid w:val="00B42CF3"/>
    <w:rsid w:val="00B4363C"/>
    <w:rsid w:val="00B43657"/>
    <w:rsid w:val="00B43689"/>
    <w:rsid w:val="00B439D6"/>
    <w:rsid w:val="00B43A2C"/>
    <w:rsid w:val="00B43AD8"/>
    <w:rsid w:val="00B43E69"/>
    <w:rsid w:val="00B440B2"/>
    <w:rsid w:val="00B4412F"/>
    <w:rsid w:val="00B443A8"/>
    <w:rsid w:val="00B4448A"/>
    <w:rsid w:val="00B44941"/>
    <w:rsid w:val="00B45131"/>
    <w:rsid w:val="00B453F3"/>
    <w:rsid w:val="00B45482"/>
    <w:rsid w:val="00B45579"/>
    <w:rsid w:val="00B45A81"/>
    <w:rsid w:val="00B45B58"/>
    <w:rsid w:val="00B45CBA"/>
    <w:rsid w:val="00B45D72"/>
    <w:rsid w:val="00B45DEB"/>
    <w:rsid w:val="00B4658A"/>
    <w:rsid w:val="00B46834"/>
    <w:rsid w:val="00B46B76"/>
    <w:rsid w:val="00B46D76"/>
    <w:rsid w:val="00B46E3D"/>
    <w:rsid w:val="00B46EF3"/>
    <w:rsid w:val="00B46F6F"/>
    <w:rsid w:val="00B470E2"/>
    <w:rsid w:val="00B470F6"/>
    <w:rsid w:val="00B472DD"/>
    <w:rsid w:val="00B473C1"/>
    <w:rsid w:val="00B47497"/>
    <w:rsid w:val="00B4774B"/>
    <w:rsid w:val="00B47C9B"/>
    <w:rsid w:val="00B47CB7"/>
    <w:rsid w:val="00B47FEE"/>
    <w:rsid w:val="00B50054"/>
    <w:rsid w:val="00B5005B"/>
    <w:rsid w:val="00B5020F"/>
    <w:rsid w:val="00B503CA"/>
    <w:rsid w:val="00B50452"/>
    <w:rsid w:val="00B50545"/>
    <w:rsid w:val="00B50597"/>
    <w:rsid w:val="00B50628"/>
    <w:rsid w:val="00B5076D"/>
    <w:rsid w:val="00B50ABA"/>
    <w:rsid w:val="00B50B7B"/>
    <w:rsid w:val="00B50C84"/>
    <w:rsid w:val="00B51226"/>
    <w:rsid w:val="00B51397"/>
    <w:rsid w:val="00B51699"/>
    <w:rsid w:val="00B51C58"/>
    <w:rsid w:val="00B520A8"/>
    <w:rsid w:val="00B529A8"/>
    <w:rsid w:val="00B52D8F"/>
    <w:rsid w:val="00B53270"/>
    <w:rsid w:val="00B534A7"/>
    <w:rsid w:val="00B53BDE"/>
    <w:rsid w:val="00B53E0D"/>
    <w:rsid w:val="00B54138"/>
    <w:rsid w:val="00B541FB"/>
    <w:rsid w:val="00B5430B"/>
    <w:rsid w:val="00B543F3"/>
    <w:rsid w:val="00B54600"/>
    <w:rsid w:val="00B54954"/>
    <w:rsid w:val="00B549DC"/>
    <w:rsid w:val="00B54A66"/>
    <w:rsid w:val="00B54AB7"/>
    <w:rsid w:val="00B5504D"/>
    <w:rsid w:val="00B5505E"/>
    <w:rsid w:val="00B555E6"/>
    <w:rsid w:val="00B55904"/>
    <w:rsid w:val="00B55E1B"/>
    <w:rsid w:val="00B56100"/>
    <w:rsid w:val="00B56252"/>
    <w:rsid w:val="00B562AE"/>
    <w:rsid w:val="00B56510"/>
    <w:rsid w:val="00B566CB"/>
    <w:rsid w:val="00B56B7E"/>
    <w:rsid w:val="00B56BDD"/>
    <w:rsid w:val="00B56C18"/>
    <w:rsid w:val="00B572B2"/>
    <w:rsid w:val="00B5765B"/>
    <w:rsid w:val="00B57781"/>
    <w:rsid w:val="00B5790D"/>
    <w:rsid w:val="00B57BA6"/>
    <w:rsid w:val="00B57C7B"/>
    <w:rsid w:val="00B57EA4"/>
    <w:rsid w:val="00B57ED5"/>
    <w:rsid w:val="00B57EF1"/>
    <w:rsid w:val="00B60492"/>
    <w:rsid w:val="00B605FA"/>
    <w:rsid w:val="00B6066C"/>
    <w:rsid w:val="00B60ADB"/>
    <w:rsid w:val="00B60B5E"/>
    <w:rsid w:val="00B60C81"/>
    <w:rsid w:val="00B60D09"/>
    <w:rsid w:val="00B61081"/>
    <w:rsid w:val="00B61100"/>
    <w:rsid w:val="00B615B9"/>
    <w:rsid w:val="00B6179D"/>
    <w:rsid w:val="00B617F6"/>
    <w:rsid w:val="00B617F9"/>
    <w:rsid w:val="00B61B7B"/>
    <w:rsid w:val="00B61C5F"/>
    <w:rsid w:val="00B625C4"/>
    <w:rsid w:val="00B62983"/>
    <w:rsid w:val="00B62E8A"/>
    <w:rsid w:val="00B63005"/>
    <w:rsid w:val="00B631C2"/>
    <w:rsid w:val="00B63BC4"/>
    <w:rsid w:val="00B63E45"/>
    <w:rsid w:val="00B64590"/>
    <w:rsid w:val="00B647CA"/>
    <w:rsid w:val="00B64EF3"/>
    <w:rsid w:val="00B65211"/>
    <w:rsid w:val="00B652FA"/>
    <w:rsid w:val="00B656A6"/>
    <w:rsid w:val="00B65995"/>
    <w:rsid w:val="00B66090"/>
    <w:rsid w:val="00B665F1"/>
    <w:rsid w:val="00B6670E"/>
    <w:rsid w:val="00B66743"/>
    <w:rsid w:val="00B66820"/>
    <w:rsid w:val="00B6685E"/>
    <w:rsid w:val="00B6694E"/>
    <w:rsid w:val="00B66BB3"/>
    <w:rsid w:val="00B66E3D"/>
    <w:rsid w:val="00B66FF3"/>
    <w:rsid w:val="00B67060"/>
    <w:rsid w:val="00B67682"/>
    <w:rsid w:val="00B676E0"/>
    <w:rsid w:val="00B67926"/>
    <w:rsid w:val="00B67A07"/>
    <w:rsid w:val="00B67AFF"/>
    <w:rsid w:val="00B67D4D"/>
    <w:rsid w:val="00B67EFD"/>
    <w:rsid w:val="00B70615"/>
    <w:rsid w:val="00B70A40"/>
    <w:rsid w:val="00B70A92"/>
    <w:rsid w:val="00B70B27"/>
    <w:rsid w:val="00B70FB1"/>
    <w:rsid w:val="00B71692"/>
    <w:rsid w:val="00B7199F"/>
    <w:rsid w:val="00B71A77"/>
    <w:rsid w:val="00B71D07"/>
    <w:rsid w:val="00B71D66"/>
    <w:rsid w:val="00B71DA0"/>
    <w:rsid w:val="00B725A7"/>
    <w:rsid w:val="00B72745"/>
    <w:rsid w:val="00B727DA"/>
    <w:rsid w:val="00B7296F"/>
    <w:rsid w:val="00B72ABF"/>
    <w:rsid w:val="00B72D5D"/>
    <w:rsid w:val="00B72E0F"/>
    <w:rsid w:val="00B730AB"/>
    <w:rsid w:val="00B7325C"/>
    <w:rsid w:val="00B732FE"/>
    <w:rsid w:val="00B733EC"/>
    <w:rsid w:val="00B73574"/>
    <w:rsid w:val="00B737F3"/>
    <w:rsid w:val="00B73994"/>
    <w:rsid w:val="00B73E36"/>
    <w:rsid w:val="00B745A6"/>
    <w:rsid w:val="00B74781"/>
    <w:rsid w:val="00B74928"/>
    <w:rsid w:val="00B74A3F"/>
    <w:rsid w:val="00B755BD"/>
    <w:rsid w:val="00B7591A"/>
    <w:rsid w:val="00B759E9"/>
    <w:rsid w:val="00B75AA3"/>
    <w:rsid w:val="00B75AAF"/>
    <w:rsid w:val="00B75B37"/>
    <w:rsid w:val="00B75BA7"/>
    <w:rsid w:val="00B75BDA"/>
    <w:rsid w:val="00B760AB"/>
    <w:rsid w:val="00B7610C"/>
    <w:rsid w:val="00B768DC"/>
    <w:rsid w:val="00B77050"/>
    <w:rsid w:val="00B7719C"/>
    <w:rsid w:val="00B771DC"/>
    <w:rsid w:val="00B774A0"/>
    <w:rsid w:val="00B7768F"/>
    <w:rsid w:val="00B77912"/>
    <w:rsid w:val="00B77A62"/>
    <w:rsid w:val="00B77AD6"/>
    <w:rsid w:val="00B80014"/>
    <w:rsid w:val="00B801F2"/>
    <w:rsid w:val="00B80332"/>
    <w:rsid w:val="00B806EB"/>
    <w:rsid w:val="00B8072C"/>
    <w:rsid w:val="00B80B3B"/>
    <w:rsid w:val="00B81065"/>
    <w:rsid w:val="00B81071"/>
    <w:rsid w:val="00B81102"/>
    <w:rsid w:val="00B817AC"/>
    <w:rsid w:val="00B81CC4"/>
    <w:rsid w:val="00B81E03"/>
    <w:rsid w:val="00B81F69"/>
    <w:rsid w:val="00B8209E"/>
    <w:rsid w:val="00B82B94"/>
    <w:rsid w:val="00B83114"/>
    <w:rsid w:val="00B831A8"/>
    <w:rsid w:val="00B83308"/>
    <w:rsid w:val="00B83748"/>
    <w:rsid w:val="00B83793"/>
    <w:rsid w:val="00B837F6"/>
    <w:rsid w:val="00B83805"/>
    <w:rsid w:val="00B83AFC"/>
    <w:rsid w:val="00B83CC8"/>
    <w:rsid w:val="00B83CFC"/>
    <w:rsid w:val="00B83F81"/>
    <w:rsid w:val="00B841DE"/>
    <w:rsid w:val="00B8420D"/>
    <w:rsid w:val="00B842F6"/>
    <w:rsid w:val="00B84382"/>
    <w:rsid w:val="00B84487"/>
    <w:rsid w:val="00B849BD"/>
    <w:rsid w:val="00B84E61"/>
    <w:rsid w:val="00B85102"/>
    <w:rsid w:val="00B854BF"/>
    <w:rsid w:val="00B8554F"/>
    <w:rsid w:val="00B85893"/>
    <w:rsid w:val="00B85B06"/>
    <w:rsid w:val="00B85E33"/>
    <w:rsid w:val="00B8607A"/>
    <w:rsid w:val="00B862DB"/>
    <w:rsid w:val="00B86894"/>
    <w:rsid w:val="00B86903"/>
    <w:rsid w:val="00B871BE"/>
    <w:rsid w:val="00B87BFF"/>
    <w:rsid w:val="00B87CC1"/>
    <w:rsid w:val="00B904A0"/>
    <w:rsid w:val="00B9057B"/>
    <w:rsid w:val="00B9065C"/>
    <w:rsid w:val="00B906EC"/>
    <w:rsid w:val="00B90725"/>
    <w:rsid w:val="00B90A6F"/>
    <w:rsid w:val="00B90AED"/>
    <w:rsid w:val="00B90B86"/>
    <w:rsid w:val="00B91264"/>
    <w:rsid w:val="00B91C44"/>
    <w:rsid w:val="00B922D5"/>
    <w:rsid w:val="00B9256F"/>
    <w:rsid w:val="00B92591"/>
    <w:rsid w:val="00B92669"/>
    <w:rsid w:val="00B9268D"/>
    <w:rsid w:val="00B92770"/>
    <w:rsid w:val="00B92B71"/>
    <w:rsid w:val="00B9348A"/>
    <w:rsid w:val="00B934E2"/>
    <w:rsid w:val="00B9375B"/>
    <w:rsid w:val="00B938E1"/>
    <w:rsid w:val="00B93931"/>
    <w:rsid w:val="00B94552"/>
    <w:rsid w:val="00B946CE"/>
    <w:rsid w:val="00B94749"/>
    <w:rsid w:val="00B9488A"/>
    <w:rsid w:val="00B9492A"/>
    <w:rsid w:val="00B9498B"/>
    <w:rsid w:val="00B94A63"/>
    <w:rsid w:val="00B94B2E"/>
    <w:rsid w:val="00B94B68"/>
    <w:rsid w:val="00B94CB0"/>
    <w:rsid w:val="00B95285"/>
    <w:rsid w:val="00B95561"/>
    <w:rsid w:val="00B95B23"/>
    <w:rsid w:val="00B95B39"/>
    <w:rsid w:val="00B95CFB"/>
    <w:rsid w:val="00B9652E"/>
    <w:rsid w:val="00B965F1"/>
    <w:rsid w:val="00B96889"/>
    <w:rsid w:val="00B96A6F"/>
    <w:rsid w:val="00B96E4D"/>
    <w:rsid w:val="00B97053"/>
    <w:rsid w:val="00B9730A"/>
    <w:rsid w:val="00B97450"/>
    <w:rsid w:val="00B9765D"/>
    <w:rsid w:val="00B97944"/>
    <w:rsid w:val="00B97A72"/>
    <w:rsid w:val="00B97C3E"/>
    <w:rsid w:val="00B97C7F"/>
    <w:rsid w:val="00BA0652"/>
    <w:rsid w:val="00BA0657"/>
    <w:rsid w:val="00BA149E"/>
    <w:rsid w:val="00BA1525"/>
    <w:rsid w:val="00BA155D"/>
    <w:rsid w:val="00BA194B"/>
    <w:rsid w:val="00BA1CB7"/>
    <w:rsid w:val="00BA1E1E"/>
    <w:rsid w:val="00BA1E4F"/>
    <w:rsid w:val="00BA1F96"/>
    <w:rsid w:val="00BA23A2"/>
    <w:rsid w:val="00BA249A"/>
    <w:rsid w:val="00BA2D54"/>
    <w:rsid w:val="00BA2F60"/>
    <w:rsid w:val="00BA3173"/>
    <w:rsid w:val="00BA3348"/>
    <w:rsid w:val="00BA36CB"/>
    <w:rsid w:val="00BA36EC"/>
    <w:rsid w:val="00BA3CB1"/>
    <w:rsid w:val="00BA3D96"/>
    <w:rsid w:val="00BA3E95"/>
    <w:rsid w:val="00BA4510"/>
    <w:rsid w:val="00BA4BC7"/>
    <w:rsid w:val="00BA4F7E"/>
    <w:rsid w:val="00BA5078"/>
    <w:rsid w:val="00BA51A4"/>
    <w:rsid w:val="00BA54E5"/>
    <w:rsid w:val="00BA5863"/>
    <w:rsid w:val="00BA6078"/>
    <w:rsid w:val="00BA6230"/>
    <w:rsid w:val="00BA6761"/>
    <w:rsid w:val="00BA6FED"/>
    <w:rsid w:val="00BA753E"/>
    <w:rsid w:val="00BA7776"/>
    <w:rsid w:val="00BA7C6A"/>
    <w:rsid w:val="00BA7E41"/>
    <w:rsid w:val="00BB00A0"/>
    <w:rsid w:val="00BB02D6"/>
    <w:rsid w:val="00BB0461"/>
    <w:rsid w:val="00BB0959"/>
    <w:rsid w:val="00BB10EB"/>
    <w:rsid w:val="00BB1D59"/>
    <w:rsid w:val="00BB1EC9"/>
    <w:rsid w:val="00BB221C"/>
    <w:rsid w:val="00BB2293"/>
    <w:rsid w:val="00BB26A0"/>
    <w:rsid w:val="00BB2AB1"/>
    <w:rsid w:val="00BB2C0D"/>
    <w:rsid w:val="00BB306D"/>
    <w:rsid w:val="00BB3262"/>
    <w:rsid w:val="00BB33A8"/>
    <w:rsid w:val="00BB38C7"/>
    <w:rsid w:val="00BB3A6F"/>
    <w:rsid w:val="00BB3B5D"/>
    <w:rsid w:val="00BB3D8D"/>
    <w:rsid w:val="00BB3DA6"/>
    <w:rsid w:val="00BB3F0E"/>
    <w:rsid w:val="00BB4117"/>
    <w:rsid w:val="00BB41AC"/>
    <w:rsid w:val="00BB41C7"/>
    <w:rsid w:val="00BB44F5"/>
    <w:rsid w:val="00BB46C5"/>
    <w:rsid w:val="00BB47A4"/>
    <w:rsid w:val="00BB4890"/>
    <w:rsid w:val="00BB4DAE"/>
    <w:rsid w:val="00BB5226"/>
    <w:rsid w:val="00BB543A"/>
    <w:rsid w:val="00BB56AD"/>
    <w:rsid w:val="00BB57B3"/>
    <w:rsid w:val="00BB5BB3"/>
    <w:rsid w:val="00BB5C43"/>
    <w:rsid w:val="00BB60D5"/>
    <w:rsid w:val="00BB60FB"/>
    <w:rsid w:val="00BB6145"/>
    <w:rsid w:val="00BB6A54"/>
    <w:rsid w:val="00BB6C07"/>
    <w:rsid w:val="00BB6C48"/>
    <w:rsid w:val="00BB6E15"/>
    <w:rsid w:val="00BB6EA4"/>
    <w:rsid w:val="00BB7082"/>
    <w:rsid w:val="00BB79BB"/>
    <w:rsid w:val="00BB7C36"/>
    <w:rsid w:val="00BC0634"/>
    <w:rsid w:val="00BC0811"/>
    <w:rsid w:val="00BC0B92"/>
    <w:rsid w:val="00BC0CE0"/>
    <w:rsid w:val="00BC0E1C"/>
    <w:rsid w:val="00BC0F4E"/>
    <w:rsid w:val="00BC103C"/>
    <w:rsid w:val="00BC13B6"/>
    <w:rsid w:val="00BC14F1"/>
    <w:rsid w:val="00BC1651"/>
    <w:rsid w:val="00BC1AC3"/>
    <w:rsid w:val="00BC1C8F"/>
    <w:rsid w:val="00BC21ED"/>
    <w:rsid w:val="00BC252C"/>
    <w:rsid w:val="00BC2953"/>
    <w:rsid w:val="00BC29BA"/>
    <w:rsid w:val="00BC2EB9"/>
    <w:rsid w:val="00BC3052"/>
    <w:rsid w:val="00BC31DD"/>
    <w:rsid w:val="00BC3585"/>
    <w:rsid w:val="00BC390E"/>
    <w:rsid w:val="00BC39C4"/>
    <w:rsid w:val="00BC3B06"/>
    <w:rsid w:val="00BC3BB3"/>
    <w:rsid w:val="00BC3D1C"/>
    <w:rsid w:val="00BC4706"/>
    <w:rsid w:val="00BC479E"/>
    <w:rsid w:val="00BC4C0B"/>
    <w:rsid w:val="00BC4DBE"/>
    <w:rsid w:val="00BC4EA1"/>
    <w:rsid w:val="00BC519C"/>
    <w:rsid w:val="00BC559F"/>
    <w:rsid w:val="00BC575A"/>
    <w:rsid w:val="00BC5858"/>
    <w:rsid w:val="00BC61C2"/>
    <w:rsid w:val="00BC6470"/>
    <w:rsid w:val="00BC661A"/>
    <w:rsid w:val="00BC685C"/>
    <w:rsid w:val="00BC6C42"/>
    <w:rsid w:val="00BC6F32"/>
    <w:rsid w:val="00BC6FAA"/>
    <w:rsid w:val="00BC763C"/>
    <w:rsid w:val="00BC7A11"/>
    <w:rsid w:val="00BC7A82"/>
    <w:rsid w:val="00BC7CE2"/>
    <w:rsid w:val="00BD0180"/>
    <w:rsid w:val="00BD0412"/>
    <w:rsid w:val="00BD045F"/>
    <w:rsid w:val="00BD0947"/>
    <w:rsid w:val="00BD0ABA"/>
    <w:rsid w:val="00BD0B7A"/>
    <w:rsid w:val="00BD0CBD"/>
    <w:rsid w:val="00BD0CC3"/>
    <w:rsid w:val="00BD0CC9"/>
    <w:rsid w:val="00BD13D0"/>
    <w:rsid w:val="00BD1515"/>
    <w:rsid w:val="00BD16D0"/>
    <w:rsid w:val="00BD1CC3"/>
    <w:rsid w:val="00BD1F43"/>
    <w:rsid w:val="00BD216E"/>
    <w:rsid w:val="00BD2459"/>
    <w:rsid w:val="00BD24FB"/>
    <w:rsid w:val="00BD272C"/>
    <w:rsid w:val="00BD2867"/>
    <w:rsid w:val="00BD29F3"/>
    <w:rsid w:val="00BD2B1B"/>
    <w:rsid w:val="00BD2C46"/>
    <w:rsid w:val="00BD2EC4"/>
    <w:rsid w:val="00BD2FD4"/>
    <w:rsid w:val="00BD30B9"/>
    <w:rsid w:val="00BD30CC"/>
    <w:rsid w:val="00BD37D0"/>
    <w:rsid w:val="00BD3894"/>
    <w:rsid w:val="00BD3D32"/>
    <w:rsid w:val="00BD3FE2"/>
    <w:rsid w:val="00BD414F"/>
    <w:rsid w:val="00BD4334"/>
    <w:rsid w:val="00BD44FB"/>
    <w:rsid w:val="00BD468A"/>
    <w:rsid w:val="00BD4B22"/>
    <w:rsid w:val="00BD4C52"/>
    <w:rsid w:val="00BD4D2F"/>
    <w:rsid w:val="00BD4EC6"/>
    <w:rsid w:val="00BD4F58"/>
    <w:rsid w:val="00BD4F8F"/>
    <w:rsid w:val="00BD51C2"/>
    <w:rsid w:val="00BD52BD"/>
    <w:rsid w:val="00BD53BE"/>
    <w:rsid w:val="00BD545B"/>
    <w:rsid w:val="00BD5522"/>
    <w:rsid w:val="00BD574C"/>
    <w:rsid w:val="00BD5D36"/>
    <w:rsid w:val="00BD634A"/>
    <w:rsid w:val="00BD6376"/>
    <w:rsid w:val="00BD6413"/>
    <w:rsid w:val="00BD65CF"/>
    <w:rsid w:val="00BD678C"/>
    <w:rsid w:val="00BD6E18"/>
    <w:rsid w:val="00BD76A5"/>
    <w:rsid w:val="00BD7C32"/>
    <w:rsid w:val="00BD7E89"/>
    <w:rsid w:val="00BD7ECD"/>
    <w:rsid w:val="00BE0030"/>
    <w:rsid w:val="00BE0571"/>
    <w:rsid w:val="00BE0729"/>
    <w:rsid w:val="00BE07D6"/>
    <w:rsid w:val="00BE10F3"/>
    <w:rsid w:val="00BE1291"/>
    <w:rsid w:val="00BE143A"/>
    <w:rsid w:val="00BE18E4"/>
    <w:rsid w:val="00BE190E"/>
    <w:rsid w:val="00BE1B3A"/>
    <w:rsid w:val="00BE1E82"/>
    <w:rsid w:val="00BE231A"/>
    <w:rsid w:val="00BE234B"/>
    <w:rsid w:val="00BE2447"/>
    <w:rsid w:val="00BE2635"/>
    <w:rsid w:val="00BE2A45"/>
    <w:rsid w:val="00BE2AA1"/>
    <w:rsid w:val="00BE3352"/>
    <w:rsid w:val="00BE33E9"/>
    <w:rsid w:val="00BE352C"/>
    <w:rsid w:val="00BE3EB5"/>
    <w:rsid w:val="00BE4090"/>
    <w:rsid w:val="00BE4CA2"/>
    <w:rsid w:val="00BE4EF0"/>
    <w:rsid w:val="00BE4F9C"/>
    <w:rsid w:val="00BE50D7"/>
    <w:rsid w:val="00BE5995"/>
    <w:rsid w:val="00BE5C44"/>
    <w:rsid w:val="00BE5FD7"/>
    <w:rsid w:val="00BE6345"/>
    <w:rsid w:val="00BE6587"/>
    <w:rsid w:val="00BE6A1F"/>
    <w:rsid w:val="00BE6AF2"/>
    <w:rsid w:val="00BE6B8F"/>
    <w:rsid w:val="00BE6D4B"/>
    <w:rsid w:val="00BE6D4E"/>
    <w:rsid w:val="00BE6E03"/>
    <w:rsid w:val="00BE72E4"/>
    <w:rsid w:val="00BE787E"/>
    <w:rsid w:val="00BE79EC"/>
    <w:rsid w:val="00BE7F52"/>
    <w:rsid w:val="00BF0356"/>
    <w:rsid w:val="00BF0407"/>
    <w:rsid w:val="00BF0519"/>
    <w:rsid w:val="00BF072F"/>
    <w:rsid w:val="00BF0DB6"/>
    <w:rsid w:val="00BF1372"/>
    <w:rsid w:val="00BF1513"/>
    <w:rsid w:val="00BF1953"/>
    <w:rsid w:val="00BF1A29"/>
    <w:rsid w:val="00BF1C0C"/>
    <w:rsid w:val="00BF1C44"/>
    <w:rsid w:val="00BF2316"/>
    <w:rsid w:val="00BF231B"/>
    <w:rsid w:val="00BF25FA"/>
    <w:rsid w:val="00BF296C"/>
    <w:rsid w:val="00BF2AAC"/>
    <w:rsid w:val="00BF2D8F"/>
    <w:rsid w:val="00BF2F39"/>
    <w:rsid w:val="00BF3B75"/>
    <w:rsid w:val="00BF3CD1"/>
    <w:rsid w:val="00BF3E98"/>
    <w:rsid w:val="00BF4CBD"/>
    <w:rsid w:val="00BF4D84"/>
    <w:rsid w:val="00BF4E96"/>
    <w:rsid w:val="00BF51CC"/>
    <w:rsid w:val="00BF52DB"/>
    <w:rsid w:val="00BF53F9"/>
    <w:rsid w:val="00BF55C5"/>
    <w:rsid w:val="00BF5654"/>
    <w:rsid w:val="00BF5676"/>
    <w:rsid w:val="00BF592A"/>
    <w:rsid w:val="00BF5AD4"/>
    <w:rsid w:val="00BF5D06"/>
    <w:rsid w:val="00BF5F6D"/>
    <w:rsid w:val="00BF657A"/>
    <w:rsid w:val="00BF6DFE"/>
    <w:rsid w:val="00BF72AD"/>
    <w:rsid w:val="00BF74F3"/>
    <w:rsid w:val="00BF7596"/>
    <w:rsid w:val="00BF7895"/>
    <w:rsid w:val="00BF7EB0"/>
    <w:rsid w:val="00BF7FDD"/>
    <w:rsid w:val="00C0039D"/>
    <w:rsid w:val="00C0086A"/>
    <w:rsid w:val="00C00DF0"/>
    <w:rsid w:val="00C00DFF"/>
    <w:rsid w:val="00C00F4A"/>
    <w:rsid w:val="00C00FD8"/>
    <w:rsid w:val="00C01141"/>
    <w:rsid w:val="00C013A9"/>
    <w:rsid w:val="00C018F3"/>
    <w:rsid w:val="00C01B2B"/>
    <w:rsid w:val="00C01B39"/>
    <w:rsid w:val="00C01EA5"/>
    <w:rsid w:val="00C0229C"/>
    <w:rsid w:val="00C02837"/>
    <w:rsid w:val="00C0288B"/>
    <w:rsid w:val="00C029D9"/>
    <w:rsid w:val="00C02CB2"/>
    <w:rsid w:val="00C02D6A"/>
    <w:rsid w:val="00C02FF7"/>
    <w:rsid w:val="00C03090"/>
    <w:rsid w:val="00C035FA"/>
    <w:rsid w:val="00C047D9"/>
    <w:rsid w:val="00C04A8F"/>
    <w:rsid w:val="00C04AF2"/>
    <w:rsid w:val="00C04AFD"/>
    <w:rsid w:val="00C051A8"/>
    <w:rsid w:val="00C054F1"/>
    <w:rsid w:val="00C059EB"/>
    <w:rsid w:val="00C0698F"/>
    <w:rsid w:val="00C06C37"/>
    <w:rsid w:val="00C06C45"/>
    <w:rsid w:val="00C070ED"/>
    <w:rsid w:val="00C071C5"/>
    <w:rsid w:val="00C072C9"/>
    <w:rsid w:val="00C07310"/>
    <w:rsid w:val="00C0740A"/>
    <w:rsid w:val="00C07C47"/>
    <w:rsid w:val="00C07D64"/>
    <w:rsid w:val="00C07FD5"/>
    <w:rsid w:val="00C1010F"/>
    <w:rsid w:val="00C1014C"/>
    <w:rsid w:val="00C10200"/>
    <w:rsid w:val="00C1069A"/>
    <w:rsid w:val="00C1089B"/>
    <w:rsid w:val="00C10E2F"/>
    <w:rsid w:val="00C10E6F"/>
    <w:rsid w:val="00C10ED2"/>
    <w:rsid w:val="00C11568"/>
    <w:rsid w:val="00C1186A"/>
    <w:rsid w:val="00C11953"/>
    <w:rsid w:val="00C12690"/>
    <w:rsid w:val="00C129D1"/>
    <w:rsid w:val="00C12B7A"/>
    <w:rsid w:val="00C12BB6"/>
    <w:rsid w:val="00C12E5A"/>
    <w:rsid w:val="00C13478"/>
    <w:rsid w:val="00C138D3"/>
    <w:rsid w:val="00C13D98"/>
    <w:rsid w:val="00C13EF9"/>
    <w:rsid w:val="00C140F1"/>
    <w:rsid w:val="00C141F9"/>
    <w:rsid w:val="00C1443C"/>
    <w:rsid w:val="00C144AB"/>
    <w:rsid w:val="00C14823"/>
    <w:rsid w:val="00C148E8"/>
    <w:rsid w:val="00C14ABB"/>
    <w:rsid w:val="00C14CD4"/>
    <w:rsid w:val="00C15090"/>
    <w:rsid w:val="00C154C9"/>
    <w:rsid w:val="00C15523"/>
    <w:rsid w:val="00C1571B"/>
    <w:rsid w:val="00C15A2C"/>
    <w:rsid w:val="00C15B87"/>
    <w:rsid w:val="00C15C60"/>
    <w:rsid w:val="00C15E92"/>
    <w:rsid w:val="00C16182"/>
    <w:rsid w:val="00C16610"/>
    <w:rsid w:val="00C16787"/>
    <w:rsid w:val="00C1685D"/>
    <w:rsid w:val="00C16A8C"/>
    <w:rsid w:val="00C1705B"/>
    <w:rsid w:val="00C1716C"/>
    <w:rsid w:val="00C175E1"/>
    <w:rsid w:val="00C175F5"/>
    <w:rsid w:val="00C1762C"/>
    <w:rsid w:val="00C1765C"/>
    <w:rsid w:val="00C176AA"/>
    <w:rsid w:val="00C179B4"/>
    <w:rsid w:val="00C2017F"/>
    <w:rsid w:val="00C20461"/>
    <w:rsid w:val="00C20672"/>
    <w:rsid w:val="00C206BA"/>
    <w:rsid w:val="00C210D3"/>
    <w:rsid w:val="00C213D8"/>
    <w:rsid w:val="00C21604"/>
    <w:rsid w:val="00C2175A"/>
    <w:rsid w:val="00C2190C"/>
    <w:rsid w:val="00C21A58"/>
    <w:rsid w:val="00C225BA"/>
    <w:rsid w:val="00C2283D"/>
    <w:rsid w:val="00C22C4E"/>
    <w:rsid w:val="00C22CD8"/>
    <w:rsid w:val="00C22FA7"/>
    <w:rsid w:val="00C2311B"/>
    <w:rsid w:val="00C2345C"/>
    <w:rsid w:val="00C23692"/>
    <w:rsid w:val="00C23798"/>
    <w:rsid w:val="00C23948"/>
    <w:rsid w:val="00C23AB0"/>
    <w:rsid w:val="00C240CC"/>
    <w:rsid w:val="00C24446"/>
    <w:rsid w:val="00C246DA"/>
    <w:rsid w:val="00C247E9"/>
    <w:rsid w:val="00C24FBB"/>
    <w:rsid w:val="00C2534F"/>
    <w:rsid w:val="00C254AE"/>
    <w:rsid w:val="00C25549"/>
    <w:rsid w:val="00C25A10"/>
    <w:rsid w:val="00C25EAB"/>
    <w:rsid w:val="00C25F08"/>
    <w:rsid w:val="00C2607F"/>
    <w:rsid w:val="00C260D1"/>
    <w:rsid w:val="00C26141"/>
    <w:rsid w:val="00C26605"/>
    <w:rsid w:val="00C26628"/>
    <w:rsid w:val="00C2664A"/>
    <w:rsid w:val="00C267E5"/>
    <w:rsid w:val="00C2689B"/>
    <w:rsid w:val="00C2694E"/>
    <w:rsid w:val="00C277BE"/>
    <w:rsid w:val="00C27AD0"/>
    <w:rsid w:val="00C27BB6"/>
    <w:rsid w:val="00C27C58"/>
    <w:rsid w:val="00C27EDF"/>
    <w:rsid w:val="00C30096"/>
    <w:rsid w:val="00C304C9"/>
    <w:rsid w:val="00C305CD"/>
    <w:rsid w:val="00C30663"/>
    <w:rsid w:val="00C306F9"/>
    <w:rsid w:val="00C30AEB"/>
    <w:rsid w:val="00C30BCE"/>
    <w:rsid w:val="00C30F14"/>
    <w:rsid w:val="00C31105"/>
    <w:rsid w:val="00C31840"/>
    <w:rsid w:val="00C31873"/>
    <w:rsid w:val="00C31B55"/>
    <w:rsid w:val="00C32064"/>
    <w:rsid w:val="00C32310"/>
    <w:rsid w:val="00C32385"/>
    <w:rsid w:val="00C323C3"/>
    <w:rsid w:val="00C32A0E"/>
    <w:rsid w:val="00C32B15"/>
    <w:rsid w:val="00C331E4"/>
    <w:rsid w:val="00C331EC"/>
    <w:rsid w:val="00C336E3"/>
    <w:rsid w:val="00C33752"/>
    <w:rsid w:val="00C339FA"/>
    <w:rsid w:val="00C33BD6"/>
    <w:rsid w:val="00C33CCF"/>
    <w:rsid w:val="00C34465"/>
    <w:rsid w:val="00C3448D"/>
    <w:rsid w:val="00C349AD"/>
    <w:rsid w:val="00C34F19"/>
    <w:rsid w:val="00C34F45"/>
    <w:rsid w:val="00C35097"/>
    <w:rsid w:val="00C352F3"/>
    <w:rsid w:val="00C3559E"/>
    <w:rsid w:val="00C355D2"/>
    <w:rsid w:val="00C356B5"/>
    <w:rsid w:val="00C35A7E"/>
    <w:rsid w:val="00C35C3A"/>
    <w:rsid w:val="00C362B7"/>
    <w:rsid w:val="00C365F2"/>
    <w:rsid w:val="00C36746"/>
    <w:rsid w:val="00C36D29"/>
    <w:rsid w:val="00C36D72"/>
    <w:rsid w:val="00C36D80"/>
    <w:rsid w:val="00C36F8D"/>
    <w:rsid w:val="00C372E8"/>
    <w:rsid w:val="00C3789A"/>
    <w:rsid w:val="00C37E0C"/>
    <w:rsid w:val="00C40237"/>
    <w:rsid w:val="00C405F0"/>
    <w:rsid w:val="00C40719"/>
    <w:rsid w:val="00C4073A"/>
    <w:rsid w:val="00C40DFC"/>
    <w:rsid w:val="00C411B4"/>
    <w:rsid w:val="00C41A70"/>
    <w:rsid w:val="00C41B31"/>
    <w:rsid w:val="00C41D4E"/>
    <w:rsid w:val="00C41EF5"/>
    <w:rsid w:val="00C4225E"/>
    <w:rsid w:val="00C42345"/>
    <w:rsid w:val="00C425A3"/>
    <w:rsid w:val="00C4263D"/>
    <w:rsid w:val="00C42D63"/>
    <w:rsid w:val="00C42F9C"/>
    <w:rsid w:val="00C430BD"/>
    <w:rsid w:val="00C431E8"/>
    <w:rsid w:val="00C4331E"/>
    <w:rsid w:val="00C435BC"/>
    <w:rsid w:val="00C435C6"/>
    <w:rsid w:val="00C43BDC"/>
    <w:rsid w:val="00C43E23"/>
    <w:rsid w:val="00C446AC"/>
    <w:rsid w:val="00C44B60"/>
    <w:rsid w:val="00C44F0A"/>
    <w:rsid w:val="00C45801"/>
    <w:rsid w:val="00C4588B"/>
    <w:rsid w:val="00C45CD4"/>
    <w:rsid w:val="00C460A2"/>
    <w:rsid w:val="00C46110"/>
    <w:rsid w:val="00C4633D"/>
    <w:rsid w:val="00C4643D"/>
    <w:rsid w:val="00C46690"/>
    <w:rsid w:val="00C466D5"/>
    <w:rsid w:val="00C4679E"/>
    <w:rsid w:val="00C46853"/>
    <w:rsid w:val="00C46949"/>
    <w:rsid w:val="00C46D23"/>
    <w:rsid w:val="00C46F8B"/>
    <w:rsid w:val="00C46FEC"/>
    <w:rsid w:val="00C47397"/>
    <w:rsid w:val="00C473BD"/>
    <w:rsid w:val="00C47822"/>
    <w:rsid w:val="00C478E8"/>
    <w:rsid w:val="00C47A36"/>
    <w:rsid w:val="00C47C34"/>
    <w:rsid w:val="00C47DDD"/>
    <w:rsid w:val="00C47F29"/>
    <w:rsid w:val="00C503D3"/>
    <w:rsid w:val="00C50525"/>
    <w:rsid w:val="00C50544"/>
    <w:rsid w:val="00C505D1"/>
    <w:rsid w:val="00C505EF"/>
    <w:rsid w:val="00C50A3C"/>
    <w:rsid w:val="00C50A78"/>
    <w:rsid w:val="00C50ABE"/>
    <w:rsid w:val="00C50C12"/>
    <w:rsid w:val="00C50C91"/>
    <w:rsid w:val="00C50E5E"/>
    <w:rsid w:val="00C510F4"/>
    <w:rsid w:val="00C5128E"/>
    <w:rsid w:val="00C51A44"/>
    <w:rsid w:val="00C51DA1"/>
    <w:rsid w:val="00C51DAB"/>
    <w:rsid w:val="00C51DB7"/>
    <w:rsid w:val="00C51F2E"/>
    <w:rsid w:val="00C52090"/>
    <w:rsid w:val="00C5251B"/>
    <w:rsid w:val="00C52BF2"/>
    <w:rsid w:val="00C52D40"/>
    <w:rsid w:val="00C52F8F"/>
    <w:rsid w:val="00C53150"/>
    <w:rsid w:val="00C53A7D"/>
    <w:rsid w:val="00C53AE5"/>
    <w:rsid w:val="00C53AEA"/>
    <w:rsid w:val="00C53B2D"/>
    <w:rsid w:val="00C53F6C"/>
    <w:rsid w:val="00C53FCE"/>
    <w:rsid w:val="00C545C8"/>
    <w:rsid w:val="00C54739"/>
    <w:rsid w:val="00C548C3"/>
    <w:rsid w:val="00C54AED"/>
    <w:rsid w:val="00C54AF8"/>
    <w:rsid w:val="00C54B29"/>
    <w:rsid w:val="00C54B9F"/>
    <w:rsid w:val="00C54E7D"/>
    <w:rsid w:val="00C54EA8"/>
    <w:rsid w:val="00C5504B"/>
    <w:rsid w:val="00C551FD"/>
    <w:rsid w:val="00C55652"/>
    <w:rsid w:val="00C55787"/>
    <w:rsid w:val="00C55813"/>
    <w:rsid w:val="00C55948"/>
    <w:rsid w:val="00C55A4A"/>
    <w:rsid w:val="00C55B7A"/>
    <w:rsid w:val="00C55BCA"/>
    <w:rsid w:val="00C55E82"/>
    <w:rsid w:val="00C561CE"/>
    <w:rsid w:val="00C563BB"/>
    <w:rsid w:val="00C5641F"/>
    <w:rsid w:val="00C564BE"/>
    <w:rsid w:val="00C566D9"/>
    <w:rsid w:val="00C56DC6"/>
    <w:rsid w:val="00C56FE8"/>
    <w:rsid w:val="00C571AF"/>
    <w:rsid w:val="00C57235"/>
    <w:rsid w:val="00C5733F"/>
    <w:rsid w:val="00C5789E"/>
    <w:rsid w:val="00C57AAE"/>
    <w:rsid w:val="00C57EDB"/>
    <w:rsid w:val="00C57FF2"/>
    <w:rsid w:val="00C60093"/>
    <w:rsid w:val="00C600B8"/>
    <w:rsid w:val="00C600DF"/>
    <w:rsid w:val="00C6013B"/>
    <w:rsid w:val="00C603A3"/>
    <w:rsid w:val="00C6050F"/>
    <w:rsid w:val="00C60F01"/>
    <w:rsid w:val="00C60F6B"/>
    <w:rsid w:val="00C610A7"/>
    <w:rsid w:val="00C61188"/>
    <w:rsid w:val="00C611B5"/>
    <w:rsid w:val="00C613AF"/>
    <w:rsid w:val="00C61750"/>
    <w:rsid w:val="00C617D4"/>
    <w:rsid w:val="00C619EE"/>
    <w:rsid w:val="00C61A03"/>
    <w:rsid w:val="00C61ACD"/>
    <w:rsid w:val="00C61B8F"/>
    <w:rsid w:val="00C61E23"/>
    <w:rsid w:val="00C628DB"/>
    <w:rsid w:val="00C63321"/>
    <w:rsid w:val="00C63327"/>
    <w:rsid w:val="00C636CE"/>
    <w:rsid w:val="00C639D2"/>
    <w:rsid w:val="00C63AE6"/>
    <w:rsid w:val="00C63BA6"/>
    <w:rsid w:val="00C63EF2"/>
    <w:rsid w:val="00C64333"/>
    <w:rsid w:val="00C6458F"/>
    <w:rsid w:val="00C64836"/>
    <w:rsid w:val="00C648A8"/>
    <w:rsid w:val="00C64D9C"/>
    <w:rsid w:val="00C65377"/>
    <w:rsid w:val="00C6556B"/>
    <w:rsid w:val="00C65734"/>
    <w:rsid w:val="00C657D6"/>
    <w:rsid w:val="00C6585D"/>
    <w:rsid w:val="00C65A6A"/>
    <w:rsid w:val="00C65A9F"/>
    <w:rsid w:val="00C65B9D"/>
    <w:rsid w:val="00C65BE0"/>
    <w:rsid w:val="00C66185"/>
    <w:rsid w:val="00C66334"/>
    <w:rsid w:val="00C6665D"/>
    <w:rsid w:val="00C666E7"/>
    <w:rsid w:val="00C6673F"/>
    <w:rsid w:val="00C66A51"/>
    <w:rsid w:val="00C66C46"/>
    <w:rsid w:val="00C66C9A"/>
    <w:rsid w:val="00C66E78"/>
    <w:rsid w:val="00C6716C"/>
    <w:rsid w:val="00C67BDB"/>
    <w:rsid w:val="00C67DFF"/>
    <w:rsid w:val="00C67FEC"/>
    <w:rsid w:val="00C7001A"/>
    <w:rsid w:val="00C70159"/>
    <w:rsid w:val="00C701C9"/>
    <w:rsid w:val="00C701D5"/>
    <w:rsid w:val="00C703DA"/>
    <w:rsid w:val="00C707B5"/>
    <w:rsid w:val="00C707BB"/>
    <w:rsid w:val="00C709CC"/>
    <w:rsid w:val="00C70B55"/>
    <w:rsid w:val="00C70CCF"/>
    <w:rsid w:val="00C70D82"/>
    <w:rsid w:val="00C70FD3"/>
    <w:rsid w:val="00C71579"/>
    <w:rsid w:val="00C71839"/>
    <w:rsid w:val="00C718E5"/>
    <w:rsid w:val="00C71958"/>
    <w:rsid w:val="00C71AD7"/>
    <w:rsid w:val="00C71DB4"/>
    <w:rsid w:val="00C7246B"/>
    <w:rsid w:val="00C7256D"/>
    <w:rsid w:val="00C7259C"/>
    <w:rsid w:val="00C7296B"/>
    <w:rsid w:val="00C72A7D"/>
    <w:rsid w:val="00C72A80"/>
    <w:rsid w:val="00C7319B"/>
    <w:rsid w:val="00C733E4"/>
    <w:rsid w:val="00C737E7"/>
    <w:rsid w:val="00C73828"/>
    <w:rsid w:val="00C738AE"/>
    <w:rsid w:val="00C73972"/>
    <w:rsid w:val="00C73B2B"/>
    <w:rsid w:val="00C7404E"/>
    <w:rsid w:val="00C744A9"/>
    <w:rsid w:val="00C74733"/>
    <w:rsid w:val="00C74BAD"/>
    <w:rsid w:val="00C74BD1"/>
    <w:rsid w:val="00C74DC8"/>
    <w:rsid w:val="00C75019"/>
    <w:rsid w:val="00C75160"/>
    <w:rsid w:val="00C7529B"/>
    <w:rsid w:val="00C763E1"/>
    <w:rsid w:val="00C7651A"/>
    <w:rsid w:val="00C768BC"/>
    <w:rsid w:val="00C76A34"/>
    <w:rsid w:val="00C76E88"/>
    <w:rsid w:val="00C76FD3"/>
    <w:rsid w:val="00C77061"/>
    <w:rsid w:val="00C772EC"/>
    <w:rsid w:val="00C7768B"/>
    <w:rsid w:val="00C77A6C"/>
    <w:rsid w:val="00C77E1B"/>
    <w:rsid w:val="00C77F16"/>
    <w:rsid w:val="00C80013"/>
    <w:rsid w:val="00C8010C"/>
    <w:rsid w:val="00C80450"/>
    <w:rsid w:val="00C80461"/>
    <w:rsid w:val="00C80577"/>
    <w:rsid w:val="00C80AB5"/>
    <w:rsid w:val="00C80ADC"/>
    <w:rsid w:val="00C80C5F"/>
    <w:rsid w:val="00C813EE"/>
    <w:rsid w:val="00C8181D"/>
    <w:rsid w:val="00C81AB1"/>
    <w:rsid w:val="00C81C21"/>
    <w:rsid w:val="00C81E66"/>
    <w:rsid w:val="00C81E80"/>
    <w:rsid w:val="00C81E85"/>
    <w:rsid w:val="00C82024"/>
    <w:rsid w:val="00C823BE"/>
    <w:rsid w:val="00C828D1"/>
    <w:rsid w:val="00C82E90"/>
    <w:rsid w:val="00C82FDD"/>
    <w:rsid w:val="00C83051"/>
    <w:rsid w:val="00C830A7"/>
    <w:rsid w:val="00C834DA"/>
    <w:rsid w:val="00C83541"/>
    <w:rsid w:val="00C83738"/>
    <w:rsid w:val="00C83901"/>
    <w:rsid w:val="00C83F50"/>
    <w:rsid w:val="00C840CB"/>
    <w:rsid w:val="00C84160"/>
    <w:rsid w:val="00C842EA"/>
    <w:rsid w:val="00C844BD"/>
    <w:rsid w:val="00C844E4"/>
    <w:rsid w:val="00C84517"/>
    <w:rsid w:val="00C849A8"/>
    <w:rsid w:val="00C850EB"/>
    <w:rsid w:val="00C85234"/>
    <w:rsid w:val="00C855CE"/>
    <w:rsid w:val="00C8589D"/>
    <w:rsid w:val="00C85A0C"/>
    <w:rsid w:val="00C85C76"/>
    <w:rsid w:val="00C85E46"/>
    <w:rsid w:val="00C86000"/>
    <w:rsid w:val="00C8604C"/>
    <w:rsid w:val="00C867A8"/>
    <w:rsid w:val="00C868DC"/>
    <w:rsid w:val="00C86B66"/>
    <w:rsid w:val="00C86BDD"/>
    <w:rsid w:val="00C87148"/>
    <w:rsid w:val="00C871EB"/>
    <w:rsid w:val="00C87B93"/>
    <w:rsid w:val="00C87D86"/>
    <w:rsid w:val="00C87F9F"/>
    <w:rsid w:val="00C90127"/>
    <w:rsid w:val="00C903F1"/>
    <w:rsid w:val="00C904D8"/>
    <w:rsid w:val="00C90BD7"/>
    <w:rsid w:val="00C90CC5"/>
    <w:rsid w:val="00C90D49"/>
    <w:rsid w:val="00C90EEB"/>
    <w:rsid w:val="00C910B3"/>
    <w:rsid w:val="00C911DC"/>
    <w:rsid w:val="00C9147D"/>
    <w:rsid w:val="00C91914"/>
    <w:rsid w:val="00C91975"/>
    <w:rsid w:val="00C91A00"/>
    <w:rsid w:val="00C91B1E"/>
    <w:rsid w:val="00C91B72"/>
    <w:rsid w:val="00C921B0"/>
    <w:rsid w:val="00C923A1"/>
    <w:rsid w:val="00C926B5"/>
    <w:rsid w:val="00C92C9D"/>
    <w:rsid w:val="00C92F69"/>
    <w:rsid w:val="00C93167"/>
    <w:rsid w:val="00C9334E"/>
    <w:rsid w:val="00C9335D"/>
    <w:rsid w:val="00C93467"/>
    <w:rsid w:val="00C934E5"/>
    <w:rsid w:val="00C9391C"/>
    <w:rsid w:val="00C93A17"/>
    <w:rsid w:val="00C93A95"/>
    <w:rsid w:val="00C93BEE"/>
    <w:rsid w:val="00C940E7"/>
    <w:rsid w:val="00C94301"/>
    <w:rsid w:val="00C945FD"/>
    <w:rsid w:val="00C946AD"/>
    <w:rsid w:val="00C95118"/>
    <w:rsid w:val="00C954D5"/>
    <w:rsid w:val="00C95AAF"/>
    <w:rsid w:val="00C95D0E"/>
    <w:rsid w:val="00C95DB9"/>
    <w:rsid w:val="00C95F1A"/>
    <w:rsid w:val="00C96143"/>
    <w:rsid w:val="00C966CE"/>
    <w:rsid w:val="00C966F7"/>
    <w:rsid w:val="00C96975"/>
    <w:rsid w:val="00C9709F"/>
    <w:rsid w:val="00C9727F"/>
    <w:rsid w:val="00C97DBD"/>
    <w:rsid w:val="00C97ED6"/>
    <w:rsid w:val="00CA0336"/>
    <w:rsid w:val="00CA0685"/>
    <w:rsid w:val="00CA06A7"/>
    <w:rsid w:val="00CA0FC0"/>
    <w:rsid w:val="00CA0FEA"/>
    <w:rsid w:val="00CA11E2"/>
    <w:rsid w:val="00CA14C7"/>
    <w:rsid w:val="00CA150A"/>
    <w:rsid w:val="00CA1511"/>
    <w:rsid w:val="00CA16F2"/>
    <w:rsid w:val="00CA17E1"/>
    <w:rsid w:val="00CA1F45"/>
    <w:rsid w:val="00CA1F67"/>
    <w:rsid w:val="00CA2129"/>
    <w:rsid w:val="00CA2409"/>
    <w:rsid w:val="00CA254F"/>
    <w:rsid w:val="00CA2C40"/>
    <w:rsid w:val="00CA308E"/>
    <w:rsid w:val="00CA30E4"/>
    <w:rsid w:val="00CA350A"/>
    <w:rsid w:val="00CA3762"/>
    <w:rsid w:val="00CA38F7"/>
    <w:rsid w:val="00CA3960"/>
    <w:rsid w:val="00CA4026"/>
    <w:rsid w:val="00CA4388"/>
    <w:rsid w:val="00CA4772"/>
    <w:rsid w:val="00CA47A0"/>
    <w:rsid w:val="00CA4B24"/>
    <w:rsid w:val="00CA4E91"/>
    <w:rsid w:val="00CA4EB6"/>
    <w:rsid w:val="00CA541E"/>
    <w:rsid w:val="00CA5725"/>
    <w:rsid w:val="00CA5A7D"/>
    <w:rsid w:val="00CA5BAA"/>
    <w:rsid w:val="00CA5D67"/>
    <w:rsid w:val="00CA6246"/>
    <w:rsid w:val="00CA624A"/>
    <w:rsid w:val="00CA669B"/>
    <w:rsid w:val="00CA70F4"/>
    <w:rsid w:val="00CA73EF"/>
    <w:rsid w:val="00CA7437"/>
    <w:rsid w:val="00CA77FE"/>
    <w:rsid w:val="00CA79E5"/>
    <w:rsid w:val="00CA7AE6"/>
    <w:rsid w:val="00CA7B02"/>
    <w:rsid w:val="00CA7DA0"/>
    <w:rsid w:val="00CA7E05"/>
    <w:rsid w:val="00CB09E0"/>
    <w:rsid w:val="00CB0A3E"/>
    <w:rsid w:val="00CB0C7C"/>
    <w:rsid w:val="00CB0F45"/>
    <w:rsid w:val="00CB114C"/>
    <w:rsid w:val="00CB1165"/>
    <w:rsid w:val="00CB1522"/>
    <w:rsid w:val="00CB163C"/>
    <w:rsid w:val="00CB1952"/>
    <w:rsid w:val="00CB1B06"/>
    <w:rsid w:val="00CB2082"/>
    <w:rsid w:val="00CB208C"/>
    <w:rsid w:val="00CB2094"/>
    <w:rsid w:val="00CB22E0"/>
    <w:rsid w:val="00CB2329"/>
    <w:rsid w:val="00CB23DB"/>
    <w:rsid w:val="00CB240F"/>
    <w:rsid w:val="00CB2606"/>
    <w:rsid w:val="00CB26DE"/>
    <w:rsid w:val="00CB2849"/>
    <w:rsid w:val="00CB2A80"/>
    <w:rsid w:val="00CB2D38"/>
    <w:rsid w:val="00CB2E35"/>
    <w:rsid w:val="00CB31A8"/>
    <w:rsid w:val="00CB3238"/>
    <w:rsid w:val="00CB32E6"/>
    <w:rsid w:val="00CB352B"/>
    <w:rsid w:val="00CB363D"/>
    <w:rsid w:val="00CB3A93"/>
    <w:rsid w:val="00CB3B62"/>
    <w:rsid w:val="00CB3E2B"/>
    <w:rsid w:val="00CB3EF2"/>
    <w:rsid w:val="00CB3EFE"/>
    <w:rsid w:val="00CB43CB"/>
    <w:rsid w:val="00CB45F7"/>
    <w:rsid w:val="00CB4888"/>
    <w:rsid w:val="00CB4CE6"/>
    <w:rsid w:val="00CB4DEF"/>
    <w:rsid w:val="00CB4E74"/>
    <w:rsid w:val="00CB543E"/>
    <w:rsid w:val="00CB5788"/>
    <w:rsid w:val="00CB5831"/>
    <w:rsid w:val="00CB5935"/>
    <w:rsid w:val="00CB5A17"/>
    <w:rsid w:val="00CB5CA0"/>
    <w:rsid w:val="00CB5F05"/>
    <w:rsid w:val="00CB629A"/>
    <w:rsid w:val="00CB638F"/>
    <w:rsid w:val="00CB649A"/>
    <w:rsid w:val="00CB64AA"/>
    <w:rsid w:val="00CB658B"/>
    <w:rsid w:val="00CB6785"/>
    <w:rsid w:val="00CB6BF7"/>
    <w:rsid w:val="00CB6C6E"/>
    <w:rsid w:val="00CB6EF6"/>
    <w:rsid w:val="00CB7389"/>
    <w:rsid w:val="00CB745F"/>
    <w:rsid w:val="00CB75C2"/>
    <w:rsid w:val="00CB7698"/>
    <w:rsid w:val="00CB78B1"/>
    <w:rsid w:val="00CB794F"/>
    <w:rsid w:val="00CB7C6D"/>
    <w:rsid w:val="00CB7D77"/>
    <w:rsid w:val="00CC01B2"/>
    <w:rsid w:val="00CC060D"/>
    <w:rsid w:val="00CC07E7"/>
    <w:rsid w:val="00CC08F7"/>
    <w:rsid w:val="00CC0C90"/>
    <w:rsid w:val="00CC0E3D"/>
    <w:rsid w:val="00CC0F4F"/>
    <w:rsid w:val="00CC0FB8"/>
    <w:rsid w:val="00CC18A9"/>
    <w:rsid w:val="00CC19AE"/>
    <w:rsid w:val="00CC19C6"/>
    <w:rsid w:val="00CC1BBF"/>
    <w:rsid w:val="00CC1BD1"/>
    <w:rsid w:val="00CC1C11"/>
    <w:rsid w:val="00CC1DCE"/>
    <w:rsid w:val="00CC21DF"/>
    <w:rsid w:val="00CC2486"/>
    <w:rsid w:val="00CC2832"/>
    <w:rsid w:val="00CC297F"/>
    <w:rsid w:val="00CC298B"/>
    <w:rsid w:val="00CC2EE5"/>
    <w:rsid w:val="00CC3E5F"/>
    <w:rsid w:val="00CC3E77"/>
    <w:rsid w:val="00CC3F60"/>
    <w:rsid w:val="00CC416F"/>
    <w:rsid w:val="00CC4231"/>
    <w:rsid w:val="00CC42D7"/>
    <w:rsid w:val="00CC430F"/>
    <w:rsid w:val="00CC451F"/>
    <w:rsid w:val="00CC4A9A"/>
    <w:rsid w:val="00CC4FB7"/>
    <w:rsid w:val="00CC5000"/>
    <w:rsid w:val="00CC524F"/>
    <w:rsid w:val="00CC54BE"/>
    <w:rsid w:val="00CC5CDB"/>
    <w:rsid w:val="00CC5D8C"/>
    <w:rsid w:val="00CC5E40"/>
    <w:rsid w:val="00CC61DF"/>
    <w:rsid w:val="00CC64DC"/>
    <w:rsid w:val="00CC651B"/>
    <w:rsid w:val="00CC659B"/>
    <w:rsid w:val="00CC68A5"/>
    <w:rsid w:val="00CC68A8"/>
    <w:rsid w:val="00CC68F5"/>
    <w:rsid w:val="00CC6B00"/>
    <w:rsid w:val="00CC7155"/>
    <w:rsid w:val="00CC73A1"/>
    <w:rsid w:val="00CC7598"/>
    <w:rsid w:val="00CC7621"/>
    <w:rsid w:val="00CC7668"/>
    <w:rsid w:val="00CC77E5"/>
    <w:rsid w:val="00CC7824"/>
    <w:rsid w:val="00CD013A"/>
    <w:rsid w:val="00CD0418"/>
    <w:rsid w:val="00CD099F"/>
    <w:rsid w:val="00CD0BD6"/>
    <w:rsid w:val="00CD0CF6"/>
    <w:rsid w:val="00CD0FC1"/>
    <w:rsid w:val="00CD10A5"/>
    <w:rsid w:val="00CD1847"/>
    <w:rsid w:val="00CD1F3F"/>
    <w:rsid w:val="00CD2108"/>
    <w:rsid w:val="00CD22AF"/>
    <w:rsid w:val="00CD280E"/>
    <w:rsid w:val="00CD2A38"/>
    <w:rsid w:val="00CD2E60"/>
    <w:rsid w:val="00CD3022"/>
    <w:rsid w:val="00CD3C42"/>
    <w:rsid w:val="00CD400F"/>
    <w:rsid w:val="00CD4804"/>
    <w:rsid w:val="00CD4C36"/>
    <w:rsid w:val="00CD4EA4"/>
    <w:rsid w:val="00CD5008"/>
    <w:rsid w:val="00CD5151"/>
    <w:rsid w:val="00CD548C"/>
    <w:rsid w:val="00CD5784"/>
    <w:rsid w:val="00CD5925"/>
    <w:rsid w:val="00CD59F8"/>
    <w:rsid w:val="00CD63AB"/>
    <w:rsid w:val="00CD6653"/>
    <w:rsid w:val="00CD66C1"/>
    <w:rsid w:val="00CD696E"/>
    <w:rsid w:val="00CD77D8"/>
    <w:rsid w:val="00CD7931"/>
    <w:rsid w:val="00CD7A8E"/>
    <w:rsid w:val="00CD7BB2"/>
    <w:rsid w:val="00CD7D72"/>
    <w:rsid w:val="00CE01DA"/>
    <w:rsid w:val="00CE02FA"/>
    <w:rsid w:val="00CE03CF"/>
    <w:rsid w:val="00CE0949"/>
    <w:rsid w:val="00CE09E1"/>
    <w:rsid w:val="00CE15E6"/>
    <w:rsid w:val="00CE16E4"/>
    <w:rsid w:val="00CE1874"/>
    <w:rsid w:val="00CE19C8"/>
    <w:rsid w:val="00CE1AA2"/>
    <w:rsid w:val="00CE1B93"/>
    <w:rsid w:val="00CE2053"/>
    <w:rsid w:val="00CE21E4"/>
    <w:rsid w:val="00CE231C"/>
    <w:rsid w:val="00CE23FC"/>
    <w:rsid w:val="00CE2E7B"/>
    <w:rsid w:val="00CE2F88"/>
    <w:rsid w:val="00CE3015"/>
    <w:rsid w:val="00CE32A8"/>
    <w:rsid w:val="00CE33F7"/>
    <w:rsid w:val="00CE355F"/>
    <w:rsid w:val="00CE3884"/>
    <w:rsid w:val="00CE3CE2"/>
    <w:rsid w:val="00CE3F25"/>
    <w:rsid w:val="00CE3F8A"/>
    <w:rsid w:val="00CE428E"/>
    <w:rsid w:val="00CE4A03"/>
    <w:rsid w:val="00CE4C7B"/>
    <w:rsid w:val="00CE54BB"/>
    <w:rsid w:val="00CE56DF"/>
    <w:rsid w:val="00CE5817"/>
    <w:rsid w:val="00CE5DC3"/>
    <w:rsid w:val="00CE5EBB"/>
    <w:rsid w:val="00CE5F4E"/>
    <w:rsid w:val="00CE604E"/>
    <w:rsid w:val="00CE6946"/>
    <w:rsid w:val="00CE6A11"/>
    <w:rsid w:val="00CE6BFA"/>
    <w:rsid w:val="00CE6E7D"/>
    <w:rsid w:val="00CE7241"/>
    <w:rsid w:val="00CE732F"/>
    <w:rsid w:val="00CE749B"/>
    <w:rsid w:val="00CE77D8"/>
    <w:rsid w:val="00CE78B8"/>
    <w:rsid w:val="00CE794E"/>
    <w:rsid w:val="00CE7A96"/>
    <w:rsid w:val="00CE7F75"/>
    <w:rsid w:val="00CF0027"/>
    <w:rsid w:val="00CF02CE"/>
    <w:rsid w:val="00CF03D8"/>
    <w:rsid w:val="00CF071F"/>
    <w:rsid w:val="00CF0780"/>
    <w:rsid w:val="00CF0813"/>
    <w:rsid w:val="00CF08A8"/>
    <w:rsid w:val="00CF0C36"/>
    <w:rsid w:val="00CF10D0"/>
    <w:rsid w:val="00CF1CB3"/>
    <w:rsid w:val="00CF1CB8"/>
    <w:rsid w:val="00CF1F17"/>
    <w:rsid w:val="00CF1FBB"/>
    <w:rsid w:val="00CF2138"/>
    <w:rsid w:val="00CF224B"/>
    <w:rsid w:val="00CF2722"/>
    <w:rsid w:val="00CF2C7E"/>
    <w:rsid w:val="00CF2FA2"/>
    <w:rsid w:val="00CF36DC"/>
    <w:rsid w:val="00CF3756"/>
    <w:rsid w:val="00CF414A"/>
    <w:rsid w:val="00CF432E"/>
    <w:rsid w:val="00CF439A"/>
    <w:rsid w:val="00CF4698"/>
    <w:rsid w:val="00CF4E5F"/>
    <w:rsid w:val="00CF51AA"/>
    <w:rsid w:val="00CF51DB"/>
    <w:rsid w:val="00CF52FB"/>
    <w:rsid w:val="00CF581C"/>
    <w:rsid w:val="00CF597F"/>
    <w:rsid w:val="00CF59D2"/>
    <w:rsid w:val="00CF5A2C"/>
    <w:rsid w:val="00CF5A70"/>
    <w:rsid w:val="00CF5B11"/>
    <w:rsid w:val="00CF5C44"/>
    <w:rsid w:val="00CF5DF0"/>
    <w:rsid w:val="00CF5FE5"/>
    <w:rsid w:val="00CF62AD"/>
    <w:rsid w:val="00CF6A1A"/>
    <w:rsid w:val="00CF7295"/>
    <w:rsid w:val="00CF73D4"/>
    <w:rsid w:val="00CF740D"/>
    <w:rsid w:val="00CF7A29"/>
    <w:rsid w:val="00CF7FDB"/>
    <w:rsid w:val="00D00164"/>
    <w:rsid w:val="00D0016E"/>
    <w:rsid w:val="00D003E7"/>
    <w:rsid w:val="00D0045E"/>
    <w:rsid w:val="00D00767"/>
    <w:rsid w:val="00D00D21"/>
    <w:rsid w:val="00D0116F"/>
    <w:rsid w:val="00D01778"/>
    <w:rsid w:val="00D01879"/>
    <w:rsid w:val="00D01BF9"/>
    <w:rsid w:val="00D01C59"/>
    <w:rsid w:val="00D01E17"/>
    <w:rsid w:val="00D01ED5"/>
    <w:rsid w:val="00D0205D"/>
    <w:rsid w:val="00D020C4"/>
    <w:rsid w:val="00D02310"/>
    <w:rsid w:val="00D02658"/>
    <w:rsid w:val="00D0279F"/>
    <w:rsid w:val="00D028D3"/>
    <w:rsid w:val="00D02D9C"/>
    <w:rsid w:val="00D03248"/>
    <w:rsid w:val="00D0331D"/>
    <w:rsid w:val="00D034E5"/>
    <w:rsid w:val="00D0367D"/>
    <w:rsid w:val="00D0372B"/>
    <w:rsid w:val="00D03A1C"/>
    <w:rsid w:val="00D0426B"/>
    <w:rsid w:val="00D04279"/>
    <w:rsid w:val="00D042E5"/>
    <w:rsid w:val="00D045BD"/>
    <w:rsid w:val="00D0484A"/>
    <w:rsid w:val="00D04BFE"/>
    <w:rsid w:val="00D051D6"/>
    <w:rsid w:val="00D0522D"/>
    <w:rsid w:val="00D0527B"/>
    <w:rsid w:val="00D053C0"/>
    <w:rsid w:val="00D05407"/>
    <w:rsid w:val="00D056E8"/>
    <w:rsid w:val="00D05C69"/>
    <w:rsid w:val="00D05CED"/>
    <w:rsid w:val="00D05D9B"/>
    <w:rsid w:val="00D05FAF"/>
    <w:rsid w:val="00D06476"/>
    <w:rsid w:val="00D06484"/>
    <w:rsid w:val="00D065B7"/>
    <w:rsid w:val="00D06804"/>
    <w:rsid w:val="00D068DA"/>
    <w:rsid w:val="00D06A8C"/>
    <w:rsid w:val="00D06B65"/>
    <w:rsid w:val="00D06DBF"/>
    <w:rsid w:val="00D06FA6"/>
    <w:rsid w:val="00D06FAE"/>
    <w:rsid w:val="00D073FC"/>
    <w:rsid w:val="00D075E3"/>
    <w:rsid w:val="00D077FD"/>
    <w:rsid w:val="00D07BB0"/>
    <w:rsid w:val="00D07FD9"/>
    <w:rsid w:val="00D107FB"/>
    <w:rsid w:val="00D10B29"/>
    <w:rsid w:val="00D10F70"/>
    <w:rsid w:val="00D111B8"/>
    <w:rsid w:val="00D11250"/>
    <w:rsid w:val="00D112F9"/>
    <w:rsid w:val="00D11582"/>
    <w:rsid w:val="00D1168D"/>
    <w:rsid w:val="00D11752"/>
    <w:rsid w:val="00D11D99"/>
    <w:rsid w:val="00D11E89"/>
    <w:rsid w:val="00D11EEE"/>
    <w:rsid w:val="00D120C4"/>
    <w:rsid w:val="00D120EC"/>
    <w:rsid w:val="00D12388"/>
    <w:rsid w:val="00D1243A"/>
    <w:rsid w:val="00D127E8"/>
    <w:rsid w:val="00D1289E"/>
    <w:rsid w:val="00D12AB0"/>
    <w:rsid w:val="00D12B53"/>
    <w:rsid w:val="00D12CE7"/>
    <w:rsid w:val="00D12CF1"/>
    <w:rsid w:val="00D1328B"/>
    <w:rsid w:val="00D134A1"/>
    <w:rsid w:val="00D1355B"/>
    <w:rsid w:val="00D141AE"/>
    <w:rsid w:val="00D1444A"/>
    <w:rsid w:val="00D1488A"/>
    <w:rsid w:val="00D14DA0"/>
    <w:rsid w:val="00D14DCE"/>
    <w:rsid w:val="00D14E28"/>
    <w:rsid w:val="00D14E5F"/>
    <w:rsid w:val="00D14E68"/>
    <w:rsid w:val="00D1555F"/>
    <w:rsid w:val="00D15AA5"/>
    <w:rsid w:val="00D15B1B"/>
    <w:rsid w:val="00D15B5A"/>
    <w:rsid w:val="00D15BA4"/>
    <w:rsid w:val="00D15CE7"/>
    <w:rsid w:val="00D15EB2"/>
    <w:rsid w:val="00D15F74"/>
    <w:rsid w:val="00D161CC"/>
    <w:rsid w:val="00D16627"/>
    <w:rsid w:val="00D16D08"/>
    <w:rsid w:val="00D16E9E"/>
    <w:rsid w:val="00D17759"/>
    <w:rsid w:val="00D1778F"/>
    <w:rsid w:val="00D17CD7"/>
    <w:rsid w:val="00D17DAF"/>
    <w:rsid w:val="00D17DB3"/>
    <w:rsid w:val="00D17E8A"/>
    <w:rsid w:val="00D17F63"/>
    <w:rsid w:val="00D20068"/>
    <w:rsid w:val="00D2017E"/>
    <w:rsid w:val="00D201E8"/>
    <w:rsid w:val="00D2060E"/>
    <w:rsid w:val="00D207D3"/>
    <w:rsid w:val="00D20C8D"/>
    <w:rsid w:val="00D210B7"/>
    <w:rsid w:val="00D217EA"/>
    <w:rsid w:val="00D21A6A"/>
    <w:rsid w:val="00D21A9E"/>
    <w:rsid w:val="00D21CC3"/>
    <w:rsid w:val="00D225D2"/>
    <w:rsid w:val="00D226FF"/>
    <w:rsid w:val="00D22808"/>
    <w:rsid w:val="00D22BFD"/>
    <w:rsid w:val="00D22F4F"/>
    <w:rsid w:val="00D22FB9"/>
    <w:rsid w:val="00D23136"/>
    <w:rsid w:val="00D23392"/>
    <w:rsid w:val="00D234B2"/>
    <w:rsid w:val="00D237AA"/>
    <w:rsid w:val="00D23B08"/>
    <w:rsid w:val="00D23DE9"/>
    <w:rsid w:val="00D23FE6"/>
    <w:rsid w:val="00D247F1"/>
    <w:rsid w:val="00D24D5A"/>
    <w:rsid w:val="00D24F50"/>
    <w:rsid w:val="00D24FA7"/>
    <w:rsid w:val="00D25644"/>
    <w:rsid w:val="00D2580F"/>
    <w:rsid w:val="00D25910"/>
    <w:rsid w:val="00D25ADA"/>
    <w:rsid w:val="00D25E9F"/>
    <w:rsid w:val="00D25F6D"/>
    <w:rsid w:val="00D26037"/>
    <w:rsid w:val="00D2611C"/>
    <w:rsid w:val="00D26252"/>
    <w:rsid w:val="00D2655F"/>
    <w:rsid w:val="00D2680D"/>
    <w:rsid w:val="00D275AB"/>
    <w:rsid w:val="00D27DFB"/>
    <w:rsid w:val="00D27FFB"/>
    <w:rsid w:val="00D308C2"/>
    <w:rsid w:val="00D3092B"/>
    <w:rsid w:val="00D30CE4"/>
    <w:rsid w:val="00D30EED"/>
    <w:rsid w:val="00D31058"/>
    <w:rsid w:val="00D31209"/>
    <w:rsid w:val="00D316D4"/>
    <w:rsid w:val="00D319FF"/>
    <w:rsid w:val="00D31CEB"/>
    <w:rsid w:val="00D31EDD"/>
    <w:rsid w:val="00D3216D"/>
    <w:rsid w:val="00D32351"/>
    <w:rsid w:val="00D327F6"/>
    <w:rsid w:val="00D32975"/>
    <w:rsid w:val="00D32AC9"/>
    <w:rsid w:val="00D32EFD"/>
    <w:rsid w:val="00D33938"/>
    <w:rsid w:val="00D33A1B"/>
    <w:rsid w:val="00D33C44"/>
    <w:rsid w:val="00D33CE7"/>
    <w:rsid w:val="00D33F14"/>
    <w:rsid w:val="00D3413A"/>
    <w:rsid w:val="00D3415A"/>
    <w:rsid w:val="00D3420B"/>
    <w:rsid w:val="00D349E6"/>
    <w:rsid w:val="00D34B7E"/>
    <w:rsid w:val="00D34B90"/>
    <w:rsid w:val="00D34B9E"/>
    <w:rsid w:val="00D35245"/>
    <w:rsid w:val="00D355E4"/>
    <w:rsid w:val="00D357BC"/>
    <w:rsid w:val="00D35A32"/>
    <w:rsid w:val="00D35A9F"/>
    <w:rsid w:val="00D35D4B"/>
    <w:rsid w:val="00D35F28"/>
    <w:rsid w:val="00D363DB"/>
    <w:rsid w:val="00D36529"/>
    <w:rsid w:val="00D36611"/>
    <w:rsid w:val="00D36747"/>
    <w:rsid w:val="00D3676C"/>
    <w:rsid w:val="00D36D12"/>
    <w:rsid w:val="00D370A2"/>
    <w:rsid w:val="00D373ED"/>
    <w:rsid w:val="00D375B6"/>
    <w:rsid w:val="00D375C3"/>
    <w:rsid w:val="00D3767A"/>
    <w:rsid w:val="00D379EB"/>
    <w:rsid w:val="00D37BB7"/>
    <w:rsid w:val="00D37D53"/>
    <w:rsid w:val="00D37D9E"/>
    <w:rsid w:val="00D4058A"/>
    <w:rsid w:val="00D407F5"/>
    <w:rsid w:val="00D40BE4"/>
    <w:rsid w:val="00D4129C"/>
    <w:rsid w:val="00D41433"/>
    <w:rsid w:val="00D415FF"/>
    <w:rsid w:val="00D4182A"/>
    <w:rsid w:val="00D41862"/>
    <w:rsid w:val="00D419C3"/>
    <w:rsid w:val="00D41C84"/>
    <w:rsid w:val="00D41D79"/>
    <w:rsid w:val="00D427BE"/>
    <w:rsid w:val="00D429CC"/>
    <w:rsid w:val="00D42E49"/>
    <w:rsid w:val="00D42E5F"/>
    <w:rsid w:val="00D43325"/>
    <w:rsid w:val="00D4345F"/>
    <w:rsid w:val="00D43553"/>
    <w:rsid w:val="00D435D5"/>
    <w:rsid w:val="00D4370C"/>
    <w:rsid w:val="00D43940"/>
    <w:rsid w:val="00D43A07"/>
    <w:rsid w:val="00D43A6E"/>
    <w:rsid w:val="00D440C4"/>
    <w:rsid w:val="00D44243"/>
    <w:rsid w:val="00D448B8"/>
    <w:rsid w:val="00D44C47"/>
    <w:rsid w:val="00D44C51"/>
    <w:rsid w:val="00D44D65"/>
    <w:rsid w:val="00D44DBC"/>
    <w:rsid w:val="00D44E57"/>
    <w:rsid w:val="00D45177"/>
    <w:rsid w:val="00D45245"/>
    <w:rsid w:val="00D4535C"/>
    <w:rsid w:val="00D453DA"/>
    <w:rsid w:val="00D455B0"/>
    <w:rsid w:val="00D455B6"/>
    <w:rsid w:val="00D45781"/>
    <w:rsid w:val="00D45786"/>
    <w:rsid w:val="00D457F5"/>
    <w:rsid w:val="00D45A2D"/>
    <w:rsid w:val="00D45BC6"/>
    <w:rsid w:val="00D45C6A"/>
    <w:rsid w:val="00D45C90"/>
    <w:rsid w:val="00D45E1F"/>
    <w:rsid w:val="00D4607F"/>
    <w:rsid w:val="00D460E7"/>
    <w:rsid w:val="00D4612C"/>
    <w:rsid w:val="00D4616D"/>
    <w:rsid w:val="00D462A7"/>
    <w:rsid w:val="00D46352"/>
    <w:rsid w:val="00D46BA9"/>
    <w:rsid w:val="00D46E1D"/>
    <w:rsid w:val="00D46FF5"/>
    <w:rsid w:val="00D47153"/>
    <w:rsid w:val="00D4715C"/>
    <w:rsid w:val="00D476DC"/>
    <w:rsid w:val="00D47714"/>
    <w:rsid w:val="00D47BAE"/>
    <w:rsid w:val="00D50195"/>
    <w:rsid w:val="00D502C1"/>
    <w:rsid w:val="00D502C8"/>
    <w:rsid w:val="00D50578"/>
    <w:rsid w:val="00D50AFC"/>
    <w:rsid w:val="00D50F00"/>
    <w:rsid w:val="00D50F62"/>
    <w:rsid w:val="00D517D0"/>
    <w:rsid w:val="00D518BE"/>
    <w:rsid w:val="00D51BA4"/>
    <w:rsid w:val="00D51D0D"/>
    <w:rsid w:val="00D51DC6"/>
    <w:rsid w:val="00D51EF5"/>
    <w:rsid w:val="00D51F3D"/>
    <w:rsid w:val="00D52054"/>
    <w:rsid w:val="00D5207C"/>
    <w:rsid w:val="00D526A3"/>
    <w:rsid w:val="00D52897"/>
    <w:rsid w:val="00D52F21"/>
    <w:rsid w:val="00D53753"/>
    <w:rsid w:val="00D53767"/>
    <w:rsid w:val="00D537DD"/>
    <w:rsid w:val="00D53840"/>
    <w:rsid w:val="00D53881"/>
    <w:rsid w:val="00D5390E"/>
    <w:rsid w:val="00D53AA1"/>
    <w:rsid w:val="00D53AC5"/>
    <w:rsid w:val="00D53B7C"/>
    <w:rsid w:val="00D53C48"/>
    <w:rsid w:val="00D53EF3"/>
    <w:rsid w:val="00D53FC7"/>
    <w:rsid w:val="00D5441E"/>
    <w:rsid w:val="00D5505E"/>
    <w:rsid w:val="00D554D6"/>
    <w:rsid w:val="00D55661"/>
    <w:rsid w:val="00D55B03"/>
    <w:rsid w:val="00D5609E"/>
    <w:rsid w:val="00D5630D"/>
    <w:rsid w:val="00D565F5"/>
    <w:rsid w:val="00D5695B"/>
    <w:rsid w:val="00D56A87"/>
    <w:rsid w:val="00D56F59"/>
    <w:rsid w:val="00D5701D"/>
    <w:rsid w:val="00D57367"/>
    <w:rsid w:val="00D573FD"/>
    <w:rsid w:val="00D57962"/>
    <w:rsid w:val="00D60725"/>
    <w:rsid w:val="00D607FB"/>
    <w:rsid w:val="00D609AB"/>
    <w:rsid w:val="00D60E0E"/>
    <w:rsid w:val="00D61218"/>
    <w:rsid w:val="00D61313"/>
    <w:rsid w:val="00D614CF"/>
    <w:rsid w:val="00D6160A"/>
    <w:rsid w:val="00D617DE"/>
    <w:rsid w:val="00D61818"/>
    <w:rsid w:val="00D61877"/>
    <w:rsid w:val="00D61BA8"/>
    <w:rsid w:val="00D61E4E"/>
    <w:rsid w:val="00D61E72"/>
    <w:rsid w:val="00D61FD9"/>
    <w:rsid w:val="00D623BA"/>
    <w:rsid w:val="00D62CE6"/>
    <w:rsid w:val="00D62EB0"/>
    <w:rsid w:val="00D62FC2"/>
    <w:rsid w:val="00D63599"/>
    <w:rsid w:val="00D63AD9"/>
    <w:rsid w:val="00D63B44"/>
    <w:rsid w:val="00D63E83"/>
    <w:rsid w:val="00D63F2F"/>
    <w:rsid w:val="00D63F9C"/>
    <w:rsid w:val="00D640F3"/>
    <w:rsid w:val="00D64222"/>
    <w:rsid w:val="00D6447B"/>
    <w:rsid w:val="00D64774"/>
    <w:rsid w:val="00D64C7D"/>
    <w:rsid w:val="00D65415"/>
    <w:rsid w:val="00D65490"/>
    <w:rsid w:val="00D655B3"/>
    <w:rsid w:val="00D659C0"/>
    <w:rsid w:val="00D66446"/>
    <w:rsid w:val="00D66490"/>
    <w:rsid w:val="00D668BA"/>
    <w:rsid w:val="00D66C4A"/>
    <w:rsid w:val="00D670E7"/>
    <w:rsid w:val="00D676A0"/>
    <w:rsid w:val="00D67782"/>
    <w:rsid w:val="00D67784"/>
    <w:rsid w:val="00D70053"/>
    <w:rsid w:val="00D7080F"/>
    <w:rsid w:val="00D70947"/>
    <w:rsid w:val="00D70A89"/>
    <w:rsid w:val="00D71139"/>
    <w:rsid w:val="00D71C3E"/>
    <w:rsid w:val="00D72187"/>
    <w:rsid w:val="00D72367"/>
    <w:rsid w:val="00D7240A"/>
    <w:rsid w:val="00D725E3"/>
    <w:rsid w:val="00D72630"/>
    <w:rsid w:val="00D72A2F"/>
    <w:rsid w:val="00D72C25"/>
    <w:rsid w:val="00D72CDC"/>
    <w:rsid w:val="00D72EF8"/>
    <w:rsid w:val="00D72FD7"/>
    <w:rsid w:val="00D7327A"/>
    <w:rsid w:val="00D73296"/>
    <w:rsid w:val="00D7339F"/>
    <w:rsid w:val="00D7371D"/>
    <w:rsid w:val="00D739C0"/>
    <w:rsid w:val="00D73C8D"/>
    <w:rsid w:val="00D73E8C"/>
    <w:rsid w:val="00D7439E"/>
    <w:rsid w:val="00D743BE"/>
    <w:rsid w:val="00D74448"/>
    <w:rsid w:val="00D745C7"/>
    <w:rsid w:val="00D749C3"/>
    <w:rsid w:val="00D74E49"/>
    <w:rsid w:val="00D74E71"/>
    <w:rsid w:val="00D74F43"/>
    <w:rsid w:val="00D753C4"/>
    <w:rsid w:val="00D75804"/>
    <w:rsid w:val="00D75C57"/>
    <w:rsid w:val="00D75C85"/>
    <w:rsid w:val="00D766D2"/>
    <w:rsid w:val="00D76796"/>
    <w:rsid w:val="00D767B5"/>
    <w:rsid w:val="00D76920"/>
    <w:rsid w:val="00D76A4C"/>
    <w:rsid w:val="00D76B4E"/>
    <w:rsid w:val="00D77037"/>
    <w:rsid w:val="00D770F0"/>
    <w:rsid w:val="00D774E4"/>
    <w:rsid w:val="00D80231"/>
    <w:rsid w:val="00D809DB"/>
    <w:rsid w:val="00D81AB3"/>
    <w:rsid w:val="00D81F9D"/>
    <w:rsid w:val="00D82182"/>
    <w:rsid w:val="00D824CF"/>
    <w:rsid w:val="00D82530"/>
    <w:rsid w:val="00D82749"/>
    <w:rsid w:val="00D833CA"/>
    <w:rsid w:val="00D8385D"/>
    <w:rsid w:val="00D83D1C"/>
    <w:rsid w:val="00D83DDF"/>
    <w:rsid w:val="00D848FE"/>
    <w:rsid w:val="00D84D71"/>
    <w:rsid w:val="00D851D4"/>
    <w:rsid w:val="00D855B4"/>
    <w:rsid w:val="00D855FB"/>
    <w:rsid w:val="00D85D6B"/>
    <w:rsid w:val="00D85F06"/>
    <w:rsid w:val="00D85FE4"/>
    <w:rsid w:val="00D863E3"/>
    <w:rsid w:val="00D8643C"/>
    <w:rsid w:val="00D865B5"/>
    <w:rsid w:val="00D86778"/>
    <w:rsid w:val="00D868DA"/>
    <w:rsid w:val="00D8698E"/>
    <w:rsid w:val="00D86F09"/>
    <w:rsid w:val="00D87042"/>
    <w:rsid w:val="00D872EE"/>
    <w:rsid w:val="00D87FC1"/>
    <w:rsid w:val="00D900BB"/>
    <w:rsid w:val="00D90295"/>
    <w:rsid w:val="00D9052F"/>
    <w:rsid w:val="00D9062F"/>
    <w:rsid w:val="00D90762"/>
    <w:rsid w:val="00D90773"/>
    <w:rsid w:val="00D908BA"/>
    <w:rsid w:val="00D908F4"/>
    <w:rsid w:val="00D90A9D"/>
    <w:rsid w:val="00D90B12"/>
    <w:rsid w:val="00D90DBB"/>
    <w:rsid w:val="00D9118A"/>
    <w:rsid w:val="00D913F6"/>
    <w:rsid w:val="00D918B4"/>
    <w:rsid w:val="00D91AC3"/>
    <w:rsid w:val="00D91D63"/>
    <w:rsid w:val="00D922D4"/>
    <w:rsid w:val="00D92B74"/>
    <w:rsid w:val="00D92BE4"/>
    <w:rsid w:val="00D92BE7"/>
    <w:rsid w:val="00D92EF1"/>
    <w:rsid w:val="00D930D8"/>
    <w:rsid w:val="00D931C4"/>
    <w:rsid w:val="00D933FD"/>
    <w:rsid w:val="00D9341D"/>
    <w:rsid w:val="00D936B9"/>
    <w:rsid w:val="00D937ED"/>
    <w:rsid w:val="00D93F62"/>
    <w:rsid w:val="00D93FFB"/>
    <w:rsid w:val="00D94F3A"/>
    <w:rsid w:val="00D95342"/>
    <w:rsid w:val="00D95599"/>
    <w:rsid w:val="00D95620"/>
    <w:rsid w:val="00D95673"/>
    <w:rsid w:val="00D957BF"/>
    <w:rsid w:val="00D95AE2"/>
    <w:rsid w:val="00D95B67"/>
    <w:rsid w:val="00D95F6B"/>
    <w:rsid w:val="00D9649A"/>
    <w:rsid w:val="00D9669C"/>
    <w:rsid w:val="00D9676E"/>
    <w:rsid w:val="00D967A6"/>
    <w:rsid w:val="00D96869"/>
    <w:rsid w:val="00D9695C"/>
    <w:rsid w:val="00D96D9C"/>
    <w:rsid w:val="00D9702D"/>
    <w:rsid w:val="00D9737D"/>
    <w:rsid w:val="00DA00C7"/>
    <w:rsid w:val="00DA027D"/>
    <w:rsid w:val="00DA05F0"/>
    <w:rsid w:val="00DA08B1"/>
    <w:rsid w:val="00DA0D5E"/>
    <w:rsid w:val="00DA0D7F"/>
    <w:rsid w:val="00DA0E18"/>
    <w:rsid w:val="00DA0E4C"/>
    <w:rsid w:val="00DA1394"/>
    <w:rsid w:val="00DA16FB"/>
    <w:rsid w:val="00DA19EC"/>
    <w:rsid w:val="00DA1CF1"/>
    <w:rsid w:val="00DA1CF2"/>
    <w:rsid w:val="00DA1D84"/>
    <w:rsid w:val="00DA2052"/>
    <w:rsid w:val="00DA236B"/>
    <w:rsid w:val="00DA2CDE"/>
    <w:rsid w:val="00DA2D17"/>
    <w:rsid w:val="00DA307B"/>
    <w:rsid w:val="00DA316E"/>
    <w:rsid w:val="00DA3D03"/>
    <w:rsid w:val="00DA3D92"/>
    <w:rsid w:val="00DA441B"/>
    <w:rsid w:val="00DA44C7"/>
    <w:rsid w:val="00DA46DC"/>
    <w:rsid w:val="00DA4752"/>
    <w:rsid w:val="00DA4D97"/>
    <w:rsid w:val="00DA5092"/>
    <w:rsid w:val="00DA526B"/>
    <w:rsid w:val="00DA562C"/>
    <w:rsid w:val="00DA5D78"/>
    <w:rsid w:val="00DA6202"/>
    <w:rsid w:val="00DA65AC"/>
    <w:rsid w:val="00DA6749"/>
    <w:rsid w:val="00DA680F"/>
    <w:rsid w:val="00DA6890"/>
    <w:rsid w:val="00DA6F3C"/>
    <w:rsid w:val="00DA72BE"/>
    <w:rsid w:val="00DA7310"/>
    <w:rsid w:val="00DA7FBA"/>
    <w:rsid w:val="00DA7FE8"/>
    <w:rsid w:val="00DB0A35"/>
    <w:rsid w:val="00DB100A"/>
    <w:rsid w:val="00DB180C"/>
    <w:rsid w:val="00DB18BB"/>
    <w:rsid w:val="00DB1B46"/>
    <w:rsid w:val="00DB24A2"/>
    <w:rsid w:val="00DB2661"/>
    <w:rsid w:val="00DB2715"/>
    <w:rsid w:val="00DB2A03"/>
    <w:rsid w:val="00DB2A42"/>
    <w:rsid w:val="00DB2C2A"/>
    <w:rsid w:val="00DB2C78"/>
    <w:rsid w:val="00DB2CED"/>
    <w:rsid w:val="00DB2ED6"/>
    <w:rsid w:val="00DB3094"/>
    <w:rsid w:val="00DB30B0"/>
    <w:rsid w:val="00DB3150"/>
    <w:rsid w:val="00DB31AC"/>
    <w:rsid w:val="00DB31C4"/>
    <w:rsid w:val="00DB3353"/>
    <w:rsid w:val="00DB37B4"/>
    <w:rsid w:val="00DB3948"/>
    <w:rsid w:val="00DB3A7B"/>
    <w:rsid w:val="00DB3EAF"/>
    <w:rsid w:val="00DB4D92"/>
    <w:rsid w:val="00DB4E58"/>
    <w:rsid w:val="00DB51D0"/>
    <w:rsid w:val="00DB5248"/>
    <w:rsid w:val="00DB5AE0"/>
    <w:rsid w:val="00DB5CF9"/>
    <w:rsid w:val="00DB5DED"/>
    <w:rsid w:val="00DB5EEC"/>
    <w:rsid w:val="00DB60B0"/>
    <w:rsid w:val="00DB6126"/>
    <w:rsid w:val="00DB6463"/>
    <w:rsid w:val="00DB6529"/>
    <w:rsid w:val="00DB71A7"/>
    <w:rsid w:val="00DB73D2"/>
    <w:rsid w:val="00DB77B1"/>
    <w:rsid w:val="00DB7B78"/>
    <w:rsid w:val="00DB7EB8"/>
    <w:rsid w:val="00DB7F1F"/>
    <w:rsid w:val="00DB7F75"/>
    <w:rsid w:val="00DB7FF0"/>
    <w:rsid w:val="00DC009D"/>
    <w:rsid w:val="00DC0371"/>
    <w:rsid w:val="00DC0552"/>
    <w:rsid w:val="00DC0599"/>
    <w:rsid w:val="00DC0866"/>
    <w:rsid w:val="00DC0D5D"/>
    <w:rsid w:val="00DC0F7E"/>
    <w:rsid w:val="00DC1610"/>
    <w:rsid w:val="00DC1785"/>
    <w:rsid w:val="00DC1DC1"/>
    <w:rsid w:val="00DC216E"/>
    <w:rsid w:val="00DC2602"/>
    <w:rsid w:val="00DC29BF"/>
    <w:rsid w:val="00DC2A3E"/>
    <w:rsid w:val="00DC2FA4"/>
    <w:rsid w:val="00DC303B"/>
    <w:rsid w:val="00DC30C2"/>
    <w:rsid w:val="00DC3166"/>
    <w:rsid w:val="00DC31D9"/>
    <w:rsid w:val="00DC355B"/>
    <w:rsid w:val="00DC35B4"/>
    <w:rsid w:val="00DC35BD"/>
    <w:rsid w:val="00DC3A00"/>
    <w:rsid w:val="00DC3C06"/>
    <w:rsid w:val="00DC3D53"/>
    <w:rsid w:val="00DC4176"/>
    <w:rsid w:val="00DC4483"/>
    <w:rsid w:val="00DC453C"/>
    <w:rsid w:val="00DC4785"/>
    <w:rsid w:val="00DC47CF"/>
    <w:rsid w:val="00DC4C13"/>
    <w:rsid w:val="00DC4C64"/>
    <w:rsid w:val="00DC4EAD"/>
    <w:rsid w:val="00DC52E9"/>
    <w:rsid w:val="00DC5BD8"/>
    <w:rsid w:val="00DC5EAE"/>
    <w:rsid w:val="00DC6359"/>
    <w:rsid w:val="00DC63D0"/>
    <w:rsid w:val="00DC64C7"/>
    <w:rsid w:val="00DC64DB"/>
    <w:rsid w:val="00DC657F"/>
    <w:rsid w:val="00DC6E4E"/>
    <w:rsid w:val="00DC7015"/>
    <w:rsid w:val="00DC73CD"/>
    <w:rsid w:val="00DC7485"/>
    <w:rsid w:val="00DC7523"/>
    <w:rsid w:val="00DC75F9"/>
    <w:rsid w:val="00DC7727"/>
    <w:rsid w:val="00DC78FE"/>
    <w:rsid w:val="00DC798F"/>
    <w:rsid w:val="00DC7B91"/>
    <w:rsid w:val="00DC7BD6"/>
    <w:rsid w:val="00DC7C77"/>
    <w:rsid w:val="00DD02AA"/>
    <w:rsid w:val="00DD0364"/>
    <w:rsid w:val="00DD057E"/>
    <w:rsid w:val="00DD061C"/>
    <w:rsid w:val="00DD0B98"/>
    <w:rsid w:val="00DD0D56"/>
    <w:rsid w:val="00DD0DED"/>
    <w:rsid w:val="00DD0EF7"/>
    <w:rsid w:val="00DD0FAC"/>
    <w:rsid w:val="00DD129B"/>
    <w:rsid w:val="00DD132F"/>
    <w:rsid w:val="00DD1526"/>
    <w:rsid w:val="00DD1AAA"/>
    <w:rsid w:val="00DD1DD3"/>
    <w:rsid w:val="00DD1F2D"/>
    <w:rsid w:val="00DD20B4"/>
    <w:rsid w:val="00DD2353"/>
    <w:rsid w:val="00DD25ED"/>
    <w:rsid w:val="00DD2618"/>
    <w:rsid w:val="00DD2B1F"/>
    <w:rsid w:val="00DD2BEA"/>
    <w:rsid w:val="00DD2C06"/>
    <w:rsid w:val="00DD2D6D"/>
    <w:rsid w:val="00DD2F38"/>
    <w:rsid w:val="00DD319C"/>
    <w:rsid w:val="00DD31BB"/>
    <w:rsid w:val="00DD3323"/>
    <w:rsid w:val="00DD372B"/>
    <w:rsid w:val="00DD3881"/>
    <w:rsid w:val="00DD4087"/>
    <w:rsid w:val="00DD41E9"/>
    <w:rsid w:val="00DD44C8"/>
    <w:rsid w:val="00DD4658"/>
    <w:rsid w:val="00DD4672"/>
    <w:rsid w:val="00DD494E"/>
    <w:rsid w:val="00DD49DD"/>
    <w:rsid w:val="00DD4C72"/>
    <w:rsid w:val="00DD502E"/>
    <w:rsid w:val="00DD5033"/>
    <w:rsid w:val="00DD51FB"/>
    <w:rsid w:val="00DD52D4"/>
    <w:rsid w:val="00DD52F7"/>
    <w:rsid w:val="00DD55B4"/>
    <w:rsid w:val="00DD5640"/>
    <w:rsid w:val="00DD56B5"/>
    <w:rsid w:val="00DD58CC"/>
    <w:rsid w:val="00DD5E15"/>
    <w:rsid w:val="00DD5E79"/>
    <w:rsid w:val="00DD66C6"/>
    <w:rsid w:val="00DD6CFE"/>
    <w:rsid w:val="00DD6D35"/>
    <w:rsid w:val="00DD7113"/>
    <w:rsid w:val="00DD71CE"/>
    <w:rsid w:val="00DD7469"/>
    <w:rsid w:val="00DD74B6"/>
    <w:rsid w:val="00DD75A2"/>
    <w:rsid w:val="00DD75D0"/>
    <w:rsid w:val="00DD76B0"/>
    <w:rsid w:val="00DD79C0"/>
    <w:rsid w:val="00DD7A75"/>
    <w:rsid w:val="00DD7B6A"/>
    <w:rsid w:val="00DD7BC6"/>
    <w:rsid w:val="00DD7D1B"/>
    <w:rsid w:val="00DD7E3A"/>
    <w:rsid w:val="00DD7F04"/>
    <w:rsid w:val="00DE0150"/>
    <w:rsid w:val="00DE034D"/>
    <w:rsid w:val="00DE0849"/>
    <w:rsid w:val="00DE0BB3"/>
    <w:rsid w:val="00DE0D1D"/>
    <w:rsid w:val="00DE10EC"/>
    <w:rsid w:val="00DE177C"/>
    <w:rsid w:val="00DE1898"/>
    <w:rsid w:val="00DE1963"/>
    <w:rsid w:val="00DE1D55"/>
    <w:rsid w:val="00DE26E4"/>
    <w:rsid w:val="00DE299E"/>
    <w:rsid w:val="00DE2E99"/>
    <w:rsid w:val="00DE2EE7"/>
    <w:rsid w:val="00DE3186"/>
    <w:rsid w:val="00DE3203"/>
    <w:rsid w:val="00DE33D0"/>
    <w:rsid w:val="00DE34E9"/>
    <w:rsid w:val="00DE3978"/>
    <w:rsid w:val="00DE3B0F"/>
    <w:rsid w:val="00DE3C7D"/>
    <w:rsid w:val="00DE3CFE"/>
    <w:rsid w:val="00DE3EB4"/>
    <w:rsid w:val="00DE3F6C"/>
    <w:rsid w:val="00DE3FF6"/>
    <w:rsid w:val="00DE405A"/>
    <w:rsid w:val="00DE41DE"/>
    <w:rsid w:val="00DE450A"/>
    <w:rsid w:val="00DE451B"/>
    <w:rsid w:val="00DE4528"/>
    <w:rsid w:val="00DE46B3"/>
    <w:rsid w:val="00DE4735"/>
    <w:rsid w:val="00DE48C1"/>
    <w:rsid w:val="00DE4C38"/>
    <w:rsid w:val="00DE4C6A"/>
    <w:rsid w:val="00DE4D0C"/>
    <w:rsid w:val="00DE4EC5"/>
    <w:rsid w:val="00DE4FAE"/>
    <w:rsid w:val="00DE513F"/>
    <w:rsid w:val="00DE52F1"/>
    <w:rsid w:val="00DE5431"/>
    <w:rsid w:val="00DE5658"/>
    <w:rsid w:val="00DE565F"/>
    <w:rsid w:val="00DE57A0"/>
    <w:rsid w:val="00DE5B8B"/>
    <w:rsid w:val="00DE5CC0"/>
    <w:rsid w:val="00DE5F4B"/>
    <w:rsid w:val="00DE6145"/>
    <w:rsid w:val="00DE6174"/>
    <w:rsid w:val="00DE624D"/>
    <w:rsid w:val="00DE6369"/>
    <w:rsid w:val="00DE713F"/>
    <w:rsid w:val="00DE76A6"/>
    <w:rsid w:val="00DE7CBB"/>
    <w:rsid w:val="00DF02F7"/>
    <w:rsid w:val="00DF046E"/>
    <w:rsid w:val="00DF0BA2"/>
    <w:rsid w:val="00DF0F6F"/>
    <w:rsid w:val="00DF12AB"/>
    <w:rsid w:val="00DF1369"/>
    <w:rsid w:val="00DF1451"/>
    <w:rsid w:val="00DF153A"/>
    <w:rsid w:val="00DF2236"/>
    <w:rsid w:val="00DF231F"/>
    <w:rsid w:val="00DF253D"/>
    <w:rsid w:val="00DF25C9"/>
    <w:rsid w:val="00DF2F3C"/>
    <w:rsid w:val="00DF31E7"/>
    <w:rsid w:val="00DF31FD"/>
    <w:rsid w:val="00DF32A1"/>
    <w:rsid w:val="00DF341D"/>
    <w:rsid w:val="00DF3535"/>
    <w:rsid w:val="00DF3DA2"/>
    <w:rsid w:val="00DF3E81"/>
    <w:rsid w:val="00DF3F3E"/>
    <w:rsid w:val="00DF4005"/>
    <w:rsid w:val="00DF4244"/>
    <w:rsid w:val="00DF4AF4"/>
    <w:rsid w:val="00DF4F2E"/>
    <w:rsid w:val="00DF54D8"/>
    <w:rsid w:val="00DF5552"/>
    <w:rsid w:val="00DF5ED9"/>
    <w:rsid w:val="00DF60B5"/>
    <w:rsid w:val="00DF674D"/>
    <w:rsid w:val="00DF69C4"/>
    <w:rsid w:val="00DF6B51"/>
    <w:rsid w:val="00DF6B8A"/>
    <w:rsid w:val="00DF6D2B"/>
    <w:rsid w:val="00DF7253"/>
    <w:rsid w:val="00DF758E"/>
    <w:rsid w:val="00DF778C"/>
    <w:rsid w:val="00E0004A"/>
    <w:rsid w:val="00E0012D"/>
    <w:rsid w:val="00E00728"/>
    <w:rsid w:val="00E008D8"/>
    <w:rsid w:val="00E00A7D"/>
    <w:rsid w:val="00E00BCE"/>
    <w:rsid w:val="00E00EE0"/>
    <w:rsid w:val="00E00FEB"/>
    <w:rsid w:val="00E01287"/>
    <w:rsid w:val="00E012F7"/>
    <w:rsid w:val="00E01319"/>
    <w:rsid w:val="00E0147C"/>
    <w:rsid w:val="00E0157F"/>
    <w:rsid w:val="00E0158C"/>
    <w:rsid w:val="00E01CA9"/>
    <w:rsid w:val="00E01D8D"/>
    <w:rsid w:val="00E01E58"/>
    <w:rsid w:val="00E01ED8"/>
    <w:rsid w:val="00E01EF0"/>
    <w:rsid w:val="00E028A7"/>
    <w:rsid w:val="00E028D6"/>
    <w:rsid w:val="00E03006"/>
    <w:rsid w:val="00E03039"/>
    <w:rsid w:val="00E03B7B"/>
    <w:rsid w:val="00E03C86"/>
    <w:rsid w:val="00E04008"/>
    <w:rsid w:val="00E045A1"/>
    <w:rsid w:val="00E04625"/>
    <w:rsid w:val="00E0474E"/>
    <w:rsid w:val="00E04947"/>
    <w:rsid w:val="00E04E21"/>
    <w:rsid w:val="00E04F48"/>
    <w:rsid w:val="00E04FCC"/>
    <w:rsid w:val="00E050BE"/>
    <w:rsid w:val="00E05351"/>
    <w:rsid w:val="00E05482"/>
    <w:rsid w:val="00E05683"/>
    <w:rsid w:val="00E05C47"/>
    <w:rsid w:val="00E06393"/>
    <w:rsid w:val="00E06523"/>
    <w:rsid w:val="00E065E1"/>
    <w:rsid w:val="00E06744"/>
    <w:rsid w:val="00E06DFF"/>
    <w:rsid w:val="00E06E40"/>
    <w:rsid w:val="00E070CA"/>
    <w:rsid w:val="00E07584"/>
    <w:rsid w:val="00E077D0"/>
    <w:rsid w:val="00E07848"/>
    <w:rsid w:val="00E07ACA"/>
    <w:rsid w:val="00E07C57"/>
    <w:rsid w:val="00E07CEB"/>
    <w:rsid w:val="00E07D64"/>
    <w:rsid w:val="00E10096"/>
    <w:rsid w:val="00E10378"/>
    <w:rsid w:val="00E10403"/>
    <w:rsid w:val="00E108CE"/>
    <w:rsid w:val="00E10D67"/>
    <w:rsid w:val="00E10E90"/>
    <w:rsid w:val="00E1107A"/>
    <w:rsid w:val="00E1132D"/>
    <w:rsid w:val="00E11334"/>
    <w:rsid w:val="00E11809"/>
    <w:rsid w:val="00E11B99"/>
    <w:rsid w:val="00E121E6"/>
    <w:rsid w:val="00E12726"/>
    <w:rsid w:val="00E1298A"/>
    <w:rsid w:val="00E12D14"/>
    <w:rsid w:val="00E12D72"/>
    <w:rsid w:val="00E12DA7"/>
    <w:rsid w:val="00E1350B"/>
    <w:rsid w:val="00E139D7"/>
    <w:rsid w:val="00E13A0A"/>
    <w:rsid w:val="00E13BC9"/>
    <w:rsid w:val="00E13EAB"/>
    <w:rsid w:val="00E13FE5"/>
    <w:rsid w:val="00E1444F"/>
    <w:rsid w:val="00E1487D"/>
    <w:rsid w:val="00E14A7A"/>
    <w:rsid w:val="00E15022"/>
    <w:rsid w:val="00E151D0"/>
    <w:rsid w:val="00E157D7"/>
    <w:rsid w:val="00E15CFC"/>
    <w:rsid w:val="00E15EF4"/>
    <w:rsid w:val="00E16138"/>
    <w:rsid w:val="00E163A2"/>
    <w:rsid w:val="00E16606"/>
    <w:rsid w:val="00E16754"/>
    <w:rsid w:val="00E168C6"/>
    <w:rsid w:val="00E169E0"/>
    <w:rsid w:val="00E16B76"/>
    <w:rsid w:val="00E16C3F"/>
    <w:rsid w:val="00E16E58"/>
    <w:rsid w:val="00E16EAA"/>
    <w:rsid w:val="00E16F90"/>
    <w:rsid w:val="00E17376"/>
    <w:rsid w:val="00E17670"/>
    <w:rsid w:val="00E178F7"/>
    <w:rsid w:val="00E17931"/>
    <w:rsid w:val="00E17956"/>
    <w:rsid w:val="00E17991"/>
    <w:rsid w:val="00E208DA"/>
    <w:rsid w:val="00E20BA0"/>
    <w:rsid w:val="00E20BC2"/>
    <w:rsid w:val="00E20F43"/>
    <w:rsid w:val="00E210D4"/>
    <w:rsid w:val="00E21279"/>
    <w:rsid w:val="00E21532"/>
    <w:rsid w:val="00E21601"/>
    <w:rsid w:val="00E219BD"/>
    <w:rsid w:val="00E22473"/>
    <w:rsid w:val="00E22595"/>
    <w:rsid w:val="00E22661"/>
    <w:rsid w:val="00E22A5A"/>
    <w:rsid w:val="00E22C27"/>
    <w:rsid w:val="00E22C42"/>
    <w:rsid w:val="00E22EB2"/>
    <w:rsid w:val="00E2361E"/>
    <w:rsid w:val="00E23B79"/>
    <w:rsid w:val="00E23C63"/>
    <w:rsid w:val="00E241B7"/>
    <w:rsid w:val="00E241C4"/>
    <w:rsid w:val="00E24301"/>
    <w:rsid w:val="00E246F1"/>
    <w:rsid w:val="00E24AEF"/>
    <w:rsid w:val="00E24DCA"/>
    <w:rsid w:val="00E24E37"/>
    <w:rsid w:val="00E24EC4"/>
    <w:rsid w:val="00E25509"/>
    <w:rsid w:val="00E25551"/>
    <w:rsid w:val="00E2560C"/>
    <w:rsid w:val="00E257DA"/>
    <w:rsid w:val="00E257ED"/>
    <w:rsid w:val="00E25874"/>
    <w:rsid w:val="00E26256"/>
    <w:rsid w:val="00E2697D"/>
    <w:rsid w:val="00E269BF"/>
    <w:rsid w:val="00E26AA0"/>
    <w:rsid w:val="00E26B07"/>
    <w:rsid w:val="00E27004"/>
    <w:rsid w:val="00E271BC"/>
    <w:rsid w:val="00E2724A"/>
    <w:rsid w:val="00E2761D"/>
    <w:rsid w:val="00E27D5E"/>
    <w:rsid w:val="00E305F4"/>
    <w:rsid w:val="00E306BA"/>
    <w:rsid w:val="00E30973"/>
    <w:rsid w:val="00E30998"/>
    <w:rsid w:val="00E30CF8"/>
    <w:rsid w:val="00E310DB"/>
    <w:rsid w:val="00E3165B"/>
    <w:rsid w:val="00E31873"/>
    <w:rsid w:val="00E31B40"/>
    <w:rsid w:val="00E31E30"/>
    <w:rsid w:val="00E31E4A"/>
    <w:rsid w:val="00E31E96"/>
    <w:rsid w:val="00E31EBF"/>
    <w:rsid w:val="00E31F8E"/>
    <w:rsid w:val="00E321DA"/>
    <w:rsid w:val="00E32401"/>
    <w:rsid w:val="00E3241A"/>
    <w:rsid w:val="00E326A4"/>
    <w:rsid w:val="00E328D3"/>
    <w:rsid w:val="00E32B2E"/>
    <w:rsid w:val="00E32BA6"/>
    <w:rsid w:val="00E33A71"/>
    <w:rsid w:val="00E33A98"/>
    <w:rsid w:val="00E33F5E"/>
    <w:rsid w:val="00E34017"/>
    <w:rsid w:val="00E34092"/>
    <w:rsid w:val="00E34394"/>
    <w:rsid w:val="00E34801"/>
    <w:rsid w:val="00E34A95"/>
    <w:rsid w:val="00E34DF2"/>
    <w:rsid w:val="00E34E34"/>
    <w:rsid w:val="00E34EE7"/>
    <w:rsid w:val="00E34F64"/>
    <w:rsid w:val="00E3504A"/>
    <w:rsid w:val="00E350B5"/>
    <w:rsid w:val="00E350C7"/>
    <w:rsid w:val="00E350D5"/>
    <w:rsid w:val="00E35393"/>
    <w:rsid w:val="00E3599E"/>
    <w:rsid w:val="00E36073"/>
    <w:rsid w:val="00E3654D"/>
    <w:rsid w:val="00E36578"/>
    <w:rsid w:val="00E3660C"/>
    <w:rsid w:val="00E36A6D"/>
    <w:rsid w:val="00E36CD6"/>
    <w:rsid w:val="00E36E01"/>
    <w:rsid w:val="00E36F98"/>
    <w:rsid w:val="00E36FD6"/>
    <w:rsid w:val="00E3712F"/>
    <w:rsid w:val="00E3748B"/>
    <w:rsid w:val="00E375BE"/>
    <w:rsid w:val="00E3768E"/>
    <w:rsid w:val="00E37963"/>
    <w:rsid w:val="00E37BE8"/>
    <w:rsid w:val="00E37DFA"/>
    <w:rsid w:val="00E37E64"/>
    <w:rsid w:val="00E37E94"/>
    <w:rsid w:val="00E37FFB"/>
    <w:rsid w:val="00E404AB"/>
    <w:rsid w:val="00E4065E"/>
    <w:rsid w:val="00E4080B"/>
    <w:rsid w:val="00E40BCA"/>
    <w:rsid w:val="00E41191"/>
    <w:rsid w:val="00E41561"/>
    <w:rsid w:val="00E4157E"/>
    <w:rsid w:val="00E41993"/>
    <w:rsid w:val="00E41BC8"/>
    <w:rsid w:val="00E41C90"/>
    <w:rsid w:val="00E42076"/>
    <w:rsid w:val="00E42199"/>
    <w:rsid w:val="00E422B5"/>
    <w:rsid w:val="00E4272B"/>
    <w:rsid w:val="00E42C59"/>
    <w:rsid w:val="00E43010"/>
    <w:rsid w:val="00E4302F"/>
    <w:rsid w:val="00E4374D"/>
    <w:rsid w:val="00E43A8F"/>
    <w:rsid w:val="00E43B2D"/>
    <w:rsid w:val="00E43CFC"/>
    <w:rsid w:val="00E4407B"/>
    <w:rsid w:val="00E442C0"/>
    <w:rsid w:val="00E4438C"/>
    <w:rsid w:val="00E443BB"/>
    <w:rsid w:val="00E445EE"/>
    <w:rsid w:val="00E449BA"/>
    <w:rsid w:val="00E44ADC"/>
    <w:rsid w:val="00E44B2F"/>
    <w:rsid w:val="00E44CAC"/>
    <w:rsid w:val="00E44F79"/>
    <w:rsid w:val="00E45103"/>
    <w:rsid w:val="00E4546C"/>
    <w:rsid w:val="00E45924"/>
    <w:rsid w:val="00E45956"/>
    <w:rsid w:val="00E45D2E"/>
    <w:rsid w:val="00E45E6D"/>
    <w:rsid w:val="00E45F92"/>
    <w:rsid w:val="00E461CC"/>
    <w:rsid w:val="00E4625D"/>
    <w:rsid w:val="00E464AB"/>
    <w:rsid w:val="00E466EE"/>
    <w:rsid w:val="00E46817"/>
    <w:rsid w:val="00E46973"/>
    <w:rsid w:val="00E469D5"/>
    <w:rsid w:val="00E46BAA"/>
    <w:rsid w:val="00E46CC2"/>
    <w:rsid w:val="00E46D86"/>
    <w:rsid w:val="00E46E9D"/>
    <w:rsid w:val="00E4717A"/>
    <w:rsid w:val="00E47599"/>
    <w:rsid w:val="00E47736"/>
    <w:rsid w:val="00E478C0"/>
    <w:rsid w:val="00E50046"/>
    <w:rsid w:val="00E50259"/>
    <w:rsid w:val="00E506B6"/>
    <w:rsid w:val="00E50741"/>
    <w:rsid w:val="00E507D6"/>
    <w:rsid w:val="00E5080B"/>
    <w:rsid w:val="00E508E9"/>
    <w:rsid w:val="00E5092F"/>
    <w:rsid w:val="00E518BE"/>
    <w:rsid w:val="00E51C25"/>
    <w:rsid w:val="00E5206D"/>
    <w:rsid w:val="00E52BD5"/>
    <w:rsid w:val="00E52C81"/>
    <w:rsid w:val="00E52D17"/>
    <w:rsid w:val="00E52E66"/>
    <w:rsid w:val="00E52EA2"/>
    <w:rsid w:val="00E5312A"/>
    <w:rsid w:val="00E537CB"/>
    <w:rsid w:val="00E537DE"/>
    <w:rsid w:val="00E539A2"/>
    <w:rsid w:val="00E53A07"/>
    <w:rsid w:val="00E53D23"/>
    <w:rsid w:val="00E53D29"/>
    <w:rsid w:val="00E53DD1"/>
    <w:rsid w:val="00E53F83"/>
    <w:rsid w:val="00E54067"/>
    <w:rsid w:val="00E54472"/>
    <w:rsid w:val="00E547E7"/>
    <w:rsid w:val="00E5480F"/>
    <w:rsid w:val="00E54889"/>
    <w:rsid w:val="00E54C79"/>
    <w:rsid w:val="00E55028"/>
    <w:rsid w:val="00E55203"/>
    <w:rsid w:val="00E55372"/>
    <w:rsid w:val="00E55999"/>
    <w:rsid w:val="00E55DF9"/>
    <w:rsid w:val="00E55F50"/>
    <w:rsid w:val="00E5609E"/>
    <w:rsid w:val="00E5633D"/>
    <w:rsid w:val="00E56774"/>
    <w:rsid w:val="00E56873"/>
    <w:rsid w:val="00E56ADA"/>
    <w:rsid w:val="00E56C89"/>
    <w:rsid w:val="00E56F0A"/>
    <w:rsid w:val="00E57202"/>
    <w:rsid w:val="00E573EA"/>
    <w:rsid w:val="00E5755F"/>
    <w:rsid w:val="00E57596"/>
    <w:rsid w:val="00E5760A"/>
    <w:rsid w:val="00E57B1C"/>
    <w:rsid w:val="00E57C62"/>
    <w:rsid w:val="00E57EFC"/>
    <w:rsid w:val="00E6024E"/>
    <w:rsid w:val="00E60D2E"/>
    <w:rsid w:val="00E614EA"/>
    <w:rsid w:val="00E61747"/>
    <w:rsid w:val="00E61B1A"/>
    <w:rsid w:val="00E61CC5"/>
    <w:rsid w:val="00E61EB9"/>
    <w:rsid w:val="00E61ED5"/>
    <w:rsid w:val="00E62010"/>
    <w:rsid w:val="00E620BA"/>
    <w:rsid w:val="00E62192"/>
    <w:rsid w:val="00E62199"/>
    <w:rsid w:val="00E6228A"/>
    <w:rsid w:val="00E626A2"/>
    <w:rsid w:val="00E62BF4"/>
    <w:rsid w:val="00E6342F"/>
    <w:rsid w:val="00E63646"/>
    <w:rsid w:val="00E63E98"/>
    <w:rsid w:val="00E648E4"/>
    <w:rsid w:val="00E649E8"/>
    <w:rsid w:val="00E64AF4"/>
    <w:rsid w:val="00E64D1B"/>
    <w:rsid w:val="00E64D7D"/>
    <w:rsid w:val="00E64DF8"/>
    <w:rsid w:val="00E64F8C"/>
    <w:rsid w:val="00E650A8"/>
    <w:rsid w:val="00E6529E"/>
    <w:rsid w:val="00E652C9"/>
    <w:rsid w:val="00E65307"/>
    <w:rsid w:val="00E656F7"/>
    <w:rsid w:val="00E65ED3"/>
    <w:rsid w:val="00E66100"/>
    <w:rsid w:val="00E664EF"/>
    <w:rsid w:val="00E665B2"/>
    <w:rsid w:val="00E66C51"/>
    <w:rsid w:val="00E672FE"/>
    <w:rsid w:val="00E6743E"/>
    <w:rsid w:val="00E67766"/>
    <w:rsid w:val="00E677BF"/>
    <w:rsid w:val="00E678A0"/>
    <w:rsid w:val="00E67AB7"/>
    <w:rsid w:val="00E70482"/>
    <w:rsid w:val="00E70622"/>
    <w:rsid w:val="00E707D9"/>
    <w:rsid w:val="00E70A19"/>
    <w:rsid w:val="00E70AD0"/>
    <w:rsid w:val="00E70CAB"/>
    <w:rsid w:val="00E70D96"/>
    <w:rsid w:val="00E70DFA"/>
    <w:rsid w:val="00E713A5"/>
    <w:rsid w:val="00E714FD"/>
    <w:rsid w:val="00E71668"/>
    <w:rsid w:val="00E719B0"/>
    <w:rsid w:val="00E72298"/>
    <w:rsid w:val="00E722BB"/>
    <w:rsid w:val="00E7232C"/>
    <w:rsid w:val="00E72ECD"/>
    <w:rsid w:val="00E72FBA"/>
    <w:rsid w:val="00E7304C"/>
    <w:rsid w:val="00E73196"/>
    <w:rsid w:val="00E731DD"/>
    <w:rsid w:val="00E73519"/>
    <w:rsid w:val="00E7351F"/>
    <w:rsid w:val="00E7363C"/>
    <w:rsid w:val="00E73C47"/>
    <w:rsid w:val="00E73E0C"/>
    <w:rsid w:val="00E73E45"/>
    <w:rsid w:val="00E7448F"/>
    <w:rsid w:val="00E74938"/>
    <w:rsid w:val="00E74D51"/>
    <w:rsid w:val="00E74D52"/>
    <w:rsid w:val="00E74F67"/>
    <w:rsid w:val="00E74FCD"/>
    <w:rsid w:val="00E75277"/>
    <w:rsid w:val="00E7553A"/>
    <w:rsid w:val="00E7576B"/>
    <w:rsid w:val="00E75912"/>
    <w:rsid w:val="00E75BE5"/>
    <w:rsid w:val="00E75E3B"/>
    <w:rsid w:val="00E765CF"/>
    <w:rsid w:val="00E769FD"/>
    <w:rsid w:val="00E76AC5"/>
    <w:rsid w:val="00E76BF2"/>
    <w:rsid w:val="00E76CD9"/>
    <w:rsid w:val="00E76EA9"/>
    <w:rsid w:val="00E77225"/>
    <w:rsid w:val="00E77332"/>
    <w:rsid w:val="00E774E9"/>
    <w:rsid w:val="00E775CC"/>
    <w:rsid w:val="00E77A8D"/>
    <w:rsid w:val="00E77AAB"/>
    <w:rsid w:val="00E77B3F"/>
    <w:rsid w:val="00E77D4C"/>
    <w:rsid w:val="00E77EEA"/>
    <w:rsid w:val="00E80506"/>
    <w:rsid w:val="00E80841"/>
    <w:rsid w:val="00E80A3B"/>
    <w:rsid w:val="00E80F2F"/>
    <w:rsid w:val="00E81034"/>
    <w:rsid w:val="00E814C2"/>
    <w:rsid w:val="00E817AF"/>
    <w:rsid w:val="00E81813"/>
    <w:rsid w:val="00E818E0"/>
    <w:rsid w:val="00E81A5C"/>
    <w:rsid w:val="00E81B9A"/>
    <w:rsid w:val="00E81FE8"/>
    <w:rsid w:val="00E8235F"/>
    <w:rsid w:val="00E824CB"/>
    <w:rsid w:val="00E824E8"/>
    <w:rsid w:val="00E82F14"/>
    <w:rsid w:val="00E82F80"/>
    <w:rsid w:val="00E831E9"/>
    <w:rsid w:val="00E83BDE"/>
    <w:rsid w:val="00E83CAF"/>
    <w:rsid w:val="00E83E87"/>
    <w:rsid w:val="00E84425"/>
    <w:rsid w:val="00E84CAF"/>
    <w:rsid w:val="00E84F6E"/>
    <w:rsid w:val="00E84F87"/>
    <w:rsid w:val="00E850DC"/>
    <w:rsid w:val="00E850F4"/>
    <w:rsid w:val="00E857D4"/>
    <w:rsid w:val="00E8587E"/>
    <w:rsid w:val="00E85B57"/>
    <w:rsid w:val="00E85CC6"/>
    <w:rsid w:val="00E85D10"/>
    <w:rsid w:val="00E85EA4"/>
    <w:rsid w:val="00E85F49"/>
    <w:rsid w:val="00E865F3"/>
    <w:rsid w:val="00E8696C"/>
    <w:rsid w:val="00E86B4D"/>
    <w:rsid w:val="00E86C9D"/>
    <w:rsid w:val="00E86FF1"/>
    <w:rsid w:val="00E87059"/>
    <w:rsid w:val="00E87229"/>
    <w:rsid w:val="00E87343"/>
    <w:rsid w:val="00E87492"/>
    <w:rsid w:val="00E875B4"/>
    <w:rsid w:val="00E875F8"/>
    <w:rsid w:val="00E8760E"/>
    <w:rsid w:val="00E87683"/>
    <w:rsid w:val="00E87A25"/>
    <w:rsid w:val="00E87A9B"/>
    <w:rsid w:val="00E87E4E"/>
    <w:rsid w:val="00E90867"/>
    <w:rsid w:val="00E90898"/>
    <w:rsid w:val="00E90907"/>
    <w:rsid w:val="00E90AB2"/>
    <w:rsid w:val="00E9136E"/>
    <w:rsid w:val="00E914C8"/>
    <w:rsid w:val="00E916E3"/>
    <w:rsid w:val="00E92177"/>
    <w:rsid w:val="00E92720"/>
    <w:rsid w:val="00E9274D"/>
    <w:rsid w:val="00E9277C"/>
    <w:rsid w:val="00E927EB"/>
    <w:rsid w:val="00E929F0"/>
    <w:rsid w:val="00E92A45"/>
    <w:rsid w:val="00E92BC2"/>
    <w:rsid w:val="00E92C3C"/>
    <w:rsid w:val="00E92D05"/>
    <w:rsid w:val="00E930D4"/>
    <w:rsid w:val="00E930D8"/>
    <w:rsid w:val="00E931E3"/>
    <w:rsid w:val="00E9335D"/>
    <w:rsid w:val="00E93711"/>
    <w:rsid w:val="00E937AE"/>
    <w:rsid w:val="00E938EC"/>
    <w:rsid w:val="00E9393E"/>
    <w:rsid w:val="00E93DB8"/>
    <w:rsid w:val="00E93E65"/>
    <w:rsid w:val="00E93F94"/>
    <w:rsid w:val="00E93FB0"/>
    <w:rsid w:val="00E94218"/>
    <w:rsid w:val="00E94322"/>
    <w:rsid w:val="00E944CF"/>
    <w:rsid w:val="00E946EF"/>
    <w:rsid w:val="00E949F0"/>
    <w:rsid w:val="00E94E99"/>
    <w:rsid w:val="00E9523D"/>
    <w:rsid w:val="00E95773"/>
    <w:rsid w:val="00E95BA2"/>
    <w:rsid w:val="00E95C4B"/>
    <w:rsid w:val="00E95C77"/>
    <w:rsid w:val="00E95E94"/>
    <w:rsid w:val="00E95F4A"/>
    <w:rsid w:val="00E95F63"/>
    <w:rsid w:val="00E962D2"/>
    <w:rsid w:val="00E96354"/>
    <w:rsid w:val="00E96382"/>
    <w:rsid w:val="00E9663D"/>
    <w:rsid w:val="00E96A5D"/>
    <w:rsid w:val="00E96E2B"/>
    <w:rsid w:val="00E96E4D"/>
    <w:rsid w:val="00E96FE3"/>
    <w:rsid w:val="00E97228"/>
    <w:rsid w:val="00E9740E"/>
    <w:rsid w:val="00E979C3"/>
    <w:rsid w:val="00E97B1E"/>
    <w:rsid w:val="00EA0727"/>
    <w:rsid w:val="00EA12C1"/>
    <w:rsid w:val="00EA1435"/>
    <w:rsid w:val="00EA1541"/>
    <w:rsid w:val="00EA1542"/>
    <w:rsid w:val="00EA1648"/>
    <w:rsid w:val="00EA191A"/>
    <w:rsid w:val="00EA1E12"/>
    <w:rsid w:val="00EA1E65"/>
    <w:rsid w:val="00EA1EDA"/>
    <w:rsid w:val="00EA2257"/>
    <w:rsid w:val="00EA2573"/>
    <w:rsid w:val="00EA2BDF"/>
    <w:rsid w:val="00EA2ECF"/>
    <w:rsid w:val="00EA3330"/>
    <w:rsid w:val="00EA3750"/>
    <w:rsid w:val="00EA3B62"/>
    <w:rsid w:val="00EA3BF6"/>
    <w:rsid w:val="00EA3D58"/>
    <w:rsid w:val="00EA4101"/>
    <w:rsid w:val="00EA41FA"/>
    <w:rsid w:val="00EA443F"/>
    <w:rsid w:val="00EA44F9"/>
    <w:rsid w:val="00EA47C0"/>
    <w:rsid w:val="00EA4A3D"/>
    <w:rsid w:val="00EA4A54"/>
    <w:rsid w:val="00EA4B24"/>
    <w:rsid w:val="00EA4BB0"/>
    <w:rsid w:val="00EA4CF7"/>
    <w:rsid w:val="00EA4E4B"/>
    <w:rsid w:val="00EA4EBF"/>
    <w:rsid w:val="00EA4FB1"/>
    <w:rsid w:val="00EA4FBD"/>
    <w:rsid w:val="00EA5083"/>
    <w:rsid w:val="00EA51B7"/>
    <w:rsid w:val="00EA5201"/>
    <w:rsid w:val="00EA524A"/>
    <w:rsid w:val="00EA5476"/>
    <w:rsid w:val="00EA5C36"/>
    <w:rsid w:val="00EA6893"/>
    <w:rsid w:val="00EA6D35"/>
    <w:rsid w:val="00EA70C2"/>
    <w:rsid w:val="00EA736C"/>
    <w:rsid w:val="00EA7ABC"/>
    <w:rsid w:val="00EA7B02"/>
    <w:rsid w:val="00EA7C0C"/>
    <w:rsid w:val="00EA7D95"/>
    <w:rsid w:val="00EA7E3B"/>
    <w:rsid w:val="00EB022F"/>
    <w:rsid w:val="00EB03D8"/>
    <w:rsid w:val="00EB0682"/>
    <w:rsid w:val="00EB0DEB"/>
    <w:rsid w:val="00EB1023"/>
    <w:rsid w:val="00EB10D7"/>
    <w:rsid w:val="00EB119D"/>
    <w:rsid w:val="00EB1293"/>
    <w:rsid w:val="00EB1471"/>
    <w:rsid w:val="00EB156E"/>
    <w:rsid w:val="00EB1782"/>
    <w:rsid w:val="00EB19E0"/>
    <w:rsid w:val="00EB1AB0"/>
    <w:rsid w:val="00EB1BF0"/>
    <w:rsid w:val="00EB1DDF"/>
    <w:rsid w:val="00EB2373"/>
    <w:rsid w:val="00EB2664"/>
    <w:rsid w:val="00EB33A2"/>
    <w:rsid w:val="00EB33DE"/>
    <w:rsid w:val="00EB3405"/>
    <w:rsid w:val="00EB398F"/>
    <w:rsid w:val="00EB3B52"/>
    <w:rsid w:val="00EB3B91"/>
    <w:rsid w:val="00EB3E7C"/>
    <w:rsid w:val="00EB427E"/>
    <w:rsid w:val="00EB45E0"/>
    <w:rsid w:val="00EB4BD5"/>
    <w:rsid w:val="00EB4C91"/>
    <w:rsid w:val="00EB5048"/>
    <w:rsid w:val="00EB5074"/>
    <w:rsid w:val="00EB508D"/>
    <w:rsid w:val="00EB512F"/>
    <w:rsid w:val="00EB52C7"/>
    <w:rsid w:val="00EB54C9"/>
    <w:rsid w:val="00EB578B"/>
    <w:rsid w:val="00EB585A"/>
    <w:rsid w:val="00EB593B"/>
    <w:rsid w:val="00EB5955"/>
    <w:rsid w:val="00EB59F9"/>
    <w:rsid w:val="00EB5A2B"/>
    <w:rsid w:val="00EB5ABE"/>
    <w:rsid w:val="00EB5F41"/>
    <w:rsid w:val="00EB5FD2"/>
    <w:rsid w:val="00EB6187"/>
    <w:rsid w:val="00EB636A"/>
    <w:rsid w:val="00EB66BD"/>
    <w:rsid w:val="00EB67D5"/>
    <w:rsid w:val="00EB67E2"/>
    <w:rsid w:val="00EB6A8A"/>
    <w:rsid w:val="00EB7474"/>
    <w:rsid w:val="00EB7514"/>
    <w:rsid w:val="00EC066B"/>
    <w:rsid w:val="00EC080C"/>
    <w:rsid w:val="00EC145B"/>
    <w:rsid w:val="00EC15FA"/>
    <w:rsid w:val="00EC1A6B"/>
    <w:rsid w:val="00EC1C7E"/>
    <w:rsid w:val="00EC1EFD"/>
    <w:rsid w:val="00EC2157"/>
    <w:rsid w:val="00EC24A3"/>
    <w:rsid w:val="00EC265E"/>
    <w:rsid w:val="00EC2718"/>
    <w:rsid w:val="00EC293F"/>
    <w:rsid w:val="00EC2CF7"/>
    <w:rsid w:val="00EC2DFA"/>
    <w:rsid w:val="00EC31B1"/>
    <w:rsid w:val="00EC3805"/>
    <w:rsid w:val="00EC3892"/>
    <w:rsid w:val="00EC3B21"/>
    <w:rsid w:val="00EC3CD0"/>
    <w:rsid w:val="00EC3CD6"/>
    <w:rsid w:val="00EC3F93"/>
    <w:rsid w:val="00EC3FBE"/>
    <w:rsid w:val="00EC4025"/>
    <w:rsid w:val="00EC40FA"/>
    <w:rsid w:val="00EC41F5"/>
    <w:rsid w:val="00EC43DF"/>
    <w:rsid w:val="00EC47B0"/>
    <w:rsid w:val="00EC47E0"/>
    <w:rsid w:val="00EC4A52"/>
    <w:rsid w:val="00EC4E74"/>
    <w:rsid w:val="00EC4FED"/>
    <w:rsid w:val="00EC50B3"/>
    <w:rsid w:val="00EC52E6"/>
    <w:rsid w:val="00EC5368"/>
    <w:rsid w:val="00EC53AE"/>
    <w:rsid w:val="00EC53E5"/>
    <w:rsid w:val="00EC5688"/>
    <w:rsid w:val="00EC5AD6"/>
    <w:rsid w:val="00EC5CA9"/>
    <w:rsid w:val="00EC5CE3"/>
    <w:rsid w:val="00EC643C"/>
    <w:rsid w:val="00EC65EA"/>
    <w:rsid w:val="00EC6999"/>
    <w:rsid w:val="00EC754D"/>
    <w:rsid w:val="00EC75B2"/>
    <w:rsid w:val="00EC7887"/>
    <w:rsid w:val="00EC7952"/>
    <w:rsid w:val="00EC7996"/>
    <w:rsid w:val="00EC7B78"/>
    <w:rsid w:val="00EC7D1B"/>
    <w:rsid w:val="00EC7ECB"/>
    <w:rsid w:val="00ED04A9"/>
    <w:rsid w:val="00ED06B1"/>
    <w:rsid w:val="00ED0A6E"/>
    <w:rsid w:val="00ED0BF0"/>
    <w:rsid w:val="00ED0C43"/>
    <w:rsid w:val="00ED0E91"/>
    <w:rsid w:val="00ED157D"/>
    <w:rsid w:val="00ED1834"/>
    <w:rsid w:val="00ED18E6"/>
    <w:rsid w:val="00ED1AC6"/>
    <w:rsid w:val="00ED1E43"/>
    <w:rsid w:val="00ED262B"/>
    <w:rsid w:val="00ED2A6A"/>
    <w:rsid w:val="00ED2BBF"/>
    <w:rsid w:val="00ED2DAF"/>
    <w:rsid w:val="00ED2E06"/>
    <w:rsid w:val="00ED3E14"/>
    <w:rsid w:val="00ED4117"/>
    <w:rsid w:val="00ED47BB"/>
    <w:rsid w:val="00ED4AA2"/>
    <w:rsid w:val="00ED4BFF"/>
    <w:rsid w:val="00ED4C2A"/>
    <w:rsid w:val="00ED504A"/>
    <w:rsid w:val="00ED512B"/>
    <w:rsid w:val="00ED527B"/>
    <w:rsid w:val="00ED53A8"/>
    <w:rsid w:val="00ED53D1"/>
    <w:rsid w:val="00ED5DDB"/>
    <w:rsid w:val="00ED5DF4"/>
    <w:rsid w:val="00ED5FDD"/>
    <w:rsid w:val="00ED670B"/>
    <w:rsid w:val="00ED6C67"/>
    <w:rsid w:val="00ED6E91"/>
    <w:rsid w:val="00ED6F3D"/>
    <w:rsid w:val="00ED7174"/>
    <w:rsid w:val="00ED7634"/>
    <w:rsid w:val="00ED776D"/>
    <w:rsid w:val="00ED7A12"/>
    <w:rsid w:val="00ED7A34"/>
    <w:rsid w:val="00ED7CF7"/>
    <w:rsid w:val="00EE009F"/>
    <w:rsid w:val="00EE0169"/>
    <w:rsid w:val="00EE03E0"/>
    <w:rsid w:val="00EE03E1"/>
    <w:rsid w:val="00EE04CA"/>
    <w:rsid w:val="00EE0914"/>
    <w:rsid w:val="00EE0A89"/>
    <w:rsid w:val="00EE0ACE"/>
    <w:rsid w:val="00EE0D2B"/>
    <w:rsid w:val="00EE0DCB"/>
    <w:rsid w:val="00EE10AE"/>
    <w:rsid w:val="00EE1680"/>
    <w:rsid w:val="00EE17BA"/>
    <w:rsid w:val="00EE1A24"/>
    <w:rsid w:val="00EE1ACD"/>
    <w:rsid w:val="00EE1B0D"/>
    <w:rsid w:val="00EE209A"/>
    <w:rsid w:val="00EE21C6"/>
    <w:rsid w:val="00EE23A9"/>
    <w:rsid w:val="00EE25B6"/>
    <w:rsid w:val="00EE2AD3"/>
    <w:rsid w:val="00EE2C08"/>
    <w:rsid w:val="00EE2E16"/>
    <w:rsid w:val="00EE30AD"/>
    <w:rsid w:val="00EE32B2"/>
    <w:rsid w:val="00EE3A3C"/>
    <w:rsid w:val="00EE40B0"/>
    <w:rsid w:val="00EE40C0"/>
    <w:rsid w:val="00EE43A5"/>
    <w:rsid w:val="00EE44BD"/>
    <w:rsid w:val="00EE5311"/>
    <w:rsid w:val="00EE5602"/>
    <w:rsid w:val="00EE579F"/>
    <w:rsid w:val="00EE57BF"/>
    <w:rsid w:val="00EE5AFC"/>
    <w:rsid w:val="00EE5D71"/>
    <w:rsid w:val="00EE5E71"/>
    <w:rsid w:val="00EE6005"/>
    <w:rsid w:val="00EE63F0"/>
    <w:rsid w:val="00EE671F"/>
    <w:rsid w:val="00EE68CE"/>
    <w:rsid w:val="00EE69D0"/>
    <w:rsid w:val="00EE6A35"/>
    <w:rsid w:val="00EE6AD2"/>
    <w:rsid w:val="00EE6B56"/>
    <w:rsid w:val="00EE6D7D"/>
    <w:rsid w:val="00EE709F"/>
    <w:rsid w:val="00EE72A5"/>
    <w:rsid w:val="00EE74BA"/>
    <w:rsid w:val="00EE76B7"/>
    <w:rsid w:val="00EE7812"/>
    <w:rsid w:val="00EE7B62"/>
    <w:rsid w:val="00EE7C6D"/>
    <w:rsid w:val="00EF00B3"/>
    <w:rsid w:val="00EF0312"/>
    <w:rsid w:val="00EF03E1"/>
    <w:rsid w:val="00EF03E4"/>
    <w:rsid w:val="00EF0436"/>
    <w:rsid w:val="00EF04E5"/>
    <w:rsid w:val="00EF053E"/>
    <w:rsid w:val="00EF05ED"/>
    <w:rsid w:val="00EF0638"/>
    <w:rsid w:val="00EF086C"/>
    <w:rsid w:val="00EF0964"/>
    <w:rsid w:val="00EF097D"/>
    <w:rsid w:val="00EF1801"/>
    <w:rsid w:val="00EF1C12"/>
    <w:rsid w:val="00EF1CA9"/>
    <w:rsid w:val="00EF1CC1"/>
    <w:rsid w:val="00EF2187"/>
    <w:rsid w:val="00EF2708"/>
    <w:rsid w:val="00EF2AC6"/>
    <w:rsid w:val="00EF2C5B"/>
    <w:rsid w:val="00EF2CE1"/>
    <w:rsid w:val="00EF2F66"/>
    <w:rsid w:val="00EF3032"/>
    <w:rsid w:val="00EF305C"/>
    <w:rsid w:val="00EF345E"/>
    <w:rsid w:val="00EF34A0"/>
    <w:rsid w:val="00EF35A8"/>
    <w:rsid w:val="00EF35F6"/>
    <w:rsid w:val="00EF3845"/>
    <w:rsid w:val="00EF3925"/>
    <w:rsid w:val="00EF3D2E"/>
    <w:rsid w:val="00EF3D30"/>
    <w:rsid w:val="00EF3F8E"/>
    <w:rsid w:val="00EF43D9"/>
    <w:rsid w:val="00EF44B6"/>
    <w:rsid w:val="00EF4633"/>
    <w:rsid w:val="00EF4729"/>
    <w:rsid w:val="00EF4CD1"/>
    <w:rsid w:val="00EF4DED"/>
    <w:rsid w:val="00EF5568"/>
    <w:rsid w:val="00EF5F6A"/>
    <w:rsid w:val="00EF6102"/>
    <w:rsid w:val="00EF62AE"/>
    <w:rsid w:val="00EF6311"/>
    <w:rsid w:val="00EF66EF"/>
    <w:rsid w:val="00EF6721"/>
    <w:rsid w:val="00EF6796"/>
    <w:rsid w:val="00EF6A41"/>
    <w:rsid w:val="00EF6BDE"/>
    <w:rsid w:val="00EF6C74"/>
    <w:rsid w:val="00EF71CF"/>
    <w:rsid w:val="00EF741F"/>
    <w:rsid w:val="00EF75E3"/>
    <w:rsid w:val="00EF76E2"/>
    <w:rsid w:val="00EF770E"/>
    <w:rsid w:val="00EF79AB"/>
    <w:rsid w:val="00F00225"/>
    <w:rsid w:val="00F00289"/>
    <w:rsid w:val="00F00351"/>
    <w:rsid w:val="00F0070F"/>
    <w:rsid w:val="00F0099D"/>
    <w:rsid w:val="00F00AED"/>
    <w:rsid w:val="00F01239"/>
    <w:rsid w:val="00F01675"/>
    <w:rsid w:val="00F01920"/>
    <w:rsid w:val="00F01AD1"/>
    <w:rsid w:val="00F01E3B"/>
    <w:rsid w:val="00F0200B"/>
    <w:rsid w:val="00F0298E"/>
    <w:rsid w:val="00F02996"/>
    <w:rsid w:val="00F02D9F"/>
    <w:rsid w:val="00F03056"/>
    <w:rsid w:val="00F030C1"/>
    <w:rsid w:val="00F03674"/>
    <w:rsid w:val="00F03702"/>
    <w:rsid w:val="00F03959"/>
    <w:rsid w:val="00F039F6"/>
    <w:rsid w:val="00F03CA9"/>
    <w:rsid w:val="00F03DA8"/>
    <w:rsid w:val="00F03E49"/>
    <w:rsid w:val="00F03EED"/>
    <w:rsid w:val="00F0459E"/>
    <w:rsid w:val="00F0467E"/>
    <w:rsid w:val="00F04681"/>
    <w:rsid w:val="00F046A2"/>
    <w:rsid w:val="00F04949"/>
    <w:rsid w:val="00F04B52"/>
    <w:rsid w:val="00F04BD8"/>
    <w:rsid w:val="00F04DF2"/>
    <w:rsid w:val="00F051D4"/>
    <w:rsid w:val="00F05226"/>
    <w:rsid w:val="00F05444"/>
    <w:rsid w:val="00F0577F"/>
    <w:rsid w:val="00F057A2"/>
    <w:rsid w:val="00F05D1E"/>
    <w:rsid w:val="00F05EAC"/>
    <w:rsid w:val="00F06137"/>
    <w:rsid w:val="00F06364"/>
    <w:rsid w:val="00F063E6"/>
    <w:rsid w:val="00F068D8"/>
    <w:rsid w:val="00F0697B"/>
    <w:rsid w:val="00F06A3A"/>
    <w:rsid w:val="00F06CFD"/>
    <w:rsid w:val="00F06D8A"/>
    <w:rsid w:val="00F06E7C"/>
    <w:rsid w:val="00F07216"/>
    <w:rsid w:val="00F077E3"/>
    <w:rsid w:val="00F077EE"/>
    <w:rsid w:val="00F078B9"/>
    <w:rsid w:val="00F0792E"/>
    <w:rsid w:val="00F07B51"/>
    <w:rsid w:val="00F07C36"/>
    <w:rsid w:val="00F07D27"/>
    <w:rsid w:val="00F07D2B"/>
    <w:rsid w:val="00F10052"/>
    <w:rsid w:val="00F100C2"/>
    <w:rsid w:val="00F10183"/>
    <w:rsid w:val="00F10410"/>
    <w:rsid w:val="00F1069C"/>
    <w:rsid w:val="00F10993"/>
    <w:rsid w:val="00F10BD6"/>
    <w:rsid w:val="00F10E1F"/>
    <w:rsid w:val="00F111DE"/>
    <w:rsid w:val="00F1124F"/>
    <w:rsid w:val="00F11412"/>
    <w:rsid w:val="00F114D9"/>
    <w:rsid w:val="00F1193B"/>
    <w:rsid w:val="00F120AE"/>
    <w:rsid w:val="00F12291"/>
    <w:rsid w:val="00F125F4"/>
    <w:rsid w:val="00F12C11"/>
    <w:rsid w:val="00F12D05"/>
    <w:rsid w:val="00F12EDA"/>
    <w:rsid w:val="00F13007"/>
    <w:rsid w:val="00F134C3"/>
    <w:rsid w:val="00F1353B"/>
    <w:rsid w:val="00F135E3"/>
    <w:rsid w:val="00F13BA4"/>
    <w:rsid w:val="00F13D6E"/>
    <w:rsid w:val="00F13FCA"/>
    <w:rsid w:val="00F14137"/>
    <w:rsid w:val="00F14352"/>
    <w:rsid w:val="00F14B3F"/>
    <w:rsid w:val="00F14BDE"/>
    <w:rsid w:val="00F14C17"/>
    <w:rsid w:val="00F15129"/>
    <w:rsid w:val="00F1530A"/>
    <w:rsid w:val="00F1569D"/>
    <w:rsid w:val="00F15B4F"/>
    <w:rsid w:val="00F15DEF"/>
    <w:rsid w:val="00F15F94"/>
    <w:rsid w:val="00F161FE"/>
    <w:rsid w:val="00F16487"/>
    <w:rsid w:val="00F1667A"/>
    <w:rsid w:val="00F16E89"/>
    <w:rsid w:val="00F16F0C"/>
    <w:rsid w:val="00F171A5"/>
    <w:rsid w:val="00F1743B"/>
    <w:rsid w:val="00F1776B"/>
    <w:rsid w:val="00F178F1"/>
    <w:rsid w:val="00F17B12"/>
    <w:rsid w:val="00F208E8"/>
    <w:rsid w:val="00F20A59"/>
    <w:rsid w:val="00F20B01"/>
    <w:rsid w:val="00F20CA5"/>
    <w:rsid w:val="00F20D57"/>
    <w:rsid w:val="00F21081"/>
    <w:rsid w:val="00F214BB"/>
    <w:rsid w:val="00F21729"/>
    <w:rsid w:val="00F2195D"/>
    <w:rsid w:val="00F21B9E"/>
    <w:rsid w:val="00F21C64"/>
    <w:rsid w:val="00F21D6A"/>
    <w:rsid w:val="00F21DE7"/>
    <w:rsid w:val="00F222D1"/>
    <w:rsid w:val="00F22F06"/>
    <w:rsid w:val="00F22F5D"/>
    <w:rsid w:val="00F22FD1"/>
    <w:rsid w:val="00F23656"/>
    <w:rsid w:val="00F23FCF"/>
    <w:rsid w:val="00F2404B"/>
    <w:rsid w:val="00F241B5"/>
    <w:rsid w:val="00F244C9"/>
    <w:rsid w:val="00F24605"/>
    <w:rsid w:val="00F24772"/>
    <w:rsid w:val="00F24908"/>
    <w:rsid w:val="00F24BE8"/>
    <w:rsid w:val="00F24DD9"/>
    <w:rsid w:val="00F2509A"/>
    <w:rsid w:val="00F252FC"/>
    <w:rsid w:val="00F2545E"/>
    <w:rsid w:val="00F254E2"/>
    <w:rsid w:val="00F259AD"/>
    <w:rsid w:val="00F25A01"/>
    <w:rsid w:val="00F25A12"/>
    <w:rsid w:val="00F25CD8"/>
    <w:rsid w:val="00F26047"/>
    <w:rsid w:val="00F26427"/>
    <w:rsid w:val="00F2663F"/>
    <w:rsid w:val="00F26C1F"/>
    <w:rsid w:val="00F26DFA"/>
    <w:rsid w:val="00F27116"/>
    <w:rsid w:val="00F27117"/>
    <w:rsid w:val="00F27343"/>
    <w:rsid w:val="00F27390"/>
    <w:rsid w:val="00F30165"/>
    <w:rsid w:val="00F30911"/>
    <w:rsid w:val="00F30C35"/>
    <w:rsid w:val="00F30C40"/>
    <w:rsid w:val="00F30D59"/>
    <w:rsid w:val="00F30DF0"/>
    <w:rsid w:val="00F310FE"/>
    <w:rsid w:val="00F314A9"/>
    <w:rsid w:val="00F314D4"/>
    <w:rsid w:val="00F31560"/>
    <w:rsid w:val="00F3162B"/>
    <w:rsid w:val="00F3188D"/>
    <w:rsid w:val="00F31891"/>
    <w:rsid w:val="00F3196C"/>
    <w:rsid w:val="00F31B6D"/>
    <w:rsid w:val="00F32078"/>
    <w:rsid w:val="00F3231F"/>
    <w:rsid w:val="00F324F1"/>
    <w:rsid w:val="00F32524"/>
    <w:rsid w:val="00F328FD"/>
    <w:rsid w:val="00F3296D"/>
    <w:rsid w:val="00F32CC1"/>
    <w:rsid w:val="00F3314D"/>
    <w:rsid w:val="00F3319D"/>
    <w:rsid w:val="00F3368F"/>
    <w:rsid w:val="00F33AEB"/>
    <w:rsid w:val="00F33F3A"/>
    <w:rsid w:val="00F341A1"/>
    <w:rsid w:val="00F34B5F"/>
    <w:rsid w:val="00F34CD2"/>
    <w:rsid w:val="00F34F07"/>
    <w:rsid w:val="00F350AD"/>
    <w:rsid w:val="00F35198"/>
    <w:rsid w:val="00F3596C"/>
    <w:rsid w:val="00F35972"/>
    <w:rsid w:val="00F35DE8"/>
    <w:rsid w:val="00F36120"/>
    <w:rsid w:val="00F36B4A"/>
    <w:rsid w:val="00F36F45"/>
    <w:rsid w:val="00F36F5C"/>
    <w:rsid w:val="00F36FF1"/>
    <w:rsid w:val="00F37604"/>
    <w:rsid w:val="00F37627"/>
    <w:rsid w:val="00F37726"/>
    <w:rsid w:val="00F37CEE"/>
    <w:rsid w:val="00F404F1"/>
    <w:rsid w:val="00F4092B"/>
    <w:rsid w:val="00F40BA1"/>
    <w:rsid w:val="00F40C6E"/>
    <w:rsid w:val="00F40D8A"/>
    <w:rsid w:val="00F40F6E"/>
    <w:rsid w:val="00F4112F"/>
    <w:rsid w:val="00F412B7"/>
    <w:rsid w:val="00F41494"/>
    <w:rsid w:val="00F41B1C"/>
    <w:rsid w:val="00F41CE5"/>
    <w:rsid w:val="00F420B8"/>
    <w:rsid w:val="00F42100"/>
    <w:rsid w:val="00F42746"/>
    <w:rsid w:val="00F42782"/>
    <w:rsid w:val="00F42817"/>
    <w:rsid w:val="00F42A86"/>
    <w:rsid w:val="00F42BC2"/>
    <w:rsid w:val="00F42C46"/>
    <w:rsid w:val="00F42D93"/>
    <w:rsid w:val="00F42E43"/>
    <w:rsid w:val="00F42EE7"/>
    <w:rsid w:val="00F42F69"/>
    <w:rsid w:val="00F4328A"/>
    <w:rsid w:val="00F43327"/>
    <w:rsid w:val="00F43888"/>
    <w:rsid w:val="00F43B92"/>
    <w:rsid w:val="00F43E79"/>
    <w:rsid w:val="00F44283"/>
    <w:rsid w:val="00F4457E"/>
    <w:rsid w:val="00F447D2"/>
    <w:rsid w:val="00F449C9"/>
    <w:rsid w:val="00F44C88"/>
    <w:rsid w:val="00F44F02"/>
    <w:rsid w:val="00F452BC"/>
    <w:rsid w:val="00F4570F"/>
    <w:rsid w:val="00F45852"/>
    <w:rsid w:val="00F458EA"/>
    <w:rsid w:val="00F45EF7"/>
    <w:rsid w:val="00F4626E"/>
    <w:rsid w:val="00F46525"/>
    <w:rsid w:val="00F465CC"/>
    <w:rsid w:val="00F4691A"/>
    <w:rsid w:val="00F46A26"/>
    <w:rsid w:val="00F46E88"/>
    <w:rsid w:val="00F46F59"/>
    <w:rsid w:val="00F47895"/>
    <w:rsid w:val="00F47A78"/>
    <w:rsid w:val="00F47A7C"/>
    <w:rsid w:val="00F47B44"/>
    <w:rsid w:val="00F47B4F"/>
    <w:rsid w:val="00F5040B"/>
    <w:rsid w:val="00F50481"/>
    <w:rsid w:val="00F505A9"/>
    <w:rsid w:val="00F509CD"/>
    <w:rsid w:val="00F50AD3"/>
    <w:rsid w:val="00F50D0D"/>
    <w:rsid w:val="00F50D5B"/>
    <w:rsid w:val="00F50DC8"/>
    <w:rsid w:val="00F511EB"/>
    <w:rsid w:val="00F51B7C"/>
    <w:rsid w:val="00F51E1C"/>
    <w:rsid w:val="00F51EF4"/>
    <w:rsid w:val="00F52118"/>
    <w:rsid w:val="00F5239C"/>
    <w:rsid w:val="00F5248C"/>
    <w:rsid w:val="00F525E9"/>
    <w:rsid w:val="00F526F4"/>
    <w:rsid w:val="00F5280B"/>
    <w:rsid w:val="00F535EC"/>
    <w:rsid w:val="00F536E5"/>
    <w:rsid w:val="00F53ADC"/>
    <w:rsid w:val="00F53E6A"/>
    <w:rsid w:val="00F53FDB"/>
    <w:rsid w:val="00F540D3"/>
    <w:rsid w:val="00F541BC"/>
    <w:rsid w:val="00F54532"/>
    <w:rsid w:val="00F54970"/>
    <w:rsid w:val="00F54B75"/>
    <w:rsid w:val="00F54EB6"/>
    <w:rsid w:val="00F55013"/>
    <w:rsid w:val="00F553A2"/>
    <w:rsid w:val="00F55A6B"/>
    <w:rsid w:val="00F55B88"/>
    <w:rsid w:val="00F56084"/>
    <w:rsid w:val="00F56199"/>
    <w:rsid w:val="00F56272"/>
    <w:rsid w:val="00F56495"/>
    <w:rsid w:val="00F56970"/>
    <w:rsid w:val="00F56ABC"/>
    <w:rsid w:val="00F56C6F"/>
    <w:rsid w:val="00F56DB3"/>
    <w:rsid w:val="00F571E0"/>
    <w:rsid w:val="00F572AC"/>
    <w:rsid w:val="00F572F9"/>
    <w:rsid w:val="00F57369"/>
    <w:rsid w:val="00F577A6"/>
    <w:rsid w:val="00F57C76"/>
    <w:rsid w:val="00F60274"/>
    <w:rsid w:val="00F602C9"/>
    <w:rsid w:val="00F6033E"/>
    <w:rsid w:val="00F60464"/>
    <w:rsid w:val="00F60DC7"/>
    <w:rsid w:val="00F60EF2"/>
    <w:rsid w:val="00F6103B"/>
    <w:rsid w:val="00F610BC"/>
    <w:rsid w:val="00F612D1"/>
    <w:rsid w:val="00F61319"/>
    <w:rsid w:val="00F61347"/>
    <w:rsid w:val="00F615F0"/>
    <w:rsid w:val="00F61744"/>
    <w:rsid w:val="00F6209E"/>
    <w:rsid w:val="00F62483"/>
    <w:rsid w:val="00F62C45"/>
    <w:rsid w:val="00F63C0A"/>
    <w:rsid w:val="00F6412F"/>
    <w:rsid w:val="00F64471"/>
    <w:rsid w:val="00F645E6"/>
    <w:rsid w:val="00F6496E"/>
    <w:rsid w:val="00F649FC"/>
    <w:rsid w:val="00F64B27"/>
    <w:rsid w:val="00F64BA9"/>
    <w:rsid w:val="00F64BB7"/>
    <w:rsid w:val="00F64E4B"/>
    <w:rsid w:val="00F64EDA"/>
    <w:rsid w:val="00F650D4"/>
    <w:rsid w:val="00F65383"/>
    <w:rsid w:val="00F653C7"/>
    <w:rsid w:val="00F654C7"/>
    <w:rsid w:val="00F65844"/>
    <w:rsid w:val="00F65E2D"/>
    <w:rsid w:val="00F65F9E"/>
    <w:rsid w:val="00F65FCB"/>
    <w:rsid w:val="00F660BE"/>
    <w:rsid w:val="00F66130"/>
    <w:rsid w:val="00F662C4"/>
    <w:rsid w:val="00F66480"/>
    <w:rsid w:val="00F665ED"/>
    <w:rsid w:val="00F666DB"/>
    <w:rsid w:val="00F6676F"/>
    <w:rsid w:val="00F66C32"/>
    <w:rsid w:val="00F6721B"/>
    <w:rsid w:val="00F6736C"/>
    <w:rsid w:val="00F67A18"/>
    <w:rsid w:val="00F67EBF"/>
    <w:rsid w:val="00F67EFA"/>
    <w:rsid w:val="00F67F22"/>
    <w:rsid w:val="00F67F8D"/>
    <w:rsid w:val="00F70297"/>
    <w:rsid w:val="00F70366"/>
    <w:rsid w:val="00F705C0"/>
    <w:rsid w:val="00F7075C"/>
    <w:rsid w:val="00F7092F"/>
    <w:rsid w:val="00F70B13"/>
    <w:rsid w:val="00F70BEB"/>
    <w:rsid w:val="00F70C15"/>
    <w:rsid w:val="00F70C63"/>
    <w:rsid w:val="00F70D04"/>
    <w:rsid w:val="00F71270"/>
    <w:rsid w:val="00F71289"/>
    <w:rsid w:val="00F712DE"/>
    <w:rsid w:val="00F71590"/>
    <w:rsid w:val="00F71921"/>
    <w:rsid w:val="00F71C00"/>
    <w:rsid w:val="00F7209F"/>
    <w:rsid w:val="00F7228B"/>
    <w:rsid w:val="00F7231D"/>
    <w:rsid w:val="00F724EC"/>
    <w:rsid w:val="00F73A27"/>
    <w:rsid w:val="00F73E9F"/>
    <w:rsid w:val="00F73FC3"/>
    <w:rsid w:val="00F74053"/>
    <w:rsid w:val="00F7410F"/>
    <w:rsid w:val="00F7439A"/>
    <w:rsid w:val="00F7458D"/>
    <w:rsid w:val="00F74CFC"/>
    <w:rsid w:val="00F74DFF"/>
    <w:rsid w:val="00F750E0"/>
    <w:rsid w:val="00F75428"/>
    <w:rsid w:val="00F75650"/>
    <w:rsid w:val="00F75A45"/>
    <w:rsid w:val="00F75AA2"/>
    <w:rsid w:val="00F75C49"/>
    <w:rsid w:val="00F765BD"/>
    <w:rsid w:val="00F76938"/>
    <w:rsid w:val="00F76E4C"/>
    <w:rsid w:val="00F770C3"/>
    <w:rsid w:val="00F7727E"/>
    <w:rsid w:val="00F77421"/>
    <w:rsid w:val="00F7754A"/>
    <w:rsid w:val="00F779CA"/>
    <w:rsid w:val="00F8024B"/>
    <w:rsid w:val="00F80548"/>
    <w:rsid w:val="00F80DBE"/>
    <w:rsid w:val="00F8109B"/>
    <w:rsid w:val="00F810F3"/>
    <w:rsid w:val="00F81168"/>
    <w:rsid w:val="00F811C2"/>
    <w:rsid w:val="00F81379"/>
    <w:rsid w:val="00F81510"/>
    <w:rsid w:val="00F81665"/>
    <w:rsid w:val="00F8180F"/>
    <w:rsid w:val="00F819B1"/>
    <w:rsid w:val="00F81AEC"/>
    <w:rsid w:val="00F81D87"/>
    <w:rsid w:val="00F821A5"/>
    <w:rsid w:val="00F824E8"/>
    <w:rsid w:val="00F82646"/>
    <w:rsid w:val="00F82F7C"/>
    <w:rsid w:val="00F83C6A"/>
    <w:rsid w:val="00F83F3E"/>
    <w:rsid w:val="00F8410A"/>
    <w:rsid w:val="00F844EA"/>
    <w:rsid w:val="00F845B1"/>
    <w:rsid w:val="00F8477A"/>
    <w:rsid w:val="00F84A08"/>
    <w:rsid w:val="00F84A81"/>
    <w:rsid w:val="00F84CBD"/>
    <w:rsid w:val="00F84D46"/>
    <w:rsid w:val="00F85627"/>
    <w:rsid w:val="00F857D7"/>
    <w:rsid w:val="00F85802"/>
    <w:rsid w:val="00F85A52"/>
    <w:rsid w:val="00F85BA9"/>
    <w:rsid w:val="00F860D1"/>
    <w:rsid w:val="00F863E5"/>
    <w:rsid w:val="00F86553"/>
    <w:rsid w:val="00F866BD"/>
    <w:rsid w:val="00F869C0"/>
    <w:rsid w:val="00F86C36"/>
    <w:rsid w:val="00F86DAD"/>
    <w:rsid w:val="00F86F99"/>
    <w:rsid w:val="00F87067"/>
    <w:rsid w:val="00F87485"/>
    <w:rsid w:val="00F875EB"/>
    <w:rsid w:val="00F87A0C"/>
    <w:rsid w:val="00F901A7"/>
    <w:rsid w:val="00F901B5"/>
    <w:rsid w:val="00F9069E"/>
    <w:rsid w:val="00F90B21"/>
    <w:rsid w:val="00F90BAB"/>
    <w:rsid w:val="00F90D57"/>
    <w:rsid w:val="00F91056"/>
    <w:rsid w:val="00F912FF"/>
    <w:rsid w:val="00F91690"/>
    <w:rsid w:val="00F916B5"/>
    <w:rsid w:val="00F917DC"/>
    <w:rsid w:val="00F918D5"/>
    <w:rsid w:val="00F926C2"/>
    <w:rsid w:val="00F926C5"/>
    <w:rsid w:val="00F92C9E"/>
    <w:rsid w:val="00F93607"/>
    <w:rsid w:val="00F93BA9"/>
    <w:rsid w:val="00F93CE2"/>
    <w:rsid w:val="00F93FCF"/>
    <w:rsid w:val="00F941F6"/>
    <w:rsid w:val="00F94613"/>
    <w:rsid w:val="00F95279"/>
    <w:rsid w:val="00F9550E"/>
    <w:rsid w:val="00F957C9"/>
    <w:rsid w:val="00F95899"/>
    <w:rsid w:val="00F95A42"/>
    <w:rsid w:val="00F95F62"/>
    <w:rsid w:val="00F961E8"/>
    <w:rsid w:val="00F963C1"/>
    <w:rsid w:val="00F96618"/>
    <w:rsid w:val="00F96738"/>
    <w:rsid w:val="00F9679F"/>
    <w:rsid w:val="00F96800"/>
    <w:rsid w:val="00F96989"/>
    <w:rsid w:val="00F96B86"/>
    <w:rsid w:val="00F96D26"/>
    <w:rsid w:val="00F96ED8"/>
    <w:rsid w:val="00F97008"/>
    <w:rsid w:val="00F9724E"/>
    <w:rsid w:val="00F9727D"/>
    <w:rsid w:val="00F97462"/>
    <w:rsid w:val="00F97A72"/>
    <w:rsid w:val="00F97A73"/>
    <w:rsid w:val="00F97B72"/>
    <w:rsid w:val="00F97BE5"/>
    <w:rsid w:val="00F97CB8"/>
    <w:rsid w:val="00FA0194"/>
    <w:rsid w:val="00FA06B8"/>
    <w:rsid w:val="00FA079D"/>
    <w:rsid w:val="00FA086D"/>
    <w:rsid w:val="00FA0948"/>
    <w:rsid w:val="00FA0BAF"/>
    <w:rsid w:val="00FA0C18"/>
    <w:rsid w:val="00FA0DF1"/>
    <w:rsid w:val="00FA0E48"/>
    <w:rsid w:val="00FA1118"/>
    <w:rsid w:val="00FA13DF"/>
    <w:rsid w:val="00FA15ED"/>
    <w:rsid w:val="00FA1D3A"/>
    <w:rsid w:val="00FA1ECA"/>
    <w:rsid w:val="00FA1F3C"/>
    <w:rsid w:val="00FA1FE1"/>
    <w:rsid w:val="00FA23C8"/>
    <w:rsid w:val="00FA249F"/>
    <w:rsid w:val="00FA2782"/>
    <w:rsid w:val="00FA28FF"/>
    <w:rsid w:val="00FA2978"/>
    <w:rsid w:val="00FA2E4A"/>
    <w:rsid w:val="00FA31E6"/>
    <w:rsid w:val="00FA330E"/>
    <w:rsid w:val="00FA33A8"/>
    <w:rsid w:val="00FA36CC"/>
    <w:rsid w:val="00FA3A10"/>
    <w:rsid w:val="00FA3A9A"/>
    <w:rsid w:val="00FA411A"/>
    <w:rsid w:val="00FA41CD"/>
    <w:rsid w:val="00FA43A9"/>
    <w:rsid w:val="00FA442F"/>
    <w:rsid w:val="00FA45AF"/>
    <w:rsid w:val="00FA467B"/>
    <w:rsid w:val="00FA469B"/>
    <w:rsid w:val="00FA4CCE"/>
    <w:rsid w:val="00FA51DB"/>
    <w:rsid w:val="00FA53C4"/>
    <w:rsid w:val="00FA55FD"/>
    <w:rsid w:val="00FA5724"/>
    <w:rsid w:val="00FA5B36"/>
    <w:rsid w:val="00FA5BA0"/>
    <w:rsid w:val="00FA6194"/>
    <w:rsid w:val="00FA61C0"/>
    <w:rsid w:val="00FA6719"/>
    <w:rsid w:val="00FA6722"/>
    <w:rsid w:val="00FA68FC"/>
    <w:rsid w:val="00FA6F8E"/>
    <w:rsid w:val="00FA7087"/>
    <w:rsid w:val="00FA7CD9"/>
    <w:rsid w:val="00FB01FB"/>
    <w:rsid w:val="00FB0378"/>
    <w:rsid w:val="00FB0469"/>
    <w:rsid w:val="00FB087D"/>
    <w:rsid w:val="00FB096F"/>
    <w:rsid w:val="00FB0C06"/>
    <w:rsid w:val="00FB0D81"/>
    <w:rsid w:val="00FB0DCB"/>
    <w:rsid w:val="00FB0DF6"/>
    <w:rsid w:val="00FB11DE"/>
    <w:rsid w:val="00FB134F"/>
    <w:rsid w:val="00FB1837"/>
    <w:rsid w:val="00FB1A05"/>
    <w:rsid w:val="00FB1B91"/>
    <w:rsid w:val="00FB1C6B"/>
    <w:rsid w:val="00FB2151"/>
    <w:rsid w:val="00FB273C"/>
    <w:rsid w:val="00FB29EA"/>
    <w:rsid w:val="00FB2C27"/>
    <w:rsid w:val="00FB2D66"/>
    <w:rsid w:val="00FB2D9A"/>
    <w:rsid w:val="00FB2EE6"/>
    <w:rsid w:val="00FB3222"/>
    <w:rsid w:val="00FB3258"/>
    <w:rsid w:val="00FB32F5"/>
    <w:rsid w:val="00FB3314"/>
    <w:rsid w:val="00FB3404"/>
    <w:rsid w:val="00FB3439"/>
    <w:rsid w:val="00FB361C"/>
    <w:rsid w:val="00FB3AED"/>
    <w:rsid w:val="00FB3E60"/>
    <w:rsid w:val="00FB3F36"/>
    <w:rsid w:val="00FB4098"/>
    <w:rsid w:val="00FB442E"/>
    <w:rsid w:val="00FB4592"/>
    <w:rsid w:val="00FB4D7A"/>
    <w:rsid w:val="00FB5159"/>
    <w:rsid w:val="00FB5564"/>
    <w:rsid w:val="00FB581A"/>
    <w:rsid w:val="00FB5AA4"/>
    <w:rsid w:val="00FB5BC4"/>
    <w:rsid w:val="00FB5BCD"/>
    <w:rsid w:val="00FB5FBC"/>
    <w:rsid w:val="00FB600E"/>
    <w:rsid w:val="00FB62D4"/>
    <w:rsid w:val="00FB666F"/>
    <w:rsid w:val="00FB6764"/>
    <w:rsid w:val="00FB6C22"/>
    <w:rsid w:val="00FB6C4B"/>
    <w:rsid w:val="00FB731B"/>
    <w:rsid w:val="00FB7448"/>
    <w:rsid w:val="00FB74B0"/>
    <w:rsid w:val="00FB779C"/>
    <w:rsid w:val="00FC028D"/>
    <w:rsid w:val="00FC0393"/>
    <w:rsid w:val="00FC04CD"/>
    <w:rsid w:val="00FC084E"/>
    <w:rsid w:val="00FC085F"/>
    <w:rsid w:val="00FC0A21"/>
    <w:rsid w:val="00FC0C0D"/>
    <w:rsid w:val="00FC0C29"/>
    <w:rsid w:val="00FC0C39"/>
    <w:rsid w:val="00FC11E4"/>
    <w:rsid w:val="00FC1476"/>
    <w:rsid w:val="00FC16AF"/>
    <w:rsid w:val="00FC19B3"/>
    <w:rsid w:val="00FC1A13"/>
    <w:rsid w:val="00FC1A8D"/>
    <w:rsid w:val="00FC264C"/>
    <w:rsid w:val="00FC26EE"/>
    <w:rsid w:val="00FC2726"/>
    <w:rsid w:val="00FC285C"/>
    <w:rsid w:val="00FC2888"/>
    <w:rsid w:val="00FC28D8"/>
    <w:rsid w:val="00FC2A1F"/>
    <w:rsid w:val="00FC2AA5"/>
    <w:rsid w:val="00FC2B34"/>
    <w:rsid w:val="00FC2C8C"/>
    <w:rsid w:val="00FC2D9A"/>
    <w:rsid w:val="00FC2F56"/>
    <w:rsid w:val="00FC30D7"/>
    <w:rsid w:val="00FC37CE"/>
    <w:rsid w:val="00FC38CA"/>
    <w:rsid w:val="00FC3D0C"/>
    <w:rsid w:val="00FC3D9E"/>
    <w:rsid w:val="00FC3E47"/>
    <w:rsid w:val="00FC3F3E"/>
    <w:rsid w:val="00FC478F"/>
    <w:rsid w:val="00FC4BA4"/>
    <w:rsid w:val="00FC4C9E"/>
    <w:rsid w:val="00FC5260"/>
    <w:rsid w:val="00FC54B6"/>
    <w:rsid w:val="00FC55B7"/>
    <w:rsid w:val="00FC5784"/>
    <w:rsid w:val="00FC59D2"/>
    <w:rsid w:val="00FC5B04"/>
    <w:rsid w:val="00FC65B7"/>
    <w:rsid w:val="00FC66A3"/>
    <w:rsid w:val="00FC6B09"/>
    <w:rsid w:val="00FC752C"/>
    <w:rsid w:val="00FC7AD0"/>
    <w:rsid w:val="00FC7E9C"/>
    <w:rsid w:val="00FD0770"/>
    <w:rsid w:val="00FD083F"/>
    <w:rsid w:val="00FD08F9"/>
    <w:rsid w:val="00FD0C05"/>
    <w:rsid w:val="00FD0DFF"/>
    <w:rsid w:val="00FD1034"/>
    <w:rsid w:val="00FD1499"/>
    <w:rsid w:val="00FD1740"/>
    <w:rsid w:val="00FD178A"/>
    <w:rsid w:val="00FD18DF"/>
    <w:rsid w:val="00FD18F1"/>
    <w:rsid w:val="00FD1A43"/>
    <w:rsid w:val="00FD1EDF"/>
    <w:rsid w:val="00FD2049"/>
    <w:rsid w:val="00FD23EA"/>
    <w:rsid w:val="00FD24A7"/>
    <w:rsid w:val="00FD25BD"/>
    <w:rsid w:val="00FD2780"/>
    <w:rsid w:val="00FD2FCC"/>
    <w:rsid w:val="00FD2FDA"/>
    <w:rsid w:val="00FD3118"/>
    <w:rsid w:val="00FD3154"/>
    <w:rsid w:val="00FD3921"/>
    <w:rsid w:val="00FD406E"/>
    <w:rsid w:val="00FD40EB"/>
    <w:rsid w:val="00FD47EF"/>
    <w:rsid w:val="00FD4B0D"/>
    <w:rsid w:val="00FD4B88"/>
    <w:rsid w:val="00FD4FC5"/>
    <w:rsid w:val="00FD5092"/>
    <w:rsid w:val="00FD5165"/>
    <w:rsid w:val="00FD541B"/>
    <w:rsid w:val="00FD5591"/>
    <w:rsid w:val="00FD5821"/>
    <w:rsid w:val="00FD588B"/>
    <w:rsid w:val="00FD5987"/>
    <w:rsid w:val="00FD5EE2"/>
    <w:rsid w:val="00FD61C5"/>
    <w:rsid w:val="00FD6307"/>
    <w:rsid w:val="00FD67C2"/>
    <w:rsid w:val="00FD6DC1"/>
    <w:rsid w:val="00FD6E6D"/>
    <w:rsid w:val="00FD6FBB"/>
    <w:rsid w:val="00FD7149"/>
    <w:rsid w:val="00FD7216"/>
    <w:rsid w:val="00FD7307"/>
    <w:rsid w:val="00FD759F"/>
    <w:rsid w:val="00FD7D7D"/>
    <w:rsid w:val="00FD7F7E"/>
    <w:rsid w:val="00FD7FDB"/>
    <w:rsid w:val="00FE01F4"/>
    <w:rsid w:val="00FE0316"/>
    <w:rsid w:val="00FE03F6"/>
    <w:rsid w:val="00FE049B"/>
    <w:rsid w:val="00FE0627"/>
    <w:rsid w:val="00FE0674"/>
    <w:rsid w:val="00FE0ABF"/>
    <w:rsid w:val="00FE0B90"/>
    <w:rsid w:val="00FE1104"/>
    <w:rsid w:val="00FE16F4"/>
    <w:rsid w:val="00FE176E"/>
    <w:rsid w:val="00FE1B4B"/>
    <w:rsid w:val="00FE1BE0"/>
    <w:rsid w:val="00FE1C20"/>
    <w:rsid w:val="00FE2178"/>
    <w:rsid w:val="00FE2288"/>
    <w:rsid w:val="00FE228E"/>
    <w:rsid w:val="00FE29FE"/>
    <w:rsid w:val="00FE3597"/>
    <w:rsid w:val="00FE3D34"/>
    <w:rsid w:val="00FE3E3F"/>
    <w:rsid w:val="00FE4078"/>
    <w:rsid w:val="00FE4319"/>
    <w:rsid w:val="00FE4334"/>
    <w:rsid w:val="00FE49DB"/>
    <w:rsid w:val="00FE4A11"/>
    <w:rsid w:val="00FE4F27"/>
    <w:rsid w:val="00FE4FA2"/>
    <w:rsid w:val="00FE5176"/>
    <w:rsid w:val="00FE52E5"/>
    <w:rsid w:val="00FE5602"/>
    <w:rsid w:val="00FE561F"/>
    <w:rsid w:val="00FE5BF2"/>
    <w:rsid w:val="00FE5ED0"/>
    <w:rsid w:val="00FE635E"/>
    <w:rsid w:val="00FE649B"/>
    <w:rsid w:val="00FE669E"/>
    <w:rsid w:val="00FE66E3"/>
    <w:rsid w:val="00FE678D"/>
    <w:rsid w:val="00FE6A35"/>
    <w:rsid w:val="00FE6D30"/>
    <w:rsid w:val="00FE736C"/>
    <w:rsid w:val="00FE751F"/>
    <w:rsid w:val="00FE76E9"/>
    <w:rsid w:val="00FE7DAE"/>
    <w:rsid w:val="00FE7DB8"/>
    <w:rsid w:val="00FF00D6"/>
    <w:rsid w:val="00FF048F"/>
    <w:rsid w:val="00FF080D"/>
    <w:rsid w:val="00FF0FF5"/>
    <w:rsid w:val="00FF12FB"/>
    <w:rsid w:val="00FF1428"/>
    <w:rsid w:val="00FF1585"/>
    <w:rsid w:val="00FF1A22"/>
    <w:rsid w:val="00FF1CAA"/>
    <w:rsid w:val="00FF1D19"/>
    <w:rsid w:val="00FF1EB4"/>
    <w:rsid w:val="00FF250B"/>
    <w:rsid w:val="00FF2560"/>
    <w:rsid w:val="00FF2822"/>
    <w:rsid w:val="00FF29EC"/>
    <w:rsid w:val="00FF2B8C"/>
    <w:rsid w:val="00FF2DF4"/>
    <w:rsid w:val="00FF2E98"/>
    <w:rsid w:val="00FF31D1"/>
    <w:rsid w:val="00FF339B"/>
    <w:rsid w:val="00FF37E3"/>
    <w:rsid w:val="00FF3BBF"/>
    <w:rsid w:val="00FF3F3F"/>
    <w:rsid w:val="00FF40EF"/>
    <w:rsid w:val="00FF444C"/>
    <w:rsid w:val="00FF4459"/>
    <w:rsid w:val="00FF4591"/>
    <w:rsid w:val="00FF4667"/>
    <w:rsid w:val="00FF47C7"/>
    <w:rsid w:val="00FF4892"/>
    <w:rsid w:val="00FF4BBA"/>
    <w:rsid w:val="00FF4BE9"/>
    <w:rsid w:val="00FF4ED9"/>
    <w:rsid w:val="00FF4FB9"/>
    <w:rsid w:val="00FF511C"/>
    <w:rsid w:val="00FF53AA"/>
    <w:rsid w:val="00FF54BA"/>
    <w:rsid w:val="00FF55C4"/>
    <w:rsid w:val="00FF56C0"/>
    <w:rsid w:val="00FF59E6"/>
    <w:rsid w:val="00FF5BB1"/>
    <w:rsid w:val="00FF5D1F"/>
    <w:rsid w:val="00FF5E95"/>
    <w:rsid w:val="00FF6288"/>
    <w:rsid w:val="00FF648D"/>
    <w:rsid w:val="00FF66B9"/>
    <w:rsid w:val="00FF671C"/>
    <w:rsid w:val="00FF6785"/>
    <w:rsid w:val="00FF67FD"/>
    <w:rsid w:val="00FF687E"/>
    <w:rsid w:val="00FF6A73"/>
    <w:rsid w:val="00FF700B"/>
    <w:rsid w:val="00FF7576"/>
    <w:rsid w:val="00FF764E"/>
    <w:rsid w:val="00FF7841"/>
    <w:rsid w:val="00FF7B9A"/>
    <w:rsid w:val="00FF7C17"/>
    <w:rsid w:val="00FF7DBC"/>
    <w:rsid w:val="00FF7E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white">
      <v:fill color="white"/>
    </o:shapedefaults>
    <o:shapelayout v:ext="edit">
      <o:idmap v:ext="edit" data="2"/>
    </o:shapelayout>
  </w:shapeDefaults>
  <w:decimalSymbol w:val="."/>
  <w:listSeparator w:val=","/>
  <w14:docId w14:val="58C0862F"/>
  <w15:docId w15:val="{7D0B5CED-9746-46B7-A639-4E8BF2FE3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42117"/>
    <w:pPr>
      <w:spacing w:after="240"/>
      <w:jc w:val="both"/>
    </w:pPr>
    <w:rPr>
      <w:rFonts w:ascii="Tahoma" w:hAnsi="Tahoma" w:cs="Tahoma"/>
    </w:rPr>
  </w:style>
  <w:style w:type="paragraph" w:styleId="Heading1">
    <w:name w:val="heading 1"/>
    <w:aliases w:val="Section Heading,1,Part,x,x1,Cha,Chapter,H1,1 ghost,g,No numbers,h1,Title1,Head1,Heading apps,L1,Level 1,Appendix1,Appendix2,Appendix3,no pg,I1,1st level,l1,Chapter title,título1,H11,R1,app heading 1,ITT t1,PA Chapter,Section Head,II+,I,T1,H12"/>
    <w:basedOn w:val="Normal"/>
    <w:next w:val="Normal"/>
    <w:link w:val="Heading1Char"/>
    <w:autoRedefine/>
    <w:qFormat/>
    <w:rsid w:val="000275D2"/>
    <w:pPr>
      <w:keepNext/>
      <w:pageBreakBefore/>
      <w:numPr>
        <w:numId w:val="1"/>
      </w:numPr>
      <w:pBdr>
        <w:top w:val="single" w:sz="4" w:space="1" w:color="808080"/>
        <w:bottom w:val="single" w:sz="4" w:space="1" w:color="808080"/>
      </w:pBdr>
      <w:shd w:val="clear" w:color="auto" w:fill="D9D9D9"/>
      <w:spacing w:before="240" w:after="480"/>
      <w:outlineLvl w:val="0"/>
    </w:pPr>
    <w:rPr>
      <w:rFonts w:ascii="Arsenal" w:hAnsi="Arsenal" w:cs="Arial"/>
      <w:b/>
      <w:bCs/>
      <w:caps/>
      <w:color w:val="808080"/>
      <w:kern w:val="32"/>
      <w:sz w:val="32"/>
      <w:szCs w:val="32"/>
    </w:rPr>
  </w:style>
  <w:style w:type="paragraph" w:styleId="Heading2">
    <w:name w:val="heading 2"/>
    <w:aliases w:val="h2,l2,list 2,list 2,heading 2TOC,Head 2,List level 2,2,Header 2,Subhead A,body,H2,Section,h2.H2,UNDERRUBRIK 1-2,Chapter Title,Body Text (Reset numbering),Reset numbering,Heading 2-14,x2,x21,x22,x23,x211,x221,2 headline,h,1.1,Para2,h21,h22,tes"/>
    <w:basedOn w:val="Normal"/>
    <w:next w:val="Normal"/>
    <w:autoRedefine/>
    <w:qFormat/>
    <w:rsid w:val="00BB2AB1"/>
    <w:pPr>
      <w:keepNext/>
      <w:numPr>
        <w:ilvl w:val="1"/>
        <w:numId w:val="1"/>
      </w:numPr>
      <w:pBdr>
        <w:bottom w:val="single" w:sz="4" w:space="0" w:color="auto"/>
      </w:pBdr>
      <w:tabs>
        <w:tab w:val="num" w:pos="600"/>
        <w:tab w:val="left" w:pos="1170"/>
      </w:tabs>
      <w:spacing w:before="360" w:after="360"/>
      <w:ind w:left="1026" w:hanging="1026"/>
      <w:jc w:val="left"/>
      <w:outlineLvl w:val="1"/>
    </w:pPr>
    <w:rPr>
      <w:rFonts w:ascii="Arsenal" w:hAnsi="Arsenal" w:cs="Arial"/>
      <w:b/>
      <w:bCs/>
      <w:iCs/>
      <w:smallCaps/>
      <w:spacing w:val="60"/>
      <w:sz w:val="28"/>
      <w:szCs w:val="28"/>
    </w:rPr>
  </w:style>
  <w:style w:type="paragraph" w:styleId="Heading3">
    <w:name w:val="heading 3"/>
    <w:aliases w:val="h3,l3,3,list 3,Head 3,Heading 3 Char,H3,h:3,Title2,H31,H32,H33,H34,H35,título 3,Level 1 - 1,Subsection,3 bullet,b,21,Heading 3 - old,h31,h32,Para3,h3 sub heading,C Sub-Sub/Italic,Head 31,Head 32,C Sub-Sub/Italic1,(Alt+3),Heading 3a,HeadSmall"/>
    <w:basedOn w:val="Normal"/>
    <w:next w:val="Normal"/>
    <w:link w:val="Heading3Char1"/>
    <w:autoRedefine/>
    <w:qFormat/>
    <w:rsid w:val="008B1F88"/>
    <w:pPr>
      <w:keepNext/>
      <w:numPr>
        <w:ilvl w:val="2"/>
        <w:numId w:val="1"/>
      </w:numPr>
      <w:shd w:val="clear" w:color="auto" w:fill="D9D9D9"/>
      <w:spacing w:before="240"/>
      <w:outlineLvl w:val="2"/>
    </w:pPr>
    <w:rPr>
      <w:rFonts w:ascii="Arsenal" w:hAnsi="Arsenal" w:cs="Arial"/>
      <w:b/>
      <w:bCs/>
      <w:spacing w:val="60"/>
      <w:sz w:val="24"/>
      <w:szCs w:val="24"/>
    </w:rPr>
  </w:style>
  <w:style w:type="paragraph" w:styleId="Heading4">
    <w:name w:val="heading 4"/>
    <w:aliases w:val="h4,l4,list 4,mh1l,Module heading 1 large (18 points),Head 4,4,ZZZ,H4,Level 2 - a,4 dash,d,h41,h42,Para4,h4 sub sub heading,Table text heading,Head4,(Alt+4),H41,(Alt+4)1,H42,(Alt+4)2,H43,(Alt+4)3,H44,(Alt+4)4,H45,(Alt+4)5,H411,(Alt+4)11,H421"/>
    <w:basedOn w:val="Normal"/>
    <w:next w:val="Normal"/>
    <w:link w:val="Heading4Char"/>
    <w:autoRedefine/>
    <w:qFormat/>
    <w:rsid w:val="00037351"/>
    <w:pPr>
      <w:keepNext/>
      <w:numPr>
        <w:ilvl w:val="3"/>
        <w:numId w:val="1"/>
      </w:numPr>
      <w:pBdr>
        <w:top w:val="single" w:sz="4" w:space="1" w:color="auto"/>
        <w:bottom w:val="single" w:sz="4" w:space="1" w:color="auto"/>
      </w:pBdr>
      <w:spacing w:before="240"/>
      <w:outlineLvl w:val="3"/>
    </w:pPr>
    <w:rPr>
      <w:rFonts w:ascii="Arsenal" w:hAnsi="Arsenal"/>
      <w:b/>
      <w:bCs/>
      <w:spacing w:val="58"/>
      <w:szCs w:val="28"/>
    </w:rPr>
  </w:style>
  <w:style w:type="paragraph" w:styleId="Heading5">
    <w:name w:val="heading 5"/>
    <w:aliases w:val="Block Label,Level 3 - i,H5,l5+toc5,Heading 5 StGeorge,Roman list,h5,Appendix A to X,Heading 5   Appendix A to X,5 sub-bullet,sb,E5,bullet list,T5,Para5,Level 5,Level 51,Level 52,Level 511,h51,Level 53,Level 512,h52,heading 5,mh2,Module heading"/>
    <w:basedOn w:val="Normal"/>
    <w:next w:val="Normal"/>
    <w:autoRedefine/>
    <w:qFormat/>
    <w:rsid w:val="00195FA8"/>
    <w:pPr>
      <w:keepNext/>
      <w:numPr>
        <w:ilvl w:val="4"/>
        <w:numId w:val="1"/>
      </w:numPr>
      <w:shd w:val="clear" w:color="auto" w:fill="000000"/>
      <w:tabs>
        <w:tab w:val="clear" w:pos="1548"/>
        <w:tab w:val="num" w:pos="1008"/>
      </w:tabs>
      <w:spacing w:before="360"/>
      <w:ind w:left="1008"/>
      <w:outlineLvl w:val="4"/>
    </w:pPr>
    <w:rPr>
      <w:b/>
      <w:bCs/>
      <w:iCs/>
      <w:spacing w:val="38"/>
      <w:szCs w:val="26"/>
    </w:rPr>
  </w:style>
  <w:style w:type="paragraph" w:styleId="Heading6">
    <w:name w:val="heading 6"/>
    <w:aliases w:val="Legal Level 1.,H6,sub-dash,sd,5,Level 6,Body Text 5,Bullet list,L1 Heading 6,E6,6,cnp,Caption number (page-wide),Tables,h6,Criteria,ITT t6,PA Appendix,Subpara 3"/>
    <w:basedOn w:val="Normal"/>
    <w:next w:val="Normal"/>
    <w:autoRedefine/>
    <w:qFormat/>
    <w:rsid w:val="000424BD"/>
    <w:pPr>
      <w:keepNext/>
      <w:numPr>
        <w:ilvl w:val="5"/>
        <w:numId w:val="1"/>
      </w:numPr>
      <w:pBdr>
        <w:bottom w:val="double" w:sz="4" w:space="1" w:color="auto"/>
      </w:pBdr>
      <w:spacing w:before="240"/>
      <w:outlineLvl w:val="5"/>
    </w:pPr>
    <w:rPr>
      <w:bCs/>
      <w:smallCaps/>
    </w:rPr>
  </w:style>
  <w:style w:type="paragraph" w:styleId="Heading7">
    <w:name w:val="heading 7"/>
    <w:basedOn w:val="Normal"/>
    <w:next w:val="Normal"/>
    <w:autoRedefine/>
    <w:qFormat/>
    <w:rsid w:val="000424BD"/>
    <w:pPr>
      <w:numPr>
        <w:ilvl w:val="1"/>
        <w:numId w:val="2"/>
      </w:numPr>
      <w:shd w:val="clear" w:color="auto" w:fill="808080"/>
      <w:tabs>
        <w:tab w:val="clear" w:pos="1440"/>
        <w:tab w:val="left" w:pos="360"/>
      </w:tabs>
      <w:spacing w:before="240"/>
      <w:ind w:left="360"/>
      <w:outlineLvl w:val="6"/>
    </w:pPr>
    <w:rPr>
      <w:color w:val="FFFFFF"/>
    </w:rPr>
  </w:style>
  <w:style w:type="paragraph" w:styleId="Heading8">
    <w:name w:val="heading 8"/>
    <w:aliases w:val="Annex,Appendix,z,z1,Legal Level 1.1.1.,Body Text 7,L1 Heading 8,Center Bold,action,8,r,requirement,Requirement,req2,Reference List,Condition,H8,ctp,Caption text (page-wide),ITT t8,PA Appendix Minor,Subpara 5"/>
    <w:basedOn w:val="Normal"/>
    <w:next w:val="Normal"/>
    <w:qFormat/>
    <w:rsid w:val="0008391F"/>
    <w:pPr>
      <w:numPr>
        <w:ilvl w:val="7"/>
        <w:numId w:val="1"/>
      </w:numPr>
      <w:spacing w:before="240" w:after="60"/>
      <w:outlineLvl w:val="7"/>
    </w:pPr>
    <w:rPr>
      <w:i/>
      <w:iCs/>
    </w:rPr>
  </w:style>
  <w:style w:type="paragraph" w:styleId="Heading9">
    <w:name w:val="heading 9"/>
    <w:aliases w:val="Annex1, Appen 1,Appen 1,Legal Level 1.1.1.1.,Body Text 8,L1 Heading 9,Titre 10,progress,9,rb,req bullet,req1,App1,Figure Heading,FH,Cond'l Reqt.,H9,ctc,Caption text (column-wide),ITT t9,Subpara 6"/>
    <w:basedOn w:val="Normal"/>
    <w:next w:val="Normal"/>
    <w:qFormat/>
    <w:rsid w:val="0008391F"/>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ection Heading Char,1 Char,Part Char,x Char,x1 Char,Cha Char,Chapter Char,H1 Char,1 ghost Char,g Char,No numbers Char,h1 Char,Title1 Char,Head1 Char,Heading apps Char,L1 Char,Level 1 Char,Appendix1 Char,Appendix2 Char,Appendix3 Char"/>
    <w:basedOn w:val="DefaultParagraphFont"/>
    <w:link w:val="Heading1"/>
    <w:rsid w:val="000275D2"/>
    <w:rPr>
      <w:rFonts w:ascii="Arsenal" w:hAnsi="Arsenal" w:cs="Arial"/>
      <w:b/>
      <w:bCs/>
      <w:caps/>
      <w:color w:val="808080"/>
      <w:kern w:val="32"/>
      <w:sz w:val="32"/>
      <w:szCs w:val="32"/>
      <w:shd w:val="clear" w:color="auto" w:fill="D9D9D9"/>
    </w:rPr>
  </w:style>
  <w:style w:type="paragraph" w:styleId="TOC2">
    <w:name w:val="toc 2"/>
    <w:basedOn w:val="Normal"/>
    <w:next w:val="Normal"/>
    <w:autoRedefine/>
    <w:uiPriority w:val="39"/>
    <w:rsid w:val="000C7BF5"/>
    <w:pPr>
      <w:spacing w:after="0"/>
      <w:jc w:val="left"/>
    </w:pPr>
    <w:rPr>
      <w:rFonts w:ascii="Calibri" w:hAnsi="Calibri" w:cs="Times New Roman"/>
      <w:b/>
      <w:bCs/>
      <w:smallCaps/>
      <w:sz w:val="22"/>
      <w:szCs w:val="26"/>
    </w:rPr>
  </w:style>
  <w:style w:type="paragraph" w:styleId="TOC1">
    <w:name w:val="toc 1"/>
    <w:basedOn w:val="Normal"/>
    <w:next w:val="Normal"/>
    <w:autoRedefine/>
    <w:uiPriority w:val="39"/>
    <w:rsid w:val="00165D7C"/>
    <w:pPr>
      <w:tabs>
        <w:tab w:val="left" w:pos="332"/>
        <w:tab w:val="right" w:leader="dot" w:pos="9623"/>
      </w:tabs>
      <w:spacing w:before="360" w:after="360"/>
      <w:jc w:val="left"/>
    </w:pPr>
    <w:rPr>
      <w:rFonts w:ascii="Arsenal" w:hAnsi="Arsenal" w:cs="Times New Roman"/>
      <w:b/>
      <w:bCs/>
      <w:caps/>
      <w:noProof/>
      <w:sz w:val="22"/>
      <w:szCs w:val="26"/>
      <w:u w:val="single"/>
    </w:rPr>
  </w:style>
  <w:style w:type="paragraph" w:styleId="TOC3">
    <w:name w:val="toc 3"/>
    <w:basedOn w:val="Normal"/>
    <w:next w:val="Normal"/>
    <w:autoRedefine/>
    <w:uiPriority w:val="39"/>
    <w:rsid w:val="000C7BF5"/>
    <w:pPr>
      <w:spacing w:after="0"/>
      <w:jc w:val="left"/>
    </w:pPr>
    <w:rPr>
      <w:rFonts w:ascii="Calibri" w:hAnsi="Calibri" w:cs="Times New Roman"/>
      <w:smallCaps/>
      <w:sz w:val="22"/>
      <w:szCs w:val="26"/>
    </w:rPr>
  </w:style>
  <w:style w:type="paragraph" w:styleId="TOC4">
    <w:name w:val="toc 4"/>
    <w:basedOn w:val="Normal"/>
    <w:next w:val="Normal"/>
    <w:autoRedefine/>
    <w:semiHidden/>
    <w:rsid w:val="00643974"/>
    <w:pPr>
      <w:spacing w:after="0"/>
      <w:jc w:val="left"/>
    </w:pPr>
    <w:rPr>
      <w:rFonts w:ascii="Calibri" w:hAnsi="Calibri" w:cs="Times New Roman"/>
      <w:sz w:val="22"/>
      <w:szCs w:val="26"/>
    </w:rPr>
  </w:style>
  <w:style w:type="paragraph" w:styleId="TOC5">
    <w:name w:val="toc 5"/>
    <w:basedOn w:val="Normal"/>
    <w:next w:val="Normal"/>
    <w:autoRedefine/>
    <w:semiHidden/>
    <w:rsid w:val="00444F31"/>
    <w:pPr>
      <w:spacing w:after="0"/>
      <w:jc w:val="left"/>
    </w:pPr>
    <w:rPr>
      <w:rFonts w:ascii="Calibri" w:hAnsi="Calibri" w:cs="Times New Roman"/>
      <w:sz w:val="22"/>
      <w:szCs w:val="26"/>
    </w:rPr>
  </w:style>
  <w:style w:type="paragraph" w:styleId="TOC6">
    <w:name w:val="toc 6"/>
    <w:basedOn w:val="Normal"/>
    <w:next w:val="Normal"/>
    <w:autoRedefine/>
    <w:semiHidden/>
    <w:rsid w:val="00643974"/>
    <w:pPr>
      <w:spacing w:after="0"/>
      <w:jc w:val="left"/>
    </w:pPr>
    <w:rPr>
      <w:rFonts w:ascii="Calibri" w:hAnsi="Calibri" w:cs="Times New Roman"/>
      <w:sz w:val="22"/>
      <w:szCs w:val="26"/>
    </w:rPr>
  </w:style>
  <w:style w:type="paragraph" w:styleId="TOC7">
    <w:name w:val="toc 7"/>
    <w:basedOn w:val="Normal"/>
    <w:next w:val="Normal"/>
    <w:autoRedefine/>
    <w:semiHidden/>
    <w:rsid w:val="00804D59"/>
    <w:pPr>
      <w:spacing w:after="0"/>
      <w:jc w:val="left"/>
    </w:pPr>
    <w:rPr>
      <w:rFonts w:ascii="Calibri" w:hAnsi="Calibri" w:cs="Times New Roman"/>
      <w:sz w:val="22"/>
      <w:szCs w:val="26"/>
    </w:rPr>
  </w:style>
  <w:style w:type="paragraph" w:styleId="TOC8">
    <w:name w:val="toc 8"/>
    <w:basedOn w:val="Normal"/>
    <w:next w:val="Normal"/>
    <w:autoRedefine/>
    <w:semiHidden/>
    <w:rsid w:val="00804D59"/>
    <w:pPr>
      <w:spacing w:after="0"/>
      <w:jc w:val="left"/>
    </w:pPr>
    <w:rPr>
      <w:rFonts w:ascii="Calibri" w:hAnsi="Calibri" w:cs="Times New Roman"/>
      <w:sz w:val="22"/>
      <w:szCs w:val="26"/>
    </w:rPr>
  </w:style>
  <w:style w:type="paragraph" w:styleId="TOC9">
    <w:name w:val="toc 9"/>
    <w:basedOn w:val="Normal"/>
    <w:next w:val="Normal"/>
    <w:autoRedefine/>
    <w:semiHidden/>
    <w:rsid w:val="00804D59"/>
    <w:pPr>
      <w:spacing w:after="0"/>
      <w:jc w:val="left"/>
    </w:pPr>
    <w:rPr>
      <w:rFonts w:ascii="Calibri" w:hAnsi="Calibri" w:cs="Times New Roman"/>
      <w:sz w:val="22"/>
      <w:szCs w:val="26"/>
    </w:rPr>
  </w:style>
  <w:style w:type="character" w:styleId="Hyperlink">
    <w:name w:val="Hyperlink"/>
    <w:basedOn w:val="DefaultParagraphFont"/>
    <w:uiPriority w:val="99"/>
    <w:rsid w:val="00804D59"/>
    <w:rPr>
      <w:color w:val="0000FF"/>
      <w:u w:val="single"/>
    </w:rPr>
  </w:style>
  <w:style w:type="paragraph" w:styleId="Title">
    <w:name w:val="Title"/>
    <w:basedOn w:val="Normal"/>
    <w:qFormat/>
    <w:rsid w:val="00DC7BD6"/>
    <w:pPr>
      <w:jc w:val="center"/>
    </w:pPr>
    <w:rPr>
      <w:b/>
      <w:bCs/>
      <w:sz w:val="28"/>
      <w:szCs w:val="28"/>
    </w:rPr>
  </w:style>
  <w:style w:type="paragraph" w:styleId="Footer">
    <w:name w:val="footer"/>
    <w:basedOn w:val="Normal"/>
    <w:link w:val="FooterChar"/>
    <w:uiPriority w:val="99"/>
    <w:rsid w:val="0060441F"/>
    <w:pPr>
      <w:tabs>
        <w:tab w:val="center" w:pos="4153"/>
        <w:tab w:val="right" w:pos="8306"/>
      </w:tabs>
      <w:jc w:val="right"/>
    </w:pPr>
    <w:rPr>
      <w:rFonts w:ascii="Arial" w:cs="Arial"/>
    </w:rPr>
  </w:style>
  <w:style w:type="character" w:styleId="PageNumber">
    <w:name w:val="page number"/>
    <w:basedOn w:val="DefaultParagraphFont"/>
    <w:rsid w:val="0060441F"/>
  </w:style>
  <w:style w:type="paragraph" w:styleId="Header">
    <w:name w:val="header"/>
    <w:basedOn w:val="Normal"/>
    <w:link w:val="HeaderChar"/>
    <w:uiPriority w:val="99"/>
    <w:rsid w:val="00B1457A"/>
    <w:pPr>
      <w:tabs>
        <w:tab w:val="center" w:pos="4320"/>
        <w:tab w:val="right" w:pos="8640"/>
      </w:tabs>
    </w:pPr>
  </w:style>
  <w:style w:type="table" w:styleId="TableGrid">
    <w:name w:val="Table Grid"/>
    <w:basedOn w:val="TableNormal"/>
    <w:uiPriority w:val="39"/>
    <w:rsid w:val="009B2A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500251"/>
    <w:pPr>
      <w:spacing w:before="120" w:after="120"/>
      <w:jc w:val="center"/>
    </w:pPr>
    <w:rPr>
      <w:rFonts w:ascii="Arsenal" w:hAnsi="Arsenal"/>
      <w:b/>
      <w:bCs/>
      <w:i/>
      <w:iCs/>
      <w:color w:val="7F7F7F" w:themeColor="text1" w:themeTint="80"/>
      <w:sz w:val="18"/>
      <w:szCs w:val="18"/>
    </w:rPr>
  </w:style>
  <w:style w:type="character" w:styleId="FollowedHyperlink">
    <w:name w:val="FollowedHyperlink"/>
    <w:basedOn w:val="DefaultParagraphFont"/>
    <w:rsid w:val="00AC398F"/>
    <w:rPr>
      <w:color w:val="800080"/>
      <w:u w:val="single"/>
    </w:rPr>
  </w:style>
  <w:style w:type="paragraph" w:customStyle="1" w:styleId="Style1">
    <w:name w:val="Style1"/>
    <w:basedOn w:val="BalloonText"/>
    <w:rsid w:val="004720C9"/>
    <w:pPr>
      <w:framePr w:wrap="around" w:vAnchor="text" w:hAnchor="text" w:y="1"/>
    </w:pPr>
  </w:style>
  <w:style w:type="paragraph" w:styleId="BalloonText">
    <w:name w:val="Balloon Text"/>
    <w:basedOn w:val="Normal"/>
    <w:semiHidden/>
    <w:rsid w:val="004720C9"/>
    <w:rPr>
      <w:sz w:val="16"/>
      <w:szCs w:val="16"/>
    </w:rPr>
  </w:style>
  <w:style w:type="paragraph" w:styleId="TableofFigures">
    <w:name w:val="table of figures"/>
    <w:basedOn w:val="Normal"/>
    <w:next w:val="Normal"/>
    <w:autoRedefine/>
    <w:uiPriority w:val="99"/>
    <w:rsid w:val="00836706"/>
    <w:pPr>
      <w:tabs>
        <w:tab w:val="left" w:pos="1440"/>
        <w:tab w:val="right" w:leader="underscore" w:pos="9623"/>
      </w:tabs>
      <w:spacing w:before="120" w:after="120"/>
      <w:ind w:left="1440" w:hanging="1440"/>
      <w:jc w:val="left"/>
    </w:pPr>
    <w:rPr>
      <w:rFonts w:cs="Times New Roman"/>
      <w:smallCaps/>
      <w:noProof/>
      <w:spacing w:val="20"/>
      <w:sz w:val="22"/>
      <w:szCs w:val="24"/>
    </w:rPr>
  </w:style>
  <w:style w:type="paragraph" w:customStyle="1" w:styleId="StyleHeading1LatinTahomaComplexTahoma">
    <w:name w:val="Style Heading 1 + (Latin) Tahoma (Complex) Tahoma"/>
    <w:basedOn w:val="Heading1"/>
    <w:next w:val="Normal"/>
    <w:autoRedefine/>
    <w:rsid w:val="00BE0571"/>
    <w:pPr>
      <w:numPr>
        <w:numId w:val="0"/>
      </w:numPr>
    </w:pPr>
    <w:rPr>
      <w:rFonts w:cs="Tahoma"/>
    </w:rPr>
  </w:style>
  <w:style w:type="paragraph" w:customStyle="1" w:styleId="Note">
    <w:name w:val="Note"/>
    <w:basedOn w:val="Normal"/>
    <w:next w:val="NoteText"/>
    <w:rsid w:val="00A757A8"/>
    <w:pPr>
      <w:spacing w:after="120"/>
    </w:pPr>
    <w:rPr>
      <w:b/>
      <w:bCs/>
      <w:color w:val="808080"/>
    </w:rPr>
  </w:style>
  <w:style w:type="paragraph" w:customStyle="1" w:styleId="NoteText">
    <w:name w:val="Note Text"/>
    <w:basedOn w:val="Normal"/>
    <w:rsid w:val="00E42199"/>
    <w:pPr>
      <w:spacing w:after="120"/>
    </w:pPr>
    <w:rPr>
      <w:color w:val="808080"/>
    </w:rPr>
  </w:style>
  <w:style w:type="table" w:styleId="TableClassic1">
    <w:name w:val="Table Classic 1"/>
    <w:basedOn w:val="TableNormal"/>
    <w:rsid w:val="008B33F2"/>
    <w:pPr>
      <w:spacing w:after="24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StyleCaption">
    <w:name w:val="Style Caption +"/>
    <w:basedOn w:val="Caption"/>
    <w:next w:val="Normal"/>
    <w:autoRedefine/>
    <w:rsid w:val="00E508E9"/>
    <w:pPr>
      <w:spacing w:before="60" w:after="480"/>
    </w:pPr>
    <w:rPr>
      <w:sz w:val="16"/>
      <w:szCs w:val="16"/>
    </w:rPr>
  </w:style>
  <w:style w:type="paragraph" w:customStyle="1" w:styleId="Nromal">
    <w:name w:val="Nromal"/>
    <w:basedOn w:val="NoteText"/>
    <w:rsid w:val="008007C8"/>
  </w:style>
  <w:style w:type="character" w:customStyle="1" w:styleId="clickablespan">
    <w:name w:val="clickablespan"/>
    <w:basedOn w:val="DefaultParagraphFont"/>
    <w:rsid w:val="00757240"/>
  </w:style>
  <w:style w:type="paragraph" w:styleId="BodyText">
    <w:name w:val="Body Text"/>
    <w:basedOn w:val="Normal"/>
    <w:link w:val="BodyTextChar"/>
    <w:autoRedefine/>
    <w:rsid w:val="00E87343"/>
    <w:pPr>
      <w:keepLines/>
      <w:jc w:val="lowKashida"/>
    </w:pPr>
    <w:rPr>
      <w:rFonts w:cs="Times New Roman"/>
      <w:szCs w:val="24"/>
    </w:rPr>
  </w:style>
  <w:style w:type="character" w:customStyle="1" w:styleId="BodyTextChar">
    <w:name w:val="Body Text Char"/>
    <w:basedOn w:val="DefaultParagraphFont"/>
    <w:link w:val="BodyText"/>
    <w:rsid w:val="00E87343"/>
    <w:rPr>
      <w:rFonts w:ascii="Tahoma" w:hAnsi="Tahoma"/>
      <w:szCs w:val="24"/>
      <w:lang w:val="en-US" w:eastAsia="en-US" w:bidi="ar-SA"/>
    </w:rPr>
  </w:style>
  <w:style w:type="paragraph" w:customStyle="1" w:styleId="ReturnAddress">
    <w:name w:val="Return Address"/>
    <w:basedOn w:val="Normal"/>
    <w:rsid w:val="00670C3C"/>
    <w:pPr>
      <w:spacing w:after="0"/>
      <w:jc w:val="center"/>
    </w:pPr>
    <w:rPr>
      <w:rFonts w:ascii="Garamond" w:hAnsi="Garamond" w:cs="Times New Roman"/>
      <w:spacing w:val="-3"/>
    </w:rPr>
  </w:style>
  <w:style w:type="table" w:styleId="Table3Deffects2">
    <w:name w:val="Table 3D effects 2"/>
    <w:basedOn w:val="TableNormal"/>
    <w:rsid w:val="009A0A2E"/>
    <w:pPr>
      <w:spacing w:after="24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ormalWeb">
    <w:name w:val="Normal (Web)"/>
    <w:basedOn w:val="Normal"/>
    <w:uiPriority w:val="99"/>
    <w:rsid w:val="009A0A2E"/>
    <w:pPr>
      <w:spacing w:after="0" w:line="336" w:lineRule="auto"/>
      <w:jc w:val="left"/>
    </w:pPr>
    <w:rPr>
      <w:rFonts w:ascii="Verdana" w:hAnsi="Verdana" w:cs="Times New Roman"/>
      <w:sz w:val="17"/>
      <w:szCs w:val="17"/>
    </w:rPr>
  </w:style>
  <w:style w:type="paragraph" w:customStyle="1" w:styleId="lastincell">
    <w:name w:val="lastincell"/>
    <w:basedOn w:val="Normal"/>
    <w:rsid w:val="009A0A2E"/>
    <w:pPr>
      <w:spacing w:after="0" w:line="336" w:lineRule="auto"/>
      <w:jc w:val="left"/>
    </w:pPr>
    <w:rPr>
      <w:rFonts w:ascii="Verdana" w:hAnsi="Verdana" w:cs="Times New Roman"/>
      <w:sz w:val="17"/>
      <w:szCs w:val="17"/>
    </w:rPr>
  </w:style>
  <w:style w:type="paragraph" w:customStyle="1" w:styleId="StyleHeading2">
    <w:name w:val="Style Heading 2"/>
    <w:basedOn w:val="Normal"/>
    <w:next w:val="Normal"/>
    <w:autoRedefine/>
    <w:rsid w:val="00533CE0"/>
    <w:pPr>
      <w:keepNext/>
      <w:pBdr>
        <w:bottom w:val="single" w:sz="4" w:space="1" w:color="auto"/>
      </w:pBdr>
      <w:spacing w:before="360" w:after="360"/>
    </w:pPr>
    <w:rPr>
      <w:b/>
      <w:smallCaps/>
      <w:spacing w:val="60"/>
      <w:sz w:val="28"/>
    </w:rPr>
  </w:style>
  <w:style w:type="paragraph" w:customStyle="1" w:styleId="Text">
    <w:name w:val="Text"/>
    <w:basedOn w:val="Normal"/>
    <w:rsid w:val="001539EF"/>
    <w:pPr>
      <w:overflowPunct w:val="0"/>
      <w:autoSpaceDE w:val="0"/>
      <w:autoSpaceDN w:val="0"/>
      <w:adjustRightInd w:val="0"/>
      <w:spacing w:before="240" w:after="0" w:line="360" w:lineRule="exact"/>
      <w:ind w:left="1440"/>
      <w:jc w:val="left"/>
      <w:textAlignment w:val="baseline"/>
    </w:pPr>
    <w:rPr>
      <w:rFonts w:ascii="Arial" w:hAnsi="Arial" w:cs="Times New Roman"/>
    </w:rPr>
  </w:style>
  <w:style w:type="paragraph" w:styleId="FootnoteText">
    <w:name w:val="footnote text"/>
    <w:basedOn w:val="Normal"/>
    <w:semiHidden/>
    <w:rsid w:val="00463E6B"/>
    <w:pPr>
      <w:spacing w:after="0"/>
      <w:jc w:val="left"/>
    </w:pPr>
    <w:rPr>
      <w:rFonts w:ascii="Times New Roman" w:hAnsi="Times New Roman" w:cs="Times New Roman"/>
    </w:rPr>
  </w:style>
  <w:style w:type="paragraph" w:styleId="BodyTextIndent3">
    <w:name w:val="Body Text Indent 3"/>
    <w:basedOn w:val="Normal"/>
    <w:rsid w:val="00C36746"/>
    <w:pPr>
      <w:spacing w:after="0"/>
      <w:ind w:left="360"/>
    </w:pPr>
    <w:rPr>
      <w:rFonts w:ascii="Verdana" w:hAnsi="Verdana" w:cs="Times New Roman"/>
      <w:szCs w:val="24"/>
    </w:rPr>
  </w:style>
  <w:style w:type="paragraph" w:customStyle="1" w:styleId="NormalArial">
    <w:name w:val="Normal + Arial"/>
    <w:aliases w:val="Before:  0.5&quot;,Line spacing:  1.5 lines"/>
    <w:basedOn w:val="BodyTextIndent3"/>
    <w:rsid w:val="00702A17"/>
    <w:pPr>
      <w:spacing w:line="360" w:lineRule="auto"/>
      <w:ind w:left="1440" w:right="120"/>
    </w:pPr>
    <w:rPr>
      <w:rFonts w:ascii="Arial" w:hAnsi="Arial" w:cs="Arial"/>
      <w:szCs w:val="20"/>
    </w:rPr>
  </w:style>
  <w:style w:type="paragraph" w:customStyle="1" w:styleId="Default">
    <w:name w:val="Default"/>
    <w:rsid w:val="0098317E"/>
    <w:pPr>
      <w:autoSpaceDE w:val="0"/>
      <w:autoSpaceDN w:val="0"/>
      <w:adjustRightInd w:val="0"/>
    </w:pPr>
    <w:rPr>
      <w:rFonts w:ascii="T T 11 Eo 00" w:hAnsi="T T 11 Eo 00" w:cs="T T 11 Eo 00"/>
      <w:color w:val="000000"/>
      <w:sz w:val="24"/>
      <w:szCs w:val="24"/>
    </w:rPr>
  </w:style>
  <w:style w:type="paragraph" w:customStyle="1" w:styleId="TableHeading">
    <w:name w:val="Table Heading"/>
    <w:basedOn w:val="Normal"/>
    <w:rsid w:val="000D77B5"/>
    <w:pPr>
      <w:overflowPunct w:val="0"/>
      <w:autoSpaceDE w:val="0"/>
      <w:autoSpaceDN w:val="0"/>
      <w:adjustRightInd w:val="0"/>
      <w:spacing w:after="0"/>
      <w:jc w:val="center"/>
      <w:textAlignment w:val="baseline"/>
    </w:pPr>
    <w:rPr>
      <w:rFonts w:ascii="Arial" w:hAnsi="Arial" w:cs="Times New Roman"/>
      <w:sz w:val="24"/>
    </w:rPr>
  </w:style>
  <w:style w:type="paragraph" w:customStyle="1" w:styleId="Char">
    <w:name w:val="Char"/>
    <w:basedOn w:val="Normal"/>
    <w:rsid w:val="006D6739"/>
    <w:pPr>
      <w:spacing w:after="160" w:line="240" w:lineRule="exact"/>
      <w:jc w:val="left"/>
    </w:pPr>
    <w:rPr>
      <w:rFonts w:ascii="Book Antiqua" w:hAnsi="Book Antiqua" w:cs="Times New Roman"/>
    </w:rPr>
  </w:style>
  <w:style w:type="character" w:customStyle="1" w:styleId="txt">
    <w:name w:val="txt"/>
    <w:basedOn w:val="DefaultParagraphFont"/>
    <w:rsid w:val="006D56D3"/>
  </w:style>
  <w:style w:type="paragraph" w:styleId="NoSpacing">
    <w:name w:val="No Spacing"/>
    <w:link w:val="NoSpacingChar"/>
    <w:uiPriority w:val="1"/>
    <w:qFormat/>
    <w:rsid w:val="00DA05F0"/>
    <w:rPr>
      <w:rFonts w:ascii="Calibri" w:hAnsi="Calibri" w:cs="Arial"/>
      <w:sz w:val="22"/>
      <w:szCs w:val="22"/>
    </w:rPr>
  </w:style>
  <w:style w:type="character" w:customStyle="1" w:styleId="NoSpacingChar">
    <w:name w:val="No Spacing Char"/>
    <w:basedOn w:val="DefaultParagraphFont"/>
    <w:link w:val="NoSpacing"/>
    <w:uiPriority w:val="1"/>
    <w:rsid w:val="00DA05F0"/>
    <w:rPr>
      <w:rFonts w:ascii="Calibri" w:hAnsi="Calibri" w:cs="Arial"/>
      <w:sz w:val="22"/>
      <w:szCs w:val="22"/>
      <w:lang w:val="en-US" w:eastAsia="en-US" w:bidi="ar-SA"/>
    </w:rPr>
  </w:style>
  <w:style w:type="character" w:customStyle="1" w:styleId="FooterChar">
    <w:name w:val="Footer Char"/>
    <w:basedOn w:val="DefaultParagraphFont"/>
    <w:link w:val="Footer"/>
    <w:uiPriority w:val="99"/>
    <w:rsid w:val="0053681B"/>
    <w:rPr>
      <w:rFonts w:ascii="Arial" w:hAnsi="Tahoma" w:cs="Arial"/>
    </w:rPr>
  </w:style>
  <w:style w:type="paragraph" w:styleId="ListParagraph">
    <w:name w:val="List Paragraph"/>
    <w:aliases w:val="Bullet List,lp1,P1,List Paragraph1,Paragraphe de liste1,FooterText,numbered,Bulletr List Paragraph,列出段落,列出段落1,lp11,Bullet 1,Use Case List Paragraph,List Paragraph2,List Paragraph21,Listeafsnit1,Parágrafo da Lista1,Párrafo de lista1,リスト段落1"/>
    <w:basedOn w:val="Normal"/>
    <w:link w:val="ListParagraphChar"/>
    <w:uiPriority w:val="34"/>
    <w:qFormat/>
    <w:rsid w:val="0026354B"/>
    <w:pPr>
      <w:ind w:left="720"/>
      <w:contextualSpacing/>
    </w:pPr>
  </w:style>
  <w:style w:type="character" w:styleId="CommentReference">
    <w:name w:val="annotation reference"/>
    <w:basedOn w:val="DefaultParagraphFont"/>
    <w:rsid w:val="0061171A"/>
    <w:rPr>
      <w:sz w:val="16"/>
      <w:szCs w:val="16"/>
    </w:rPr>
  </w:style>
  <w:style w:type="paragraph" w:styleId="CommentText">
    <w:name w:val="annotation text"/>
    <w:basedOn w:val="Normal"/>
    <w:link w:val="CommentTextChar"/>
    <w:rsid w:val="0061171A"/>
  </w:style>
  <w:style w:type="character" w:customStyle="1" w:styleId="CommentTextChar">
    <w:name w:val="Comment Text Char"/>
    <w:basedOn w:val="DefaultParagraphFont"/>
    <w:link w:val="CommentText"/>
    <w:rsid w:val="0061171A"/>
    <w:rPr>
      <w:rFonts w:ascii="Tahoma" w:hAnsi="Tahoma" w:cs="Tahoma"/>
    </w:rPr>
  </w:style>
  <w:style w:type="paragraph" w:styleId="CommentSubject">
    <w:name w:val="annotation subject"/>
    <w:basedOn w:val="CommentText"/>
    <w:next w:val="CommentText"/>
    <w:link w:val="CommentSubjectChar"/>
    <w:rsid w:val="0061171A"/>
    <w:rPr>
      <w:b/>
      <w:bCs/>
    </w:rPr>
  </w:style>
  <w:style w:type="character" w:customStyle="1" w:styleId="CommentSubjectChar">
    <w:name w:val="Comment Subject Char"/>
    <w:basedOn w:val="CommentTextChar"/>
    <w:link w:val="CommentSubject"/>
    <w:rsid w:val="0061171A"/>
    <w:rPr>
      <w:rFonts w:ascii="Tahoma" w:hAnsi="Tahoma" w:cs="Tahoma"/>
      <w:b/>
      <w:bCs/>
    </w:rPr>
  </w:style>
  <w:style w:type="character" w:customStyle="1" w:styleId="Heading3Char1">
    <w:name w:val="Heading 3 Char1"/>
    <w:aliases w:val="h3 Char,l3 Char,3 Char,list 3 Char,Head 3 Char,Heading 3 Char Char,H3 Char,h:3 Char,Title2 Char,H31 Char,H32 Char,H33 Char,H34 Char,H35 Char,título 3 Char,Level 1 - 1 Char,Subsection Char,3 bullet Char,b Char,21 Char,Heading 3 - old Char"/>
    <w:basedOn w:val="DefaultParagraphFont"/>
    <w:link w:val="Heading3"/>
    <w:rsid w:val="008B1F88"/>
    <w:rPr>
      <w:rFonts w:ascii="Arsenal" w:hAnsi="Arsenal" w:cs="Arial"/>
      <w:b/>
      <w:bCs/>
      <w:spacing w:val="60"/>
      <w:sz w:val="24"/>
      <w:szCs w:val="24"/>
      <w:shd w:val="clear" w:color="auto" w:fill="D9D9D9"/>
    </w:rPr>
  </w:style>
  <w:style w:type="character" w:customStyle="1" w:styleId="HeaderChar">
    <w:name w:val="Header Char"/>
    <w:basedOn w:val="DefaultParagraphFont"/>
    <w:link w:val="Header"/>
    <w:uiPriority w:val="99"/>
    <w:rsid w:val="00B725A7"/>
    <w:rPr>
      <w:rFonts w:ascii="Tahoma" w:hAnsi="Tahoma" w:cs="Tahoma"/>
    </w:rPr>
  </w:style>
  <w:style w:type="paragraph" w:styleId="TOCHeading">
    <w:name w:val="TOC Heading"/>
    <w:basedOn w:val="Heading1"/>
    <w:next w:val="Normal"/>
    <w:uiPriority w:val="39"/>
    <w:unhideWhenUsed/>
    <w:qFormat/>
    <w:rsid w:val="002428B3"/>
    <w:pPr>
      <w:keepLines/>
      <w:pageBreakBefore w:val="0"/>
      <w:numPr>
        <w:numId w:val="0"/>
      </w:numPr>
      <w:pBdr>
        <w:top w:val="none" w:sz="0" w:space="0" w:color="auto"/>
        <w:bottom w:val="none" w:sz="0" w:space="0" w:color="auto"/>
      </w:pBdr>
      <w:shd w:val="clear" w:color="auto" w:fill="auto"/>
      <w:spacing w:after="0" w:line="259" w:lineRule="auto"/>
      <w:jc w:val="left"/>
      <w:outlineLvl w:val="9"/>
    </w:pPr>
    <w:rPr>
      <w:rFonts w:asciiTheme="majorHAnsi" w:eastAsiaTheme="majorEastAsia" w:hAnsiTheme="majorHAnsi" w:cstheme="majorBidi"/>
      <w:b w:val="0"/>
      <w:bCs w:val="0"/>
      <w:caps w:val="0"/>
      <w:color w:val="365F91" w:themeColor="accent1" w:themeShade="BF"/>
      <w:kern w:val="0"/>
    </w:rPr>
  </w:style>
  <w:style w:type="character" w:customStyle="1" w:styleId="apple-converted-space">
    <w:name w:val="apple-converted-space"/>
    <w:basedOn w:val="DefaultParagraphFont"/>
    <w:rsid w:val="001638EE"/>
  </w:style>
  <w:style w:type="character" w:customStyle="1" w:styleId="Heading4Char">
    <w:name w:val="Heading 4 Char"/>
    <w:aliases w:val="h4 Char,l4 Char,list 4 Char,mh1l Char,Module heading 1 large (18 points) Char,Head 4 Char,4 Char,ZZZ Char,H4 Char,Level 2 - a Char,4 dash Char,d Char,h41 Char,h42 Char,Para4 Char,h4 sub sub heading Char,Table text heading Char,Head4 Char"/>
    <w:basedOn w:val="DefaultParagraphFont"/>
    <w:link w:val="Heading4"/>
    <w:rsid w:val="00037351"/>
    <w:rPr>
      <w:rFonts w:ascii="Arsenal" w:hAnsi="Arsenal" w:cs="Tahoma"/>
      <w:b/>
      <w:bCs/>
      <w:spacing w:val="58"/>
      <w:szCs w:val="28"/>
    </w:rPr>
  </w:style>
  <w:style w:type="character" w:customStyle="1" w:styleId="caption-subject">
    <w:name w:val="caption-subject"/>
    <w:basedOn w:val="DefaultParagraphFont"/>
    <w:rsid w:val="00776044"/>
  </w:style>
  <w:style w:type="character" w:styleId="UnresolvedMention">
    <w:name w:val="Unresolved Mention"/>
    <w:basedOn w:val="DefaultParagraphFont"/>
    <w:uiPriority w:val="99"/>
    <w:semiHidden/>
    <w:unhideWhenUsed/>
    <w:rsid w:val="00832528"/>
    <w:rPr>
      <w:color w:val="605E5C"/>
      <w:shd w:val="clear" w:color="auto" w:fill="E1DFDD"/>
    </w:rPr>
  </w:style>
  <w:style w:type="character" w:customStyle="1" w:styleId="ListParagraphChar">
    <w:name w:val="List Paragraph Char"/>
    <w:aliases w:val="Bullet List Char,lp1 Char,P1 Char,List Paragraph1 Char,Paragraphe de liste1 Char,FooterText Char,numbered Char,Bulletr List Paragraph Char,列出段落 Char,列出段落1 Char,lp11 Char,Bullet 1 Char,Use Case List Paragraph Char,List Paragraph2 Char"/>
    <w:basedOn w:val="DefaultParagraphFont"/>
    <w:link w:val="ListParagraph"/>
    <w:uiPriority w:val="34"/>
    <w:locked/>
    <w:rsid w:val="001109A7"/>
    <w:rPr>
      <w:rFonts w:ascii="Tahoma" w:hAnsi="Tahoma" w:cs="Tahoma"/>
    </w:rPr>
  </w:style>
  <w:style w:type="character" w:styleId="Strong">
    <w:name w:val="Strong"/>
    <w:basedOn w:val="DefaultParagraphFont"/>
    <w:uiPriority w:val="22"/>
    <w:qFormat/>
    <w:rsid w:val="009E0168"/>
    <w:rPr>
      <w:rFonts w:cs="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5530">
      <w:bodyDiv w:val="1"/>
      <w:marLeft w:val="0"/>
      <w:marRight w:val="0"/>
      <w:marTop w:val="0"/>
      <w:marBottom w:val="0"/>
      <w:divBdr>
        <w:top w:val="none" w:sz="0" w:space="0" w:color="auto"/>
        <w:left w:val="none" w:sz="0" w:space="0" w:color="auto"/>
        <w:bottom w:val="none" w:sz="0" w:space="0" w:color="auto"/>
        <w:right w:val="none" w:sz="0" w:space="0" w:color="auto"/>
      </w:divBdr>
    </w:div>
    <w:div w:id="79643655">
      <w:bodyDiv w:val="1"/>
      <w:marLeft w:val="0"/>
      <w:marRight w:val="0"/>
      <w:marTop w:val="0"/>
      <w:marBottom w:val="0"/>
      <w:divBdr>
        <w:top w:val="none" w:sz="0" w:space="0" w:color="auto"/>
        <w:left w:val="none" w:sz="0" w:space="0" w:color="auto"/>
        <w:bottom w:val="none" w:sz="0" w:space="0" w:color="auto"/>
        <w:right w:val="none" w:sz="0" w:space="0" w:color="auto"/>
      </w:divBdr>
    </w:div>
    <w:div w:id="127747541">
      <w:bodyDiv w:val="1"/>
      <w:marLeft w:val="0"/>
      <w:marRight w:val="0"/>
      <w:marTop w:val="0"/>
      <w:marBottom w:val="0"/>
      <w:divBdr>
        <w:top w:val="none" w:sz="0" w:space="0" w:color="auto"/>
        <w:left w:val="none" w:sz="0" w:space="0" w:color="auto"/>
        <w:bottom w:val="none" w:sz="0" w:space="0" w:color="auto"/>
        <w:right w:val="none" w:sz="0" w:space="0" w:color="auto"/>
      </w:divBdr>
    </w:div>
    <w:div w:id="212545632">
      <w:bodyDiv w:val="1"/>
      <w:marLeft w:val="0"/>
      <w:marRight w:val="0"/>
      <w:marTop w:val="0"/>
      <w:marBottom w:val="0"/>
      <w:divBdr>
        <w:top w:val="none" w:sz="0" w:space="0" w:color="auto"/>
        <w:left w:val="none" w:sz="0" w:space="0" w:color="auto"/>
        <w:bottom w:val="none" w:sz="0" w:space="0" w:color="auto"/>
        <w:right w:val="none" w:sz="0" w:space="0" w:color="auto"/>
      </w:divBdr>
    </w:div>
    <w:div w:id="241722170">
      <w:bodyDiv w:val="1"/>
      <w:marLeft w:val="0"/>
      <w:marRight w:val="0"/>
      <w:marTop w:val="0"/>
      <w:marBottom w:val="0"/>
      <w:divBdr>
        <w:top w:val="none" w:sz="0" w:space="0" w:color="auto"/>
        <w:left w:val="none" w:sz="0" w:space="0" w:color="auto"/>
        <w:bottom w:val="none" w:sz="0" w:space="0" w:color="auto"/>
        <w:right w:val="none" w:sz="0" w:space="0" w:color="auto"/>
      </w:divBdr>
    </w:div>
    <w:div w:id="243534376">
      <w:bodyDiv w:val="1"/>
      <w:marLeft w:val="0"/>
      <w:marRight w:val="0"/>
      <w:marTop w:val="0"/>
      <w:marBottom w:val="0"/>
      <w:divBdr>
        <w:top w:val="none" w:sz="0" w:space="0" w:color="auto"/>
        <w:left w:val="none" w:sz="0" w:space="0" w:color="auto"/>
        <w:bottom w:val="none" w:sz="0" w:space="0" w:color="auto"/>
        <w:right w:val="none" w:sz="0" w:space="0" w:color="auto"/>
      </w:divBdr>
    </w:div>
    <w:div w:id="243536127">
      <w:bodyDiv w:val="1"/>
      <w:marLeft w:val="0"/>
      <w:marRight w:val="0"/>
      <w:marTop w:val="0"/>
      <w:marBottom w:val="0"/>
      <w:divBdr>
        <w:top w:val="none" w:sz="0" w:space="0" w:color="auto"/>
        <w:left w:val="none" w:sz="0" w:space="0" w:color="auto"/>
        <w:bottom w:val="none" w:sz="0" w:space="0" w:color="auto"/>
        <w:right w:val="none" w:sz="0" w:space="0" w:color="auto"/>
      </w:divBdr>
    </w:div>
    <w:div w:id="249196324">
      <w:bodyDiv w:val="1"/>
      <w:marLeft w:val="0"/>
      <w:marRight w:val="0"/>
      <w:marTop w:val="0"/>
      <w:marBottom w:val="0"/>
      <w:divBdr>
        <w:top w:val="none" w:sz="0" w:space="0" w:color="auto"/>
        <w:left w:val="none" w:sz="0" w:space="0" w:color="auto"/>
        <w:bottom w:val="none" w:sz="0" w:space="0" w:color="auto"/>
        <w:right w:val="none" w:sz="0" w:space="0" w:color="auto"/>
      </w:divBdr>
    </w:div>
    <w:div w:id="270746299">
      <w:bodyDiv w:val="1"/>
      <w:marLeft w:val="0"/>
      <w:marRight w:val="0"/>
      <w:marTop w:val="0"/>
      <w:marBottom w:val="0"/>
      <w:divBdr>
        <w:top w:val="none" w:sz="0" w:space="0" w:color="auto"/>
        <w:left w:val="none" w:sz="0" w:space="0" w:color="auto"/>
        <w:bottom w:val="none" w:sz="0" w:space="0" w:color="auto"/>
        <w:right w:val="none" w:sz="0" w:space="0" w:color="auto"/>
      </w:divBdr>
      <w:divsChild>
        <w:div w:id="1578133301">
          <w:marLeft w:val="330"/>
          <w:marRight w:val="0"/>
          <w:marTop w:val="0"/>
          <w:marBottom w:val="0"/>
          <w:divBdr>
            <w:top w:val="none" w:sz="0" w:space="0" w:color="auto"/>
            <w:left w:val="none" w:sz="0" w:space="0" w:color="auto"/>
            <w:bottom w:val="none" w:sz="0" w:space="0" w:color="auto"/>
            <w:right w:val="none" w:sz="0" w:space="0" w:color="auto"/>
          </w:divBdr>
        </w:div>
      </w:divsChild>
    </w:div>
    <w:div w:id="279773447">
      <w:bodyDiv w:val="1"/>
      <w:marLeft w:val="0"/>
      <w:marRight w:val="0"/>
      <w:marTop w:val="0"/>
      <w:marBottom w:val="0"/>
      <w:divBdr>
        <w:top w:val="none" w:sz="0" w:space="0" w:color="auto"/>
        <w:left w:val="none" w:sz="0" w:space="0" w:color="auto"/>
        <w:bottom w:val="none" w:sz="0" w:space="0" w:color="auto"/>
        <w:right w:val="none" w:sz="0" w:space="0" w:color="auto"/>
      </w:divBdr>
    </w:div>
    <w:div w:id="341513357">
      <w:bodyDiv w:val="1"/>
      <w:marLeft w:val="0"/>
      <w:marRight w:val="0"/>
      <w:marTop w:val="0"/>
      <w:marBottom w:val="0"/>
      <w:divBdr>
        <w:top w:val="none" w:sz="0" w:space="0" w:color="auto"/>
        <w:left w:val="none" w:sz="0" w:space="0" w:color="auto"/>
        <w:bottom w:val="none" w:sz="0" w:space="0" w:color="auto"/>
        <w:right w:val="none" w:sz="0" w:space="0" w:color="auto"/>
      </w:divBdr>
    </w:div>
    <w:div w:id="350381820">
      <w:bodyDiv w:val="1"/>
      <w:marLeft w:val="0"/>
      <w:marRight w:val="0"/>
      <w:marTop w:val="0"/>
      <w:marBottom w:val="0"/>
      <w:divBdr>
        <w:top w:val="none" w:sz="0" w:space="0" w:color="auto"/>
        <w:left w:val="none" w:sz="0" w:space="0" w:color="auto"/>
        <w:bottom w:val="none" w:sz="0" w:space="0" w:color="auto"/>
        <w:right w:val="none" w:sz="0" w:space="0" w:color="auto"/>
      </w:divBdr>
    </w:div>
    <w:div w:id="374349240">
      <w:bodyDiv w:val="1"/>
      <w:marLeft w:val="0"/>
      <w:marRight w:val="0"/>
      <w:marTop w:val="0"/>
      <w:marBottom w:val="0"/>
      <w:divBdr>
        <w:top w:val="none" w:sz="0" w:space="0" w:color="auto"/>
        <w:left w:val="none" w:sz="0" w:space="0" w:color="auto"/>
        <w:bottom w:val="none" w:sz="0" w:space="0" w:color="auto"/>
        <w:right w:val="none" w:sz="0" w:space="0" w:color="auto"/>
      </w:divBdr>
    </w:div>
    <w:div w:id="393086363">
      <w:bodyDiv w:val="1"/>
      <w:marLeft w:val="0"/>
      <w:marRight w:val="0"/>
      <w:marTop w:val="0"/>
      <w:marBottom w:val="0"/>
      <w:divBdr>
        <w:top w:val="none" w:sz="0" w:space="0" w:color="auto"/>
        <w:left w:val="none" w:sz="0" w:space="0" w:color="auto"/>
        <w:bottom w:val="none" w:sz="0" w:space="0" w:color="auto"/>
        <w:right w:val="none" w:sz="0" w:space="0" w:color="auto"/>
      </w:divBdr>
      <w:divsChild>
        <w:div w:id="1881673763">
          <w:marLeft w:val="0"/>
          <w:marRight w:val="0"/>
          <w:marTop w:val="0"/>
          <w:marBottom w:val="0"/>
          <w:divBdr>
            <w:top w:val="none" w:sz="0" w:space="0" w:color="auto"/>
            <w:left w:val="none" w:sz="0" w:space="0" w:color="auto"/>
            <w:bottom w:val="none" w:sz="0" w:space="0" w:color="auto"/>
            <w:right w:val="none" w:sz="0" w:space="0" w:color="auto"/>
          </w:divBdr>
          <w:divsChild>
            <w:div w:id="1756321494">
              <w:marLeft w:val="0"/>
              <w:marRight w:val="0"/>
              <w:marTop w:val="0"/>
              <w:marBottom w:val="0"/>
              <w:divBdr>
                <w:top w:val="none" w:sz="0" w:space="0" w:color="auto"/>
                <w:left w:val="none" w:sz="0" w:space="0" w:color="auto"/>
                <w:bottom w:val="none" w:sz="0" w:space="0" w:color="auto"/>
                <w:right w:val="none" w:sz="0" w:space="0" w:color="auto"/>
              </w:divBdr>
              <w:divsChild>
                <w:div w:id="94812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868333">
      <w:bodyDiv w:val="1"/>
      <w:marLeft w:val="0"/>
      <w:marRight w:val="0"/>
      <w:marTop w:val="0"/>
      <w:marBottom w:val="0"/>
      <w:divBdr>
        <w:top w:val="none" w:sz="0" w:space="0" w:color="auto"/>
        <w:left w:val="none" w:sz="0" w:space="0" w:color="auto"/>
        <w:bottom w:val="none" w:sz="0" w:space="0" w:color="auto"/>
        <w:right w:val="none" w:sz="0" w:space="0" w:color="auto"/>
      </w:divBdr>
    </w:div>
    <w:div w:id="493687192">
      <w:bodyDiv w:val="1"/>
      <w:marLeft w:val="0"/>
      <w:marRight w:val="0"/>
      <w:marTop w:val="0"/>
      <w:marBottom w:val="0"/>
      <w:divBdr>
        <w:top w:val="none" w:sz="0" w:space="0" w:color="auto"/>
        <w:left w:val="none" w:sz="0" w:space="0" w:color="auto"/>
        <w:bottom w:val="none" w:sz="0" w:space="0" w:color="auto"/>
        <w:right w:val="none" w:sz="0" w:space="0" w:color="auto"/>
      </w:divBdr>
    </w:div>
    <w:div w:id="501433631">
      <w:bodyDiv w:val="1"/>
      <w:marLeft w:val="0"/>
      <w:marRight w:val="0"/>
      <w:marTop w:val="0"/>
      <w:marBottom w:val="0"/>
      <w:divBdr>
        <w:top w:val="none" w:sz="0" w:space="0" w:color="auto"/>
        <w:left w:val="none" w:sz="0" w:space="0" w:color="auto"/>
        <w:bottom w:val="none" w:sz="0" w:space="0" w:color="auto"/>
        <w:right w:val="none" w:sz="0" w:space="0" w:color="auto"/>
      </w:divBdr>
    </w:div>
    <w:div w:id="546062426">
      <w:bodyDiv w:val="1"/>
      <w:marLeft w:val="0"/>
      <w:marRight w:val="0"/>
      <w:marTop w:val="0"/>
      <w:marBottom w:val="0"/>
      <w:divBdr>
        <w:top w:val="none" w:sz="0" w:space="0" w:color="auto"/>
        <w:left w:val="none" w:sz="0" w:space="0" w:color="auto"/>
        <w:bottom w:val="none" w:sz="0" w:space="0" w:color="auto"/>
        <w:right w:val="none" w:sz="0" w:space="0" w:color="auto"/>
      </w:divBdr>
    </w:div>
    <w:div w:id="561714454">
      <w:bodyDiv w:val="1"/>
      <w:marLeft w:val="0"/>
      <w:marRight w:val="0"/>
      <w:marTop w:val="0"/>
      <w:marBottom w:val="0"/>
      <w:divBdr>
        <w:top w:val="none" w:sz="0" w:space="0" w:color="auto"/>
        <w:left w:val="none" w:sz="0" w:space="0" w:color="auto"/>
        <w:bottom w:val="none" w:sz="0" w:space="0" w:color="auto"/>
        <w:right w:val="none" w:sz="0" w:space="0" w:color="auto"/>
      </w:divBdr>
    </w:div>
    <w:div w:id="597981399">
      <w:bodyDiv w:val="1"/>
      <w:marLeft w:val="0"/>
      <w:marRight w:val="0"/>
      <w:marTop w:val="0"/>
      <w:marBottom w:val="0"/>
      <w:divBdr>
        <w:top w:val="none" w:sz="0" w:space="0" w:color="auto"/>
        <w:left w:val="none" w:sz="0" w:space="0" w:color="auto"/>
        <w:bottom w:val="none" w:sz="0" w:space="0" w:color="auto"/>
        <w:right w:val="none" w:sz="0" w:space="0" w:color="auto"/>
      </w:divBdr>
    </w:div>
    <w:div w:id="609895411">
      <w:bodyDiv w:val="1"/>
      <w:marLeft w:val="0"/>
      <w:marRight w:val="0"/>
      <w:marTop w:val="0"/>
      <w:marBottom w:val="0"/>
      <w:divBdr>
        <w:top w:val="none" w:sz="0" w:space="0" w:color="auto"/>
        <w:left w:val="none" w:sz="0" w:space="0" w:color="auto"/>
        <w:bottom w:val="none" w:sz="0" w:space="0" w:color="auto"/>
        <w:right w:val="none" w:sz="0" w:space="0" w:color="auto"/>
      </w:divBdr>
    </w:div>
    <w:div w:id="686902755">
      <w:bodyDiv w:val="1"/>
      <w:marLeft w:val="0"/>
      <w:marRight w:val="0"/>
      <w:marTop w:val="0"/>
      <w:marBottom w:val="0"/>
      <w:divBdr>
        <w:top w:val="none" w:sz="0" w:space="0" w:color="auto"/>
        <w:left w:val="none" w:sz="0" w:space="0" w:color="auto"/>
        <w:bottom w:val="none" w:sz="0" w:space="0" w:color="auto"/>
        <w:right w:val="none" w:sz="0" w:space="0" w:color="auto"/>
      </w:divBdr>
    </w:div>
    <w:div w:id="714620882">
      <w:bodyDiv w:val="1"/>
      <w:marLeft w:val="0"/>
      <w:marRight w:val="0"/>
      <w:marTop w:val="0"/>
      <w:marBottom w:val="0"/>
      <w:divBdr>
        <w:top w:val="none" w:sz="0" w:space="0" w:color="auto"/>
        <w:left w:val="none" w:sz="0" w:space="0" w:color="auto"/>
        <w:bottom w:val="none" w:sz="0" w:space="0" w:color="auto"/>
        <w:right w:val="none" w:sz="0" w:space="0" w:color="auto"/>
      </w:divBdr>
    </w:div>
    <w:div w:id="745147082">
      <w:bodyDiv w:val="1"/>
      <w:marLeft w:val="0"/>
      <w:marRight w:val="0"/>
      <w:marTop w:val="0"/>
      <w:marBottom w:val="0"/>
      <w:divBdr>
        <w:top w:val="none" w:sz="0" w:space="0" w:color="auto"/>
        <w:left w:val="none" w:sz="0" w:space="0" w:color="auto"/>
        <w:bottom w:val="none" w:sz="0" w:space="0" w:color="auto"/>
        <w:right w:val="none" w:sz="0" w:space="0" w:color="auto"/>
      </w:divBdr>
    </w:div>
    <w:div w:id="789737977">
      <w:bodyDiv w:val="1"/>
      <w:marLeft w:val="0"/>
      <w:marRight w:val="0"/>
      <w:marTop w:val="0"/>
      <w:marBottom w:val="0"/>
      <w:divBdr>
        <w:top w:val="none" w:sz="0" w:space="0" w:color="auto"/>
        <w:left w:val="none" w:sz="0" w:space="0" w:color="auto"/>
        <w:bottom w:val="none" w:sz="0" w:space="0" w:color="auto"/>
        <w:right w:val="none" w:sz="0" w:space="0" w:color="auto"/>
      </w:divBdr>
    </w:div>
    <w:div w:id="825364059">
      <w:bodyDiv w:val="1"/>
      <w:marLeft w:val="0"/>
      <w:marRight w:val="0"/>
      <w:marTop w:val="0"/>
      <w:marBottom w:val="0"/>
      <w:divBdr>
        <w:top w:val="none" w:sz="0" w:space="0" w:color="auto"/>
        <w:left w:val="none" w:sz="0" w:space="0" w:color="auto"/>
        <w:bottom w:val="none" w:sz="0" w:space="0" w:color="auto"/>
        <w:right w:val="none" w:sz="0" w:space="0" w:color="auto"/>
      </w:divBdr>
    </w:div>
    <w:div w:id="907300959">
      <w:bodyDiv w:val="1"/>
      <w:marLeft w:val="0"/>
      <w:marRight w:val="0"/>
      <w:marTop w:val="0"/>
      <w:marBottom w:val="0"/>
      <w:divBdr>
        <w:top w:val="none" w:sz="0" w:space="0" w:color="auto"/>
        <w:left w:val="none" w:sz="0" w:space="0" w:color="auto"/>
        <w:bottom w:val="none" w:sz="0" w:space="0" w:color="auto"/>
        <w:right w:val="none" w:sz="0" w:space="0" w:color="auto"/>
      </w:divBdr>
      <w:divsChild>
        <w:div w:id="2099515151">
          <w:marLeft w:val="0"/>
          <w:marRight w:val="0"/>
          <w:marTop w:val="0"/>
          <w:marBottom w:val="0"/>
          <w:divBdr>
            <w:top w:val="none" w:sz="0" w:space="0" w:color="auto"/>
            <w:left w:val="none" w:sz="0" w:space="0" w:color="auto"/>
            <w:bottom w:val="none" w:sz="0" w:space="0" w:color="auto"/>
            <w:right w:val="none" w:sz="0" w:space="0" w:color="auto"/>
          </w:divBdr>
        </w:div>
      </w:divsChild>
    </w:div>
    <w:div w:id="913003436">
      <w:bodyDiv w:val="1"/>
      <w:marLeft w:val="0"/>
      <w:marRight w:val="0"/>
      <w:marTop w:val="0"/>
      <w:marBottom w:val="0"/>
      <w:divBdr>
        <w:top w:val="none" w:sz="0" w:space="0" w:color="auto"/>
        <w:left w:val="none" w:sz="0" w:space="0" w:color="auto"/>
        <w:bottom w:val="none" w:sz="0" w:space="0" w:color="auto"/>
        <w:right w:val="none" w:sz="0" w:space="0" w:color="auto"/>
      </w:divBdr>
    </w:div>
    <w:div w:id="957374800">
      <w:bodyDiv w:val="1"/>
      <w:marLeft w:val="0"/>
      <w:marRight w:val="0"/>
      <w:marTop w:val="0"/>
      <w:marBottom w:val="0"/>
      <w:divBdr>
        <w:top w:val="none" w:sz="0" w:space="0" w:color="auto"/>
        <w:left w:val="none" w:sz="0" w:space="0" w:color="auto"/>
        <w:bottom w:val="none" w:sz="0" w:space="0" w:color="auto"/>
        <w:right w:val="none" w:sz="0" w:space="0" w:color="auto"/>
      </w:divBdr>
      <w:divsChild>
        <w:div w:id="508561549">
          <w:marLeft w:val="0"/>
          <w:marRight w:val="0"/>
          <w:marTop w:val="0"/>
          <w:marBottom w:val="0"/>
          <w:divBdr>
            <w:top w:val="none" w:sz="0" w:space="0" w:color="auto"/>
            <w:left w:val="none" w:sz="0" w:space="0" w:color="auto"/>
            <w:bottom w:val="none" w:sz="0" w:space="0" w:color="auto"/>
            <w:right w:val="none" w:sz="0" w:space="0" w:color="auto"/>
          </w:divBdr>
        </w:div>
        <w:div w:id="600723096">
          <w:marLeft w:val="0"/>
          <w:marRight w:val="0"/>
          <w:marTop w:val="0"/>
          <w:marBottom w:val="0"/>
          <w:divBdr>
            <w:top w:val="none" w:sz="0" w:space="0" w:color="auto"/>
            <w:left w:val="none" w:sz="0" w:space="0" w:color="auto"/>
            <w:bottom w:val="none" w:sz="0" w:space="0" w:color="auto"/>
            <w:right w:val="none" w:sz="0" w:space="0" w:color="auto"/>
          </w:divBdr>
        </w:div>
      </w:divsChild>
    </w:div>
    <w:div w:id="965552167">
      <w:bodyDiv w:val="1"/>
      <w:marLeft w:val="0"/>
      <w:marRight w:val="0"/>
      <w:marTop w:val="0"/>
      <w:marBottom w:val="0"/>
      <w:divBdr>
        <w:top w:val="none" w:sz="0" w:space="0" w:color="auto"/>
        <w:left w:val="none" w:sz="0" w:space="0" w:color="auto"/>
        <w:bottom w:val="none" w:sz="0" w:space="0" w:color="auto"/>
        <w:right w:val="none" w:sz="0" w:space="0" w:color="auto"/>
      </w:divBdr>
    </w:div>
    <w:div w:id="992221522">
      <w:bodyDiv w:val="1"/>
      <w:marLeft w:val="0"/>
      <w:marRight w:val="0"/>
      <w:marTop w:val="0"/>
      <w:marBottom w:val="0"/>
      <w:divBdr>
        <w:top w:val="none" w:sz="0" w:space="0" w:color="auto"/>
        <w:left w:val="none" w:sz="0" w:space="0" w:color="auto"/>
        <w:bottom w:val="none" w:sz="0" w:space="0" w:color="auto"/>
        <w:right w:val="none" w:sz="0" w:space="0" w:color="auto"/>
      </w:divBdr>
    </w:div>
    <w:div w:id="1028332648">
      <w:bodyDiv w:val="1"/>
      <w:marLeft w:val="0"/>
      <w:marRight w:val="0"/>
      <w:marTop w:val="0"/>
      <w:marBottom w:val="0"/>
      <w:divBdr>
        <w:top w:val="none" w:sz="0" w:space="0" w:color="auto"/>
        <w:left w:val="none" w:sz="0" w:space="0" w:color="auto"/>
        <w:bottom w:val="none" w:sz="0" w:space="0" w:color="auto"/>
        <w:right w:val="none" w:sz="0" w:space="0" w:color="auto"/>
      </w:divBdr>
    </w:div>
    <w:div w:id="1032655323">
      <w:bodyDiv w:val="1"/>
      <w:marLeft w:val="0"/>
      <w:marRight w:val="0"/>
      <w:marTop w:val="0"/>
      <w:marBottom w:val="0"/>
      <w:divBdr>
        <w:top w:val="none" w:sz="0" w:space="0" w:color="auto"/>
        <w:left w:val="none" w:sz="0" w:space="0" w:color="auto"/>
        <w:bottom w:val="none" w:sz="0" w:space="0" w:color="auto"/>
        <w:right w:val="none" w:sz="0" w:space="0" w:color="auto"/>
      </w:divBdr>
    </w:div>
    <w:div w:id="1043407622">
      <w:bodyDiv w:val="1"/>
      <w:marLeft w:val="0"/>
      <w:marRight w:val="0"/>
      <w:marTop w:val="0"/>
      <w:marBottom w:val="0"/>
      <w:divBdr>
        <w:top w:val="none" w:sz="0" w:space="0" w:color="auto"/>
        <w:left w:val="none" w:sz="0" w:space="0" w:color="auto"/>
        <w:bottom w:val="none" w:sz="0" w:space="0" w:color="auto"/>
        <w:right w:val="none" w:sz="0" w:space="0" w:color="auto"/>
      </w:divBdr>
      <w:divsChild>
        <w:div w:id="1885751446">
          <w:marLeft w:val="0"/>
          <w:marRight w:val="0"/>
          <w:marTop w:val="0"/>
          <w:marBottom w:val="0"/>
          <w:divBdr>
            <w:top w:val="none" w:sz="0" w:space="0" w:color="auto"/>
            <w:left w:val="none" w:sz="0" w:space="0" w:color="auto"/>
            <w:bottom w:val="none" w:sz="0" w:space="0" w:color="auto"/>
            <w:right w:val="none" w:sz="0" w:space="0" w:color="auto"/>
          </w:divBdr>
        </w:div>
        <w:div w:id="1381710373">
          <w:marLeft w:val="0"/>
          <w:marRight w:val="0"/>
          <w:marTop w:val="0"/>
          <w:marBottom w:val="0"/>
          <w:divBdr>
            <w:top w:val="none" w:sz="0" w:space="0" w:color="auto"/>
            <w:left w:val="none" w:sz="0" w:space="0" w:color="auto"/>
            <w:bottom w:val="none" w:sz="0" w:space="0" w:color="auto"/>
            <w:right w:val="none" w:sz="0" w:space="0" w:color="auto"/>
          </w:divBdr>
        </w:div>
        <w:div w:id="792481182">
          <w:marLeft w:val="0"/>
          <w:marRight w:val="0"/>
          <w:marTop w:val="0"/>
          <w:marBottom w:val="0"/>
          <w:divBdr>
            <w:top w:val="none" w:sz="0" w:space="0" w:color="auto"/>
            <w:left w:val="none" w:sz="0" w:space="0" w:color="auto"/>
            <w:bottom w:val="none" w:sz="0" w:space="0" w:color="auto"/>
            <w:right w:val="none" w:sz="0" w:space="0" w:color="auto"/>
          </w:divBdr>
        </w:div>
        <w:div w:id="1067386173">
          <w:marLeft w:val="0"/>
          <w:marRight w:val="0"/>
          <w:marTop w:val="0"/>
          <w:marBottom w:val="0"/>
          <w:divBdr>
            <w:top w:val="none" w:sz="0" w:space="0" w:color="auto"/>
            <w:left w:val="none" w:sz="0" w:space="0" w:color="auto"/>
            <w:bottom w:val="none" w:sz="0" w:space="0" w:color="auto"/>
            <w:right w:val="none" w:sz="0" w:space="0" w:color="auto"/>
          </w:divBdr>
        </w:div>
        <w:div w:id="1817719323">
          <w:marLeft w:val="0"/>
          <w:marRight w:val="0"/>
          <w:marTop w:val="0"/>
          <w:marBottom w:val="0"/>
          <w:divBdr>
            <w:top w:val="none" w:sz="0" w:space="0" w:color="auto"/>
            <w:left w:val="none" w:sz="0" w:space="0" w:color="auto"/>
            <w:bottom w:val="none" w:sz="0" w:space="0" w:color="auto"/>
            <w:right w:val="none" w:sz="0" w:space="0" w:color="auto"/>
          </w:divBdr>
        </w:div>
      </w:divsChild>
    </w:div>
    <w:div w:id="1106995506">
      <w:bodyDiv w:val="1"/>
      <w:marLeft w:val="0"/>
      <w:marRight w:val="0"/>
      <w:marTop w:val="0"/>
      <w:marBottom w:val="0"/>
      <w:divBdr>
        <w:top w:val="none" w:sz="0" w:space="0" w:color="auto"/>
        <w:left w:val="none" w:sz="0" w:space="0" w:color="auto"/>
        <w:bottom w:val="none" w:sz="0" w:space="0" w:color="auto"/>
        <w:right w:val="none" w:sz="0" w:space="0" w:color="auto"/>
      </w:divBdr>
    </w:div>
    <w:div w:id="1135945654">
      <w:bodyDiv w:val="1"/>
      <w:marLeft w:val="0"/>
      <w:marRight w:val="0"/>
      <w:marTop w:val="0"/>
      <w:marBottom w:val="0"/>
      <w:divBdr>
        <w:top w:val="none" w:sz="0" w:space="0" w:color="auto"/>
        <w:left w:val="none" w:sz="0" w:space="0" w:color="auto"/>
        <w:bottom w:val="none" w:sz="0" w:space="0" w:color="auto"/>
        <w:right w:val="none" w:sz="0" w:space="0" w:color="auto"/>
      </w:divBdr>
    </w:div>
    <w:div w:id="1140926704">
      <w:bodyDiv w:val="1"/>
      <w:marLeft w:val="0"/>
      <w:marRight w:val="0"/>
      <w:marTop w:val="0"/>
      <w:marBottom w:val="0"/>
      <w:divBdr>
        <w:top w:val="none" w:sz="0" w:space="0" w:color="auto"/>
        <w:left w:val="none" w:sz="0" w:space="0" w:color="auto"/>
        <w:bottom w:val="none" w:sz="0" w:space="0" w:color="auto"/>
        <w:right w:val="none" w:sz="0" w:space="0" w:color="auto"/>
      </w:divBdr>
    </w:div>
    <w:div w:id="1165173128">
      <w:bodyDiv w:val="1"/>
      <w:marLeft w:val="0"/>
      <w:marRight w:val="0"/>
      <w:marTop w:val="0"/>
      <w:marBottom w:val="0"/>
      <w:divBdr>
        <w:top w:val="none" w:sz="0" w:space="0" w:color="auto"/>
        <w:left w:val="none" w:sz="0" w:space="0" w:color="auto"/>
        <w:bottom w:val="none" w:sz="0" w:space="0" w:color="auto"/>
        <w:right w:val="none" w:sz="0" w:space="0" w:color="auto"/>
      </w:divBdr>
      <w:divsChild>
        <w:div w:id="769357707">
          <w:marLeft w:val="0"/>
          <w:marRight w:val="0"/>
          <w:marTop w:val="0"/>
          <w:marBottom w:val="0"/>
          <w:divBdr>
            <w:top w:val="none" w:sz="0" w:space="0" w:color="auto"/>
            <w:left w:val="none" w:sz="0" w:space="0" w:color="auto"/>
            <w:bottom w:val="none" w:sz="0" w:space="0" w:color="auto"/>
            <w:right w:val="none" w:sz="0" w:space="0" w:color="auto"/>
          </w:divBdr>
        </w:div>
      </w:divsChild>
    </w:div>
    <w:div w:id="1171605104">
      <w:bodyDiv w:val="1"/>
      <w:marLeft w:val="0"/>
      <w:marRight w:val="0"/>
      <w:marTop w:val="0"/>
      <w:marBottom w:val="0"/>
      <w:divBdr>
        <w:top w:val="none" w:sz="0" w:space="0" w:color="auto"/>
        <w:left w:val="none" w:sz="0" w:space="0" w:color="auto"/>
        <w:bottom w:val="none" w:sz="0" w:space="0" w:color="auto"/>
        <w:right w:val="none" w:sz="0" w:space="0" w:color="auto"/>
      </w:divBdr>
    </w:div>
    <w:div w:id="1183014588">
      <w:bodyDiv w:val="1"/>
      <w:marLeft w:val="0"/>
      <w:marRight w:val="0"/>
      <w:marTop w:val="0"/>
      <w:marBottom w:val="0"/>
      <w:divBdr>
        <w:top w:val="none" w:sz="0" w:space="0" w:color="auto"/>
        <w:left w:val="none" w:sz="0" w:space="0" w:color="auto"/>
        <w:bottom w:val="none" w:sz="0" w:space="0" w:color="auto"/>
        <w:right w:val="none" w:sz="0" w:space="0" w:color="auto"/>
      </w:divBdr>
    </w:div>
    <w:div w:id="1222518281">
      <w:bodyDiv w:val="1"/>
      <w:marLeft w:val="0"/>
      <w:marRight w:val="0"/>
      <w:marTop w:val="0"/>
      <w:marBottom w:val="0"/>
      <w:divBdr>
        <w:top w:val="none" w:sz="0" w:space="0" w:color="auto"/>
        <w:left w:val="none" w:sz="0" w:space="0" w:color="auto"/>
        <w:bottom w:val="none" w:sz="0" w:space="0" w:color="auto"/>
        <w:right w:val="none" w:sz="0" w:space="0" w:color="auto"/>
      </w:divBdr>
    </w:div>
    <w:div w:id="1267618956">
      <w:bodyDiv w:val="1"/>
      <w:marLeft w:val="0"/>
      <w:marRight w:val="0"/>
      <w:marTop w:val="0"/>
      <w:marBottom w:val="0"/>
      <w:divBdr>
        <w:top w:val="none" w:sz="0" w:space="0" w:color="auto"/>
        <w:left w:val="none" w:sz="0" w:space="0" w:color="auto"/>
        <w:bottom w:val="none" w:sz="0" w:space="0" w:color="auto"/>
        <w:right w:val="none" w:sz="0" w:space="0" w:color="auto"/>
      </w:divBdr>
    </w:div>
    <w:div w:id="1271161244">
      <w:bodyDiv w:val="1"/>
      <w:marLeft w:val="0"/>
      <w:marRight w:val="0"/>
      <w:marTop w:val="0"/>
      <w:marBottom w:val="0"/>
      <w:divBdr>
        <w:top w:val="none" w:sz="0" w:space="0" w:color="auto"/>
        <w:left w:val="none" w:sz="0" w:space="0" w:color="auto"/>
        <w:bottom w:val="none" w:sz="0" w:space="0" w:color="auto"/>
        <w:right w:val="none" w:sz="0" w:space="0" w:color="auto"/>
      </w:divBdr>
    </w:div>
    <w:div w:id="1275946485">
      <w:bodyDiv w:val="1"/>
      <w:marLeft w:val="0"/>
      <w:marRight w:val="0"/>
      <w:marTop w:val="0"/>
      <w:marBottom w:val="0"/>
      <w:divBdr>
        <w:top w:val="none" w:sz="0" w:space="0" w:color="auto"/>
        <w:left w:val="none" w:sz="0" w:space="0" w:color="auto"/>
        <w:bottom w:val="none" w:sz="0" w:space="0" w:color="auto"/>
        <w:right w:val="none" w:sz="0" w:space="0" w:color="auto"/>
      </w:divBdr>
    </w:div>
    <w:div w:id="1296175298">
      <w:bodyDiv w:val="1"/>
      <w:marLeft w:val="0"/>
      <w:marRight w:val="0"/>
      <w:marTop w:val="0"/>
      <w:marBottom w:val="0"/>
      <w:divBdr>
        <w:top w:val="none" w:sz="0" w:space="0" w:color="auto"/>
        <w:left w:val="none" w:sz="0" w:space="0" w:color="auto"/>
        <w:bottom w:val="none" w:sz="0" w:space="0" w:color="auto"/>
        <w:right w:val="none" w:sz="0" w:space="0" w:color="auto"/>
      </w:divBdr>
    </w:div>
    <w:div w:id="1319916711">
      <w:bodyDiv w:val="1"/>
      <w:marLeft w:val="0"/>
      <w:marRight w:val="0"/>
      <w:marTop w:val="0"/>
      <w:marBottom w:val="0"/>
      <w:divBdr>
        <w:top w:val="none" w:sz="0" w:space="0" w:color="auto"/>
        <w:left w:val="none" w:sz="0" w:space="0" w:color="auto"/>
        <w:bottom w:val="none" w:sz="0" w:space="0" w:color="auto"/>
        <w:right w:val="none" w:sz="0" w:space="0" w:color="auto"/>
      </w:divBdr>
      <w:divsChild>
        <w:div w:id="1414931010">
          <w:marLeft w:val="0"/>
          <w:marRight w:val="0"/>
          <w:marTop w:val="0"/>
          <w:marBottom w:val="0"/>
          <w:divBdr>
            <w:top w:val="none" w:sz="0" w:space="0" w:color="auto"/>
            <w:left w:val="none" w:sz="0" w:space="0" w:color="auto"/>
            <w:bottom w:val="none" w:sz="0" w:space="0" w:color="auto"/>
            <w:right w:val="none" w:sz="0" w:space="0" w:color="auto"/>
          </w:divBdr>
          <w:divsChild>
            <w:div w:id="76102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89696">
      <w:bodyDiv w:val="1"/>
      <w:marLeft w:val="0"/>
      <w:marRight w:val="0"/>
      <w:marTop w:val="0"/>
      <w:marBottom w:val="0"/>
      <w:divBdr>
        <w:top w:val="none" w:sz="0" w:space="0" w:color="auto"/>
        <w:left w:val="none" w:sz="0" w:space="0" w:color="auto"/>
        <w:bottom w:val="none" w:sz="0" w:space="0" w:color="auto"/>
        <w:right w:val="none" w:sz="0" w:space="0" w:color="auto"/>
      </w:divBdr>
    </w:div>
    <w:div w:id="1407220111">
      <w:bodyDiv w:val="1"/>
      <w:marLeft w:val="0"/>
      <w:marRight w:val="0"/>
      <w:marTop w:val="0"/>
      <w:marBottom w:val="0"/>
      <w:divBdr>
        <w:top w:val="none" w:sz="0" w:space="0" w:color="auto"/>
        <w:left w:val="none" w:sz="0" w:space="0" w:color="auto"/>
        <w:bottom w:val="none" w:sz="0" w:space="0" w:color="auto"/>
        <w:right w:val="none" w:sz="0" w:space="0" w:color="auto"/>
      </w:divBdr>
    </w:div>
    <w:div w:id="1445227591">
      <w:bodyDiv w:val="1"/>
      <w:marLeft w:val="0"/>
      <w:marRight w:val="0"/>
      <w:marTop w:val="0"/>
      <w:marBottom w:val="0"/>
      <w:divBdr>
        <w:top w:val="none" w:sz="0" w:space="0" w:color="auto"/>
        <w:left w:val="none" w:sz="0" w:space="0" w:color="auto"/>
        <w:bottom w:val="none" w:sz="0" w:space="0" w:color="auto"/>
        <w:right w:val="none" w:sz="0" w:space="0" w:color="auto"/>
      </w:divBdr>
    </w:div>
    <w:div w:id="1448693167">
      <w:bodyDiv w:val="1"/>
      <w:marLeft w:val="0"/>
      <w:marRight w:val="0"/>
      <w:marTop w:val="0"/>
      <w:marBottom w:val="0"/>
      <w:divBdr>
        <w:top w:val="none" w:sz="0" w:space="0" w:color="auto"/>
        <w:left w:val="none" w:sz="0" w:space="0" w:color="auto"/>
        <w:bottom w:val="none" w:sz="0" w:space="0" w:color="auto"/>
        <w:right w:val="none" w:sz="0" w:space="0" w:color="auto"/>
      </w:divBdr>
    </w:div>
    <w:div w:id="1473407676">
      <w:bodyDiv w:val="1"/>
      <w:marLeft w:val="0"/>
      <w:marRight w:val="0"/>
      <w:marTop w:val="0"/>
      <w:marBottom w:val="0"/>
      <w:divBdr>
        <w:top w:val="none" w:sz="0" w:space="0" w:color="auto"/>
        <w:left w:val="none" w:sz="0" w:space="0" w:color="auto"/>
        <w:bottom w:val="none" w:sz="0" w:space="0" w:color="auto"/>
        <w:right w:val="none" w:sz="0" w:space="0" w:color="auto"/>
      </w:divBdr>
    </w:div>
    <w:div w:id="1552108432">
      <w:bodyDiv w:val="1"/>
      <w:marLeft w:val="0"/>
      <w:marRight w:val="0"/>
      <w:marTop w:val="0"/>
      <w:marBottom w:val="0"/>
      <w:divBdr>
        <w:top w:val="none" w:sz="0" w:space="0" w:color="auto"/>
        <w:left w:val="none" w:sz="0" w:space="0" w:color="auto"/>
        <w:bottom w:val="none" w:sz="0" w:space="0" w:color="auto"/>
        <w:right w:val="none" w:sz="0" w:space="0" w:color="auto"/>
      </w:divBdr>
    </w:div>
    <w:div w:id="1555313740">
      <w:bodyDiv w:val="1"/>
      <w:marLeft w:val="0"/>
      <w:marRight w:val="0"/>
      <w:marTop w:val="0"/>
      <w:marBottom w:val="0"/>
      <w:divBdr>
        <w:top w:val="none" w:sz="0" w:space="0" w:color="auto"/>
        <w:left w:val="none" w:sz="0" w:space="0" w:color="auto"/>
        <w:bottom w:val="none" w:sz="0" w:space="0" w:color="auto"/>
        <w:right w:val="none" w:sz="0" w:space="0" w:color="auto"/>
      </w:divBdr>
    </w:div>
    <w:div w:id="1596866768">
      <w:bodyDiv w:val="1"/>
      <w:marLeft w:val="0"/>
      <w:marRight w:val="0"/>
      <w:marTop w:val="0"/>
      <w:marBottom w:val="0"/>
      <w:divBdr>
        <w:top w:val="none" w:sz="0" w:space="0" w:color="auto"/>
        <w:left w:val="none" w:sz="0" w:space="0" w:color="auto"/>
        <w:bottom w:val="none" w:sz="0" w:space="0" w:color="auto"/>
        <w:right w:val="none" w:sz="0" w:space="0" w:color="auto"/>
      </w:divBdr>
    </w:div>
    <w:div w:id="1597442856">
      <w:bodyDiv w:val="1"/>
      <w:marLeft w:val="0"/>
      <w:marRight w:val="0"/>
      <w:marTop w:val="0"/>
      <w:marBottom w:val="0"/>
      <w:divBdr>
        <w:top w:val="none" w:sz="0" w:space="0" w:color="auto"/>
        <w:left w:val="none" w:sz="0" w:space="0" w:color="auto"/>
        <w:bottom w:val="none" w:sz="0" w:space="0" w:color="auto"/>
        <w:right w:val="none" w:sz="0" w:space="0" w:color="auto"/>
      </w:divBdr>
    </w:div>
    <w:div w:id="1615137164">
      <w:bodyDiv w:val="1"/>
      <w:marLeft w:val="0"/>
      <w:marRight w:val="0"/>
      <w:marTop w:val="0"/>
      <w:marBottom w:val="0"/>
      <w:divBdr>
        <w:top w:val="none" w:sz="0" w:space="0" w:color="auto"/>
        <w:left w:val="none" w:sz="0" w:space="0" w:color="auto"/>
        <w:bottom w:val="none" w:sz="0" w:space="0" w:color="auto"/>
        <w:right w:val="none" w:sz="0" w:space="0" w:color="auto"/>
      </w:divBdr>
      <w:divsChild>
        <w:div w:id="615528071">
          <w:marLeft w:val="0"/>
          <w:marRight w:val="0"/>
          <w:marTop w:val="0"/>
          <w:marBottom w:val="150"/>
          <w:divBdr>
            <w:top w:val="none" w:sz="0" w:space="0" w:color="auto"/>
            <w:left w:val="none" w:sz="0" w:space="0" w:color="auto"/>
            <w:bottom w:val="single" w:sz="6" w:space="0" w:color="EEF1F5"/>
            <w:right w:val="none" w:sz="0" w:space="0" w:color="auto"/>
          </w:divBdr>
          <w:divsChild>
            <w:div w:id="1920795422">
              <w:marLeft w:val="0"/>
              <w:marRight w:val="0"/>
              <w:marTop w:val="0"/>
              <w:marBottom w:val="0"/>
              <w:divBdr>
                <w:top w:val="none" w:sz="0" w:space="0" w:color="auto"/>
                <w:left w:val="none" w:sz="0" w:space="0" w:color="auto"/>
                <w:bottom w:val="none" w:sz="0" w:space="0" w:color="auto"/>
                <w:right w:val="none" w:sz="0" w:space="0" w:color="auto"/>
              </w:divBdr>
              <w:divsChild>
                <w:div w:id="609093328">
                  <w:marLeft w:val="0"/>
                  <w:marRight w:val="0"/>
                  <w:marTop w:val="0"/>
                  <w:marBottom w:val="0"/>
                  <w:divBdr>
                    <w:top w:val="none" w:sz="0" w:space="0" w:color="auto"/>
                    <w:left w:val="none" w:sz="0" w:space="0" w:color="auto"/>
                    <w:bottom w:val="none" w:sz="0" w:space="0" w:color="auto"/>
                    <w:right w:val="none" w:sz="0" w:space="0" w:color="auto"/>
                  </w:divBdr>
                  <w:divsChild>
                    <w:div w:id="1507549652">
                      <w:marLeft w:val="0"/>
                      <w:marRight w:val="0"/>
                      <w:marTop w:val="0"/>
                      <w:marBottom w:val="0"/>
                      <w:divBdr>
                        <w:top w:val="none" w:sz="0" w:space="0" w:color="auto"/>
                        <w:left w:val="none" w:sz="0" w:space="0" w:color="auto"/>
                        <w:bottom w:val="none" w:sz="0" w:space="0" w:color="auto"/>
                        <w:right w:val="none" w:sz="0" w:space="0" w:color="auto"/>
                      </w:divBdr>
                      <w:divsChild>
                        <w:div w:id="14710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7004982">
          <w:marLeft w:val="0"/>
          <w:marRight w:val="0"/>
          <w:marTop w:val="0"/>
          <w:marBottom w:val="150"/>
          <w:divBdr>
            <w:top w:val="none" w:sz="0" w:space="0" w:color="auto"/>
            <w:left w:val="none" w:sz="0" w:space="0" w:color="auto"/>
            <w:bottom w:val="single" w:sz="6" w:space="0" w:color="EEF1F5"/>
            <w:right w:val="none" w:sz="0" w:space="0" w:color="auto"/>
          </w:divBdr>
          <w:divsChild>
            <w:div w:id="202462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406200">
      <w:bodyDiv w:val="1"/>
      <w:marLeft w:val="0"/>
      <w:marRight w:val="0"/>
      <w:marTop w:val="0"/>
      <w:marBottom w:val="0"/>
      <w:divBdr>
        <w:top w:val="none" w:sz="0" w:space="0" w:color="auto"/>
        <w:left w:val="none" w:sz="0" w:space="0" w:color="auto"/>
        <w:bottom w:val="none" w:sz="0" w:space="0" w:color="auto"/>
        <w:right w:val="none" w:sz="0" w:space="0" w:color="auto"/>
      </w:divBdr>
    </w:div>
    <w:div w:id="1628312395">
      <w:bodyDiv w:val="1"/>
      <w:marLeft w:val="0"/>
      <w:marRight w:val="0"/>
      <w:marTop w:val="0"/>
      <w:marBottom w:val="0"/>
      <w:divBdr>
        <w:top w:val="none" w:sz="0" w:space="0" w:color="auto"/>
        <w:left w:val="none" w:sz="0" w:space="0" w:color="auto"/>
        <w:bottom w:val="none" w:sz="0" w:space="0" w:color="auto"/>
        <w:right w:val="none" w:sz="0" w:space="0" w:color="auto"/>
      </w:divBdr>
    </w:div>
    <w:div w:id="1649626229">
      <w:bodyDiv w:val="1"/>
      <w:marLeft w:val="0"/>
      <w:marRight w:val="0"/>
      <w:marTop w:val="0"/>
      <w:marBottom w:val="0"/>
      <w:divBdr>
        <w:top w:val="none" w:sz="0" w:space="0" w:color="auto"/>
        <w:left w:val="none" w:sz="0" w:space="0" w:color="auto"/>
        <w:bottom w:val="none" w:sz="0" w:space="0" w:color="auto"/>
        <w:right w:val="none" w:sz="0" w:space="0" w:color="auto"/>
      </w:divBdr>
    </w:div>
    <w:div w:id="1741057390">
      <w:bodyDiv w:val="1"/>
      <w:marLeft w:val="0"/>
      <w:marRight w:val="0"/>
      <w:marTop w:val="0"/>
      <w:marBottom w:val="0"/>
      <w:divBdr>
        <w:top w:val="none" w:sz="0" w:space="0" w:color="auto"/>
        <w:left w:val="none" w:sz="0" w:space="0" w:color="auto"/>
        <w:bottom w:val="none" w:sz="0" w:space="0" w:color="auto"/>
        <w:right w:val="none" w:sz="0" w:space="0" w:color="auto"/>
      </w:divBdr>
    </w:div>
    <w:div w:id="1772433263">
      <w:bodyDiv w:val="1"/>
      <w:marLeft w:val="0"/>
      <w:marRight w:val="0"/>
      <w:marTop w:val="0"/>
      <w:marBottom w:val="0"/>
      <w:divBdr>
        <w:top w:val="none" w:sz="0" w:space="0" w:color="auto"/>
        <w:left w:val="none" w:sz="0" w:space="0" w:color="auto"/>
        <w:bottom w:val="none" w:sz="0" w:space="0" w:color="auto"/>
        <w:right w:val="none" w:sz="0" w:space="0" w:color="auto"/>
      </w:divBdr>
    </w:div>
    <w:div w:id="1787000278">
      <w:bodyDiv w:val="1"/>
      <w:marLeft w:val="0"/>
      <w:marRight w:val="0"/>
      <w:marTop w:val="0"/>
      <w:marBottom w:val="0"/>
      <w:divBdr>
        <w:top w:val="none" w:sz="0" w:space="0" w:color="auto"/>
        <w:left w:val="none" w:sz="0" w:space="0" w:color="auto"/>
        <w:bottom w:val="none" w:sz="0" w:space="0" w:color="auto"/>
        <w:right w:val="none" w:sz="0" w:space="0" w:color="auto"/>
      </w:divBdr>
      <w:divsChild>
        <w:div w:id="1758282299">
          <w:marLeft w:val="0"/>
          <w:marRight w:val="0"/>
          <w:marTop w:val="0"/>
          <w:marBottom w:val="0"/>
          <w:divBdr>
            <w:top w:val="none" w:sz="0" w:space="0" w:color="auto"/>
            <w:left w:val="none" w:sz="0" w:space="0" w:color="auto"/>
            <w:bottom w:val="none" w:sz="0" w:space="0" w:color="auto"/>
            <w:right w:val="none" w:sz="0" w:space="0" w:color="auto"/>
          </w:divBdr>
        </w:div>
      </w:divsChild>
    </w:div>
    <w:div w:id="1836845693">
      <w:bodyDiv w:val="1"/>
      <w:marLeft w:val="0"/>
      <w:marRight w:val="0"/>
      <w:marTop w:val="0"/>
      <w:marBottom w:val="0"/>
      <w:divBdr>
        <w:top w:val="none" w:sz="0" w:space="0" w:color="auto"/>
        <w:left w:val="none" w:sz="0" w:space="0" w:color="auto"/>
        <w:bottom w:val="none" w:sz="0" w:space="0" w:color="auto"/>
        <w:right w:val="none" w:sz="0" w:space="0" w:color="auto"/>
      </w:divBdr>
    </w:div>
    <w:div w:id="1891576910">
      <w:bodyDiv w:val="1"/>
      <w:marLeft w:val="0"/>
      <w:marRight w:val="0"/>
      <w:marTop w:val="0"/>
      <w:marBottom w:val="0"/>
      <w:divBdr>
        <w:top w:val="none" w:sz="0" w:space="0" w:color="auto"/>
        <w:left w:val="none" w:sz="0" w:space="0" w:color="auto"/>
        <w:bottom w:val="none" w:sz="0" w:space="0" w:color="auto"/>
        <w:right w:val="none" w:sz="0" w:space="0" w:color="auto"/>
      </w:divBdr>
      <w:divsChild>
        <w:div w:id="1665864154">
          <w:marLeft w:val="0"/>
          <w:marRight w:val="0"/>
          <w:marTop w:val="0"/>
          <w:marBottom w:val="0"/>
          <w:divBdr>
            <w:top w:val="none" w:sz="0" w:space="0" w:color="auto"/>
            <w:left w:val="none" w:sz="0" w:space="0" w:color="auto"/>
            <w:bottom w:val="none" w:sz="0" w:space="0" w:color="auto"/>
            <w:right w:val="none" w:sz="0" w:space="0" w:color="auto"/>
          </w:divBdr>
          <w:divsChild>
            <w:div w:id="1329559786">
              <w:marLeft w:val="0"/>
              <w:marRight w:val="0"/>
              <w:marTop w:val="60"/>
              <w:marBottom w:val="60"/>
              <w:divBdr>
                <w:top w:val="none" w:sz="0" w:space="0" w:color="auto"/>
                <w:left w:val="none" w:sz="0" w:space="0" w:color="auto"/>
                <w:bottom w:val="none" w:sz="0" w:space="0" w:color="auto"/>
                <w:right w:val="none" w:sz="0" w:space="0" w:color="auto"/>
              </w:divBdr>
              <w:divsChild>
                <w:div w:id="1447844958">
                  <w:marLeft w:val="0"/>
                  <w:marRight w:val="0"/>
                  <w:marTop w:val="0"/>
                  <w:marBottom w:val="150"/>
                  <w:divBdr>
                    <w:top w:val="none" w:sz="0" w:space="0" w:color="auto"/>
                    <w:left w:val="none" w:sz="0" w:space="0" w:color="auto"/>
                    <w:bottom w:val="none" w:sz="0" w:space="0" w:color="auto"/>
                    <w:right w:val="none" w:sz="0" w:space="0" w:color="auto"/>
                  </w:divBdr>
                  <w:divsChild>
                    <w:div w:id="8917512">
                      <w:marLeft w:val="0"/>
                      <w:marRight w:val="0"/>
                      <w:marTop w:val="0"/>
                      <w:marBottom w:val="0"/>
                      <w:divBdr>
                        <w:top w:val="none" w:sz="0" w:space="0" w:color="auto"/>
                        <w:left w:val="none" w:sz="0" w:space="0" w:color="auto"/>
                        <w:bottom w:val="none" w:sz="0" w:space="0" w:color="auto"/>
                        <w:right w:val="none" w:sz="0" w:space="0" w:color="auto"/>
                      </w:divBdr>
                    </w:div>
                    <w:div w:id="1557931056">
                      <w:marLeft w:val="0"/>
                      <w:marRight w:val="0"/>
                      <w:marTop w:val="0"/>
                      <w:marBottom w:val="0"/>
                      <w:divBdr>
                        <w:top w:val="none" w:sz="0" w:space="0" w:color="auto"/>
                        <w:left w:val="none" w:sz="0" w:space="0" w:color="auto"/>
                        <w:bottom w:val="none" w:sz="0" w:space="0" w:color="auto"/>
                        <w:right w:val="none" w:sz="0" w:space="0" w:color="auto"/>
                      </w:divBdr>
                    </w:div>
                  </w:divsChild>
                </w:div>
                <w:div w:id="1890876497">
                  <w:marLeft w:val="0"/>
                  <w:marRight w:val="0"/>
                  <w:marTop w:val="0"/>
                  <w:marBottom w:val="0"/>
                  <w:divBdr>
                    <w:top w:val="none" w:sz="0" w:space="0" w:color="auto"/>
                    <w:left w:val="none" w:sz="0" w:space="0" w:color="auto"/>
                    <w:bottom w:val="none" w:sz="0" w:space="0" w:color="auto"/>
                    <w:right w:val="none" w:sz="0" w:space="0" w:color="auto"/>
                  </w:divBdr>
                  <w:divsChild>
                    <w:div w:id="1284772228">
                      <w:marLeft w:val="0"/>
                      <w:marRight w:val="0"/>
                      <w:marTop w:val="0"/>
                      <w:marBottom w:val="0"/>
                      <w:divBdr>
                        <w:top w:val="none" w:sz="0" w:space="0" w:color="auto"/>
                        <w:left w:val="none" w:sz="0" w:space="0" w:color="auto"/>
                        <w:bottom w:val="none" w:sz="0" w:space="0" w:color="auto"/>
                        <w:right w:val="none" w:sz="0" w:space="0" w:color="auto"/>
                      </w:divBdr>
                      <w:divsChild>
                        <w:div w:id="1444887635">
                          <w:marLeft w:val="0"/>
                          <w:marRight w:val="0"/>
                          <w:marTop w:val="60"/>
                          <w:marBottom w:val="60"/>
                          <w:divBdr>
                            <w:top w:val="none" w:sz="0" w:space="0" w:color="auto"/>
                            <w:left w:val="none" w:sz="0" w:space="0" w:color="auto"/>
                            <w:bottom w:val="none" w:sz="0" w:space="0" w:color="auto"/>
                            <w:right w:val="none" w:sz="0" w:space="0" w:color="auto"/>
                          </w:divBdr>
                          <w:divsChild>
                            <w:div w:id="1705786204">
                              <w:marLeft w:val="0"/>
                              <w:marRight w:val="0"/>
                              <w:marTop w:val="0"/>
                              <w:marBottom w:val="150"/>
                              <w:divBdr>
                                <w:top w:val="none" w:sz="0" w:space="0" w:color="auto"/>
                                <w:left w:val="none" w:sz="0" w:space="0" w:color="auto"/>
                                <w:bottom w:val="none" w:sz="0" w:space="0" w:color="auto"/>
                                <w:right w:val="none" w:sz="0" w:space="0" w:color="auto"/>
                              </w:divBdr>
                              <w:divsChild>
                                <w:div w:id="286741279">
                                  <w:marLeft w:val="0"/>
                                  <w:marRight w:val="0"/>
                                  <w:marTop w:val="0"/>
                                  <w:marBottom w:val="0"/>
                                  <w:divBdr>
                                    <w:top w:val="none" w:sz="0" w:space="0" w:color="auto"/>
                                    <w:left w:val="none" w:sz="0" w:space="0" w:color="auto"/>
                                    <w:bottom w:val="none" w:sz="0" w:space="0" w:color="auto"/>
                                    <w:right w:val="none" w:sz="0" w:space="0" w:color="auto"/>
                                  </w:divBdr>
                                </w:div>
                                <w:div w:id="76855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0332499">
      <w:bodyDiv w:val="1"/>
      <w:marLeft w:val="0"/>
      <w:marRight w:val="0"/>
      <w:marTop w:val="0"/>
      <w:marBottom w:val="0"/>
      <w:divBdr>
        <w:top w:val="none" w:sz="0" w:space="0" w:color="auto"/>
        <w:left w:val="none" w:sz="0" w:space="0" w:color="auto"/>
        <w:bottom w:val="none" w:sz="0" w:space="0" w:color="auto"/>
        <w:right w:val="none" w:sz="0" w:space="0" w:color="auto"/>
      </w:divBdr>
    </w:div>
    <w:div w:id="1983122612">
      <w:bodyDiv w:val="1"/>
      <w:marLeft w:val="0"/>
      <w:marRight w:val="0"/>
      <w:marTop w:val="0"/>
      <w:marBottom w:val="0"/>
      <w:divBdr>
        <w:top w:val="none" w:sz="0" w:space="0" w:color="auto"/>
        <w:left w:val="none" w:sz="0" w:space="0" w:color="auto"/>
        <w:bottom w:val="none" w:sz="0" w:space="0" w:color="auto"/>
        <w:right w:val="none" w:sz="0" w:space="0" w:color="auto"/>
      </w:divBdr>
    </w:div>
    <w:div w:id="2000649831">
      <w:bodyDiv w:val="1"/>
      <w:marLeft w:val="0"/>
      <w:marRight w:val="0"/>
      <w:marTop w:val="0"/>
      <w:marBottom w:val="0"/>
      <w:divBdr>
        <w:top w:val="none" w:sz="0" w:space="0" w:color="auto"/>
        <w:left w:val="none" w:sz="0" w:space="0" w:color="auto"/>
        <w:bottom w:val="none" w:sz="0" w:space="0" w:color="auto"/>
        <w:right w:val="none" w:sz="0" w:space="0" w:color="auto"/>
      </w:divBdr>
      <w:divsChild>
        <w:div w:id="1751267749">
          <w:marLeft w:val="330"/>
          <w:marRight w:val="0"/>
          <w:marTop w:val="0"/>
          <w:marBottom w:val="0"/>
          <w:divBdr>
            <w:top w:val="none" w:sz="0" w:space="0" w:color="auto"/>
            <w:left w:val="none" w:sz="0" w:space="0" w:color="auto"/>
            <w:bottom w:val="none" w:sz="0" w:space="0" w:color="auto"/>
            <w:right w:val="none" w:sz="0" w:space="0" w:color="auto"/>
          </w:divBdr>
        </w:div>
      </w:divsChild>
    </w:div>
    <w:div w:id="2001153975">
      <w:bodyDiv w:val="1"/>
      <w:marLeft w:val="0"/>
      <w:marRight w:val="0"/>
      <w:marTop w:val="0"/>
      <w:marBottom w:val="0"/>
      <w:divBdr>
        <w:top w:val="none" w:sz="0" w:space="0" w:color="auto"/>
        <w:left w:val="none" w:sz="0" w:space="0" w:color="auto"/>
        <w:bottom w:val="none" w:sz="0" w:space="0" w:color="auto"/>
        <w:right w:val="none" w:sz="0" w:space="0" w:color="auto"/>
      </w:divBdr>
    </w:div>
    <w:div w:id="2029986936">
      <w:bodyDiv w:val="1"/>
      <w:marLeft w:val="0"/>
      <w:marRight w:val="0"/>
      <w:marTop w:val="0"/>
      <w:marBottom w:val="0"/>
      <w:divBdr>
        <w:top w:val="none" w:sz="0" w:space="0" w:color="auto"/>
        <w:left w:val="none" w:sz="0" w:space="0" w:color="auto"/>
        <w:bottom w:val="none" w:sz="0" w:space="0" w:color="auto"/>
        <w:right w:val="none" w:sz="0" w:space="0" w:color="auto"/>
      </w:divBdr>
    </w:div>
    <w:div w:id="2034109997">
      <w:bodyDiv w:val="1"/>
      <w:marLeft w:val="0"/>
      <w:marRight w:val="0"/>
      <w:marTop w:val="0"/>
      <w:marBottom w:val="0"/>
      <w:divBdr>
        <w:top w:val="none" w:sz="0" w:space="0" w:color="auto"/>
        <w:left w:val="none" w:sz="0" w:space="0" w:color="auto"/>
        <w:bottom w:val="none" w:sz="0" w:space="0" w:color="auto"/>
        <w:right w:val="none" w:sz="0" w:space="0" w:color="auto"/>
      </w:divBdr>
    </w:div>
    <w:div w:id="2050375849">
      <w:bodyDiv w:val="1"/>
      <w:marLeft w:val="0"/>
      <w:marRight w:val="0"/>
      <w:marTop w:val="0"/>
      <w:marBottom w:val="0"/>
      <w:divBdr>
        <w:top w:val="none" w:sz="0" w:space="0" w:color="auto"/>
        <w:left w:val="none" w:sz="0" w:space="0" w:color="auto"/>
        <w:bottom w:val="none" w:sz="0" w:space="0" w:color="auto"/>
        <w:right w:val="none" w:sz="0" w:space="0" w:color="auto"/>
      </w:divBdr>
    </w:div>
    <w:div w:id="2088111549">
      <w:bodyDiv w:val="1"/>
      <w:marLeft w:val="0"/>
      <w:marRight w:val="0"/>
      <w:marTop w:val="0"/>
      <w:marBottom w:val="0"/>
      <w:divBdr>
        <w:top w:val="none" w:sz="0" w:space="0" w:color="auto"/>
        <w:left w:val="none" w:sz="0" w:space="0" w:color="auto"/>
        <w:bottom w:val="none" w:sz="0" w:space="0" w:color="auto"/>
        <w:right w:val="none" w:sz="0" w:space="0" w:color="auto"/>
      </w:divBdr>
    </w:div>
    <w:div w:id="2112511758">
      <w:bodyDiv w:val="1"/>
      <w:marLeft w:val="0"/>
      <w:marRight w:val="0"/>
      <w:marTop w:val="0"/>
      <w:marBottom w:val="0"/>
      <w:divBdr>
        <w:top w:val="none" w:sz="0" w:space="0" w:color="auto"/>
        <w:left w:val="none" w:sz="0" w:space="0" w:color="auto"/>
        <w:bottom w:val="none" w:sz="0" w:space="0" w:color="auto"/>
        <w:right w:val="none" w:sz="0" w:space="0" w:color="auto"/>
      </w:divBdr>
    </w:div>
    <w:div w:id="2118058619">
      <w:bodyDiv w:val="1"/>
      <w:marLeft w:val="0"/>
      <w:marRight w:val="0"/>
      <w:marTop w:val="0"/>
      <w:marBottom w:val="0"/>
      <w:divBdr>
        <w:top w:val="none" w:sz="0" w:space="0" w:color="auto"/>
        <w:left w:val="none" w:sz="0" w:space="0" w:color="auto"/>
        <w:bottom w:val="none" w:sz="0" w:space="0" w:color="auto"/>
        <w:right w:val="none" w:sz="0" w:space="0" w:color="auto"/>
      </w:divBdr>
    </w:div>
    <w:div w:id="2125079500">
      <w:bodyDiv w:val="1"/>
      <w:marLeft w:val="0"/>
      <w:marRight w:val="0"/>
      <w:marTop w:val="0"/>
      <w:marBottom w:val="0"/>
      <w:divBdr>
        <w:top w:val="none" w:sz="0" w:space="0" w:color="auto"/>
        <w:left w:val="none" w:sz="0" w:space="0" w:color="auto"/>
        <w:bottom w:val="none" w:sz="0" w:space="0" w:color="auto"/>
        <w:right w:val="none" w:sz="0" w:space="0" w:color="auto"/>
      </w:divBdr>
    </w:div>
    <w:div w:id="2127234484">
      <w:bodyDiv w:val="1"/>
      <w:marLeft w:val="0"/>
      <w:marRight w:val="0"/>
      <w:marTop w:val="0"/>
      <w:marBottom w:val="0"/>
      <w:divBdr>
        <w:top w:val="none" w:sz="0" w:space="0" w:color="auto"/>
        <w:left w:val="none" w:sz="0" w:space="0" w:color="auto"/>
        <w:bottom w:val="none" w:sz="0" w:space="0" w:color="auto"/>
        <w:right w:val="none" w:sz="0" w:space="0" w:color="auto"/>
      </w:divBdr>
    </w:div>
    <w:div w:id="2136871583">
      <w:bodyDiv w:val="1"/>
      <w:marLeft w:val="0"/>
      <w:marRight w:val="0"/>
      <w:marTop w:val="0"/>
      <w:marBottom w:val="0"/>
      <w:divBdr>
        <w:top w:val="none" w:sz="0" w:space="0" w:color="auto"/>
        <w:left w:val="none" w:sz="0" w:space="0" w:color="auto"/>
        <w:bottom w:val="none" w:sz="0" w:space="0" w:color="auto"/>
        <w:right w:val="none" w:sz="0" w:space="0" w:color="auto"/>
      </w:divBdr>
      <w:divsChild>
        <w:div w:id="96369103">
          <w:marLeft w:val="0"/>
          <w:marRight w:val="0"/>
          <w:marTop w:val="0"/>
          <w:marBottom w:val="0"/>
          <w:divBdr>
            <w:top w:val="none" w:sz="0" w:space="0" w:color="auto"/>
            <w:left w:val="none" w:sz="0" w:space="0" w:color="auto"/>
            <w:bottom w:val="none" w:sz="0" w:space="0" w:color="auto"/>
            <w:right w:val="none" w:sz="0" w:space="0" w:color="auto"/>
          </w:divBdr>
        </w:div>
        <w:div w:id="5234022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emf"/><Relationship Id="rId21" Type="http://schemas.openxmlformats.org/officeDocument/2006/relationships/image" Target="media/image11.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package" Target="embeddings/Microsoft_Word_Document.docx"/><Relationship Id="rId36" Type="http://schemas.openxmlformats.org/officeDocument/2006/relationships/fontTable" Target="fontTable.xml"/><Relationship Id="rId10" Type="http://schemas.openxmlformats.org/officeDocument/2006/relationships/hyperlink" Target="mailto:support@globitel.com" TargetMode="External"/><Relationship Id="rId19" Type="http://schemas.openxmlformats.org/officeDocument/2006/relationships/image" Target="media/image9.png"/><Relationship Id="rId31" Type="http://schemas.openxmlformats.org/officeDocument/2006/relationships/hyperlink" Target="file:///C:\LatestBackup\WebSheets\WebSheets\DesignDocument\GLG_STC_KSA\NEOM%20-%20LCS%20System%20-%20Solution%20Design%20Document%20-%20v1.0(draft).docx"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oleObject" Target="embeddings/oleObject1.bin"/><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zan.al-qasas\Desktop\Product%20Description%20Document%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8F2597-1722-449D-8334-1EE964F58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Product Description Document Template</Template>
  <TotalTime>99218</TotalTime>
  <Pages>97</Pages>
  <Words>13478</Words>
  <Characters>76830</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Table of Contents</vt:lpstr>
    </vt:vector>
  </TitlesOfParts>
  <Company>TeknowledgyOne</Company>
  <LinksUpToDate>false</LinksUpToDate>
  <CharactersWithSpaces>90128</CharactersWithSpaces>
  <SharedDoc>false</SharedDoc>
  <HLinks>
    <vt:vector size="84" baseType="variant">
      <vt:variant>
        <vt:i4>1048636</vt:i4>
      </vt:variant>
      <vt:variant>
        <vt:i4>80</vt:i4>
      </vt:variant>
      <vt:variant>
        <vt:i4>0</vt:i4>
      </vt:variant>
      <vt:variant>
        <vt:i4>5</vt:i4>
      </vt:variant>
      <vt:variant>
        <vt:lpwstr/>
      </vt:variant>
      <vt:variant>
        <vt:lpwstr>_Toc211190677</vt:lpwstr>
      </vt:variant>
      <vt:variant>
        <vt:i4>1048636</vt:i4>
      </vt:variant>
      <vt:variant>
        <vt:i4>74</vt:i4>
      </vt:variant>
      <vt:variant>
        <vt:i4>0</vt:i4>
      </vt:variant>
      <vt:variant>
        <vt:i4>5</vt:i4>
      </vt:variant>
      <vt:variant>
        <vt:lpwstr/>
      </vt:variant>
      <vt:variant>
        <vt:lpwstr>_Toc211190676</vt:lpwstr>
      </vt:variant>
      <vt:variant>
        <vt:i4>1048636</vt:i4>
      </vt:variant>
      <vt:variant>
        <vt:i4>68</vt:i4>
      </vt:variant>
      <vt:variant>
        <vt:i4>0</vt:i4>
      </vt:variant>
      <vt:variant>
        <vt:i4>5</vt:i4>
      </vt:variant>
      <vt:variant>
        <vt:lpwstr/>
      </vt:variant>
      <vt:variant>
        <vt:lpwstr>_Toc211190675</vt:lpwstr>
      </vt:variant>
      <vt:variant>
        <vt:i4>1048636</vt:i4>
      </vt:variant>
      <vt:variant>
        <vt:i4>62</vt:i4>
      </vt:variant>
      <vt:variant>
        <vt:i4>0</vt:i4>
      </vt:variant>
      <vt:variant>
        <vt:i4>5</vt:i4>
      </vt:variant>
      <vt:variant>
        <vt:lpwstr/>
      </vt:variant>
      <vt:variant>
        <vt:lpwstr>_Toc211190674</vt:lpwstr>
      </vt:variant>
      <vt:variant>
        <vt:i4>1048636</vt:i4>
      </vt:variant>
      <vt:variant>
        <vt:i4>56</vt:i4>
      </vt:variant>
      <vt:variant>
        <vt:i4>0</vt:i4>
      </vt:variant>
      <vt:variant>
        <vt:i4>5</vt:i4>
      </vt:variant>
      <vt:variant>
        <vt:lpwstr/>
      </vt:variant>
      <vt:variant>
        <vt:lpwstr>_Toc211190673</vt:lpwstr>
      </vt:variant>
      <vt:variant>
        <vt:i4>1048636</vt:i4>
      </vt:variant>
      <vt:variant>
        <vt:i4>50</vt:i4>
      </vt:variant>
      <vt:variant>
        <vt:i4>0</vt:i4>
      </vt:variant>
      <vt:variant>
        <vt:i4>5</vt:i4>
      </vt:variant>
      <vt:variant>
        <vt:lpwstr/>
      </vt:variant>
      <vt:variant>
        <vt:lpwstr>_Toc211190672</vt:lpwstr>
      </vt:variant>
      <vt:variant>
        <vt:i4>1048636</vt:i4>
      </vt:variant>
      <vt:variant>
        <vt:i4>44</vt:i4>
      </vt:variant>
      <vt:variant>
        <vt:i4>0</vt:i4>
      </vt:variant>
      <vt:variant>
        <vt:i4>5</vt:i4>
      </vt:variant>
      <vt:variant>
        <vt:lpwstr/>
      </vt:variant>
      <vt:variant>
        <vt:lpwstr>_Toc211190671</vt:lpwstr>
      </vt:variant>
      <vt:variant>
        <vt:i4>1048636</vt:i4>
      </vt:variant>
      <vt:variant>
        <vt:i4>38</vt:i4>
      </vt:variant>
      <vt:variant>
        <vt:i4>0</vt:i4>
      </vt:variant>
      <vt:variant>
        <vt:i4>5</vt:i4>
      </vt:variant>
      <vt:variant>
        <vt:lpwstr/>
      </vt:variant>
      <vt:variant>
        <vt:lpwstr>_Toc211190670</vt:lpwstr>
      </vt:variant>
      <vt:variant>
        <vt:i4>1114172</vt:i4>
      </vt:variant>
      <vt:variant>
        <vt:i4>32</vt:i4>
      </vt:variant>
      <vt:variant>
        <vt:i4>0</vt:i4>
      </vt:variant>
      <vt:variant>
        <vt:i4>5</vt:i4>
      </vt:variant>
      <vt:variant>
        <vt:lpwstr/>
      </vt:variant>
      <vt:variant>
        <vt:lpwstr>_Toc211190669</vt:lpwstr>
      </vt:variant>
      <vt:variant>
        <vt:i4>1114172</vt:i4>
      </vt:variant>
      <vt:variant>
        <vt:i4>26</vt:i4>
      </vt:variant>
      <vt:variant>
        <vt:i4>0</vt:i4>
      </vt:variant>
      <vt:variant>
        <vt:i4>5</vt:i4>
      </vt:variant>
      <vt:variant>
        <vt:lpwstr/>
      </vt:variant>
      <vt:variant>
        <vt:lpwstr>_Toc211190668</vt:lpwstr>
      </vt:variant>
      <vt:variant>
        <vt:i4>1114172</vt:i4>
      </vt:variant>
      <vt:variant>
        <vt:i4>20</vt:i4>
      </vt:variant>
      <vt:variant>
        <vt:i4>0</vt:i4>
      </vt:variant>
      <vt:variant>
        <vt:i4>5</vt:i4>
      </vt:variant>
      <vt:variant>
        <vt:lpwstr/>
      </vt:variant>
      <vt:variant>
        <vt:lpwstr>_Toc211190667</vt:lpwstr>
      </vt:variant>
      <vt:variant>
        <vt:i4>1114172</vt:i4>
      </vt:variant>
      <vt:variant>
        <vt:i4>14</vt:i4>
      </vt:variant>
      <vt:variant>
        <vt:i4>0</vt:i4>
      </vt:variant>
      <vt:variant>
        <vt:i4>5</vt:i4>
      </vt:variant>
      <vt:variant>
        <vt:lpwstr/>
      </vt:variant>
      <vt:variant>
        <vt:lpwstr>_Toc211190666</vt:lpwstr>
      </vt:variant>
      <vt:variant>
        <vt:i4>1114172</vt:i4>
      </vt:variant>
      <vt:variant>
        <vt:i4>8</vt:i4>
      </vt:variant>
      <vt:variant>
        <vt:i4>0</vt:i4>
      </vt:variant>
      <vt:variant>
        <vt:i4>5</vt:i4>
      </vt:variant>
      <vt:variant>
        <vt:lpwstr/>
      </vt:variant>
      <vt:variant>
        <vt:lpwstr>_Toc211190665</vt:lpwstr>
      </vt:variant>
      <vt:variant>
        <vt:i4>1114172</vt:i4>
      </vt:variant>
      <vt:variant>
        <vt:i4>2</vt:i4>
      </vt:variant>
      <vt:variant>
        <vt:i4>0</vt:i4>
      </vt:variant>
      <vt:variant>
        <vt:i4>5</vt:i4>
      </vt:variant>
      <vt:variant>
        <vt:lpwstr/>
      </vt:variant>
      <vt:variant>
        <vt:lpwstr>_Toc211190664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subject/>
  <dc:creator>Haya Yousef</dc:creator>
  <cp:keywords/>
  <dc:description/>
  <cp:lastModifiedBy>Suhair Fuqaha</cp:lastModifiedBy>
  <cp:revision>143</cp:revision>
  <cp:lastPrinted>2017-11-07T12:08:00Z</cp:lastPrinted>
  <dcterms:created xsi:type="dcterms:W3CDTF">2022-04-15T19:36:00Z</dcterms:created>
  <dcterms:modified xsi:type="dcterms:W3CDTF">2022-09-01T08:03:00Z</dcterms:modified>
</cp:coreProperties>
</file>